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A4990" w14:textId="459E3D09" w:rsidR="003762D6" w:rsidRPr="001636CE" w:rsidRDefault="00E11726" w:rsidP="00DE68F8">
      <w:pPr>
        <w:pStyle w:val="Judul"/>
      </w:pPr>
      <w:r>
        <w:t>PENGEMBANGAN</w:t>
      </w:r>
      <w:r w:rsidR="00872868">
        <w:t xml:space="preserve"> </w:t>
      </w:r>
      <w:r w:rsidR="00B06CD4">
        <w:rPr>
          <w:i/>
        </w:rPr>
        <w:t>DOMAIN-</w:t>
      </w:r>
      <w:r w:rsidR="00B3463F">
        <w:rPr>
          <w:i/>
        </w:rPr>
        <w:t>SPEC</w:t>
      </w:r>
      <w:r w:rsidR="00872868" w:rsidRPr="00872868">
        <w:rPr>
          <w:i/>
        </w:rPr>
        <w:t>IFIC LANGUAGE</w:t>
      </w:r>
      <w:r w:rsidR="00872868">
        <w:t xml:space="preserve"> (DSL) UNTUK MENUNJANG VERIFIKASI FORMAL DAN PENGUJIAN PADA </w:t>
      </w:r>
      <w:r w:rsidR="00872868" w:rsidRPr="00872868">
        <w:rPr>
          <w:i/>
        </w:rPr>
        <w:t>BEHAVIOR-DRIVEN DEVELOPMENT</w:t>
      </w:r>
    </w:p>
    <w:p w14:paraId="62A4DCE5" w14:textId="77777777" w:rsidR="003762D6" w:rsidRPr="001636CE" w:rsidRDefault="003762D6" w:rsidP="00DE68F8">
      <w:pPr>
        <w:pStyle w:val="Judul"/>
      </w:pPr>
    </w:p>
    <w:p w14:paraId="69BB3740" w14:textId="77777777" w:rsidR="003762D6" w:rsidRPr="001636CE" w:rsidRDefault="003762D6" w:rsidP="00DE68F8">
      <w:pPr>
        <w:pStyle w:val="Judul"/>
      </w:pPr>
    </w:p>
    <w:p w14:paraId="4E437EF8" w14:textId="77777777" w:rsidR="003762D6" w:rsidRPr="001636CE" w:rsidRDefault="003762D6" w:rsidP="00DE68F8">
      <w:pPr>
        <w:pStyle w:val="Judul"/>
      </w:pPr>
    </w:p>
    <w:p w14:paraId="0E6ADF71" w14:textId="77777777" w:rsidR="003762D6" w:rsidRPr="001636CE" w:rsidRDefault="003762D6" w:rsidP="00DE68F8">
      <w:pPr>
        <w:pStyle w:val="Judul"/>
      </w:pPr>
    </w:p>
    <w:p w14:paraId="350AA261" w14:textId="77777777" w:rsidR="003762D6" w:rsidRPr="001636CE" w:rsidRDefault="003762D6" w:rsidP="00DE68F8">
      <w:pPr>
        <w:pStyle w:val="Judul"/>
      </w:pPr>
    </w:p>
    <w:p w14:paraId="74044325" w14:textId="77777777" w:rsidR="002E59CD" w:rsidRPr="001636CE" w:rsidRDefault="002E59CD" w:rsidP="00DE68F8">
      <w:pPr>
        <w:pStyle w:val="Judul"/>
      </w:pPr>
    </w:p>
    <w:p w14:paraId="6290CF76" w14:textId="77777777" w:rsidR="003762D6" w:rsidRPr="001636CE" w:rsidRDefault="003762D6" w:rsidP="00DE68F8">
      <w:pPr>
        <w:pStyle w:val="Judul"/>
      </w:pPr>
    </w:p>
    <w:p w14:paraId="6873C6CB" w14:textId="1C36198C" w:rsidR="002E59CD" w:rsidRPr="001636CE" w:rsidRDefault="002E59CD" w:rsidP="00DE68F8">
      <w:pPr>
        <w:pStyle w:val="Judul"/>
      </w:pPr>
    </w:p>
    <w:p w14:paraId="3C9E4D49" w14:textId="34B3EE36" w:rsidR="003762D6" w:rsidRPr="001636CE" w:rsidRDefault="005C3AF3" w:rsidP="00DE68F8">
      <w:pPr>
        <w:pStyle w:val="Judul"/>
      </w:pPr>
      <w:r>
        <w:t>TESIS</w:t>
      </w:r>
    </w:p>
    <w:p w14:paraId="2007C6CF" w14:textId="77777777" w:rsidR="003762D6" w:rsidRPr="005C3AF3" w:rsidRDefault="003762D6" w:rsidP="003762D6">
      <w:pPr>
        <w:pStyle w:val="Oleh"/>
        <w:rPr>
          <w:color w:val="000000" w:themeColor="text1"/>
        </w:rPr>
      </w:pPr>
    </w:p>
    <w:p w14:paraId="6562AC25" w14:textId="77777777" w:rsidR="003762D6" w:rsidRPr="005C3AF3" w:rsidRDefault="003762D6" w:rsidP="003762D6">
      <w:pPr>
        <w:pStyle w:val="Oleh"/>
        <w:rPr>
          <w:color w:val="000000" w:themeColor="text1"/>
        </w:rPr>
      </w:pPr>
      <w:r w:rsidRPr="005C3AF3">
        <w:rPr>
          <w:color w:val="000000" w:themeColor="text1"/>
        </w:rPr>
        <w:t>Karya tulis sebagai salah satu syarat</w:t>
      </w:r>
    </w:p>
    <w:p w14:paraId="1572E315" w14:textId="77777777" w:rsidR="003762D6" w:rsidRPr="005C3AF3" w:rsidRDefault="003762D6" w:rsidP="003762D6">
      <w:pPr>
        <w:pStyle w:val="Oleh"/>
        <w:rPr>
          <w:color w:val="000000" w:themeColor="text1"/>
        </w:rPr>
      </w:pPr>
      <w:r w:rsidRPr="005C3AF3">
        <w:rPr>
          <w:color w:val="000000" w:themeColor="text1"/>
        </w:rPr>
        <w:t xml:space="preserve">untuk memperoleh gelar </w:t>
      </w:r>
      <w:r w:rsidR="000E409F" w:rsidRPr="005C3AF3">
        <w:rPr>
          <w:color w:val="000000" w:themeColor="text1"/>
        </w:rPr>
        <w:t>Magister</w:t>
      </w:r>
      <w:r w:rsidRPr="005C3AF3">
        <w:rPr>
          <w:color w:val="000000" w:themeColor="text1"/>
        </w:rPr>
        <w:t xml:space="preserve"> dari</w:t>
      </w:r>
    </w:p>
    <w:p w14:paraId="737E55B9" w14:textId="77777777" w:rsidR="003762D6" w:rsidRPr="005C3AF3" w:rsidRDefault="003762D6" w:rsidP="003762D6">
      <w:pPr>
        <w:pStyle w:val="Oleh"/>
        <w:rPr>
          <w:color w:val="000000" w:themeColor="text1"/>
        </w:rPr>
      </w:pPr>
      <w:r w:rsidRPr="005C3AF3">
        <w:rPr>
          <w:color w:val="000000" w:themeColor="text1"/>
        </w:rPr>
        <w:t>Institut Teknologi Bandung</w:t>
      </w:r>
    </w:p>
    <w:p w14:paraId="50AB83C8" w14:textId="77777777" w:rsidR="003762D6" w:rsidRPr="001636CE" w:rsidRDefault="003762D6" w:rsidP="003762D6">
      <w:pPr>
        <w:pStyle w:val="Oleh"/>
      </w:pPr>
    </w:p>
    <w:p w14:paraId="5EEB66F2" w14:textId="77777777" w:rsidR="003762D6" w:rsidRPr="001636CE" w:rsidRDefault="003762D6" w:rsidP="003762D6">
      <w:pPr>
        <w:pStyle w:val="Oleh"/>
      </w:pPr>
    </w:p>
    <w:p w14:paraId="07D94336" w14:textId="77777777" w:rsidR="002E59CD" w:rsidRPr="001636CE" w:rsidRDefault="002E59CD" w:rsidP="003762D6">
      <w:pPr>
        <w:pStyle w:val="Oleh"/>
      </w:pPr>
    </w:p>
    <w:p w14:paraId="34F4144F" w14:textId="77777777" w:rsidR="003762D6" w:rsidRPr="001636CE" w:rsidRDefault="003762D6" w:rsidP="003762D6">
      <w:pPr>
        <w:pStyle w:val="Oleh"/>
      </w:pPr>
    </w:p>
    <w:p w14:paraId="12BBDC31" w14:textId="77777777" w:rsidR="003762D6" w:rsidRPr="001636CE" w:rsidRDefault="003762D6" w:rsidP="003762D6">
      <w:pPr>
        <w:pStyle w:val="Oleh"/>
      </w:pPr>
      <w:r w:rsidRPr="001636CE">
        <w:t>Oleh</w:t>
      </w:r>
    </w:p>
    <w:p w14:paraId="4BFAEDD6" w14:textId="77777777" w:rsidR="003762D6" w:rsidRPr="001636CE" w:rsidRDefault="00872868" w:rsidP="00DE68F8">
      <w:pPr>
        <w:pStyle w:val="Judul"/>
      </w:pPr>
      <w:r>
        <w:t>JESSIE ANDIKA SETIADY</w:t>
      </w:r>
    </w:p>
    <w:p w14:paraId="748300C2" w14:textId="77777777" w:rsidR="003762D6" w:rsidRPr="001636CE" w:rsidRDefault="0033201D" w:rsidP="00DE68F8">
      <w:pPr>
        <w:pStyle w:val="Judul"/>
      </w:pPr>
      <w:r w:rsidRPr="001636CE">
        <w:t xml:space="preserve">NIM: </w:t>
      </w:r>
      <w:r w:rsidR="00872868">
        <w:t>23516064</w:t>
      </w:r>
    </w:p>
    <w:p w14:paraId="60C10065" w14:textId="4056E40A" w:rsidR="003762D6" w:rsidRPr="001636CE" w:rsidRDefault="003762D6" w:rsidP="00DE68F8">
      <w:pPr>
        <w:pStyle w:val="Judul"/>
      </w:pPr>
      <w:r w:rsidRPr="001636CE">
        <w:t xml:space="preserve">(Program Studi </w:t>
      </w:r>
      <w:r w:rsidR="000E409F">
        <w:t>Magister</w:t>
      </w:r>
      <w:r w:rsidRPr="001636CE">
        <w:t xml:space="preserve"> </w:t>
      </w:r>
      <w:r w:rsidR="00C260B8">
        <w:t>Informatika</w:t>
      </w:r>
      <w:r w:rsidRPr="001636CE">
        <w:t>)</w:t>
      </w:r>
    </w:p>
    <w:p w14:paraId="67390E83" w14:textId="77777777" w:rsidR="003762D6" w:rsidRPr="001636CE" w:rsidRDefault="003762D6" w:rsidP="00DE68F8">
      <w:pPr>
        <w:pStyle w:val="Judul"/>
      </w:pPr>
    </w:p>
    <w:p w14:paraId="12EEA00B" w14:textId="77777777" w:rsidR="003762D6" w:rsidRPr="001636CE" w:rsidRDefault="003762D6" w:rsidP="00DE68F8">
      <w:pPr>
        <w:pStyle w:val="Judul"/>
      </w:pPr>
    </w:p>
    <w:p w14:paraId="677E816A" w14:textId="77777777" w:rsidR="002E59CD" w:rsidRPr="001636CE" w:rsidRDefault="002E59CD" w:rsidP="00DE68F8">
      <w:pPr>
        <w:pStyle w:val="Judul"/>
      </w:pPr>
    </w:p>
    <w:p w14:paraId="7B379AEB" w14:textId="77777777" w:rsidR="003762D6" w:rsidRPr="001636CE" w:rsidRDefault="003762D6" w:rsidP="00DE68F8">
      <w:pPr>
        <w:pStyle w:val="Judul"/>
      </w:pPr>
    </w:p>
    <w:p w14:paraId="1F3F1A4A" w14:textId="77777777" w:rsidR="003762D6" w:rsidRPr="001636CE" w:rsidRDefault="003762D6" w:rsidP="00DE68F8">
      <w:pPr>
        <w:pStyle w:val="Judul"/>
      </w:pPr>
      <w:r w:rsidRPr="001636CE">
        <w:rPr>
          <w:noProof/>
        </w:rPr>
        <w:drawing>
          <wp:inline distT="0" distB="0" distL="0" distR="0" wp14:anchorId="3F4F1FA9" wp14:editId="597E7A0C">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52E05888" w14:textId="77777777" w:rsidR="003762D6" w:rsidRPr="001636CE" w:rsidRDefault="003762D6" w:rsidP="00DE68F8">
      <w:pPr>
        <w:pStyle w:val="Judul"/>
      </w:pPr>
    </w:p>
    <w:p w14:paraId="03B13679" w14:textId="77777777" w:rsidR="003762D6" w:rsidRPr="001636CE" w:rsidRDefault="003762D6" w:rsidP="00DE68F8">
      <w:pPr>
        <w:pStyle w:val="Judul"/>
      </w:pPr>
    </w:p>
    <w:p w14:paraId="408363FF" w14:textId="77777777" w:rsidR="002E59CD" w:rsidRPr="001636CE" w:rsidRDefault="002E59CD" w:rsidP="00DE68F8">
      <w:pPr>
        <w:pStyle w:val="Judul"/>
      </w:pPr>
    </w:p>
    <w:p w14:paraId="0BA015A4" w14:textId="77777777" w:rsidR="002E59CD" w:rsidRPr="001636CE" w:rsidRDefault="002E59CD" w:rsidP="00DE68F8">
      <w:pPr>
        <w:pStyle w:val="Judul"/>
      </w:pPr>
    </w:p>
    <w:p w14:paraId="176AEC8D" w14:textId="77777777" w:rsidR="003762D6" w:rsidRPr="001636CE" w:rsidRDefault="003762D6" w:rsidP="00DE68F8">
      <w:pPr>
        <w:pStyle w:val="Judul"/>
      </w:pPr>
    </w:p>
    <w:p w14:paraId="7C01AAFF" w14:textId="77777777" w:rsidR="003762D6" w:rsidRDefault="003762D6" w:rsidP="00DE68F8">
      <w:pPr>
        <w:pStyle w:val="Judul"/>
      </w:pPr>
    </w:p>
    <w:p w14:paraId="6709E74E" w14:textId="77777777" w:rsidR="00AA0C55" w:rsidRPr="00AA0C55" w:rsidRDefault="00AA0C55" w:rsidP="00DE68F8">
      <w:pPr>
        <w:pStyle w:val="Judul"/>
        <w:rPr>
          <w:sz w:val="24"/>
        </w:rPr>
      </w:pPr>
    </w:p>
    <w:p w14:paraId="01FB801E" w14:textId="24B6CFA8" w:rsidR="002E59CD" w:rsidRPr="001636CE" w:rsidRDefault="003762D6" w:rsidP="002E59CD">
      <w:pPr>
        <w:pStyle w:val="Judul"/>
        <w:sectPr w:rsidR="002E59CD" w:rsidRPr="001636CE" w:rsidSect="00E77FBB">
          <w:footerReference w:type="default" r:id="rId9"/>
          <w:type w:val="continuous"/>
          <w:pgSz w:w="11907" w:h="16839" w:code="9"/>
          <w:pgMar w:top="1699" w:right="1699" w:bottom="1699" w:left="2275" w:header="720" w:footer="720" w:gutter="0"/>
          <w:pgNumType w:fmt="lowerRoman" w:start="1"/>
          <w:cols w:space="720"/>
          <w:docGrid w:linePitch="360"/>
        </w:sectPr>
      </w:pPr>
      <w:r w:rsidRPr="001636CE">
        <w:t>INSTI</w:t>
      </w:r>
      <w:r w:rsidR="000D6019" w:rsidRPr="001636CE">
        <w:t>TUT TEKNOLOGI BANDUNG</w:t>
      </w:r>
      <w:r w:rsidR="000D6019" w:rsidRPr="001636CE">
        <w:br/>
      </w:r>
      <w:r w:rsidR="001914B1">
        <w:t>Februari</w:t>
      </w:r>
      <w:r w:rsidR="00872868">
        <w:t xml:space="preserve"> 2018</w:t>
      </w:r>
    </w:p>
    <w:p w14:paraId="286EBE24" w14:textId="77777777" w:rsidR="00DE68F8" w:rsidRPr="001636CE" w:rsidRDefault="0033201D" w:rsidP="005913D6">
      <w:pPr>
        <w:pStyle w:val="judulBab15"/>
        <w:numPr>
          <w:ilvl w:val="0"/>
          <w:numId w:val="0"/>
        </w:numPr>
      </w:pPr>
      <w:bookmarkStart w:id="0" w:name="_Toc507556735"/>
      <w:bookmarkStart w:id="1" w:name="_Toc508897045"/>
      <w:r w:rsidRPr="001636CE">
        <w:lastRenderedPageBreak/>
        <w:t>ABSTRAK</w:t>
      </w:r>
      <w:bookmarkEnd w:id="0"/>
      <w:bookmarkEnd w:id="1"/>
    </w:p>
    <w:p w14:paraId="3B812A3F" w14:textId="77777777" w:rsidR="0033201D" w:rsidRPr="001636CE" w:rsidRDefault="0033201D" w:rsidP="0033201D">
      <w:pPr>
        <w:pStyle w:val="JudulBab"/>
      </w:pPr>
    </w:p>
    <w:p w14:paraId="653E8215" w14:textId="1D9B9676" w:rsidR="0033201D" w:rsidRPr="001636CE" w:rsidRDefault="00E11726" w:rsidP="0033201D">
      <w:pPr>
        <w:pStyle w:val="Judul"/>
      </w:pPr>
      <w:r>
        <w:t xml:space="preserve">PENGEMBANGAN </w:t>
      </w:r>
      <w:r w:rsidR="00B06CD4">
        <w:rPr>
          <w:i/>
        </w:rPr>
        <w:t>DOMAIN-SPEC</w:t>
      </w:r>
      <w:r w:rsidR="00B06CD4" w:rsidRPr="00872868">
        <w:rPr>
          <w:i/>
        </w:rPr>
        <w:t xml:space="preserve">IFIC </w:t>
      </w:r>
      <w:r w:rsidR="0050598B" w:rsidRPr="00872868">
        <w:rPr>
          <w:i/>
        </w:rPr>
        <w:t>LANGUAGE</w:t>
      </w:r>
      <w:r w:rsidR="0050598B">
        <w:t xml:space="preserve"> (DSL) UNTUK MENUNJANG VERIFIKASI FORMAL DAN PENGUJIAN PADA </w:t>
      </w:r>
      <w:r w:rsidR="0050598B" w:rsidRPr="00872868">
        <w:rPr>
          <w:i/>
        </w:rPr>
        <w:t>BEHAVIOR-DRIVEN DEVELOPMENT</w:t>
      </w:r>
    </w:p>
    <w:p w14:paraId="2A115F9C" w14:textId="77777777" w:rsidR="0033201D" w:rsidRPr="001636CE" w:rsidRDefault="0033201D" w:rsidP="0033201D">
      <w:pPr>
        <w:pStyle w:val="Judul"/>
      </w:pPr>
    </w:p>
    <w:p w14:paraId="778DA070" w14:textId="77777777" w:rsidR="0033201D" w:rsidRPr="001636CE" w:rsidRDefault="0033201D" w:rsidP="0033201D">
      <w:pPr>
        <w:pStyle w:val="Oleh"/>
        <w:rPr>
          <w:b w:val="0"/>
        </w:rPr>
      </w:pPr>
      <w:r w:rsidRPr="001636CE">
        <w:rPr>
          <w:b w:val="0"/>
        </w:rPr>
        <w:t>Oleh</w:t>
      </w:r>
    </w:p>
    <w:p w14:paraId="0F50CE72" w14:textId="1C79377E" w:rsidR="0033201D" w:rsidRPr="001636CE" w:rsidRDefault="0050598B" w:rsidP="0033201D">
      <w:pPr>
        <w:pStyle w:val="Judul"/>
      </w:pPr>
      <w:r>
        <w:t>Jessie Andika Setiady</w:t>
      </w:r>
    </w:p>
    <w:p w14:paraId="2A0C924E" w14:textId="079FD6FC" w:rsidR="0033201D" w:rsidRPr="001636CE" w:rsidRDefault="0033201D" w:rsidP="0033201D">
      <w:pPr>
        <w:pStyle w:val="Judul"/>
      </w:pPr>
      <w:r w:rsidRPr="001636CE">
        <w:t xml:space="preserve">NIM: </w:t>
      </w:r>
      <w:r w:rsidR="0050598B">
        <w:t>23516064</w:t>
      </w:r>
    </w:p>
    <w:p w14:paraId="3F55783A" w14:textId="74E1FF5C" w:rsidR="0033201D" w:rsidRPr="001636CE" w:rsidRDefault="0033201D" w:rsidP="0033201D">
      <w:pPr>
        <w:pStyle w:val="Judul"/>
      </w:pPr>
      <w:r w:rsidRPr="001636CE">
        <w:t xml:space="preserve">(Program Studi </w:t>
      </w:r>
      <w:r w:rsidR="000E409F">
        <w:t>Magister</w:t>
      </w:r>
      <w:r w:rsidRPr="001636CE">
        <w:t xml:space="preserve"> </w:t>
      </w:r>
      <w:r w:rsidR="0050598B">
        <w:t>Informatika</w:t>
      </w:r>
      <w:r w:rsidRPr="001636CE">
        <w:t>)</w:t>
      </w:r>
    </w:p>
    <w:p w14:paraId="4CF22442" w14:textId="77777777" w:rsidR="0033201D" w:rsidRPr="001636CE" w:rsidRDefault="0033201D" w:rsidP="0033201D">
      <w:pPr>
        <w:pStyle w:val="Judul"/>
      </w:pPr>
    </w:p>
    <w:p w14:paraId="0065D3FE" w14:textId="77777777" w:rsidR="0033201D" w:rsidRPr="001636CE" w:rsidRDefault="0033201D" w:rsidP="0033201D">
      <w:pPr>
        <w:pStyle w:val="Judul"/>
      </w:pPr>
    </w:p>
    <w:p w14:paraId="5D826CD8" w14:textId="77777777" w:rsidR="0033201D" w:rsidRPr="001636CE" w:rsidRDefault="0033201D" w:rsidP="0033201D">
      <w:pPr>
        <w:pStyle w:val="Judul"/>
      </w:pPr>
    </w:p>
    <w:p w14:paraId="6F9695CD" w14:textId="77777777" w:rsidR="0033201D" w:rsidRPr="001636CE" w:rsidRDefault="00E77FBB" w:rsidP="00DA4F78">
      <w:pPr>
        <w:pStyle w:val="Abstrak"/>
      </w:pPr>
      <w:r w:rsidRPr="001636CE">
        <w:t>Tulis abstrak dalam bahasa Indonesia di sini. Ukuran huruf 12 dan tidak tebal. Kalimat per</w:t>
      </w:r>
      <w:r w:rsidR="009F65EB" w:rsidRPr="001636CE">
        <w:t xml:space="preserve">tama abstrak </w:t>
      </w:r>
      <w:r w:rsidR="000E409F">
        <w:t>tesis</w:t>
      </w:r>
      <w:r w:rsidR="009F65EB" w:rsidRPr="001636CE">
        <w:t xml:space="preserve"> berjarak tiga</w:t>
      </w:r>
      <w:r w:rsidRPr="001636CE">
        <w:t xml:space="preserve"> spasi dari baris terakhir nama program studi.</w:t>
      </w:r>
      <w:r w:rsidR="00DA02DA" w:rsidRPr="001636CE">
        <w:t xml:space="preserve"> </w:t>
      </w:r>
      <w:r w:rsidR="000F3425" w:rsidRPr="001636CE">
        <w:t xml:space="preserve">Kata pertama atau awal paragraf baru dipisahkan dengan jarak satu spasi dari kalimat terakhir paragraf yang mendahuluinya. </w:t>
      </w:r>
      <w:r w:rsidRPr="001636CE">
        <w:t xml:space="preserve">Abstrak ditulis dalam bahasa Indonesia dan terdiri atas 500-800 kata. </w:t>
      </w:r>
      <w:r w:rsidR="000F3425" w:rsidRPr="001636CE">
        <w:t>Akhir dari Abstrak, masih dalam lembar abstrak tetapi baris yang terpisah dari abstrak, diakhiri dengan kata kunci (</w:t>
      </w:r>
      <w:r w:rsidR="000F3425" w:rsidRPr="001636CE">
        <w:rPr>
          <w:i/>
        </w:rPr>
        <w:t>keywords</w:t>
      </w:r>
      <w:r w:rsidR="000F3425" w:rsidRPr="001636CE">
        <w:t>). Kata kunci (</w:t>
      </w:r>
      <w:r w:rsidR="000F3425" w:rsidRPr="001636CE">
        <w:rPr>
          <w:i/>
        </w:rPr>
        <w:t>keywords</w:t>
      </w:r>
      <w:r w:rsidR="000F3425" w:rsidRPr="001636CE">
        <w:t xml:space="preserve">) yang ditulis di bagian bawah Abstrak, merupakan kata yang harus berhubungan dan berasal dari abstrak, </w:t>
      </w:r>
      <w:r w:rsidR="000F3425" w:rsidRPr="001636CE">
        <w:rPr>
          <w:b/>
        </w:rPr>
        <w:t>TIDAK BOLEH</w:t>
      </w:r>
      <w:r w:rsidR="000F3425" w:rsidRPr="001636CE">
        <w:t xml:space="preserve"> berasal/diambil dari tubuh/teks </w:t>
      </w:r>
      <w:r w:rsidR="000E409F">
        <w:t>tesis</w:t>
      </w:r>
      <w:r w:rsidR="000F3425" w:rsidRPr="001636CE">
        <w:t>. Jumlah kata kunci maksimum sebanyak 7 kata tunggal atau gabungan dua kata yang bermakna tunggal.</w:t>
      </w:r>
    </w:p>
    <w:p w14:paraId="7EFDC0F2" w14:textId="77777777" w:rsidR="00DA4F78" w:rsidRPr="001636CE" w:rsidRDefault="00DA4F78" w:rsidP="00DA4F78">
      <w:pPr>
        <w:pStyle w:val="Abstrak"/>
      </w:pPr>
    </w:p>
    <w:p w14:paraId="67DFFE45" w14:textId="77777777" w:rsidR="000F3425" w:rsidRPr="001636CE" w:rsidRDefault="004B3863" w:rsidP="00DA4F78">
      <w:pPr>
        <w:pStyle w:val="Abstrak"/>
      </w:pPr>
      <w:r w:rsidRPr="004B3863">
        <w:t>Abstrak Tesis memuat secara komprehensif permasalahan penelitian yang akan dilaksanakan dengan menjelaskan masalah ilmiah yang telah diteliti dan di dalamnya mencakup latar belakang, permasalahan yang dikaji, tahapan, tujuan, metode yang digunakan, ulasan singkat, serta penjelasan hasil dan kesimpulan yang diperoleh dalam penelitian. Abstrak ditulis dalam bahasa Indonesia dan bahasa Inggris, masing-masing dimulai pada halaman baru, terdiri atas 500 - 800 kata. Di dalam abstrak tidak boleh ada rujukan referensi (tidak boleh ada hasil kajian dari referensi).</w:t>
      </w:r>
      <w:r>
        <w:t xml:space="preserve"> </w:t>
      </w:r>
      <w:r w:rsidR="00DA4F78" w:rsidRPr="001636CE">
        <w:t xml:space="preserve">Halaman-halaman abstrak dan bagian persiapan </w:t>
      </w:r>
      <w:r w:rsidR="000E409F">
        <w:t>Tesis</w:t>
      </w:r>
      <w:r w:rsidR="00DA4F78" w:rsidRPr="001636CE">
        <w:t xml:space="preserve"> diberi nomor yang terpisah dari nomor halaman tubuh utama </w:t>
      </w:r>
      <w:r w:rsidR="000E409F">
        <w:t>Tesis</w:t>
      </w:r>
      <w:r w:rsidR="00DA4F78" w:rsidRPr="001636CE">
        <w:t xml:space="preserve">. Halaman-halaman bagian persiapan diberi nomor dengan angka Romawi i, ii, iii, iv, …, x, xi, … untuk membedakan dari nomor halaman tubuh utama </w:t>
      </w:r>
      <w:r w:rsidR="000E409F">
        <w:t>Tesis</w:t>
      </w:r>
      <w:r w:rsidR="00DA4F78" w:rsidRPr="001636CE">
        <w:t xml:space="preserve"> yang berupa angka Arab.</w:t>
      </w:r>
    </w:p>
    <w:p w14:paraId="172A8EBC" w14:textId="77777777" w:rsidR="00DA4F78" w:rsidRPr="001636CE" w:rsidRDefault="00DA4F78" w:rsidP="00DA4F78">
      <w:pPr>
        <w:pStyle w:val="Abstrak"/>
      </w:pPr>
    </w:p>
    <w:p w14:paraId="56B28AD4" w14:textId="77777777" w:rsidR="000F3425" w:rsidRPr="001636CE" w:rsidRDefault="000F3425" w:rsidP="00DA4F78">
      <w:pPr>
        <w:pStyle w:val="Abstrak"/>
      </w:pPr>
      <w:r w:rsidRPr="001636CE">
        <w:t>Kata kunci: kata kunci 1, kata kunci 2, dst</w:t>
      </w:r>
      <w:r w:rsidR="00E77FBB" w:rsidRPr="001636CE">
        <w:t>.</w:t>
      </w:r>
    </w:p>
    <w:p w14:paraId="1A84BA43" w14:textId="77777777" w:rsidR="00DA02DA" w:rsidRPr="001636CE" w:rsidRDefault="00DA02DA" w:rsidP="00DA4F78">
      <w:pPr>
        <w:pStyle w:val="Abstrak"/>
      </w:pPr>
    </w:p>
    <w:p w14:paraId="70EA6E9C" w14:textId="77777777" w:rsidR="00FD505E" w:rsidRDefault="00FD505E" w:rsidP="004B3863">
      <w:pPr>
        <w:pStyle w:val="keterangan"/>
        <w:spacing w:line="240" w:lineRule="auto"/>
      </w:pPr>
      <w:r>
        <w:t>Catatan:</w:t>
      </w:r>
    </w:p>
    <w:p w14:paraId="6CA24171" w14:textId="77777777" w:rsidR="00FD505E" w:rsidRDefault="00FD505E" w:rsidP="004B3863">
      <w:pPr>
        <w:pStyle w:val="keterangan"/>
        <w:spacing w:line="240" w:lineRule="auto"/>
      </w:pPr>
      <w:r w:rsidRPr="00FD505E">
        <w:t>Istilah “1 spasi” merujuk pada satu kali tombol enter digunakan dengan format jenis huruf yang digunakan sama dengan baris sebelumnya, sedangkan ukuran masing-masing spasi ditunjukan dengan istilah “spasi 1” atau “spasi 1,5”.</w:t>
      </w:r>
    </w:p>
    <w:p w14:paraId="27B5861C" w14:textId="77777777" w:rsidR="00DA4F78" w:rsidRPr="001636CE" w:rsidRDefault="00DA4F78" w:rsidP="004B3863">
      <w:pPr>
        <w:pStyle w:val="keterangan"/>
        <w:spacing w:line="240" w:lineRule="auto"/>
      </w:pPr>
      <w:r w:rsidRPr="001636CE">
        <w:br w:type="page"/>
      </w:r>
    </w:p>
    <w:p w14:paraId="79E6B5F6" w14:textId="77777777" w:rsidR="00DA4F78" w:rsidRPr="005913D6" w:rsidRDefault="00DA4F78" w:rsidP="005913D6">
      <w:pPr>
        <w:pStyle w:val="judulBab15"/>
        <w:numPr>
          <w:ilvl w:val="0"/>
          <w:numId w:val="0"/>
        </w:numPr>
        <w:rPr>
          <w:i/>
        </w:rPr>
      </w:pPr>
      <w:bookmarkStart w:id="2" w:name="_Toc507556736"/>
      <w:bookmarkStart w:id="3" w:name="_Toc508897046"/>
      <w:r w:rsidRPr="005913D6">
        <w:rPr>
          <w:i/>
        </w:rPr>
        <w:lastRenderedPageBreak/>
        <w:t>ABSTRACT</w:t>
      </w:r>
      <w:bookmarkEnd w:id="2"/>
      <w:bookmarkEnd w:id="3"/>
    </w:p>
    <w:p w14:paraId="22DF9DBF" w14:textId="77777777" w:rsidR="00DA4F78" w:rsidRPr="001636CE" w:rsidRDefault="00DA4F78" w:rsidP="00DA4F78">
      <w:pPr>
        <w:pStyle w:val="JudulBab"/>
      </w:pPr>
    </w:p>
    <w:p w14:paraId="77B37A21" w14:textId="5611188E" w:rsidR="00DA4F78" w:rsidRPr="001636CE" w:rsidRDefault="00B3463F" w:rsidP="001C5EB5">
      <w:pPr>
        <w:pStyle w:val="Judul"/>
        <w:rPr>
          <w:i/>
        </w:rPr>
      </w:pPr>
      <w:r>
        <w:rPr>
          <w:i/>
        </w:rPr>
        <w:t>DOMAIN-SPEC</w:t>
      </w:r>
      <w:r w:rsidR="001C5EB5">
        <w:rPr>
          <w:i/>
        </w:rPr>
        <w:t>IFIC LANGUAGE (DSL) FOR FORMAL VERIFICATION AND TESTING IN BEHAVIOR-DRIVEN DEVELOPMENT</w:t>
      </w:r>
    </w:p>
    <w:p w14:paraId="3B614AB6" w14:textId="77777777" w:rsidR="00DA4F78" w:rsidRPr="001636CE" w:rsidRDefault="00DA4F78" w:rsidP="00DA4F78">
      <w:pPr>
        <w:pStyle w:val="Judul"/>
      </w:pPr>
    </w:p>
    <w:p w14:paraId="1E7BF260" w14:textId="77777777" w:rsidR="00DA4F78" w:rsidRPr="00C05360" w:rsidRDefault="00F82B94" w:rsidP="00DA4F78">
      <w:pPr>
        <w:pStyle w:val="Oleh"/>
        <w:rPr>
          <w:b w:val="0"/>
          <w:i/>
        </w:rPr>
      </w:pPr>
      <w:r w:rsidRPr="00C05360">
        <w:rPr>
          <w:b w:val="0"/>
          <w:i/>
        </w:rPr>
        <w:t>By</w:t>
      </w:r>
    </w:p>
    <w:p w14:paraId="140E0094" w14:textId="0FF31D9D" w:rsidR="00DA4F78" w:rsidRPr="001636CE" w:rsidRDefault="00AA3BDA" w:rsidP="00DA4F78">
      <w:pPr>
        <w:pStyle w:val="Judul"/>
      </w:pPr>
      <w:r>
        <w:t>Jessie Andika Setiady</w:t>
      </w:r>
    </w:p>
    <w:p w14:paraId="7838EDFA" w14:textId="7E301EC0" w:rsidR="00DA4F78" w:rsidRPr="001636CE" w:rsidRDefault="00DA4F78" w:rsidP="00DA4F78">
      <w:pPr>
        <w:pStyle w:val="Judul"/>
      </w:pPr>
      <w:r w:rsidRPr="001636CE">
        <w:t xml:space="preserve">NIM: </w:t>
      </w:r>
      <w:r w:rsidR="00AA3BDA">
        <w:t>23516064</w:t>
      </w:r>
    </w:p>
    <w:p w14:paraId="3B0E8336" w14:textId="25422727" w:rsidR="00DA4F78" w:rsidRPr="001636CE" w:rsidRDefault="00DA4F78" w:rsidP="00DA4F78">
      <w:pPr>
        <w:pStyle w:val="Judul"/>
        <w:rPr>
          <w:i/>
        </w:rPr>
      </w:pPr>
      <w:r w:rsidRPr="001636CE">
        <w:rPr>
          <w:i/>
        </w:rPr>
        <w:t>(</w:t>
      </w:r>
      <w:r w:rsidR="000E409F">
        <w:rPr>
          <w:i/>
        </w:rPr>
        <w:t>Master’s</w:t>
      </w:r>
      <w:r w:rsidR="0077012B">
        <w:rPr>
          <w:i/>
        </w:rPr>
        <w:t xml:space="preserve"> Program in</w:t>
      </w:r>
      <w:r w:rsidR="00E73EB8" w:rsidRPr="001636CE">
        <w:rPr>
          <w:i/>
        </w:rPr>
        <w:t xml:space="preserve"> </w:t>
      </w:r>
      <w:r w:rsidR="00AA3BDA">
        <w:rPr>
          <w:i/>
        </w:rPr>
        <w:t>Informatics</w:t>
      </w:r>
      <w:r w:rsidRPr="001636CE">
        <w:rPr>
          <w:i/>
        </w:rPr>
        <w:t>)</w:t>
      </w:r>
    </w:p>
    <w:p w14:paraId="36CC7DF8" w14:textId="77777777" w:rsidR="00DA4F78" w:rsidRPr="001636CE" w:rsidRDefault="00DA4F78" w:rsidP="00DA4F78">
      <w:pPr>
        <w:pStyle w:val="Judul"/>
      </w:pPr>
    </w:p>
    <w:p w14:paraId="5E095448" w14:textId="77777777" w:rsidR="00DA4F78" w:rsidRPr="001636CE" w:rsidRDefault="00DA4F78" w:rsidP="00DA4F78">
      <w:pPr>
        <w:pStyle w:val="Judul"/>
      </w:pPr>
    </w:p>
    <w:p w14:paraId="26F3290C" w14:textId="77777777" w:rsidR="00DA4F78" w:rsidRPr="001636CE" w:rsidRDefault="00DA4F78" w:rsidP="00DA4F78">
      <w:pPr>
        <w:pStyle w:val="Judul"/>
      </w:pPr>
    </w:p>
    <w:p w14:paraId="597A717F" w14:textId="77777777" w:rsidR="00DA4F78" w:rsidRPr="00B1305C" w:rsidRDefault="00E77FBB" w:rsidP="00B1305C">
      <w:pPr>
        <w:jc w:val="both"/>
        <w:rPr>
          <w:i/>
        </w:rPr>
      </w:pPr>
      <w:r w:rsidRPr="001636CE">
        <w:rPr>
          <w:i/>
        </w:rPr>
        <w:t>Tulis abstrak dalam bahasa inggris di sini.  Ukuran huruf 12, cetak miring, dan tidak tebal. Kalimat per</w:t>
      </w:r>
      <w:r w:rsidR="009F65EB" w:rsidRPr="001636CE">
        <w:rPr>
          <w:i/>
        </w:rPr>
        <w:t xml:space="preserve">tama abstrak </w:t>
      </w:r>
      <w:r w:rsidR="000E409F">
        <w:rPr>
          <w:i/>
        </w:rPr>
        <w:t>tesis</w:t>
      </w:r>
      <w:r w:rsidR="009F65EB" w:rsidRPr="001636CE">
        <w:rPr>
          <w:i/>
        </w:rPr>
        <w:t xml:space="preserve"> berjarak tiga</w:t>
      </w:r>
      <w:r w:rsidRPr="001636CE">
        <w:rPr>
          <w:i/>
        </w:rPr>
        <w:t xml:space="preserve"> spasi dari baris terakhir nama program studi.</w:t>
      </w:r>
      <w:r w:rsidR="00B1305C">
        <w:rPr>
          <w:i/>
        </w:rPr>
        <w:t xml:space="preserve"> </w:t>
      </w:r>
      <w:r w:rsidR="00DA4F78" w:rsidRPr="00B1305C">
        <w:rPr>
          <w:i/>
        </w:rPr>
        <w:t>Isi</w:t>
      </w:r>
      <w:r w:rsidR="00E73EB8" w:rsidRPr="00B1305C">
        <w:rPr>
          <w:i/>
        </w:rPr>
        <w:t xml:space="preserve"> abstract yang merupakan terjemahan bahasa Inggris</w:t>
      </w:r>
      <w:r w:rsidR="00DA4F78" w:rsidRPr="00B1305C">
        <w:rPr>
          <w:i/>
        </w:rPr>
        <w:t xml:space="preserve"> </w:t>
      </w:r>
      <w:r w:rsidR="00E73EB8" w:rsidRPr="00B1305C">
        <w:rPr>
          <w:i/>
        </w:rPr>
        <w:t xml:space="preserve">dari abstrak bahasa Indonesia dicetak dengan ukuran 12, </w:t>
      </w:r>
      <w:r w:rsidR="00DA4F78" w:rsidRPr="00B1305C">
        <w:rPr>
          <w:i/>
        </w:rPr>
        <w:t>tidak tebal</w:t>
      </w:r>
      <w:r w:rsidR="00E73EB8" w:rsidRPr="00B1305C">
        <w:rPr>
          <w:i/>
        </w:rPr>
        <w:t xml:space="preserve"> dan miring</w:t>
      </w:r>
      <w:r w:rsidR="00DA4F78" w:rsidRPr="00B1305C">
        <w:rPr>
          <w:i/>
        </w:rPr>
        <w:t xml:space="preserve">. Kata pertama atau awal paragraf baru dipisahkan dengan jarak satu spasi dari kalimat terakhir paragraf yang mendahuluinya. Akhir dari Abstrak, masih dalam lembar abstrak tetapi baris yang terpisah dari abstrak, diakhiri dengan kata kunci (keywords). Kata kunci (keywords) yang ditulis di bagian bawah Abstrak, merupakan kata yang harus berhubungan dan berasal dari abstrak, </w:t>
      </w:r>
      <w:r w:rsidR="00DA4F78" w:rsidRPr="00B1305C">
        <w:rPr>
          <w:b/>
          <w:i/>
        </w:rPr>
        <w:t>TIDAK BOLEH</w:t>
      </w:r>
      <w:r w:rsidR="00DA4F78" w:rsidRPr="00B1305C">
        <w:rPr>
          <w:i/>
        </w:rPr>
        <w:t xml:space="preserve"> berasal/diambil dari tubuh/teks </w:t>
      </w:r>
      <w:r w:rsidR="000E409F">
        <w:rPr>
          <w:i/>
        </w:rPr>
        <w:t>tesis</w:t>
      </w:r>
      <w:r w:rsidR="00DA4F78" w:rsidRPr="00B1305C">
        <w:rPr>
          <w:i/>
        </w:rPr>
        <w:t>. Jumlah kata kunci maksimum sebanyak 7 kata tunggal atau gabungan dua kata yang bermakna tunggal.</w:t>
      </w:r>
    </w:p>
    <w:p w14:paraId="4961018F" w14:textId="77777777" w:rsidR="00DA4F78" w:rsidRPr="001636CE" w:rsidRDefault="00DA4F78" w:rsidP="00E73EB8">
      <w:pPr>
        <w:pStyle w:val="Abstact"/>
      </w:pPr>
    </w:p>
    <w:p w14:paraId="29859E6C" w14:textId="77777777" w:rsidR="00DA4F78" w:rsidRPr="001636CE" w:rsidRDefault="00DA4F78" w:rsidP="00E73EB8">
      <w:pPr>
        <w:pStyle w:val="Abstact"/>
      </w:pPr>
      <w:r w:rsidRPr="001636CE">
        <w:t xml:space="preserve">Halaman-halaman abstrak dan bagian persiapan </w:t>
      </w:r>
      <w:r w:rsidR="000E409F">
        <w:t>Tesis</w:t>
      </w:r>
      <w:r w:rsidRPr="001636CE">
        <w:t xml:space="preserve"> diberi nomor yang terpisah dari nomor halaman tubuh utama </w:t>
      </w:r>
      <w:r w:rsidR="000E409F">
        <w:t>Tesis</w:t>
      </w:r>
      <w:r w:rsidRPr="001636CE">
        <w:t xml:space="preserve">. Halaman-halaman bagian persiapan diberi nomor dengan angka Romawi i, ii, iii, iv, …, x, xi, … untuk membedakan dari nomor halaman tubuh utama </w:t>
      </w:r>
      <w:r w:rsidR="000E409F">
        <w:t>Tesis</w:t>
      </w:r>
      <w:r w:rsidRPr="001636CE">
        <w:t xml:space="preserve"> yang berupa angka Arab.</w:t>
      </w:r>
    </w:p>
    <w:p w14:paraId="061B560D" w14:textId="77777777" w:rsidR="00DA4F78" w:rsidRPr="001636CE" w:rsidRDefault="00DA4F78" w:rsidP="00E73EB8">
      <w:pPr>
        <w:pStyle w:val="Abstact"/>
      </w:pPr>
    </w:p>
    <w:p w14:paraId="61C0E8C4" w14:textId="77777777" w:rsidR="00DA4F78" w:rsidRDefault="00DA4F78" w:rsidP="00E73EB8">
      <w:pPr>
        <w:pStyle w:val="Abstact"/>
      </w:pPr>
      <w:r w:rsidRPr="001636CE">
        <w:t>K</w:t>
      </w:r>
      <w:r w:rsidR="00E73EB8" w:rsidRPr="001636CE">
        <w:t>eywords</w:t>
      </w:r>
      <w:r w:rsidRPr="001636CE">
        <w:t xml:space="preserve">: </w:t>
      </w:r>
      <w:r w:rsidR="00E77FBB" w:rsidRPr="001636CE">
        <w:t>kata kunci</w:t>
      </w:r>
      <w:r w:rsidRPr="001636CE">
        <w:t xml:space="preserve"> 1, </w:t>
      </w:r>
      <w:r w:rsidR="00E77FBB" w:rsidRPr="001636CE">
        <w:t xml:space="preserve">kata kunci </w:t>
      </w:r>
      <w:r w:rsidRPr="001636CE">
        <w:t xml:space="preserve">2, </w:t>
      </w:r>
      <w:r w:rsidR="00E77FBB" w:rsidRPr="001636CE">
        <w:t>dst.</w:t>
      </w:r>
    </w:p>
    <w:p w14:paraId="40AEA250" w14:textId="77777777" w:rsidR="004B3863" w:rsidRPr="001636CE" w:rsidRDefault="004B3863" w:rsidP="004B3863">
      <w:pPr>
        <w:pStyle w:val="keterangan"/>
        <w:spacing w:line="240" w:lineRule="auto"/>
      </w:pPr>
      <w:r w:rsidRPr="00E21606">
        <w:rPr>
          <w:sz w:val="22"/>
        </w:rPr>
        <w:t xml:space="preserve">Catatan: Format penulisan catatan </w:t>
      </w:r>
      <w:r w:rsidRPr="00E21606">
        <w:rPr>
          <w:b/>
          <w:sz w:val="22"/>
        </w:rPr>
        <w:t>harus dihapus</w:t>
      </w:r>
      <w:r w:rsidRPr="00E21606">
        <w:rPr>
          <w:sz w:val="22"/>
        </w:rPr>
        <w:t xml:space="preserve"> dan </w:t>
      </w:r>
      <w:r w:rsidRPr="00E21606">
        <w:rPr>
          <w:b/>
          <w:sz w:val="22"/>
        </w:rPr>
        <w:t>tidak diperbolehkan</w:t>
      </w:r>
      <w:r w:rsidRPr="00E21606">
        <w:rPr>
          <w:sz w:val="22"/>
        </w:rPr>
        <w:t xml:space="preserve"> dalam </w:t>
      </w:r>
      <w:r>
        <w:t>Tesis</w:t>
      </w:r>
      <w:r w:rsidRPr="001636CE">
        <w:t>.</w:t>
      </w:r>
    </w:p>
    <w:p w14:paraId="06959B40" w14:textId="77777777" w:rsidR="004B3863" w:rsidRPr="001636CE" w:rsidRDefault="004B3863" w:rsidP="004B3863">
      <w:pPr>
        <w:pStyle w:val="keterangan"/>
        <w:spacing w:line="240" w:lineRule="auto"/>
      </w:pPr>
      <w:r w:rsidRPr="001636CE">
        <w:t xml:space="preserve">1. </w:t>
      </w:r>
      <w:r>
        <w:t>Tesis</w:t>
      </w:r>
      <w:r w:rsidRPr="001636CE">
        <w:t xml:space="preserve"> harus ditulis dengan komputer dalam </w:t>
      </w:r>
      <w:r w:rsidRPr="001636CE">
        <w:rPr>
          <w:b/>
          <w:bCs/>
        </w:rPr>
        <w:t xml:space="preserve">dua muka/sisi halaman kertas </w:t>
      </w:r>
      <w:r w:rsidRPr="001636CE">
        <w:t>(</w:t>
      </w:r>
      <w:r w:rsidRPr="001636CE">
        <w:rPr>
          <w:b/>
          <w:bCs/>
        </w:rPr>
        <w:t>bolak balik</w:t>
      </w:r>
      <w:r w:rsidRPr="001636CE">
        <w:t xml:space="preserve">). Oleh sebab itu, gunakanlah fasilitas </w:t>
      </w:r>
      <w:r w:rsidRPr="001636CE">
        <w:rPr>
          <w:b/>
          <w:bCs/>
          <w:i/>
          <w:iCs/>
        </w:rPr>
        <w:t xml:space="preserve">mirror margins </w:t>
      </w:r>
      <w:r w:rsidRPr="001636CE">
        <w:t xml:space="preserve">yang tersedia pada </w:t>
      </w:r>
      <w:r w:rsidRPr="001636CE">
        <w:rPr>
          <w:i/>
          <w:iCs/>
        </w:rPr>
        <w:t>Word Processor</w:t>
      </w:r>
      <w:r w:rsidRPr="001636CE">
        <w:t xml:space="preserve">, sehingga batas untuk </w:t>
      </w:r>
      <w:r w:rsidRPr="001636CE">
        <w:rPr>
          <w:b/>
          <w:bCs/>
        </w:rPr>
        <w:t xml:space="preserve">halaman ganjil </w:t>
      </w:r>
      <w:r w:rsidRPr="001636CE">
        <w:t xml:space="preserve">adalah </w:t>
      </w:r>
      <w:r w:rsidRPr="001636CE">
        <w:rPr>
          <w:b/>
          <w:bCs/>
        </w:rPr>
        <w:t xml:space="preserve">tepi kiri 4 cm </w:t>
      </w:r>
      <w:r w:rsidRPr="001636CE">
        <w:t xml:space="preserve">dan </w:t>
      </w:r>
      <w:r w:rsidRPr="001636CE">
        <w:rPr>
          <w:b/>
          <w:bCs/>
        </w:rPr>
        <w:t xml:space="preserve">tepi atas, tepi kanan, </w:t>
      </w:r>
      <w:r w:rsidRPr="001636CE">
        <w:t xml:space="preserve">serta </w:t>
      </w:r>
      <w:r w:rsidRPr="001636CE">
        <w:rPr>
          <w:b/>
          <w:bCs/>
        </w:rPr>
        <w:t>tepi bawah masing-masing 3 cm</w:t>
      </w:r>
      <w:r w:rsidRPr="001636CE">
        <w:t xml:space="preserve">, sedangkan untuk </w:t>
      </w:r>
      <w:r w:rsidRPr="001636CE">
        <w:rPr>
          <w:b/>
          <w:bCs/>
        </w:rPr>
        <w:t xml:space="preserve">halaman genap </w:t>
      </w:r>
      <w:r w:rsidRPr="001636CE">
        <w:t xml:space="preserve">berlaku </w:t>
      </w:r>
      <w:r w:rsidRPr="001636CE">
        <w:rPr>
          <w:b/>
          <w:bCs/>
        </w:rPr>
        <w:t xml:space="preserve">tepi kiri 3 cm, tepi atas 3 cm, tepi kanan 4 cm, </w:t>
      </w:r>
      <w:r w:rsidRPr="001636CE">
        <w:t xml:space="preserve">dan </w:t>
      </w:r>
      <w:r w:rsidRPr="001636CE">
        <w:rPr>
          <w:b/>
          <w:bCs/>
        </w:rPr>
        <w:t xml:space="preserve">tepi bawah 3 cm. </w:t>
      </w:r>
    </w:p>
    <w:p w14:paraId="3471A4F7" w14:textId="77777777" w:rsidR="004B3863" w:rsidRDefault="004B3863" w:rsidP="004B3863">
      <w:pPr>
        <w:pStyle w:val="keterangan"/>
        <w:spacing w:line="240" w:lineRule="auto"/>
      </w:pPr>
      <w:r w:rsidRPr="001636CE">
        <w:t xml:space="preserve">2. Penyimpangan dari butir 1 dapat dilakukan untuk dokumen </w:t>
      </w:r>
      <w:r>
        <w:t>tesis</w:t>
      </w:r>
      <w:r w:rsidRPr="001636CE">
        <w:t xml:space="preserve"> yang </w:t>
      </w:r>
      <w:r w:rsidRPr="001636CE">
        <w:rPr>
          <w:b/>
          <w:bCs/>
        </w:rPr>
        <w:t xml:space="preserve">sebelum </w:t>
      </w:r>
      <w:r w:rsidRPr="001636CE">
        <w:t>dijilid dengan sampul keras (</w:t>
      </w:r>
      <w:r w:rsidRPr="001636CE">
        <w:rPr>
          <w:i/>
          <w:iCs/>
        </w:rPr>
        <w:t>hard cover</w:t>
      </w:r>
      <w:r w:rsidRPr="001636CE">
        <w:t xml:space="preserve">) tebalnya </w:t>
      </w:r>
      <w:r w:rsidRPr="001636CE">
        <w:rPr>
          <w:b/>
          <w:bCs/>
        </w:rPr>
        <w:t xml:space="preserve">kurang </w:t>
      </w:r>
      <w:r w:rsidRPr="001636CE">
        <w:t>dari 1,5 cm (kurang dari ± 115 lembar).</w:t>
      </w:r>
    </w:p>
    <w:p w14:paraId="06D272D9" w14:textId="77777777" w:rsidR="00926FF5" w:rsidRPr="001636CE" w:rsidRDefault="00481C0C" w:rsidP="001219FA">
      <w:pPr>
        <w:pStyle w:val="keterangan"/>
        <w:spacing w:line="240" w:lineRule="auto"/>
      </w:pPr>
      <w:r>
        <w:t xml:space="preserve">3. Template ini merujuk pada </w:t>
      </w:r>
      <w:r w:rsidR="00CA600F">
        <w:t>butir 1</w:t>
      </w:r>
      <w:r>
        <w:t>, sedangkan te</w:t>
      </w:r>
      <w:r w:rsidR="00CA600F">
        <w:t>mplate yang merujuk pada butir 2</w:t>
      </w:r>
      <w:r>
        <w:t xml:space="preserve"> dapat ditemukan si http://www.sps.itb.ac.id.</w:t>
      </w:r>
      <w:r w:rsidR="00926FF5" w:rsidRPr="001636CE">
        <w:br w:type="page"/>
      </w:r>
    </w:p>
    <w:p w14:paraId="4463DB1D" w14:textId="77777777" w:rsidR="008D3D84" w:rsidRDefault="008D3D84" w:rsidP="005913D6">
      <w:pPr>
        <w:pStyle w:val="judulBab15"/>
        <w:numPr>
          <w:ilvl w:val="0"/>
          <w:numId w:val="0"/>
        </w:numPr>
      </w:pPr>
      <w:bookmarkStart w:id="4" w:name="_Toc508897047"/>
      <w:r>
        <w:lastRenderedPageBreak/>
        <w:t>LEMBAR PENGESAHAN</w:t>
      </w:r>
      <w:bookmarkEnd w:id="4"/>
    </w:p>
    <w:p w14:paraId="4D6F1676" w14:textId="77777777" w:rsidR="008D3D84" w:rsidRDefault="008D3D84" w:rsidP="00BE02A4">
      <w:pPr>
        <w:pStyle w:val="Judul"/>
      </w:pPr>
    </w:p>
    <w:p w14:paraId="39BD8968" w14:textId="77777777" w:rsidR="008D3D84" w:rsidRDefault="008D3D84" w:rsidP="00BE02A4">
      <w:pPr>
        <w:pStyle w:val="Judul"/>
      </w:pPr>
    </w:p>
    <w:p w14:paraId="374D1AC5" w14:textId="77777777" w:rsidR="008D3D84" w:rsidRDefault="008D3D84" w:rsidP="00BE02A4">
      <w:pPr>
        <w:pStyle w:val="Judul"/>
      </w:pPr>
    </w:p>
    <w:p w14:paraId="2408D60E" w14:textId="77777777" w:rsidR="008D3D84" w:rsidRDefault="008D3D84" w:rsidP="00BE02A4">
      <w:pPr>
        <w:pStyle w:val="Judul"/>
      </w:pPr>
    </w:p>
    <w:p w14:paraId="528C9D83" w14:textId="2B00FEF8" w:rsidR="00926FF5" w:rsidRPr="001636CE" w:rsidRDefault="00E11726" w:rsidP="00BE02A4">
      <w:pPr>
        <w:pStyle w:val="Judul"/>
      </w:pPr>
      <w:r>
        <w:t xml:space="preserve">PENGEMBANGAN </w:t>
      </w:r>
      <w:r w:rsidR="00B3463F">
        <w:rPr>
          <w:i/>
        </w:rPr>
        <w:t>DOMAIN-SPEC</w:t>
      </w:r>
      <w:r w:rsidR="00BF2C8F" w:rsidRPr="0073187A">
        <w:rPr>
          <w:i/>
        </w:rPr>
        <w:t>IFIC LANGUAGE</w:t>
      </w:r>
      <w:r w:rsidR="00BF2C8F">
        <w:t xml:space="preserve"> (DSL) UNTUK MENUNJANG VERIFIKASI FORMAL DAN PENGUJIAN PADA </w:t>
      </w:r>
      <w:r w:rsidR="00BF2C8F" w:rsidRPr="0073187A">
        <w:rPr>
          <w:i/>
        </w:rPr>
        <w:t>BEHAVIOR-DRIVEN DEVELOPMENT</w:t>
      </w:r>
    </w:p>
    <w:p w14:paraId="77838AA5" w14:textId="77777777" w:rsidR="00BE02A4" w:rsidRPr="001636CE" w:rsidRDefault="00C5489C" w:rsidP="00C5489C">
      <w:pPr>
        <w:pStyle w:val="JudulBab"/>
        <w:rPr>
          <w:color w:val="FFFFFF" w:themeColor="background1"/>
        </w:rPr>
      </w:pPr>
      <w:bookmarkStart w:id="5" w:name="_Toc507556737"/>
      <w:r w:rsidRPr="001636CE">
        <w:rPr>
          <w:color w:val="FFFFFF" w:themeColor="background1"/>
        </w:rPr>
        <w:t>HALAMAN PENGESAHAN</w:t>
      </w:r>
      <w:bookmarkEnd w:id="5"/>
    </w:p>
    <w:p w14:paraId="0C6AD6E7" w14:textId="77777777" w:rsidR="00BE02A4" w:rsidRPr="001636CE" w:rsidRDefault="00BE02A4" w:rsidP="00BE02A4">
      <w:pPr>
        <w:pStyle w:val="Judul"/>
      </w:pPr>
    </w:p>
    <w:p w14:paraId="79C3123D" w14:textId="77777777" w:rsidR="00BE02A4" w:rsidRPr="001636CE" w:rsidRDefault="00BE02A4" w:rsidP="00BE02A4">
      <w:pPr>
        <w:pStyle w:val="Oleh"/>
        <w:rPr>
          <w:b w:val="0"/>
        </w:rPr>
      </w:pPr>
      <w:r w:rsidRPr="001636CE">
        <w:rPr>
          <w:b w:val="0"/>
        </w:rPr>
        <w:t>Oleh</w:t>
      </w:r>
    </w:p>
    <w:p w14:paraId="4B9FA273" w14:textId="683C8F2E" w:rsidR="00BE02A4" w:rsidRPr="001636CE" w:rsidRDefault="008D3D84" w:rsidP="00BE02A4">
      <w:pPr>
        <w:pStyle w:val="Judul"/>
      </w:pPr>
      <w:r>
        <w:t>Jessie Andika Setiady</w:t>
      </w:r>
    </w:p>
    <w:p w14:paraId="4627EC05" w14:textId="22EB22FC" w:rsidR="00BE02A4" w:rsidRPr="001636CE" w:rsidRDefault="00BE02A4" w:rsidP="00BE02A4">
      <w:pPr>
        <w:pStyle w:val="Judul"/>
      </w:pPr>
      <w:r w:rsidRPr="001636CE">
        <w:t xml:space="preserve">NIM: </w:t>
      </w:r>
      <w:r w:rsidR="008D3D84">
        <w:t>23516064</w:t>
      </w:r>
    </w:p>
    <w:p w14:paraId="04965848" w14:textId="5D094ABA" w:rsidR="00BE02A4" w:rsidRDefault="00BE02A4" w:rsidP="00BE02A4">
      <w:pPr>
        <w:pStyle w:val="Judul"/>
      </w:pPr>
      <w:r w:rsidRPr="003034E7">
        <w:rPr>
          <w:sz w:val="24"/>
        </w:rPr>
        <w:t xml:space="preserve">(Program Studi </w:t>
      </w:r>
      <w:r w:rsidR="000E409F" w:rsidRPr="003034E7">
        <w:rPr>
          <w:sz w:val="24"/>
        </w:rPr>
        <w:t>Magister</w:t>
      </w:r>
      <w:r w:rsidRPr="003034E7">
        <w:rPr>
          <w:sz w:val="24"/>
        </w:rPr>
        <w:t xml:space="preserve"> </w:t>
      </w:r>
      <w:r w:rsidR="008D3D84">
        <w:rPr>
          <w:sz w:val="24"/>
        </w:rPr>
        <w:t>Informatika</w:t>
      </w:r>
      <w:r w:rsidRPr="003034E7">
        <w:rPr>
          <w:sz w:val="24"/>
        </w:rPr>
        <w:t>)</w:t>
      </w:r>
    </w:p>
    <w:p w14:paraId="16C57B2E" w14:textId="77777777" w:rsidR="003034E7" w:rsidRPr="003034E7" w:rsidRDefault="003034E7" w:rsidP="00BE02A4">
      <w:pPr>
        <w:pStyle w:val="Judul"/>
        <w:rPr>
          <w:sz w:val="24"/>
        </w:rPr>
      </w:pPr>
    </w:p>
    <w:p w14:paraId="31134FF4" w14:textId="77777777" w:rsidR="00BE02A4" w:rsidRPr="001636CE" w:rsidRDefault="00BE02A4" w:rsidP="00BE02A4">
      <w:pPr>
        <w:pStyle w:val="halpengesahan"/>
      </w:pPr>
      <w:r w:rsidRPr="001636CE">
        <w:t>Institut Teknologi Bandung</w:t>
      </w:r>
    </w:p>
    <w:p w14:paraId="4CEF1EFA" w14:textId="77777777" w:rsidR="00BE02A4" w:rsidRPr="001636CE" w:rsidRDefault="00BE02A4" w:rsidP="00BE02A4">
      <w:pPr>
        <w:pStyle w:val="halpengesahan"/>
      </w:pPr>
    </w:p>
    <w:p w14:paraId="0C8446C6" w14:textId="77777777" w:rsidR="00BE02A4" w:rsidRDefault="00BE02A4" w:rsidP="00BE02A4">
      <w:pPr>
        <w:pStyle w:val="halpengesahan"/>
      </w:pPr>
    </w:p>
    <w:p w14:paraId="3A6045FA" w14:textId="77777777" w:rsidR="00EE20B0" w:rsidRDefault="00EE20B0" w:rsidP="00BE02A4">
      <w:pPr>
        <w:pStyle w:val="halpengesahan"/>
      </w:pPr>
    </w:p>
    <w:p w14:paraId="1A6964CF" w14:textId="77777777" w:rsidR="00EE20B0" w:rsidRPr="001636CE" w:rsidRDefault="00EE20B0" w:rsidP="00BE02A4">
      <w:pPr>
        <w:pStyle w:val="halpengesahan"/>
      </w:pPr>
    </w:p>
    <w:p w14:paraId="499BC743" w14:textId="77777777" w:rsidR="00BE02A4" w:rsidRPr="001636CE" w:rsidRDefault="00BE02A4" w:rsidP="00BE02A4">
      <w:pPr>
        <w:pStyle w:val="halpengesahan"/>
      </w:pPr>
    </w:p>
    <w:p w14:paraId="78382B0E" w14:textId="77777777" w:rsidR="00BE02A4" w:rsidRPr="001636CE" w:rsidRDefault="00BE02A4" w:rsidP="00BE02A4">
      <w:pPr>
        <w:pStyle w:val="halpengesahan"/>
      </w:pPr>
      <w:r w:rsidRPr="001636CE">
        <w:t>Menyetujui</w:t>
      </w:r>
    </w:p>
    <w:p w14:paraId="1DD8B080" w14:textId="77777777" w:rsidR="00BE02A4" w:rsidRPr="001636CE" w:rsidRDefault="00BE02A4" w:rsidP="00BE02A4">
      <w:pPr>
        <w:pStyle w:val="halpengesahan"/>
      </w:pPr>
      <w:r w:rsidRPr="001636CE">
        <w:t>Tim Pembimbing</w:t>
      </w:r>
    </w:p>
    <w:p w14:paraId="1CF7CE15" w14:textId="77777777" w:rsidR="00BE02A4" w:rsidRPr="001636CE" w:rsidRDefault="00BE02A4" w:rsidP="00BE02A4">
      <w:pPr>
        <w:pStyle w:val="halpengesahan"/>
      </w:pPr>
    </w:p>
    <w:p w14:paraId="69A9BC37" w14:textId="6E935328" w:rsidR="00BE02A4" w:rsidRPr="001636CE" w:rsidRDefault="00BE02A4" w:rsidP="00BE02A4">
      <w:pPr>
        <w:pStyle w:val="halpengesahan"/>
      </w:pPr>
      <w:r w:rsidRPr="001636CE">
        <w:t xml:space="preserve">Tanggal </w:t>
      </w:r>
      <w:r w:rsidR="000D23A8">
        <w:t xml:space="preserve">     </w:t>
      </w:r>
      <w:r w:rsidR="001914B1">
        <w:t>Februari 2018</w:t>
      </w:r>
    </w:p>
    <w:p w14:paraId="2FA679DA" w14:textId="77777777" w:rsidR="00BE02A4" w:rsidRPr="001636CE" w:rsidRDefault="00BE02A4" w:rsidP="00BE02A4">
      <w:pPr>
        <w:pStyle w:val="halpengesahan"/>
      </w:pPr>
    </w:p>
    <w:p w14:paraId="209D5AF1" w14:textId="77777777" w:rsidR="00BE02A4" w:rsidRDefault="00BE02A4" w:rsidP="00BE02A4">
      <w:pPr>
        <w:pStyle w:val="halpengesahan"/>
      </w:pPr>
    </w:p>
    <w:p w14:paraId="7D129E12" w14:textId="77777777" w:rsidR="001914B1" w:rsidRDefault="001914B1" w:rsidP="00BE02A4">
      <w:pPr>
        <w:pStyle w:val="halpengesahan"/>
      </w:pPr>
    </w:p>
    <w:p w14:paraId="4E470F73" w14:textId="77777777" w:rsidR="001914B1" w:rsidRDefault="001914B1" w:rsidP="00BE02A4">
      <w:pPr>
        <w:pStyle w:val="halpengesahan"/>
      </w:pPr>
    </w:p>
    <w:p w14:paraId="3777F243" w14:textId="77777777" w:rsidR="001914B1" w:rsidRPr="001636CE" w:rsidRDefault="001914B1" w:rsidP="00BE02A4">
      <w:pPr>
        <w:pStyle w:val="halpengesahan"/>
      </w:pPr>
    </w:p>
    <w:p w14:paraId="5A64C319" w14:textId="14492D96" w:rsidR="00BE02A4" w:rsidRDefault="00BE02A4" w:rsidP="00BE02A4">
      <w:pPr>
        <w:pStyle w:val="halpengesaha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6"/>
        <w:gridCol w:w="4487"/>
      </w:tblGrid>
      <w:tr w:rsidR="00C47E50" w14:paraId="1191A5A4" w14:textId="77777777" w:rsidTr="00C47E50">
        <w:tc>
          <w:tcPr>
            <w:tcW w:w="3436" w:type="dxa"/>
          </w:tcPr>
          <w:p w14:paraId="01634280" w14:textId="77777777" w:rsidR="001914B1" w:rsidRPr="001914B1" w:rsidRDefault="001914B1" w:rsidP="00BE02A4">
            <w:pPr>
              <w:pStyle w:val="halpengesahan"/>
              <w:rPr>
                <w:b/>
              </w:rPr>
            </w:pPr>
            <w:r w:rsidRPr="001914B1">
              <w:rPr>
                <w:b/>
              </w:rPr>
              <w:t>Pembimbing Pertama</w:t>
            </w:r>
          </w:p>
          <w:p w14:paraId="57FAE3C4" w14:textId="77777777" w:rsidR="001914B1" w:rsidRDefault="001914B1" w:rsidP="00BE02A4">
            <w:pPr>
              <w:pStyle w:val="halpengesahan"/>
            </w:pPr>
          </w:p>
          <w:p w14:paraId="4F00CA0B" w14:textId="77777777" w:rsidR="001914B1" w:rsidRDefault="001914B1" w:rsidP="00BE02A4">
            <w:pPr>
              <w:pStyle w:val="halpengesahan"/>
            </w:pPr>
          </w:p>
          <w:p w14:paraId="6C53E641" w14:textId="77777777" w:rsidR="001914B1" w:rsidRDefault="001914B1" w:rsidP="00BE02A4">
            <w:pPr>
              <w:pStyle w:val="halpengesahan"/>
            </w:pPr>
          </w:p>
          <w:p w14:paraId="79AB683C" w14:textId="77777777" w:rsidR="00EE20B0" w:rsidRDefault="00EE20B0" w:rsidP="00BE02A4">
            <w:pPr>
              <w:pStyle w:val="halpengesahan"/>
            </w:pPr>
          </w:p>
          <w:p w14:paraId="69B538C8" w14:textId="01AB995B" w:rsidR="001914B1" w:rsidRPr="001914B1" w:rsidRDefault="00C47E50" w:rsidP="00BE02A4">
            <w:pPr>
              <w:pStyle w:val="halpengesahan"/>
              <w:rPr>
                <w:u w:val="single"/>
              </w:rPr>
            </w:pPr>
            <w:r>
              <w:rPr>
                <w:u w:val="single"/>
              </w:rPr>
              <w:t>Dr. Ir. M. M. Inggriani Liem</w:t>
            </w:r>
          </w:p>
          <w:p w14:paraId="7ABB4E3D" w14:textId="759EEBCD" w:rsidR="001914B1" w:rsidRDefault="001914B1" w:rsidP="00BE02A4">
            <w:pPr>
              <w:pStyle w:val="halpengesahan"/>
            </w:pPr>
            <w:r>
              <w:t xml:space="preserve">NIP. </w:t>
            </w:r>
            <w:r w:rsidR="00C47E50" w:rsidRPr="00506B28">
              <w:rPr>
                <w:szCs w:val="24"/>
              </w:rPr>
              <w:t>195301161979032001</w:t>
            </w:r>
          </w:p>
        </w:tc>
        <w:tc>
          <w:tcPr>
            <w:tcW w:w="4487" w:type="dxa"/>
          </w:tcPr>
          <w:p w14:paraId="6A3B309D" w14:textId="77777777" w:rsidR="001914B1" w:rsidRPr="001914B1" w:rsidRDefault="001914B1" w:rsidP="00BE02A4">
            <w:pPr>
              <w:pStyle w:val="halpengesahan"/>
              <w:rPr>
                <w:b/>
              </w:rPr>
            </w:pPr>
            <w:r w:rsidRPr="001914B1">
              <w:rPr>
                <w:b/>
              </w:rPr>
              <w:t>Pembimbing Kedua</w:t>
            </w:r>
          </w:p>
          <w:p w14:paraId="7BC4D511" w14:textId="77777777" w:rsidR="001914B1" w:rsidRDefault="001914B1" w:rsidP="00BE02A4">
            <w:pPr>
              <w:pStyle w:val="halpengesahan"/>
            </w:pPr>
          </w:p>
          <w:p w14:paraId="5F487488" w14:textId="77777777" w:rsidR="00EE20B0" w:rsidRDefault="00EE20B0" w:rsidP="00BE02A4">
            <w:pPr>
              <w:pStyle w:val="halpengesahan"/>
            </w:pPr>
          </w:p>
          <w:p w14:paraId="492EEBCE" w14:textId="77777777" w:rsidR="001914B1" w:rsidRDefault="001914B1" w:rsidP="00BE02A4">
            <w:pPr>
              <w:pStyle w:val="halpengesahan"/>
            </w:pPr>
          </w:p>
          <w:p w14:paraId="281916C7" w14:textId="77777777" w:rsidR="001914B1" w:rsidRDefault="001914B1" w:rsidP="00BE02A4">
            <w:pPr>
              <w:pStyle w:val="halpengesahan"/>
            </w:pPr>
          </w:p>
          <w:p w14:paraId="658B9B12" w14:textId="775C6A97" w:rsidR="001914B1" w:rsidRPr="001914B1" w:rsidRDefault="00C47E50" w:rsidP="00BE02A4">
            <w:pPr>
              <w:pStyle w:val="halpengesahan"/>
              <w:rPr>
                <w:u w:val="single"/>
              </w:rPr>
            </w:pPr>
            <w:r>
              <w:rPr>
                <w:u w:val="single"/>
              </w:rPr>
              <w:t>Yudistira Dwi Wardhana Asnar, S.T., Ph.D</w:t>
            </w:r>
          </w:p>
          <w:p w14:paraId="7EB56FDE" w14:textId="584B3BB7" w:rsidR="001914B1" w:rsidRDefault="001914B1" w:rsidP="00BE02A4">
            <w:pPr>
              <w:pStyle w:val="halpengesahan"/>
            </w:pPr>
            <w:r>
              <w:t>NIP.</w:t>
            </w:r>
            <w:r w:rsidR="00C47E50" w:rsidRPr="00506B28">
              <w:rPr>
                <w:szCs w:val="24"/>
              </w:rPr>
              <w:t xml:space="preserve"> 198008272015041002</w:t>
            </w:r>
          </w:p>
        </w:tc>
      </w:tr>
    </w:tbl>
    <w:p w14:paraId="566686E4" w14:textId="77777777" w:rsidR="001914B1" w:rsidRPr="001636CE" w:rsidRDefault="001914B1" w:rsidP="00BE02A4">
      <w:pPr>
        <w:pStyle w:val="halpengesahan"/>
      </w:pPr>
    </w:p>
    <w:p w14:paraId="669D83ED" w14:textId="77777777" w:rsidR="00BE02A4" w:rsidRPr="001636CE" w:rsidRDefault="00BE02A4" w:rsidP="00BE02A4">
      <w:pPr>
        <w:pStyle w:val="halpengesahan"/>
      </w:pPr>
    </w:p>
    <w:p w14:paraId="43DAFFE0" w14:textId="77777777" w:rsidR="00BE02A4" w:rsidRPr="001636CE" w:rsidRDefault="00BE02A4" w:rsidP="00BE02A4">
      <w:pPr>
        <w:pStyle w:val="halpengesahan"/>
      </w:pPr>
    </w:p>
    <w:p w14:paraId="439719FA" w14:textId="77777777" w:rsidR="00BE02A4" w:rsidRPr="001636CE" w:rsidRDefault="00BE02A4" w:rsidP="00BE02A4">
      <w:pPr>
        <w:pStyle w:val="halpengesahan"/>
      </w:pPr>
    </w:p>
    <w:p w14:paraId="75D45DD8" w14:textId="77777777" w:rsidR="00C5489C" w:rsidRPr="001636CE" w:rsidRDefault="00246163" w:rsidP="00E35BC1">
      <w:pPr>
        <w:pStyle w:val="Heading1"/>
        <w:numPr>
          <w:ilvl w:val="0"/>
          <w:numId w:val="0"/>
        </w:numPr>
      </w:pPr>
      <w:r w:rsidRPr="001636CE">
        <w:br w:type="page"/>
      </w:r>
      <w:bookmarkStart w:id="6" w:name="_Toc508897048"/>
      <w:r w:rsidR="00C5489C" w:rsidRPr="001636CE">
        <w:lastRenderedPageBreak/>
        <w:t xml:space="preserve">PEDOMAN PENGGUNAAN </w:t>
      </w:r>
      <w:r w:rsidR="000E409F">
        <w:t>TESIS</w:t>
      </w:r>
      <w:bookmarkEnd w:id="6"/>
    </w:p>
    <w:p w14:paraId="6F210B45" w14:textId="77777777" w:rsidR="00C5489C" w:rsidRPr="001636CE" w:rsidRDefault="00C5489C" w:rsidP="00C5489C">
      <w:pPr>
        <w:pStyle w:val="JudulBab"/>
      </w:pPr>
    </w:p>
    <w:p w14:paraId="61BA542B" w14:textId="77777777" w:rsidR="00C5489C" w:rsidRPr="001636CE" w:rsidRDefault="000E409F" w:rsidP="009411D4">
      <w:pPr>
        <w:pStyle w:val="Paragraf"/>
      </w:pPr>
      <w:r>
        <w:t>Tesis</w:t>
      </w:r>
      <w:r w:rsidR="00C5489C" w:rsidRPr="001636CE">
        <w:t xml:space="preserve"> </w:t>
      </w:r>
      <w:r>
        <w:t>S2</w:t>
      </w:r>
      <w:r w:rsidR="00C5489C" w:rsidRPr="001636CE">
        <w:t xml:space="preserve"> yang tidak dipublikasikan terdaftar dan tersedia di Perpustakaan Institut Teknologi Bandung, dan terbuka untuk umum dengan ketentuan bahwa hak cipta ada pada penulis dengan mengikuti aturan HaKI yang berlaku di Institut Teknologi Bandung. Referensi kepustakaan diperkenankan dicatat, tetapi pengutipan atau peringkasan hanya dapat dilakukan seizin penulis dan harus disertai dengan kaidah ilmiah untuk menyebutkan sumbernya. </w:t>
      </w:r>
    </w:p>
    <w:p w14:paraId="443BEA6F" w14:textId="77777777" w:rsidR="00C5489C" w:rsidRPr="001636CE" w:rsidRDefault="00C5489C" w:rsidP="009411D4">
      <w:pPr>
        <w:pStyle w:val="Paragraf"/>
      </w:pPr>
    </w:p>
    <w:p w14:paraId="499D84FB" w14:textId="77777777" w:rsidR="00C5489C" w:rsidRPr="001636CE" w:rsidRDefault="00C5489C" w:rsidP="009411D4">
      <w:pPr>
        <w:pStyle w:val="Paragraf"/>
      </w:pPr>
      <w:r w:rsidRPr="001636CE">
        <w:t xml:space="preserve">Sitasi hasil penelitian </w:t>
      </w:r>
      <w:r w:rsidR="000E409F">
        <w:t>Tesis</w:t>
      </w:r>
      <w:r w:rsidRPr="001636CE">
        <w:t xml:space="preserve"> ini dapat di tulis dalam bahasa Indonesia sebagai beri</w:t>
      </w:r>
      <w:r w:rsidR="00402BCE">
        <w:t>kut</w:t>
      </w:r>
      <w:r w:rsidRPr="001636CE">
        <w:t>:</w:t>
      </w:r>
    </w:p>
    <w:p w14:paraId="3B037729" w14:textId="5D84292A" w:rsidR="00C5489C" w:rsidRPr="001636CE" w:rsidRDefault="0018285D" w:rsidP="003E655C">
      <w:pPr>
        <w:pStyle w:val="Paragraf"/>
        <w:spacing w:line="240" w:lineRule="auto"/>
        <w:ind w:left="720" w:hanging="720"/>
      </w:pPr>
      <w:r>
        <w:t>Setiady</w:t>
      </w:r>
      <w:r w:rsidR="00345553" w:rsidRPr="001636CE">
        <w:t xml:space="preserve">, </w:t>
      </w:r>
      <w:r w:rsidR="000A4955">
        <w:t>J</w:t>
      </w:r>
      <w:r w:rsidR="00C5489C" w:rsidRPr="001636CE">
        <w:t>. (</w:t>
      </w:r>
      <w:r w:rsidR="000A4955">
        <w:t>2018</w:t>
      </w:r>
      <w:r w:rsidR="00C5489C" w:rsidRPr="001636CE">
        <w:t xml:space="preserve">): </w:t>
      </w:r>
      <w:r w:rsidR="00E11726">
        <w:rPr>
          <w:i/>
        </w:rPr>
        <w:t>Pengembangan</w:t>
      </w:r>
      <w:r w:rsidR="00B3463F">
        <w:rPr>
          <w:i/>
        </w:rPr>
        <w:t xml:space="preserve"> Domain-</w:t>
      </w:r>
      <w:r w:rsidR="000A4955">
        <w:rPr>
          <w:i/>
        </w:rPr>
        <w:t>Spesific Language (DSL) untuk Menunjang Verifikasi Formal dan Penguji</w:t>
      </w:r>
      <w:r w:rsidR="00D07550">
        <w:rPr>
          <w:i/>
        </w:rPr>
        <w:t>an pada Behavior-Driven Develop</w:t>
      </w:r>
      <w:r w:rsidR="000A4955">
        <w:rPr>
          <w:i/>
        </w:rPr>
        <w:t>ment</w:t>
      </w:r>
      <w:r w:rsidR="00C5489C" w:rsidRPr="001636CE">
        <w:t xml:space="preserve">, </w:t>
      </w:r>
      <w:r w:rsidR="000E409F">
        <w:t>Tesis</w:t>
      </w:r>
      <w:r w:rsidR="00C5489C" w:rsidRPr="001636CE">
        <w:t xml:space="preserve"> Program </w:t>
      </w:r>
      <w:r w:rsidR="000E409F">
        <w:t>Magister</w:t>
      </w:r>
      <w:r w:rsidR="00C5489C" w:rsidRPr="001636CE">
        <w:t>, Institut Teknologi Bandung.</w:t>
      </w:r>
    </w:p>
    <w:p w14:paraId="0EFF41E7" w14:textId="77777777" w:rsidR="00C5489C" w:rsidRPr="001636CE" w:rsidRDefault="00C5489C" w:rsidP="009411D4">
      <w:pPr>
        <w:pStyle w:val="Paragraf"/>
      </w:pPr>
    </w:p>
    <w:p w14:paraId="719004DF" w14:textId="532B847D" w:rsidR="00C5489C" w:rsidRPr="001636CE" w:rsidRDefault="00C5489C" w:rsidP="009411D4">
      <w:pPr>
        <w:pStyle w:val="Paragraf"/>
      </w:pPr>
      <w:r w:rsidRPr="001636CE">
        <w:t>dan dalam</w:t>
      </w:r>
      <w:r w:rsidR="00EE5B88">
        <w:t xml:space="preserve"> bahasa Inggris sebagai berikut</w:t>
      </w:r>
      <w:r w:rsidRPr="001636CE">
        <w:t>:</w:t>
      </w:r>
    </w:p>
    <w:p w14:paraId="3D17C391" w14:textId="77777777" w:rsidR="00C5489C" w:rsidRPr="001636CE" w:rsidRDefault="00C5489C" w:rsidP="009411D4">
      <w:pPr>
        <w:pStyle w:val="Paragraf"/>
      </w:pPr>
    </w:p>
    <w:p w14:paraId="53B66286" w14:textId="473A669A" w:rsidR="00C5489C" w:rsidRPr="001636CE" w:rsidRDefault="000A4955" w:rsidP="003E655C">
      <w:pPr>
        <w:pStyle w:val="Paragraf"/>
        <w:spacing w:line="240" w:lineRule="auto"/>
        <w:ind w:left="720" w:hanging="720"/>
      </w:pPr>
      <w:r>
        <w:t>Setiady</w:t>
      </w:r>
      <w:r w:rsidR="002030F1" w:rsidRPr="001636CE">
        <w:t xml:space="preserve">, </w:t>
      </w:r>
      <w:r>
        <w:t>J</w:t>
      </w:r>
      <w:r w:rsidR="002030F1" w:rsidRPr="001636CE">
        <w:t>. (</w:t>
      </w:r>
      <w:r>
        <w:t>2018</w:t>
      </w:r>
      <w:r w:rsidR="002030F1" w:rsidRPr="001636CE">
        <w:t xml:space="preserve">): </w:t>
      </w:r>
      <w:r w:rsidR="00E94291">
        <w:rPr>
          <w:i/>
        </w:rPr>
        <w:t>Domain-Spec</w:t>
      </w:r>
      <w:r w:rsidRPr="000A4955">
        <w:rPr>
          <w:i/>
        </w:rPr>
        <w:t>ific Language for Formal Verification and Testing in Behavior-Driven</w:t>
      </w:r>
      <w:r w:rsidR="002030F1" w:rsidRPr="001636CE">
        <w:t xml:space="preserve">, </w:t>
      </w:r>
      <w:bookmarkStart w:id="7" w:name="_Hlk481876802"/>
      <w:r w:rsidR="0054201E">
        <w:t>Master’s Thesis</w:t>
      </w:r>
      <w:bookmarkEnd w:id="7"/>
      <w:r w:rsidR="00C5489C" w:rsidRPr="001636CE">
        <w:t>, Institut Teknologi Bandung.</w:t>
      </w:r>
    </w:p>
    <w:p w14:paraId="16EE8826" w14:textId="77777777" w:rsidR="00C5489C" w:rsidRPr="001636CE" w:rsidRDefault="00C5489C" w:rsidP="009411D4">
      <w:pPr>
        <w:pStyle w:val="Paragraf"/>
      </w:pPr>
    </w:p>
    <w:p w14:paraId="57E9C8A2" w14:textId="77777777" w:rsidR="00FC7972" w:rsidRPr="001636CE" w:rsidRDefault="00C5489C" w:rsidP="009411D4">
      <w:pPr>
        <w:pStyle w:val="Paragraf"/>
      </w:pPr>
      <w:r w:rsidRPr="001636CE">
        <w:t xml:space="preserve">Memperbanyak atau menerbitkan sebagian atau seluruh </w:t>
      </w:r>
      <w:r w:rsidR="000E409F">
        <w:t>tesis</w:t>
      </w:r>
      <w:r w:rsidRPr="001636CE">
        <w:t xml:space="preserve"> haruslah seizin Dekan Sekolah Pascasarjana, Institut Teknologi Bandung.</w:t>
      </w:r>
    </w:p>
    <w:p w14:paraId="7BFB116E" w14:textId="77777777" w:rsidR="00FC7972" w:rsidRPr="001636CE" w:rsidRDefault="00FC7972">
      <w:r w:rsidRPr="001636CE">
        <w:br w:type="page"/>
      </w:r>
    </w:p>
    <w:p w14:paraId="69D8B599" w14:textId="77777777" w:rsidR="00FC7972" w:rsidRPr="001636CE" w:rsidRDefault="00FC7972" w:rsidP="00FC7972">
      <w:pPr>
        <w:pStyle w:val="JudulBab"/>
        <w:rPr>
          <w:color w:val="FFFFFF" w:themeColor="background1"/>
        </w:rPr>
      </w:pPr>
      <w:bookmarkStart w:id="8" w:name="_Toc507556738"/>
      <w:r w:rsidRPr="001636CE">
        <w:rPr>
          <w:color w:val="FFFFFF" w:themeColor="background1"/>
        </w:rPr>
        <w:lastRenderedPageBreak/>
        <w:t>HALAMAN PERUNTUKAN</w:t>
      </w:r>
      <w:bookmarkEnd w:id="8"/>
    </w:p>
    <w:p w14:paraId="39BBAC8A" w14:textId="77777777" w:rsidR="00FC7972" w:rsidRPr="001636CE" w:rsidRDefault="00FC7972"/>
    <w:p w14:paraId="6FD6EA92" w14:textId="77777777" w:rsidR="00FC7972" w:rsidRPr="001636CE" w:rsidRDefault="00FC7972"/>
    <w:p w14:paraId="22F1C4F9" w14:textId="77777777" w:rsidR="00FC7972" w:rsidRPr="001636CE" w:rsidRDefault="00FC7972"/>
    <w:p w14:paraId="301E4785" w14:textId="77777777" w:rsidR="00FC7972" w:rsidRPr="001636CE" w:rsidRDefault="00FC7972"/>
    <w:p w14:paraId="14AA8299" w14:textId="77777777" w:rsidR="00FC7972" w:rsidRPr="001636CE" w:rsidRDefault="00FC7972"/>
    <w:p w14:paraId="6C60F3C8" w14:textId="77777777" w:rsidR="00925972" w:rsidRPr="001636CE" w:rsidRDefault="00925972"/>
    <w:p w14:paraId="5E753571" w14:textId="77777777" w:rsidR="00925972" w:rsidRPr="001636CE" w:rsidRDefault="00925972"/>
    <w:p w14:paraId="51901E92" w14:textId="77777777" w:rsidR="00FC7972" w:rsidRDefault="00FC7972"/>
    <w:p w14:paraId="20F19DCF" w14:textId="77777777" w:rsidR="00AA0C55" w:rsidRDefault="00AA0C55"/>
    <w:p w14:paraId="703FCEB6" w14:textId="77777777" w:rsidR="00AA0C55" w:rsidRPr="001636CE" w:rsidRDefault="00AA0C55"/>
    <w:p w14:paraId="5AEA0504" w14:textId="77777777" w:rsidR="00925972" w:rsidRPr="001636CE" w:rsidRDefault="00925972"/>
    <w:p w14:paraId="57E7EE53" w14:textId="77777777" w:rsidR="00491D15" w:rsidRDefault="00E428AD" w:rsidP="00FC7972">
      <w:pPr>
        <w:pStyle w:val="halperuntukan"/>
      </w:pPr>
      <w:r>
        <w:t>Dipersemb</w:t>
      </w:r>
      <w:r w:rsidR="008B27DD">
        <w:t xml:space="preserve">ahkan kepada Tatah Budy Setiady, </w:t>
      </w:r>
      <w:r>
        <w:t>Mamah Rieka Sri Alamsari</w:t>
      </w:r>
      <w:r w:rsidR="008B27DD">
        <w:t>,</w:t>
      </w:r>
    </w:p>
    <w:p w14:paraId="30C06A25" w14:textId="3B5E7926" w:rsidR="00FC7972" w:rsidRPr="001636CE" w:rsidRDefault="00491D15" w:rsidP="00FC7972">
      <w:pPr>
        <w:pStyle w:val="halperuntukan"/>
      </w:pPr>
      <w:r>
        <w:t>Ade Rogers dan Ade</w:t>
      </w:r>
      <w:r w:rsidR="00704A65">
        <w:t xml:space="preserve"> Rocky</w:t>
      </w:r>
      <w:r>
        <w:t>.</w:t>
      </w:r>
    </w:p>
    <w:p w14:paraId="60B4C7E2" w14:textId="69AF77D0" w:rsidR="00FC7972" w:rsidRPr="001636CE" w:rsidRDefault="00FC7972">
      <w:pPr>
        <w:rPr>
          <w:b/>
          <w:sz w:val="28"/>
        </w:rPr>
      </w:pPr>
      <w:r w:rsidRPr="001636CE">
        <w:br w:type="page"/>
      </w:r>
    </w:p>
    <w:p w14:paraId="12651D05" w14:textId="5FC43D55" w:rsidR="00FC7972" w:rsidRPr="001636CE" w:rsidRDefault="00FC7972" w:rsidP="00D94B42">
      <w:pPr>
        <w:pStyle w:val="Heading1"/>
        <w:numPr>
          <w:ilvl w:val="0"/>
          <w:numId w:val="0"/>
        </w:numPr>
      </w:pPr>
      <w:bookmarkStart w:id="9" w:name="_Toc508897049"/>
      <w:r w:rsidRPr="001636CE">
        <w:lastRenderedPageBreak/>
        <w:t>KATA PENGANTAR</w:t>
      </w:r>
      <w:bookmarkEnd w:id="9"/>
    </w:p>
    <w:p w14:paraId="4C16FC38" w14:textId="77777777" w:rsidR="00FC7972" w:rsidRPr="001636CE" w:rsidRDefault="00FC7972" w:rsidP="00D94B42"/>
    <w:p w14:paraId="4BC18AB6" w14:textId="1F5A39F5" w:rsidR="00D72AEF" w:rsidRDefault="00D72AEF" w:rsidP="00FC7972">
      <w:pPr>
        <w:pStyle w:val="Paragraf"/>
      </w:pPr>
      <w:r w:rsidRPr="00D72AEF">
        <w:t>Puji dan syukur bagi Allah SWT dengan sifat Maha Pengasih dan Penyayang-Nya memberikan kekuasaan dan ilmu kepada siapa yang dikehendaki-Nya. Atas kehendak-Nya penulis dapat menyelesaikan penelitian Tesis ini dan mendokumentasikan ke dalam buku Tesis yang berjudul “</w:t>
      </w:r>
      <w:r w:rsidRPr="00322946">
        <w:rPr>
          <w:b/>
        </w:rPr>
        <w:t xml:space="preserve">Pembangunan </w:t>
      </w:r>
      <w:r w:rsidR="008345A0">
        <w:rPr>
          <w:b/>
          <w:i/>
        </w:rPr>
        <w:t>Domain-Spec</w:t>
      </w:r>
      <w:r w:rsidRPr="00322946">
        <w:rPr>
          <w:b/>
          <w:i/>
        </w:rPr>
        <w:t>ific Language</w:t>
      </w:r>
      <w:r w:rsidRPr="00322946">
        <w:rPr>
          <w:b/>
        </w:rPr>
        <w:t xml:space="preserve"> (DSL) untuk Menunjang Verifikasi Formal dan Pengujian pada </w:t>
      </w:r>
      <w:r w:rsidRPr="00322946">
        <w:rPr>
          <w:b/>
          <w:i/>
        </w:rPr>
        <w:t>Behavior-Driven Development</w:t>
      </w:r>
      <w:r w:rsidRPr="00D72AEF">
        <w:t>”. Selama penelitian dan penyelesaian Tesis ini, tidak sedikit bantuan dari semua pihak, maka penulis ingin mengucapkan terimakasih kepada:</w:t>
      </w:r>
    </w:p>
    <w:p w14:paraId="5C3EC4D6" w14:textId="63115B6F" w:rsidR="00296130" w:rsidRDefault="00296130" w:rsidP="002F5EA3">
      <w:pPr>
        <w:pStyle w:val="Paragraf"/>
        <w:numPr>
          <w:ilvl w:val="0"/>
          <w:numId w:val="4"/>
        </w:numPr>
      </w:pPr>
      <w:r>
        <w:t>Bapak Yudistira Dwi Ward</w:t>
      </w:r>
      <w:r w:rsidR="00B53F90">
        <w:t>h</w:t>
      </w:r>
      <w:r>
        <w:t>ana Asnar, S.T., Ph.D selaku pembimbing tesis</w:t>
      </w:r>
    </w:p>
    <w:p w14:paraId="289F82C8" w14:textId="775DC311" w:rsidR="00296130" w:rsidRDefault="00296130" w:rsidP="002F5EA3">
      <w:pPr>
        <w:pStyle w:val="Paragraf"/>
        <w:numPr>
          <w:ilvl w:val="0"/>
          <w:numId w:val="4"/>
        </w:numPr>
      </w:pPr>
      <w:r>
        <w:t xml:space="preserve">Ibu </w:t>
      </w:r>
      <w:r w:rsidR="00B53F90">
        <w:t>Dr. Ir. M. M. Inggriani Liem selaku pembimbing tesis</w:t>
      </w:r>
    </w:p>
    <w:p w14:paraId="0A68F5B8" w14:textId="2BED9FB2" w:rsidR="00296130" w:rsidRDefault="00296130" w:rsidP="002F5EA3">
      <w:pPr>
        <w:pStyle w:val="Paragraf"/>
        <w:numPr>
          <w:ilvl w:val="0"/>
          <w:numId w:val="4"/>
        </w:numPr>
      </w:pPr>
      <w:r>
        <w:t>Bapak Adi Mulyanto selaku penguji seminar proposal tesis dan penguji sidang tesis</w:t>
      </w:r>
    </w:p>
    <w:p w14:paraId="7B181078" w14:textId="0EDA8B03" w:rsidR="00D72AEF" w:rsidRDefault="0072561B" w:rsidP="002F5EA3">
      <w:pPr>
        <w:pStyle w:val="Paragraf"/>
        <w:numPr>
          <w:ilvl w:val="0"/>
          <w:numId w:val="4"/>
        </w:numPr>
      </w:pPr>
      <w:r>
        <w:t xml:space="preserve">Seluruh dosen </w:t>
      </w:r>
      <w:r w:rsidR="00296130">
        <w:t>Program Studi Magister Informatika ITB</w:t>
      </w:r>
    </w:p>
    <w:p w14:paraId="39A993EF" w14:textId="7A0A38D5" w:rsidR="00D72AEF" w:rsidRDefault="00D72AEF" w:rsidP="00D72AEF">
      <w:pPr>
        <w:pStyle w:val="Paragraf"/>
      </w:pPr>
      <w:r>
        <w:t>Akhir kata penulis sampaikan mohon maaf atas kekurangan dalam penulisan Tesis ini dan segala kritik dan saran yang membangun akan penulis terima dengan baik. Semoga Tesis yang penulis susun ini dapat bermanfaat bagi kita.</w:t>
      </w:r>
    </w:p>
    <w:p w14:paraId="697FB620" w14:textId="77777777" w:rsidR="00D72AEF" w:rsidRDefault="00D72AEF" w:rsidP="00D72AEF">
      <w:pPr>
        <w:pStyle w:val="Paragraf"/>
      </w:pPr>
    </w:p>
    <w:p w14:paraId="5341AE2E" w14:textId="77777777" w:rsidR="00D72AEF" w:rsidRDefault="00D72AEF" w:rsidP="00D72AEF">
      <w:pPr>
        <w:pStyle w:val="Paragraf"/>
      </w:pPr>
    </w:p>
    <w:p w14:paraId="399D1064" w14:textId="78224989" w:rsidR="00D72AEF" w:rsidRDefault="00D72AEF" w:rsidP="00D72AEF">
      <w:pPr>
        <w:pStyle w:val="Paragraf"/>
      </w:pPr>
      <w:r>
        <w:t xml:space="preserve">Bandung, </w:t>
      </w:r>
      <w:r w:rsidR="00B53F90">
        <w:t>Maret</w:t>
      </w:r>
      <w:r>
        <w:t xml:space="preserve"> </w:t>
      </w:r>
      <w:r w:rsidR="00B53F90">
        <w:t>2018</w:t>
      </w:r>
    </w:p>
    <w:p w14:paraId="637ADEF6" w14:textId="77777777" w:rsidR="00D72AEF" w:rsidRDefault="00D72AEF" w:rsidP="00D72AEF">
      <w:pPr>
        <w:pStyle w:val="Paragraf"/>
      </w:pPr>
    </w:p>
    <w:p w14:paraId="7BC86E70" w14:textId="77777777" w:rsidR="00D72AEF" w:rsidRDefault="00D72AEF" w:rsidP="00D72AEF">
      <w:pPr>
        <w:pStyle w:val="Paragraf"/>
      </w:pPr>
    </w:p>
    <w:p w14:paraId="74272367" w14:textId="598A9AA1" w:rsidR="00D72AEF" w:rsidRDefault="00D72AEF" w:rsidP="00D72AEF">
      <w:pPr>
        <w:pStyle w:val="Paragraf"/>
      </w:pPr>
      <w:r>
        <w:t>Penulis</w:t>
      </w:r>
    </w:p>
    <w:p w14:paraId="3FEE746B" w14:textId="77777777" w:rsidR="00D72AEF" w:rsidRDefault="00D72AEF" w:rsidP="00FC7972">
      <w:pPr>
        <w:pStyle w:val="Paragraf"/>
      </w:pPr>
    </w:p>
    <w:p w14:paraId="2ED99D90" w14:textId="77777777" w:rsidR="00FC7972" w:rsidRPr="001636CE" w:rsidRDefault="00FC7972">
      <w:r w:rsidRPr="001636CE">
        <w:br w:type="page"/>
      </w:r>
    </w:p>
    <w:p w14:paraId="6D7E5788" w14:textId="77777777" w:rsidR="00246163" w:rsidRPr="001636CE" w:rsidRDefault="007733F8" w:rsidP="0046508E">
      <w:pPr>
        <w:pStyle w:val="Heading1"/>
        <w:numPr>
          <w:ilvl w:val="0"/>
          <w:numId w:val="0"/>
        </w:numPr>
      </w:pPr>
      <w:bookmarkStart w:id="10" w:name="_Toc508897050"/>
      <w:r w:rsidRPr="001636CE">
        <w:lastRenderedPageBreak/>
        <w:t>DAFTAR ISI</w:t>
      </w:r>
      <w:bookmarkEnd w:id="10"/>
    </w:p>
    <w:p w14:paraId="22F0DB6B" w14:textId="7240C91E" w:rsidR="007733F8" w:rsidRDefault="007733F8" w:rsidP="0046508E"/>
    <w:sdt>
      <w:sdtPr>
        <w:rPr>
          <w:rFonts w:ascii="Times New Roman" w:eastAsia="Times New Roman" w:hAnsi="Times New Roman" w:cs="Times New Roman"/>
          <w:b w:val="0"/>
          <w:bCs w:val="0"/>
          <w:color w:val="auto"/>
          <w:sz w:val="24"/>
          <w:szCs w:val="24"/>
          <w:lang w:val="en-ID" w:eastAsia="en-ID"/>
        </w:rPr>
        <w:id w:val="1859309858"/>
        <w:docPartObj>
          <w:docPartGallery w:val="Table of Contents"/>
          <w:docPartUnique/>
        </w:docPartObj>
      </w:sdtPr>
      <w:sdtEndPr>
        <w:rPr>
          <w:noProof/>
        </w:rPr>
      </w:sdtEndPr>
      <w:sdtContent>
        <w:p w14:paraId="740DA885" w14:textId="04067C32" w:rsidR="003462A0" w:rsidRDefault="003462A0">
          <w:pPr>
            <w:pStyle w:val="TOCHeading"/>
          </w:pPr>
        </w:p>
        <w:p w14:paraId="5DDAA9DF" w14:textId="3D73EF38" w:rsidR="009010BC" w:rsidRDefault="003462A0">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08897045" w:history="1">
            <w:r w:rsidR="009010BC" w:rsidRPr="00AF7884">
              <w:rPr>
                <w:rStyle w:val="Hyperlink"/>
                <w:noProof/>
              </w:rPr>
              <w:t>ABSTRAK</w:t>
            </w:r>
            <w:r w:rsidR="009010BC">
              <w:rPr>
                <w:noProof/>
                <w:webHidden/>
              </w:rPr>
              <w:tab/>
            </w:r>
            <w:r w:rsidR="009010BC">
              <w:rPr>
                <w:noProof/>
                <w:webHidden/>
              </w:rPr>
              <w:fldChar w:fldCharType="begin"/>
            </w:r>
            <w:r w:rsidR="009010BC">
              <w:rPr>
                <w:noProof/>
                <w:webHidden/>
              </w:rPr>
              <w:instrText xml:space="preserve"> PAGEREF _Toc508897045 \h </w:instrText>
            </w:r>
            <w:r w:rsidR="009010BC">
              <w:rPr>
                <w:noProof/>
                <w:webHidden/>
              </w:rPr>
            </w:r>
            <w:r w:rsidR="009010BC">
              <w:rPr>
                <w:noProof/>
                <w:webHidden/>
              </w:rPr>
              <w:fldChar w:fldCharType="separate"/>
            </w:r>
            <w:r w:rsidR="009010BC">
              <w:rPr>
                <w:noProof/>
                <w:webHidden/>
              </w:rPr>
              <w:t>i</w:t>
            </w:r>
            <w:r w:rsidR="009010BC">
              <w:rPr>
                <w:noProof/>
                <w:webHidden/>
              </w:rPr>
              <w:fldChar w:fldCharType="end"/>
            </w:r>
          </w:hyperlink>
        </w:p>
        <w:p w14:paraId="28B3A821" w14:textId="2177904A" w:rsidR="009010BC" w:rsidRDefault="006E3BAA">
          <w:pPr>
            <w:pStyle w:val="TOC1"/>
            <w:rPr>
              <w:rFonts w:asciiTheme="minorHAnsi" w:eastAsiaTheme="minorEastAsia" w:hAnsiTheme="minorHAnsi" w:cstheme="minorBidi"/>
              <w:noProof/>
            </w:rPr>
          </w:pPr>
          <w:hyperlink w:anchor="_Toc508897046" w:history="1">
            <w:r w:rsidR="009010BC" w:rsidRPr="00AF7884">
              <w:rPr>
                <w:rStyle w:val="Hyperlink"/>
                <w:i/>
                <w:noProof/>
              </w:rPr>
              <w:t>ABSTRACT</w:t>
            </w:r>
            <w:r w:rsidR="009010BC">
              <w:rPr>
                <w:noProof/>
                <w:webHidden/>
              </w:rPr>
              <w:tab/>
            </w:r>
            <w:r w:rsidR="009010BC">
              <w:rPr>
                <w:noProof/>
                <w:webHidden/>
              </w:rPr>
              <w:fldChar w:fldCharType="begin"/>
            </w:r>
            <w:r w:rsidR="009010BC">
              <w:rPr>
                <w:noProof/>
                <w:webHidden/>
              </w:rPr>
              <w:instrText xml:space="preserve"> PAGEREF _Toc508897046 \h </w:instrText>
            </w:r>
            <w:r w:rsidR="009010BC">
              <w:rPr>
                <w:noProof/>
                <w:webHidden/>
              </w:rPr>
            </w:r>
            <w:r w:rsidR="009010BC">
              <w:rPr>
                <w:noProof/>
                <w:webHidden/>
              </w:rPr>
              <w:fldChar w:fldCharType="separate"/>
            </w:r>
            <w:r w:rsidR="009010BC">
              <w:rPr>
                <w:noProof/>
                <w:webHidden/>
              </w:rPr>
              <w:t>ii</w:t>
            </w:r>
            <w:r w:rsidR="009010BC">
              <w:rPr>
                <w:noProof/>
                <w:webHidden/>
              </w:rPr>
              <w:fldChar w:fldCharType="end"/>
            </w:r>
          </w:hyperlink>
        </w:p>
        <w:p w14:paraId="0F45C4D8" w14:textId="7763C7A9" w:rsidR="009010BC" w:rsidRDefault="006E3BAA">
          <w:pPr>
            <w:pStyle w:val="TOC1"/>
            <w:rPr>
              <w:rFonts w:asciiTheme="minorHAnsi" w:eastAsiaTheme="minorEastAsia" w:hAnsiTheme="minorHAnsi" w:cstheme="minorBidi"/>
              <w:noProof/>
            </w:rPr>
          </w:pPr>
          <w:hyperlink w:anchor="_Toc508897047" w:history="1">
            <w:r w:rsidR="009010BC" w:rsidRPr="00AF7884">
              <w:rPr>
                <w:rStyle w:val="Hyperlink"/>
                <w:noProof/>
              </w:rPr>
              <w:t>LEMBAR PENGESAHAN</w:t>
            </w:r>
            <w:r w:rsidR="009010BC">
              <w:rPr>
                <w:noProof/>
                <w:webHidden/>
              </w:rPr>
              <w:tab/>
            </w:r>
            <w:r w:rsidR="009010BC">
              <w:rPr>
                <w:noProof/>
                <w:webHidden/>
              </w:rPr>
              <w:fldChar w:fldCharType="begin"/>
            </w:r>
            <w:r w:rsidR="009010BC">
              <w:rPr>
                <w:noProof/>
                <w:webHidden/>
              </w:rPr>
              <w:instrText xml:space="preserve"> PAGEREF _Toc508897047 \h </w:instrText>
            </w:r>
            <w:r w:rsidR="009010BC">
              <w:rPr>
                <w:noProof/>
                <w:webHidden/>
              </w:rPr>
            </w:r>
            <w:r w:rsidR="009010BC">
              <w:rPr>
                <w:noProof/>
                <w:webHidden/>
              </w:rPr>
              <w:fldChar w:fldCharType="separate"/>
            </w:r>
            <w:r w:rsidR="009010BC">
              <w:rPr>
                <w:noProof/>
                <w:webHidden/>
              </w:rPr>
              <w:t>iii</w:t>
            </w:r>
            <w:r w:rsidR="009010BC">
              <w:rPr>
                <w:noProof/>
                <w:webHidden/>
              </w:rPr>
              <w:fldChar w:fldCharType="end"/>
            </w:r>
          </w:hyperlink>
        </w:p>
        <w:p w14:paraId="029D578F" w14:textId="05A1DEEC" w:rsidR="009010BC" w:rsidRDefault="006E3BAA">
          <w:pPr>
            <w:pStyle w:val="TOC1"/>
            <w:rPr>
              <w:rFonts w:asciiTheme="minorHAnsi" w:eastAsiaTheme="minorEastAsia" w:hAnsiTheme="minorHAnsi" w:cstheme="minorBidi"/>
              <w:noProof/>
            </w:rPr>
          </w:pPr>
          <w:hyperlink w:anchor="_Toc508897048" w:history="1">
            <w:r w:rsidR="009010BC" w:rsidRPr="00AF7884">
              <w:rPr>
                <w:rStyle w:val="Hyperlink"/>
                <w:noProof/>
              </w:rPr>
              <w:t>PEDOMAN PENGGUNAAN TESIS</w:t>
            </w:r>
            <w:r w:rsidR="009010BC">
              <w:rPr>
                <w:noProof/>
                <w:webHidden/>
              </w:rPr>
              <w:tab/>
            </w:r>
            <w:r w:rsidR="009010BC">
              <w:rPr>
                <w:noProof/>
                <w:webHidden/>
              </w:rPr>
              <w:fldChar w:fldCharType="begin"/>
            </w:r>
            <w:r w:rsidR="009010BC">
              <w:rPr>
                <w:noProof/>
                <w:webHidden/>
              </w:rPr>
              <w:instrText xml:space="preserve"> PAGEREF _Toc508897048 \h </w:instrText>
            </w:r>
            <w:r w:rsidR="009010BC">
              <w:rPr>
                <w:noProof/>
                <w:webHidden/>
              </w:rPr>
            </w:r>
            <w:r w:rsidR="009010BC">
              <w:rPr>
                <w:noProof/>
                <w:webHidden/>
              </w:rPr>
              <w:fldChar w:fldCharType="separate"/>
            </w:r>
            <w:r w:rsidR="009010BC">
              <w:rPr>
                <w:noProof/>
                <w:webHidden/>
              </w:rPr>
              <w:t>iv</w:t>
            </w:r>
            <w:r w:rsidR="009010BC">
              <w:rPr>
                <w:noProof/>
                <w:webHidden/>
              </w:rPr>
              <w:fldChar w:fldCharType="end"/>
            </w:r>
          </w:hyperlink>
        </w:p>
        <w:p w14:paraId="6934A831" w14:textId="2A6AE2AF" w:rsidR="009010BC" w:rsidRDefault="006E3BAA">
          <w:pPr>
            <w:pStyle w:val="TOC1"/>
            <w:rPr>
              <w:rFonts w:asciiTheme="minorHAnsi" w:eastAsiaTheme="minorEastAsia" w:hAnsiTheme="minorHAnsi" w:cstheme="minorBidi"/>
              <w:noProof/>
            </w:rPr>
          </w:pPr>
          <w:hyperlink w:anchor="_Toc508897049" w:history="1">
            <w:r w:rsidR="009010BC" w:rsidRPr="00AF7884">
              <w:rPr>
                <w:rStyle w:val="Hyperlink"/>
                <w:noProof/>
              </w:rPr>
              <w:t>KATA PENGANTAR</w:t>
            </w:r>
            <w:r w:rsidR="009010BC">
              <w:rPr>
                <w:noProof/>
                <w:webHidden/>
              </w:rPr>
              <w:tab/>
            </w:r>
            <w:r w:rsidR="009010BC">
              <w:rPr>
                <w:noProof/>
                <w:webHidden/>
              </w:rPr>
              <w:fldChar w:fldCharType="begin"/>
            </w:r>
            <w:r w:rsidR="009010BC">
              <w:rPr>
                <w:noProof/>
                <w:webHidden/>
              </w:rPr>
              <w:instrText xml:space="preserve"> PAGEREF _Toc508897049 \h </w:instrText>
            </w:r>
            <w:r w:rsidR="009010BC">
              <w:rPr>
                <w:noProof/>
                <w:webHidden/>
              </w:rPr>
            </w:r>
            <w:r w:rsidR="009010BC">
              <w:rPr>
                <w:noProof/>
                <w:webHidden/>
              </w:rPr>
              <w:fldChar w:fldCharType="separate"/>
            </w:r>
            <w:r w:rsidR="009010BC">
              <w:rPr>
                <w:noProof/>
                <w:webHidden/>
              </w:rPr>
              <w:t>vi</w:t>
            </w:r>
            <w:r w:rsidR="009010BC">
              <w:rPr>
                <w:noProof/>
                <w:webHidden/>
              </w:rPr>
              <w:fldChar w:fldCharType="end"/>
            </w:r>
          </w:hyperlink>
        </w:p>
        <w:p w14:paraId="24255631" w14:textId="157C6002" w:rsidR="009010BC" w:rsidRDefault="006E3BAA">
          <w:pPr>
            <w:pStyle w:val="TOC1"/>
            <w:rPr>
              <w:rFonts w:asciiTheme="minorHAnsi" w:eastAsiaTheme="minorEastAsia" w:hAnsiTheme="minorHAnsi" w:cstheme="minorBidi"/>
              <w:noProof/>
            </w:rPr>
          </w:pPr>
          <w:hyperlink w:anchor="_Toc508897050" w:history="1">
            <w:r w:rsidR="009010BC" w:rsidRPr="00AF7884">
              <w:rPr>
                <w:rStyle w:val="Hyperlink"/>
                <w:noProof/>
              </w:rPr>
              <w:t>DAFTAR ISI</w:t>
            </w:r>
            <w:r w:rsidR="009010BC">
              <w:rPr>
                <w:noProof/>
                <w:webHidden/>
              </w:rPr>
              <w:tab/>
            </w:r>
            <w:r w:rsidR="009010BC">
              <w:rPr>
                <w:noProof/>
                <w:webHidden/>
              </w:rPr>
              <w:fldChar w:fldCharType="begin"/>
            </w:r>
            <w:r w:rsidR="009010BC">
              <w:rPr>
                <w:noProof/>
                <w:webHidden/>
              </w:rPr>
              <w:instrText xml:space="preserve"> PAGEREF _Toc508897050 \h </w:instrText>
            </w:r>
            <w:r w:rsidR="009010BC">
              <w:rPr>
                <w:noProof/>
                <w:webHidden/>
              </w:rPr>
            </w:r>
            <w:r w:rsidR="009010BC">
              <w:rPr>
                <w:noProof/>
                <w:webHidden/>
              </w:rPr>
              <w:fldChar w:fldCharType="separate"/>
            </w:r>
            <w:r w:rsidR="009010BC">
              <w:rPr>
                <w:noProof/>
                <w:webHidden/>
              </w:rPr>
              <w:t>vii</w:t>
            </w:r>
            <w:r w:rsidR="009010BC">
              <w:rPr>
                <w:noProof/>
                <w:webHidden/>
              </w:rPr>
              <w:fldChar w:fldCharType="end"/>
            </w:r>
          </w:hyperlink>
        </w:p>
        <w:p w14:paraId="47685FFB" w14:textId="2F82CEFC" w:rsidR="009010BC" w:rsidRDefault="006E3BAA">
          <w:pPr>
            <w:pStyle w:val="TOC1"/>
            <w:rPr>
              <w:rFonts w:asciiTheme="minorHAnsi" w:eastAsiaTheme="minorEastAsia" w:hAnsiTheme="minorHAnsi" w:cstheme="minorBidi"/>
              <w:noProof/>
            </w:rPr>
          </w:pPr>
          <w:hyperlink w:anchor="_Toc508897051" w:history="1">
            <w:r w:rsidR="009010BC" w:rsidRPr="00AF7884">
              <w:rPr>
                <w:rStyle w:val="Hyperlink"/>
                <w:noProof/>
              </w:rPr>
              <w:t>DAFTAR LAMPIRAN</w:t>
            </w:r>
            <w:r w:rsidR="009010BC">
              <w:rPr>
                <w:noProof/>
                <w:webHidden/>
              </w:rPr>
              <w:tab/>
            </w:r>
            <w:r w:rsidR="009010BC">
              <w:rPr>
                <w:noProof/>
                <w:webHidden/>
              </w:rPr>
              <w:fldChar w:fldCharType="begin"/>
            </w:r>
            <w:r w:rsidR="009010BC">
              <w:rPr>
                <w:noProof/>
                <w:webHidden/>
              </w:rPr>
              <w:instrText xml:space="preserve"> PAGEREF _Toc508897051 \h </w:instrText>
            </w:r>
            <w:r w:rsidR="009010BC">
              <w:rPr>
                <w:noProof/>
                <w:webHidden/>
              </w:rPr>
            </w:r>
            <w:r w:rsidR="009010BC">
              <w:rPr>
                <w:noProof/>
                <w:webHidden/>
              </w:rPr>
              <w:fldChar w:fldCharType="separate"/>
            </w:r>
            <w:r w:rsidR="009010BC">
              <w:rPr>
                <w:noProof/>
                <w:webHidden/>
              </w:rPr>
              <w:t>ix</w:t>
            </w:r>
            <w:r w:rsidR="009010BC">
              <w:rPr>
                <w:noProof/>
                <w:webHidden/>
              </w:rPr>
              <w:fldChar w:fldCharType="end"/>
            </w:r>
          </w:hyperlink>
        </w:p>
        <w:p w14:paraId="0A36F348" w14:textId="0FEA21E9" w:rsidR="009010BC" w:rsidRDefault="006E3BAA">
          <w:pPr>
            <w:pStyle w:val="TOC1"/>
            <w:rPr>
              <w:rFonts w:asciiTheme="minorHAnsi" w:eastAsiaTheme="minorEastAsia" w:hAnsiTheme="minorHAnsi" w:cstheme="minorBidi"/>
              <w:noProof/>
            </w:rPr>
          </w:pPr>
          <w:hyperlink w:anchor="_Toc508897052" w:history="1">
            <w:r w:rsidR="009010BC" w:rsidRPr="00AF7884">
              <w:rPr>
                <w:rStyle w:val="Hyperlink"/>
                <w:noProof/>
              </w:rPr>
              <w:t>DAFTAR GAMBAR DAN ILUSTRASI</w:t>
            </w:r>
            <w:r w:rsidR="009010BC">
              <w:rPr>
                <w:noProof/>
                <w:webHidden/>
              </w:rPr>
              <w:tab/>
            </w:r>
            <w:r w:rsidR="009010BC">
              <w:rPr>
                <w:noProof/>
                <w:webHidden/>
              </w:rPr>
              <w:fldChar w:fldCharType="begin"/>
            </w:r>
            <w:r w:rsidR="009010BC">
              <w:rPr>
                <w:noProof/>
                <w:webHidden/>
              </w:rPr>
              <w:instrText xml:space="preserve"> PAGEREF _Toc508897052 \h </w:instrText>
            </w:r>
            <w:r w:rsidR="009010BC">
              <w:rPr>
                <w:noProof/>
                <w:webHidden/>
              </w:rPr>
            </w:r>
            <w:r w:rsidR="009010BC">
              <w:rPr>
                <w:noProof/>
                <w:webHidden/>
              </w:rPr>
              <w:fldChar w:fldCharType="separate"/>
            </w:r>
            <w:r w:rsidR="009010BC">
              <w:rPr>
                <w:noProof/>
                <w:webHidden/>
              </w:rPr>
              <w:t>x</w:t>
            </w:r>
            <w:r w:rsidR="009010BC">
              <w:rPr>
                <w:noProof/>
                <w:webHidden/>
              </w:rPr>
              <w:fldChar w:fldCharType="end"/>
            </w:r>
          </w:hyperlink>
        </w:p>
        <w:p w14:paraId="791FD57D" w14:textId="04FA2653" w:rsidR="009010BC" w:rsidRDefault="006E3BAA">
          <w:pPr>
            <w:pStyle w:val="TOC1"/>
            <w:rPr>
              <w:rFonts w:asciiTheme="minorHAnsi" w:eastAsiaTheme="minorEastAsia" w:hAnsiTheme="minorHAnsi" w:cstheme="minorBidi"/>
              <w:noProof/>
            </w:rPr>
          </w:pPr>
          <w:hyperlink w:anchor="_Toc508897053" w:history="1">
            <w:r w:rsidR="009010BC" w:rsidRPr="00AF7884">
              <w:rPr>
                <w:rStyle w:val="Hyperlink"/>
                <w:noProof/>
              </w:rPr>
              <w:t>DAFTAR TABEL</w:t>
            </w:r>
            <w:r w:rsidR="009010BC">
              <w:rPr>
                <w:noProof/>
                <w:webHidden/>
              </w:rPr>
              <w:tab/>
            </w:r>
            <w:r w:rsidR="009010BC">
              <w:rPr>
                <w:noProof/>
                <w:webHidden/>
              </w:rPr>
              <w:fldChar w:fldCharType="begin"/>
            </w:r>
            <w:r w:rsidR="009010BC">
              <w:rPr>
                <w:noProof/>
                <w:webHidden/>
              </w:rPr>
              <w:instrText xml:space="preserve"> PAGEREF _Toc508897053 \h </w:instrText>
            </w:r>
            <w:r w:rsidR="009010BC">
              <w:rPr>
                <w:noProof/>
                <w:webHidden/>
              </w:rPr>
            </w:r>
            <w:r w:rsidR="009010BC">
              <w:rPr>
                <w:noProof/>
                <w:webHidden/>
              </w:rPr>
              <w:fldChar w:fldCharType="separate"/>
            </w:r>
            <w:r w:rsidR="009010BC">
              <w:rPr>
                <w:noProof/>
                <w:webHidden/>
              </w:rPr>
              <w:t>xi</w:t>
            </w:r>
            <w:r w:rsidR="009010BC">
              <w:rPr>
                <w:noProof/>
                <w:webHidden/>
              </w:rPr>
              <w:fldChar w:fldCharType="end"/>
            </w:r>
          </w:hyperlink>
        </w:p>
        <w:p w14:paraId="554E0F6D" w14:textId="20B78A99" w:rsidR="009010BC" w:rsidRDefault="006E3BAA">
          <w:pPr>
            <w:pStyle w:val="TOC1"/>
            <w:rPr>
              <w:rFonts w:asciiTheme="minorHAnsi" w:eastAsiaTheme="minorEastAsia" w:hAnsiTheme="minorHAnsi" w:cstheme="minorBidi"/>
              <w:noProof/>
            </w:rPr>
          </w:pPr>
          <w:hyperlink w:anchor="_Toc508897054" w:history="1">
            <w:r w:rsidR="009010BC" w:rsidRPr="00AF7884">
              <w:rPr>
                <w:rStyle w:val="Hyperlink"/>
                <w:noProof/>
              </w:rPr>
              <w:t>DAFTAR SINGKATAN DAN LAMBANG</w:t>
            </w:r>
            <w:r w:rsidR="009010BC">
              <w:rPr>
                <w:noProof/>
                <w:webHidden/>
              </w:rPr>
              <w:tab/>
            </w:r>
            <w:r w:rsidR="009010BC">
              <w:rPr>
                <w:noProof/>
                <w:webHidden/>
              </w:rPr>
              <w:fldChar w:fldCharType="begin"/>
            </w:r>
            <w:r w:rsidR="009010BC">
              <w:rPr>
                <w:noProof/>
                <w:webHidden/>
              </w:rPr>
              <w:instrText xml:space="preserve"> PAGEREF _Toc508897054 \h </w:instrText>
            </w:r>
            <w:r w:rsidR="009010BC">
              <w:rPr>
                <w:noProof/>
                <w:webHidden/>
              </w:rPr>
            </w:r>
            <w:r w:rsidR="009010BC">
              <w:rPr>
                <w:noProof/>
                <w:webHidden/>
              </w:rPr>
              <w:fldChar w:fldCharType="separate"/>
            </w:r>
            <w:r w:rsidR="009010BC">
              <w:rPr>
                <w:noProof/>
                <w:webHidden/>
              </w:rPr>
              <w:t>xii</w:t>
            </w:r>
            <w:r w:rsidR="009010BC">
              <w:rPr>
                <w:noProof/>
                <w:webHidden/>
              </w:rPr>
              <w:fldChar w:fldCharType="end"/>
            </w:r>
          </w:hyperlink>
        </w:p>
        <w:p w14:paraId="2EB29B8B" w14:textId="6D1C8BFB" w:rsidR="009010BC" w:rsidRDefault="006E3BAA">
          <w:pPr>
            <w:pStyle w:val="TOC1"/>
            <w:rPr>
              <w:rFonts w:asciiTheme="minorHAnsi" w:eastAsiaTheme="minorEastAsia" w:hAnsiTheme="minorHAnsi" w:cstheme="minorBidi"/>
              <w:noProof/>
            </w:rPr>
          </w:pPr>
          <w:hyperlink w:anchor="_Toc508897055" w:history="1">
            <w:r w:rsidR="009010BC" w:rsidRPr="00AF7884">
              <w:rPr>
                <w:rStyle w:val="Hyperlink"/>
                <w:noProof/>
              </w:rPr>
              <w:t>Bab I</w:t>
            </w:r>
            <w:r w:rsidR="009010BC">
              <w:rPr>
                <w:rFonts w:asciiTheme="minorHAnsi" w:eastAsiaTheme="minorEastAsia" w:hAnsiTheme="minorHAnsi" w:cstheme="minorBidi"/>
                <w:noProof/>
              </w:rPr>
              <w:tab/>
            </w:r>
            <w:r w:rsidR="009010BC" w:rsidRPr="00AF7884">
              <w:rPr>
                <w:rStyle w:val="Hyperlink"/>
                <w:noProof/>
              </w:rPr>
              <w:t>PENDAHULUAN</w:t>
            </w:r>
            <w:r w:rsidR="009010BC">
              <w:rPr>
                <w:noProof/>
                <w:webHidden/>
              </w:rPr>
              <w:tab/>
            </w:r>
            <w:r w:rsidR="009010BC">
              <w:rPr>
                <w:noProof/>
                <w:webHidden/>
              </w:rPr>
              <w:fldChar w:fldCharType="begin"/>
            </w:r>
            <w:r w:rsidR="009010BC">
              <w:rPr>
                <w:noProof/>
                <w:webHidden/>
              </w:rPr>
              <w:instrText xml:space="preserve"> PAGEREF _Toc508897055 \h </w:instrText>
            </w:r>
            <w:r w:rsidR="009010BC">
              <w:rPr>
                <w:noProof/>
                <w:webHidden/>
              </w:rPr>
            </w:r>
            <w:r w:rsidR="009010BC">
              <w:rPr>
                <w:noProof/>
                <w:webHidden/>
              </w:rPr>
              <w:fldChar w:fldCharType="separate"/>
            </w:r>
            <w:r w:rsidR="009010BC">
              <w:rPr>
                <w:noProof/>
                <w:webHidden/>
              </w:rPr>
              <w:t>1</w:t>
            </w:r>
            <w:r w:rsidR="009010BC">
              <w:rPr>
                <w:noProof/>
                <w:webHidden/>
              </w:rPr>
              <w:fldChar w:fldCharType="end"/>
            </w:r>
          </w:hyperlink>
        </w:p>
        <w:p w14:paraId="15060043" w14:textId="730B7154" w:rsidR="009010BC" w:rsidRDefault="006E3BAA">
          <w:pPr>
            <w:pStyle w:val="TOC2"/>
            <w:rPr>
              <w:rFonts w:asciiTheme="minorHAnsi" w:eastAsiaTheme="minorEastAsia" w:hAnsiTheme="minorHAnsi" w:cstheme="minorBidi"/>
              <w:noProof/>
            </w:rPr>
          </w:pPr>
          <w:hyperlink w:anchor="_Toc508897056" w:history="1">
            <w:r w:rsidR="009010BC" w:rsidRPr="00AF7884">
              <w:rPr>
                <w:rStyle w:val="Hyperlink"/>
                <w:noProof/>
              </w:rPr>
              <w:t>I.1</w:t>
            </w:r>
            <w:r w:rsidR="009010BC">
              <w:rPr>
                <w:rFonts w:asciiTheme="minorHAnsi" w:eastAsiaTheme="minorEastAsia" w:hAnsiTheme="minorHAnsi" w:cstheme="minorBidi"/>
                <w:noProof/>
              </w:rPr>
              <w:tab/>
            </w:r>
            <w:r w:rsidR="009010BC" w:rsidRPr="00AF7884">
              <w:rPr>
                <w:rStyle w:val="Hyperlink"/>
                <w:noProof/>
              </w:rPr>
              <w:t>Latar Belakang</w:t>
            </w:r>
            <w:r w:rsidR="009010BC">
              <w:rPr>
                <w:noProof/>
                <w:webHidden/>
              </w:rPr>
              <w:tab/>
            </w:r>
            <w:r w:rsidR="009010BC">
              <w:rPr>
                <w:noProof/>
                <w:webHidden/>
              </w:rPr>
              <w:fldChar w:fldCharType="begin"/>
            </w:r>
            <w:r w:rsidR="009010BC">
              <w:rPr>
                <w:noProof/>
                <w:webHidden/>
              </w:rPr>
              <w:instrText xml:space="preserve"> PAGEREF _Toc508897056 \h </w:instrText>
            </w:r>
            <w:r w:rsidR="009010BC">
              <w:rPr>
                <w:noProof/>
                <w:webHidden/>
              </w:rPr>
            </w:r>
            <w:r w:rsidR="009010BC">
              <w:rPr>
                <w:noProof/>
                <w:webHidden/>
              </w:rPr>
              <w:fldChar w:fldCharType="separate"/>
            </w:r>
            <w:r w:rsidR="009010BC">
              <w:rPr>
                <w:noProof/>
                <w:webHidden/>
              </w:rPr>
              <w:t>1</w:t>
            </w:r>
            <w:r w:rsidR="009010BC">
              <w:rPr>
                <w:noProof/>
                <w:webHidden/>
              </w:rPr>
              <w:fldChar w:fldCharType="end"/>
            </w:r>
          </w:hyperlink>
        </w:p>
        <w:p w14:paraId="2244B8DF" w14:textId="512CC91D" w:rsidR="009010BC" w:rsidRDefault="006E3BAA">
          <w:pPr>
            <w:pStyle w:val="TOC2"/>
            <w:rPr>
              <w:rFonts w:asciiTheme="minorHAnsi" w:eastAsiaTheme="minorEastAsia" w:hAnsiTheme="minorHAnsi" w:cstheme="minorBidi"/>
              <w:noProof/>
            </w:rPr>
          </w:pPr>
          <w:hyperlink w:anchor="_Toc508897057" w:history="1">
            <w:r w:rsidR="009010BC" w:rsidRPr="00AF7884">
              <w:rPr>
                <w:rStyle w:val="Hyperlink"/>
                <w:noProof/>
              </w:rPr>
              <w:t>I.2</w:t>
            </w:r>
            <w:r w:rsidR="009010BC">
              <w:rPr>
                <w:rFonts w:asciiTheme="minorHAnsi" w:eastAsiaTheme="minorEastAsia" w:hAnsiTheme="minorHAnsi" w:cstheme="minorBidi"/>
                <w:noProof/>
              </w:rPr>
              <w:tab/>
            </w:r>
            <w:r w:rsidR="009010BC" w:rsidRPr="00AF7884">
              <w:rPr>
                <w:rStyle w:val="Hyperlink"/>
                <w:noProof/>
              </w:rPr>
              <w:t>Rumusan Masalah</w:t>
            </w:r>
            <w:r w:rsidR="009010BC">
              <w:rPr>
                <w:noProof/>
                <w:webHidden/>
              </w:rPr>
              <w:tab/>
            </w:r>
            <w:r w:rsidR="009010BC">
              <w:rPr>
                <w:noProof/>
                <w:webHidden/>
              </w:rPr>
              <w:fldChar w:fldCharType="begin"/>
            </w:r>
            <w:r w:rsidR="009010BC">
              <w:rPr>
                <w:noProof/>
                <w:webHidden/>
              </w:rPr>
              <w:instrText xml:space="preserve"> PAGEREF _Toc508897057 \h </w:instrText>
            </w:r>
            <w:r w:rsidR="009010BC">
              <w:rPr>
                <w:noProof/>
                <w:webHidden/>
              </w:rPr>
            </w:r>
            <w:r w:rsidR="009010BC">
              <w:rPr>
                <w:noProof/>
                <w:webHidden/>
              </w:rPr>
              <w:fldChar w:fldCharType="separate"/>
            </w:r>
            <w:r w:rsidR="009010BC">
              <w:rPr>
                <w:noProof/>
                <w:webHidden/>
              </w:rPr>
              <w:t>4</w:t>
            </w:r>
            <w:r w:rsidR="009010BC">
              <w:rPr>
                <w:noProof/>
                <w:webHidden/>
              </w:rPr>
              <w:fldChar w:fldCharType="end"/>
            </w:r>
          </w:hyperlink>
        </w:p>
        <w:p w14:paraId="41751522" w14:textId="413B50B6" w:rsidR="009010BC" w:rsidRDefault="006E3BAA">
          <w:pPr>
            <w:pStyle w:val="TOC2"/>
            <w:rPr>
              <w:rFonts w:asciiTheme="minorHAnsi" w:eastAsiaTheme="minorEastAsia" w:hAnsiTheme="minorHAnsi" w:cstheme="minorBidi"/>
              <w:noProof/>
            </w:rPr>
          </w:pPr>
          <w:hyperlink w:anchor="_Toc508897058" w:history="1">
            <w:r w:rsidR="009010BC" w:rsidRPr="00AF7884">
              <w:rPr>
                <w:rStyle w:val="Hyperlink"/>
                <w:noProof/>
              </w:rPr>
              <w:t>I.3</w:t>
            </w:r>
            <w:r w:rsidR="009010BC">
              <w:rPr>
                <w:rFonts w:asciiTheme="minorHAnsi" w:eastAsiaTheme="minorEastAsia" w:hAnsiTheme="minorHAnsi" w:cstheme="minorBidi"/>
                <w:noProof/>
              </w:rPr>
              <w:tab/>
            </w:r>
            <w:r w:rsidR="009010BC" w:rsidRPr="00AF7884">
              <w:rPr>
                <w:rStyle w:val="Hyperlink"/>
                <w:noProof/>
              </w:rPr>
              <w:t>Tujuan Penelitian</w:t>
            </w:r>
            <w:r w:rsidR="009010BC">
              <w:rPr>
                <w:noProof/>
                <w:webHidden/>
              </w:rPr>
              <w:tab/>
            </w:r>
            <w:r w:rsidR="009010BC">
              <w:rPr>
                <w:noProof/>
                <w:webHidden/>
              </w:rPr>
              <w:fldChar w:fldCharType="begin"/>
            </w:r>
            <w:r w:rsidR="009010BC">
              <w:rPr>
                <w:noProof/>
                <w:webHidden/>
              </w:rPr>
              <w:instrText xml:space="preserve"> PAGEREF _Toc508897058 \h </w:instrText>
            </w:r>
            <w:r w:rsidR="009010BC">
              <w:rPr>
                <w:noProof/>
                <w:webHidden/>
              </w:rPr>
            </w:r>
            <w:r w:rsidR="009010BC">
              <w:rPr>
                <w:noProof/>
                <w:webHidden/>
              </w:rPr>
              <w:fldChar w:fldCharType="separate"/>
            </w:r>
            <w:r w:rsidR="009010BC">
              <w:rPr>
                <w:noProof/>
                <w:webHidden/>
              </w:rPr>
              <w:t>4</w:t>
            </w:r>
            <w:r w:rsidR="009010BC">
              <w:rPr>
                <w:noProof/>
                <w:webHidden/>
              </w:rPr>
              <w:fldChar w:fldCharType="end"/>
            </w:r>
          </w:hyperlink>
        </w:p>
        <w:p w14:paraId="43B89630" w14:textId="1EBE7EA7" w:rsidR="009010BC" w:rsidRDefault="006E3BAA">
          <w:pPr>
            <w:pStyle w:val="TOC2"/>
            <w:rPr>
              <w:rFonts w:asciiTheme="minorHAnsi" w:eastAsiaTheme="minorEastAsia" w:hAnsiTheme="minorHAnsi" w:cstheme="minorBidi"/>
              <w:noProof/>
            </w:rPr>
          </w:pPr>
          <w:hyperlink w:anchor="_Toc508897059" w:history="1">
            <w:r w:rsidR="009010BC" w:rsidRPr="00AF7884">
              <w:rPr>
                <w:rStyle w:val="Hyperlink"/>
                <w:noProof/>
              </w:rPr>
              <w:t>I.4</w:t>
            </w:r>
            <w:r w:rsidR="009010BC">
              <w:rPr>
                <w:rFonts w:asciiTheme="minorHAnsi" w:eastAsiaTheme="minorEastAsia" w:hAnsiTheme="minorHAnsi" w:cstheme="minorBidi"/>
                <w:noProof/>
              </w:rPr>
              <w:tab/>
            </w:r>
            <w:r w:rsidR="009010BC" w:rsidRPr="00AF7884">
              <w:rPr>
                <w:rStyle w:val="Hyperlink"/>
                <w:noProof/>
              </w:rPr>
              <w:t>Batasan Masalah</w:t>
            </w:r>
            <w:r w:rsidR="009010BC">
              <w:rPr>
                <w:noProof/>
                <w:webHidden/>
              </w:rPr>
              <w:tab/>
            </w:r>
            <w:r w:rsidR="009010BC">
              <w:rPr>
                <w:noProof/>
                <w:webHidden/>
              </w:rPr>
              <w:fldChar w:fldCharType="begin"/>
            </w:r>
            <w:r w:rsidR="009010BC">
              <w:rPr>
                <w:noProof/>
                <w:webHidden/>
              </w:rPr>
              <w:instrText xml:space="preserve"> PAGEREF _Toc508897059 \h </w:instrText>
            </w:r>
            <w:r w:rsidR="009010BC">
              <w:rPr>
                <w:noProof/>
                <w:webHidden/>
              </w:rPr>
            </w:r>
            <w:r w:rsidR="009010BC">
              <w:rPr>
                <w:noProof/>
                <w:webHidden/>
              </w:rPr>
              <w:fldChar w:fldCharType="separate"/>
            </w:r>
            <w:r w:rsidR="009010BC">
              <w:rPr>
                <w:noProof/>
                <w:webHidden/>
              </w:rPr>
              <w:t>4</w:t>
            </w:r>
            <w:r w:rsidR="009010BC">
              <w:rPr>
                <w:noProof/>
                <w:webHidden/>
              </w:rPr>
              <w:fldChar w:fldCharType="end"/>
            </w:r>
          </w:hyperlink>
        </w:p>
        <w:p w14:paraId="1B668B4D" w14:textId="5C9D5EB8" w:rsidR="009010BC" w:rsidRDefault="006E3BAA">
          <w:pPr>
            <w:pStyle w:val="TOC2"/>
            <w:rPr>
              <w:rFonts w:asciiTheme="minorHAnsi" w:eastAsiaTheme="minorEastAsia" w:hAnsiTheme="minorHAnsi" w:cstheme="minorBidi"/>
              <w:noProof/>
            </w:rPr>
          </w:pPr>
          <w:hyperlink w:anchor="_Toc508897060" w:history="1">
            <w:r w:rsidR="009010BC" w:rsidRPr="00AF7884">
              <w:rPr>
                <w:rStyle w:val="Hyperlink"/>
                <w:noProof/>
              </w:rPr>
              <w:t>I.5</w:t>
            </w:r>
            <w:r w:rsidR="009010BC">
              <w:rPr>
                <w:rFonts w:asciiTheme="minorHAnsi" w:eastAsiaTheme="minorEastAsia" w:hAnsiTheme="minorHAnsi" w:cstheme="minorBidi"/>
                <w:noProof/>
              </w:rPr>
              <w:tab/>
            </w:r>
            <w:r w:rsidR="009010BC" w:rsidRPr="00AF7884">
              <w:rPr>
                <w:rStyle w:val="Hyperlink"/>
                <w:noProof/>
              </w:rPr>
              <w:t>Metodologi Penelitian</w:t>
            </w:r>
            <w:r w:rsidR="009010BC">
              <w:rPr>
                <w:noProof/>
                <w:webHidden/>
              </w:rPr>
              <w:tab/>
            </w:r>
            <w:r w:rsidR="009010BC">
              <w:rPr>
                <w:noProof/>
                <w:webHidden/>
              </w:rPr>
              <w:fldChar w:fldCharType="begin"/>
            </w:r>
            <w:r w:rsidR="009010BC">
              <w:rPr>
                <w:noProof/>
                <w:webHidden/>
              </w:rPr>
              <w:instrText xml:space="preserve"> PAGEREF _Toc508897060 \h </w:instrText>
            </w:r>
            <w:r w:rsidR="009010BC">
              <w:rPr>
                <w:noProof/>
                <w:webHidden/>
              </w:rPr>
            </w:r>
            <w:r w:rsidR="009010BC">
              <w:rPr>
                <w:noProof/>
                <w:webHidden/>
              </w:rPr>
              <w:fldChar w:fldCharType="separate"/>
            </w:r>
            <w:r w:rsidR="009010BC">
              <w:rPr>
                <w:noProof/>
                <w:webHidden/>
              </w:rPr>
              <w:t>5</w:t>
            </w:r>
            <w:r w:rsidR="009010BC">
              <w:rPr>
                <w:noProof/>
                <w:webHidden/>
              </w:rPr>
              <w:fldChar w:fldCharType="end"/>
            </w:r>
          </w:hyperlink>
        </w:p>
        <w:p w14:paraId="47FAD6F9" w14:textId="051A43FA" w:rsidR="009010BC" w:rsidRDefault="006E3BAA">
          <w:pPr>
            <w:pStyle w:val="TOC2"/>
            <w:rPr>
              <w:rFonts w:asciiTheme="minorHAnsi" w:eastAsiaTheme="minorEastAsia" w:hAnsiTheme="minorHAnsi" w:cstheme="minorBidi"/>
              <w:noProof/>
            </w:rPr>
          </w:pPr>
          <w:hyperlink w:anchor="_Toc508897061" w:history="1">
            <w:r w:rsidR="009010BC" w:rsidRPr="00AF7884">
              <w:rPr>
                <w:rStyle w:val="Hyperlink"/>
                <w:noProof/>
              </w:rPr>
              <w:t>I.6</w:t>
            </w:r>
            <w:r w:rsidR="009010BC">
              <w:rPr>
                <w:rFonts w:asciiTheme="minorHAnsi" w:eastAsiaTheme="minorEastAsia" w:hAnsiTheme="minorHAnsi" w:cstheme="minorBidi"/>
                <w:noProof/>
              </w:rPr>
              <w:tab/>
            </w:r>
            <w:r w:rsidR="009010BC" w:rsidRPr="00AF7884">
              <w:rPr>
                <w:rStyle w:val="Hyperlink"/>
                <w:noProof/>
              </w:rPr>
              <w:t>Asumsi</w:t>
            </w:r>
            <w:r w:rsidR="009010BC">
              <w:rPr>
                <w:noProof/>
                <w:webHidden/>
              </w:rPr>
              <w:tab/>
            </w:r>
            <w:r w:rsidR="009010BC">
              <w:rPr>
                <w:noProof/>
                <w:webHidden/>
              </w:rPr>
              <w:fldChar w:fldCharType="begin"/>
            </w:r>
            <w:r w:rsidR="009010BC">
              <w:rPr>
                <w:noProof/>
                <w:webHidden/>
              </w:rPr>
              <w:instrText xml:space="preserve"> PAGEREF _Toc508897061 \h </w:instrText>
            </w:r>
            <w:r w:rsidR="009010BC">
              <w:rPr>
                <w:noProof/>
                <w:webHidden/>
              </w:rPr>
            </w:r>
            <w:r w:rsidR="009010BC">
              <w:rPr>
                <w:noProof/>
                <w:webHidden/>
              </w:rPr>
              <w:fldChar w:fldCharType="separate"/>
            </w:r>
            <w:r w:rsidR="009010BC">
              <w:rPr>
                <w:noProof/>
                <w:webHidden/>
              </w:rPr>
              <w:t>6</w:t>
            </w:r>
            <w:r w:rsidR="009010BC">
              <w:rPr>
                <w:noProof/>
                <w:webHidden/>
              </w:rPr>
              <w:fldChar w:fldCharType="end"/>
            </w:r>
          </w:hyperlink>
        </w:p>
        <w:p w14:paraId="7D15EBAA" w14:textId="50FC2E45" w:rsidR="009010BC" w:rsidRDefault="006E3BAA">
          <w:pPr>
            <w:pStyle w:val="TOC2"/>
            <w:rPr>
              <w:rFonts w:asciiTheme="minorHAnsi" w:eastAsiaTheme="minorEastAsia" w:hAnsiTheme="minorHAnsi" w:cstheme="minorBidi"/>
              <w:noProof/>
            </w:rPr>
          </w:pPr>
          <w:hyperlink w:anchor="_Toc508897062" w:history="1">
            <w:r w:rsidR="009010BC" w:rsidRPr="00AF7884">
              <w:rPr>
                <w:rStyle w:val="Hyperlink"/>
                <w:noProof/>
              </w:rPr>
              <w:t>I.7</w:t>
            </w:r>
            <w:r w:rsidR="009010BC">
              <w:rPr>
                <w:rFonts w:asciiTheme="minorHAnsi" w:eastAsiaTheme="minorEastAsia" w:hAnsiTheme="minorHAnsi" w:cstheme="minorBidi"/>
                <w:noProof/>
              </w:rPr>
              <w:tab/>
            </w:r>
            <w:r w:rsidR="009010BC" w:rsidRPr="00AF7884">
              <w:rPr>
                <w:rStyle w:val="Hyperlink"/>
                <w:noProof/>
              </w:rPr>
              <w:t>Hipotesis</w:t>
            </w:r>
            <w:r w:rsidR="009010BC">
              <w:rPr>
                <w:noProof/>
                <w:webHidden/>
              </w:rPr>
              <w:tab/>
            </w:r>
            <w:r w:rsidR="009010BC">
              <w:rPr>
                <w:noProof/>
                <w:webHidden/>
              </w:rPr>
              <w:fldChar w:fldCharType="begin"/>
            </w:r>
            <w:r w:rsidR="009010BC">
              <w:rPr>
                <w:noProof/>
                <w:webHidden/>
              </w:rPr>
              <w:instrText xml:space="preserve"> PAGEREF _Toc508897062 \h </w:instrText>
            </w:r>
            <w:r w:rsidR="009010BC">
              <w:rPr>
                <w:noProof/>
                <w:webHidden/>
              </w:rPr>
            </w:r>
            <w:r w:rsidR="009010BC">
              <w:rPr>
                <w:noProof/>
                <w:webHidden/>
              </w:rPr>
              <w:fldChar w:fldCharType="separate"/>
            </w:r>
            <w:r w:rsidR="009010BC">
              <w:rPr>
                <w:noProof/>
                <w:webHidden/>
              </w:rPr>
              <w:t>7</w:t>
            </w:r>
            <w:r w:rsidR="009010BC">
              <w:rPr>
                <w:noProof/>
                <w:webHidden/>
              </w:rPr>
              <w:fldChar w:fldCharType="end"/>
            </w:r>
          </w:hyperlink>
        </w:p>
        <w:p w14:paraId="4CFED776" w14:textId="7D7AD85E" w:rsidR="009010BC" w:rsidRDefault="006E3BAA">
          <w:pPr>
            <w:pStyle w:val="TOC2"/>
            <w:rPr>
              <w:rFonts w:asciiTheme="minorHAnsi" w:eastAsiaTheme="minorEastAsia" w:hAnsiTheme="minorHAnsi" w:cstheme="minorBidi"/>
              <w:noProof/>
            </w:rPr>
          </w:pPr>
          <w:hyperlink w:anchor="_Toc508897063" w:history="1">
            <w:r w:rsidR="009010BC" w:rsidRPr="00AF7884">
              <w:rPr>
                <w:rStyle w:val="Hyperlink"/>
                <w:noProof/>
              </w:rPr>
              <w:t>I.8</w:t>
            </w:r>
            <w:r w:rsidR="009010BC">
              <w:rPr>
                <w:rFonts w:asciiTheme="minorHAnsi" w:eastAsiaTheme="minorEastAsia" w:hAnsiTheme="minorHAnsi" w:cstheme="minorBidi"/>
                <w:noProof/>
              </w:rPr>
              <w:tab/>
            </w:r>
            <w:r w:rsidR="009010BC" w:rsidRPr="00AF7884">
              <w:rPr>
                <w:rStyle w:val="Hyperlink"/>
                <w:noProof/>
              </w:rPr>
              <w:t>Sistematika Penulisan</w:t>
            </w:r>
            <w:r w:rsidR="009010BC">
              <w:rPr>
                <w:noProof/>
                <w:webHidden/>
              </w:rPr>
              <w:tab/>
            </w:r>
            <w:r w:rsidR="009010BC">
              <w:rPr>
                <w:noProof/>
                <w:webHidden/>
              </w:rPr>
              <w:fldChar w:fldCharType="begin"/>
            </w:r>
            <w:r w:rsidR="009010BC">
              <w:rPr>
                <w:noProof/>
                <w:webHidden/>
              </w:rPr>
              <w:instrText xml:space="preserve"> PAGEREF _Toc508897063 \h </w:instrText>
            </w:r>
            <w:r w:rsidR="009010BC">
              <w:rPr>
                <w:noProof/>
                <w:webHidden/>
              </w:rPr>
            </w:r>
            <w:r w:rsidR="009010BC">
              <w:rPr>
                <w:noProof/>
                <w:webHidden/>
              </w:rPr>
              <w:fldChar w:fldCharType="separate"/>
            </w:r>
            <w:r w:rsidR="009010BC">
              <w:rPr>
                <w:noProof/>
                <w:webHidden/>
              </w:rPr>
              <w:t>7</w:t>
            </w:r>
            <w:r w:rsidR="009010BC">
              <w:rPr>
                <w:noProof/>
                <w:webHidden/>
              </w:rPr>
              <w:fldChar w:fldCharType="end"/>
            </w:r>
          </w:hyperlink>
        </w:p>
        <w:p w14:paraId="679CA9B3" w14:textId="56EA7269" w:rsidR="009010BC" w:rsidRDefault="006E3BAA">
          <w:pPr>
            <w:pStyle w:val="TOC1"/>
            <w:rPr>
              <w:rFonts w:asciiTheme="minorHAnsi" w:eastAsiaTheme="minorEastAsia" w:hAnsiTheme="minorHAnsi" w:cstheme="minorBidi"/>
              <w:noProof/>
            </w:rPr>
          </w:pPr>
          <w:hyperlink w:anchor="_Toc508897064" w:history="1">
            <w:r w:rsidR="009010BC" w:rsidRPr="00AF7884">
              <w:rPr>
                <w:rStyle w:val="Hyperlink"/>
                <w:noProof/>
              </w:rPr>
              <w:t>Bab II</w:t>
            </w:r>
            <w:r w:rsidR="009010BC">
              <w:rPr>
                <w:rFonts w:asciiTheme="minorHAnsi" w:eastAsiaTheme="minorEastAsia" w:hAnsiTheme="minorHAnsi" w:cstheme="minorBidi"/>
                <w:noProof/>
              </w:rPr>
              <w:tab/>
            </w:r>
            <w:r w:rsidR="009010BC" w:rsidRPr="00AF7884">
              <w:rPr>
                <w:rStyle w:val="Hyperlink"/>
                <w:noProof/>
              </w:rPr>
              <w:t>TINJAUAN PUSTAKA DAN EKSPLORASI KAKAS</w:t>
            </w:r>
            <w:r w:rsidR="009010BC">
              <w:rPr>
                <w:noProof/>
                <w:webHidden/>
              </w:rPr>
              <w:tab/>
            </w:r>
            <w:r w:rsidR="009010BC">
              <w:rPr>
                <w:noProof/>
                <w:webHidden/>
              </w:rPr>
              <w:fldChar w:fldCharType="begin"/>
            </w:r>
            <w:r w:rsidR="009010BC">
              <w:rPr>
                <w:noProof/>
                <w:webHidden/>
              </w:rPr>
              <w:instrText xml:space="preserve"> PAGEREF _Toc508897064 \h </w:instrText>
            </w:r>
            <w:r w:rsidR="009010BC">
              <w:rPr>
                <w:noProof/>
                <w:webHidden/>
              </w:rPr>
            </w:r>
            <w:r w:rsidR="009010BC">
              <w:rPr>
                <w:noProof/>
                <w:webHidden/>
              </w:rPr>
              <w:fldChar w:fldCharType="separate"/>
            </w:r>
            <w:r w:rsidR="009010BC">
              <w:rPr>
                <w:noProof/>
                <w:webHidden/>
              </w:rPr>
              <w:t>8</w:t>
            </w:r>
            <w:r w:rsidR="009010BC">
              <w:rPr>
                <w:noProof/>
                <w:webHidden/>
              </w:rPr>
              <w:fldChar w:fldCharType="end"/>
            </w:r>
          </w:hyperlink>
        </w:p>
        <w:p w14:paraId="00271E15" w14:textId="13A2C739" w:rsidR="009010BC" w:rsidRDefault="006E3BAA">
          <w:pPr>
            <w:pStyle w:val="TOC2"/>
            <w:rPr>
              <w:rFonts w:asciiTheme="minorHAnsi" w:eastAsiaTheme="minorEastAsia" w:hAnsiTheme="minorHAnsi" w:cstheme="minorBidi"/>
              <w:noProof/>
            </w:rPr>
          </w:pPr>
          <w:hyperlink w:anchor="_Toc508897065" w:history="1">
            <w:r w:rsidR="009010BC" w:rsidRPr="00AF7884">
              <w:rPr>
                <w:rStyle w:val="Hyperlink"/>
                <w:noProof/>
              </w:rPr>
              <w:t>II.1</w:t>
            </w:r>
            <w:r w:rsidR="009010BC">
              <w:rPr>
                <w:rFonts w:asciiTheme="minorHAnsi" w:eastAsiaTheme="minorEastAsia" w:hAnsiTheme="minorHAnsi" w:cstheme="minorBidi"/>
                <w:noProof/>
              </w:rPr>
              <w:tab/>
            </w:r>
            <w:r w:rsidR="009010BC" w:rsidRPr="00AF7884">
              <w:rPr>
                <w:rStyle w:val="Hyperlink"/>
                <w:noProof/>
              </w:rPr>
              <w:t>Verifikasi dan Validasi (V&amp;V) Perangkat Lunak</w:t>
            </w:r>
            <w:r w:rsidR="009010BC">
              <w:rPr>
                <w:noProof/>
                <w:webHidden/>
              </w:rPr>
              <w:tab/>
            </w:r>
            <w:r w:rsidR="009010BC">
              <w:rPr>
                <w:noProof/>
                <w:webHidden/>
              </w:rPr>
              <w:fldChar w:fldCharType="begin"/>
            </w:r>
            <w:r w:rsidR="009010BC">
              <w:rPr>
                <w:noProof/>
                <w:webHidden/>
              </w:rPr>
              <w:instrText xml:space="preserve"> PAGEREF _Toc508897065 \h </w:instrText>
            </w:r>
            <w:r w:rsidR="009010BC">
              <w:rPr>
                <w:noProof/>
                <w:webHidden/>
              </w:rPr>
            </w:r>
            <w:r w:rsidR="009010BC">
              <w:rPr>
                <w:noProof/>
                <w:webHidden/>
              </w:rPr>
              <w:fldChar w:fldCharType="separate"/>
            </w:r>
            <w:r w:rsidR="009010BC">
              <w:rPr>
                <w:noProof/>
                <w:webHidden/>
              </w:rPr>
              <w:t>8</w:t>
            </w:r>
            <w:r w:rsidR="009010BC">
              <w:rPr>
                <w:noProof/>
                <w:webHidden/>
              </w:rPr>
              <w:fldChar w:fldCharType="end"/>
            </w:r>
          </w:hyperlink>
        </w:p>
        <w:p w14:paraId="77B9CE3D" w14:textId="2C5383BE" w:rsidR="009010BC" w:rsidRDefault="006E3BAA">
          <w:pPr>
            <w:pStyle w:val="TOC3"/>
            <w:rPr>
              <w:rFonts w:asciiTheme="minorHAnsi" w:eastAsiaTheme="minorEastAsia" w:hAnsiTheme="minorHAnsi" w:cstheme="minorBidi"/>
              <w:noProof/>
            </w:rPr>
          </w:pPr>
          <w:hyperlink w:anchor="_Toc508897066" w:history="1">
            <w:r w:rsidR="009010BC" w:rsidRPr="00AF7884">
              <w:rPr>
                <w:rStyle w:val="Hyperlink"/>
                <w:noProof/>
                <w14:scene3d>
                  <w14:camera w14:prst="orthographicFront"/>
                  <w14:lightRig w14:rig="threePt" w14:dir="t">
                    <w14:rot w14:lat="0" w14:lon="0" w14:rev="0"/>
                  </w14:lightRig>
                </w14:scene3d>
              </w:rPr>
              <w:t>II.1.1</w:t>
            </w:r>
            <w:r w:rsidR="009010BC">
              <w:rPr>
                <w:rFonts w:asciiTheme="minorHAnsi" w:eastAsiaTheme="minorEastAsia" w:hAnsiTheme="minorHAnsi" w:cstheme="minorBidi"/>
                <w:noProof/>
              </w:rPr>
              <w:tab/>
            </w:r>
            <w:r w:rsidR="009010BC" w:rsidRPr="00AF7884">
              <w:rPr>
                <w:rStyle w:val="Hyperlink"/>
                <w:noProof/>
              </w:rPr>
              <w:t>Limitasi Verifikasi dan Validasi (V&amp;V)</w:t>
            </w:r>
            <w:r w:rsidR="009010BC">
              <w:rPr>
                <w:noProof/>
                <w:webHidden/>
              </w:rPr>
              <w:tab/>
            </w:r>
            <w:r w:rsidR="009010BC">
              <w:rPr>
                <w:noProof/>
                <w:webHidden/>
              </w:rPr>
              <w:fldChar w:fldCharType="begin"/>
            </w:r>
            <w:r w:rsidR="009010BC">
              <w:rPr>
                <w:noProof/>
                <w:webHidden/>
              </w:rPr>
              <w:instrText xml:space="preserve"> PAGEREF _Toc508897066 \h </w:instrText>
            </w:r>
            <w:r w:rsidR="009010BC">
              <w:rPr>
                <w:noProof/>
                <w:webHidden/>
              </w:rPr>
            </w:r>
            <w:r w:rsidR="009010BC">
              <w:rPr>
                <w:noProof/>
                <w:webHidden/>
              </w:rPr>
              <w:fldChar w:fldCharType="separate"/>
            </w:r>
            <w:r w:rsidR="009010BC">
              <w:rPr>
                <w:noProof/>
                <w:webHidden/>
              </w:rPr>
              <w:t>9</w:t>
            </w:r>
            <w:r w:rsidR="009010BC">
              <w:rPr>
                <w:noProof/>
                <w:webHidden/>
              </w:rPr>
              <w:fldChar w:fldCharType="end"/>
            </w:r>
          </w:hyperlink>
        </w:p>
        <w:p w14:paraId="2E29E65C" w14:textId="4E07508F" w:rsidR="009010BC" w:rsidRDefault="006E3BAA">
          <w:pPr>
            <w:pStyle w:val="TOC3"/>
            <w:rPr>
              <w:rFonts w:asciiTheme="minorHAnsi" w:eastAsiaTheme="minorEastAsia" w:hAnsiTheme="minorHAnsi" w:cstheme="minorBidi"/>
              <w:noProof/>
            </w:rPr>
          </w:pPr>
          <w:hyperlink w:anchor="_Toc508897067" w:history="1">
            <w:r w:rsidR="009010BC" w:rsidRPr="00AF7884">
              <w:rPr>
                <w:rStyle w:val="Hyperlink"/>
                <w:noProof/>
                <w14:scene3d>
                  <w14:camera w14:prst="orthographicFront"/>
                  <w14:lightRig w14:rig="threePt" w14:dir="t">
                    <w14:rot w14:lat="0" w14:lon="0" w14:rev="0"/>
                  </w14:lightRig>
                </w14:scene3d>
              </w:rPr>
              <w:t>II.1.2</w:t>
            </w:r>
            <w:r w:rsidR="009010BC">
              <w:rPr>
                <w:rFonts w:asciiTheme="minorHAnsi" w:eastAsiaTheme="minorEastAsia" w:hAnsiTheme="minorHAnsi" w:cstheme="minorBidi"/>
                <w:noProof/>
              </w:rPr>
              <w:tab/>
            </w:r>
            <w:r w:rsidR="009010BC" w:rsidRPr="00AF7884">
              <w:rPr>
                <w:rStyle w:val="Hyperlink"/>
                <w:noProof/>
              </w:rPr>
              <w:t>Teknik-Teknik pada Verifikasi dan Validasi (V&amp;V)</w:t>
            </w:r>
            <w:r w:rsidR="009010BC">
              <w:rPr>
                <w:noProof/>
                <w:webHidden/>
              </w:rPr>
              <w:tab/>
            </w:r>
            <w:r w:rsidR="009010BC">
              <w:rPr>
                <w:noProof/>
                <w:webHidden/>
              </w:rPr>
              <w:fldChar w:fldCharType="begin"/>
            </w:r>
            <w:r w:rsidR="009010BC">
              <w:rPr>
                <w:noProof/>
                <w:webHidden/>
              </w:rPr>
              <w:instrText xml:space="preserve"> PAGEREF _Toc508897067 \h </w:instrText>
            </w:r>
            <w:r w:rsidR="009010BC">
              <w:rPr>
                <w:noProof/>
                <w:webHidden/>
              </w:rPr>
            </w:r>
            <w:r w:rsidR="009010BC">
              <w:rPr>
                <w:noProof/>
                <w:webHidden/>
              </w:rPr>
              <w:fldChar w:fldCharType="separate"/>
            </w:r>
            <w:r w:rsidR="009010BC">
              <w:rPr>
                <w:noProof/>
                <w:webHidden/>
              </w:rPr>
              <w:t>10</w:t>
            </w:r>
            <w:r w:rsidR="009010BC">
              <w:rPr>
                <w:noProof/>
                <w:webHidden/>
              </w:rPr>
              <w:fldChar w:fldCharType="end"/>
            </w:r>
          </w:hyperlink>
        </w:p>
        <w:p w14:paraId="18772460" w14:textId="68E51BCF" w:rsidR="009010BC" w:rsidRDefault="006E3BAA">
          <w:pPr>
            <w:pStyle w:val="TOC3"/>
            <w:rPr>
              <w:rFonts w:asciiTheme="minorHAnsi" w:eastAsiaTheme="minorEastAsia" w:hAnsiTheme="minorHAnsi" w:cstheme="minorBidi"/>
              <w:noProof/>
            </w:rPr>
          </w:pPr>
          <w:hyperlink w:anchor="_Toc508897068" w:history="1">
            <w:r w:rsidR="009010BC" w:rsidRPr="00AF7884">
              <w:rPr>
                <w:rStyle w:val="Hyperlink"/>
                <w:noProof/>
                <w14:scene3d>
                  <w14:camera w14:prst="orthographicFront"/>
                  <w14:lightRig w14:rig="threePt" w14:dir="t">
                    <w14:rot w14:lat="0" w14:lon="0" w14:rev="0"/>
                  </w14:lightRig>
                </w14:scene3d>
              </w:rPr>
              <w:t>II.1.3</w:t>
            </w:r>
            <w:r w:rsidR="009010BC">
              <w:rPr>
                <w:rFonts w:asciiTheme="minorHAnsi" w:eastAsiaTheme="minorEastAsia" w:hAnsiTheme="minorHAnsi" w:cstheme="minorBidi"/>
                <w:noProof/>
              </w:rPr>
              <w:tab/>
            </w:r>
            <w:r w:rsidR="009010BC" w:rsidRPr="00AF7884">
              <w:rPr>
                <w:rStyle w:val="Hyperlink"/>
                <w:noProof/>
              </w:rPr>
              <w:t>Teknik Verifikasi Formal</w:t>
            </w:r>
            <w:r w:rsidR="009010BC">
              <w:rPr>
                <w:noProof/>
                <w:webHidden/>
              </w:rPr>
              <w:tab/>
            </w:r>
            <w:r w:rsidR="009010BC">
              <w:rPr>
                <w:noProof/>
                <w:webHidden/>
              </w:rPr>
              <w:fldChar w:fldCharType="begin"/>
            </w:r>
            <w:r w:rsidR="009010BC">
              <w:rPr>
                <w:noProof/>
                <w:webHidden/>
              </w:rPr>
              <w:instrText xml:space="preserve"> PAGEREF _Toc508897068 \h </w:instrText>
            </w:r>
            <w:r w:rsidR="009010BC">
              <w:rPr>
                <w:noProof/>
                <w:webHidden/>
              </w:rPr>
            </w:r>
            <w:r w:rsidR="009010BC">
              <w:rPr>
                <w:noProof/>
                <w:webHidden/>
              </w:rPr>
              <w:fldChar w:fldCharType="separate"/>
            </w:r>
            <w:r w:rsidR="009010BC">
              <w:rPr>
                <w:noProof/>
                <w:webHidden/>
              </w:rPr>
              <w:t>19</w:t>
            </w:r>
            <w:r w:rsidR="009010BC">
              <w:rPr>
                <w:noProof/>
                <w:webHidden/>
              </w:rPr>
              <w:fldChar w:fldCharType="end"/>
            </w:r>
          </w:hyperlink>
        </w:p>
        <w:p w14:paraId="2DBB3F42" w14:textId="25DAA56C" w:rsidR="009010BC" w:rsidRDefault="006E3BAA">
          <w:pPr>
            <w:pStyle w:val="TOC3"/>
            <w:rPr>
              <w:rFonts w:asciiTheme="minorHAnsi" w:eastAsiaTheme="minorEastAsia" w:hAnsiTheme="minorHAnsi" w:cstheme="minorBidi"/>
              <w:noProof/>
            </w:rPr>
          </w:pPr>
          <w:hyperlink w:anchor="_Toc508897069" w:history="1">
            <w:r w:rsidR="009010BC" w:rsidRPr="00AF7884">
              <w:rPr>
                <w:rStyle w:val="Hyperlink"/>
                <w:noProof/>
                <w14:scene3d>
                  <w14:camera w14:prst="orthographicFront"/>
                  <w14:lightRig w14:rig="threePt" w14:dir="t">
                    <w14:rot w14:lat="0" w14:lon="0" w14:rev="0"/>
                  </w14:lightRig>
                </w14:scene3d>
              </w:rPr>
              <w:t>II.1.4</w:t>
            </w:r>
            <w:r w:rsidR="009010BC">
              <w:rPr>
                <w:rFonts w:asciiTheme="minorHAnsi" w:eastAsiaTheme="minorEastAsia" w:hAnsiTheme="minorHAnsi" w:cstheme="minorBidi"/>
                <w:noProof/>
              </w:rPr>
              <w:tab/>
            </w:r>
            <w:r w:rsidR="009010BC" w:rsidRPr="00AF7884">
              <w:rPr>
                <w:rStyle w:val="Hyperlink"/>
                <w:noProof/>
              </w:rPr>
              <w:t>Pengukuran pada Verifikasi dan Validasi (V&amp;V)</w:t>
            </w:r>
            <w:r w:rsidR="009010BC">
              <w:rPr>
                <w:noProof/>
                <w:webHidden/>
              </w:rPr>
              <w:tab/>
            </w:r>
            <w:r w:rsidR="009010BC">
              <w:rPr>
                <w:noProof/>
                <w:webHidden/>
              </w:rPr>
              <w:fldChar w:fldCharType="begin"/>
            </w:r>
            <w:r w:rsidR="009010BC">
              <w:rPr>
                <w:noProof/>
                <w:webHidden/>
              </w:rPr>
              <w:instrText xml:space="preserve"> PAGEREF _Toc508897069 \h </w:instrText>
            </w:r>
            <w:r w:rsidR="009010BC">
              <w:rPr>
                <w:noProof/>
                <w:webHidden/>
              </w:rPr>
            </w:r>
            <w:r w:rsidR="009010BC">
              <w:rPr>
                <w:noProof/>
                <w:webHidden/>
              </w:rPr>
              <w:fldChar w:fldCharType="separate"/>
            </w:r>
            <w:r w:rsidR="009010BC">
              <w:rPr>
                <w:noProof/>
                <w:webHidden/>
              </w:rPr>
              <w:t>20</w:t>
            </w:r>
            <w:r w:rsidR="009010BC">
              <w:rPr>
                <w:noProof/>
                <w:webHidden/>
              </w:rPr>
              <w:fldChar w:fldCharType="end"/>
            </w:r>
          </w:hyperlink>
        </w:p>
        <w:p w14:paraId="03768C4A" w14:textId="028886ED" w:rsidR="009010BC" w:rsidRDefault="006E3BAA">
          <w:pPr>
            <w:pStyle w:val="TOC2"/>
            <w:rPr>
              <w:rFonts w:asciiTheme="minorHAnsi" w:eastAsiaTheme="minorEastAsia" w:hAnsiTheme="minorHAnsi" w:cstheme="minorBidi"/>
              <w:noProof/>
            </w:rPr>
          </w:pPr>
          <w:hyperlink w:anchor="_Toc508897070" w:history="1">
            <w:r w:rsidR="009010BC" w:rsidRPr="00AF7884">
              <w:rPr>
                <w:rStyle w:val="Hyperlink"/>
                <w:noProof/>
              </w:rPr>
              <w:t>II.2</w:t>
            </w:r>
            <w:r w:rsidR="009010BC">
              <w:rPr>
                <w:rFonts w:asciiTheme="minorHAnsi" w:eastAsiaTheme="minorEastAsia" w:hAnsiTheme="minorHAnsi" w:cstheme="minorBidi"/>
                <w:noProof/>
              </w:rPr>
              <w:tab/>
            </w:r>
            <w:r w:rsidR="009010BC" w:rsidRPr="00AF7884">
              <w:rPr>
                <w:rStyle w:val="Hyperlink"/>
                <w:i/>
                <w:noProof/>
              </w:rPr>
              <w:t>Behavior-Driven Development</w:t>
            </w:r>
            <w:r w:rsidR="009010BC">
              <w:rPr>
                <w:noProof/>
                <w:webHidden/>
              </w:rPr>
              <w:tab/>
            </w:r>
            <w:r w:rsidR="009010BC">
              <w:rPr>
                <w:noProof/>
                <w:webHidden/>
              </w:rPr>
              <w:fldChar w:fldCharType="begin"/>
            </w:r>
            <w:r w:rsidR="009010BC">
              <w:rPr>
                <w:noProof/>
                <w:webHidden/>
              </w:rPr>
              <w:instrText xml:space="preserve"> PAGEREF _Toc508897070 \h </w:instrText>
            </w:r>
            <w:r w:rsidR="009010BC">
              <w:rPr>
                <w:noProof/>
                <w:webHidden/>
              </w:rPr>
            </w:r>
            <w:r w:rsidR="009010BC">
              <w:rPr>
                <w:noProof/>
                <w:webHidden/>
              </w:rPr>
              <w:fldChar w:fldCharType="separate"/>
            </w:r>
            <w:r w:rsidR="009010BC">
              <w:rPr>
                <w:noProof/>
                <w:webHidden/>
              </w:rPr>
              <w:t>23</w:t>
            </w:r>
            <w:r w:rsidR="009010BC">
              <w:rPr>
                <w:noProof/>
                <w:webHidden/>
              </w:rPr>
              <w:fldChar w:fldCharType="end"/>
            </w:r>
          </w:hyperlink>
        </w:p>
        <w:p w14:paraId="75F0A708" w14:textId="6388E5C0" w:rsidR="009010BC" w:rsidRDefault="006E3BAA">
          <w:pPr>
            <w:pStyle w:val="TOC3"/>
            <w:rPr>
              <w:rFonts w:asciiTheme="minorHAnsi" w:eastAsiaTheme="minorEastAsia" w:hAnsiTheme="minorHAnsi" w:cstheme="minorBidi"/>
              <w:noProof/>
            </w:rPr>
          </w:pPr>
          <w:hyperlink w:anchor="_Toc508897071" w:history="1">
            <w:r w:rsidR="009010BC" w:rsidRPr="00AF7884">
              <w:rPr>
                <w:rStyle w:val="Hyperlink"/>
                <w:noProof/>
                <w14:scene3d>
                  <w14:camera w14:prst="orthographicFront"/>
                  <w14:lightRig w14:rig="threePt" w14:dir="t">
                    <w14:rot w14:lat="0" w14:lon="0" w14:rev="0"/>
                  </w14:lightRig>
                </w14:scene3d>
              </w:rPr>
              <w:t>II.2.1</w:t>
            </w:r>
            <w:r w:rsidR="009010BC">
              <w:rPr>
                <w:rFonts w:asciiTheme="minorHAnsi" w:eastAsiaTheme="minorEastAsia" w:hAnsiTheme="minorHAnsi" w:cstheme="minorBidi"/>
                <w:noProof/>
              </w:rPr>
              <w:tab/>
            </w:r>
            <w:r w:rsidR="009010BC" w:rsidRPr="00AF7884">
              <w:rPr>
                <w:rStyle w:val="Hyperlink"/>
                <w:i/>
                <w:noProof/>
              </w:rPr>
              <w:t>Test-Driven Development</w:t>
            </w:r>
            <w:r w:rsidR="009010BC">
              <w:rPr>
                <w:noProof/>
                <w:webHidden/>
              </w:rPr>
              <w:tab/>
            </w:r>
            <w:r w:rsidR="009010BC">
              <w:rPr>
                <w:noProof/>
                <w:webHidden/>
              </w:rPr>
              <w:fldChar w:fldCharType="begin"/>
            </w:r>
            <w:r w:rsidR="009010BC">
              <w:rPr>
                <w:noProof/>
                <w:webHidden/>
              </w:rPr>
              <w:instrText xml:space="preserve"> PAGEREF _Toc508897071 \h </w:instrText>
            </w:r>
            <w:r w:rsidR="009010BC">
              <w:rPr>
                <w:noProof/>
                <w:webHidden/>
              </w:rPr>
            </w:r>
            <w:r w:rsidR="009010BC">
              <w:rPr>
                <w:noProof/>
                <w:webHidden/>
              </w:rPr>
              <w:fldChar w:fldCharType="separate"/>
            </w:r>
            <w:r w:rsidR="009010BC">
              <w:rPr>
                <w:noProof/>
                <w:webHidden/>
              </w:rPr>
              <w:t>29</w:t>
            </w:r>
            <w:r w:rsidR="009010BC">
              <w:rPr>
                <w:noProof/>
                <w:webHidden/>
              </w:rPr>
              <w:fldChar w:fldCharType="end"/>
            </w:r>
          </w:hyperlink>
        </w:p>
        <w:p w14:paraId="2C44C7EE" w14:textId="3CB8FC60" w:rsidR="009010BC" w:rsidRDefault="006E3BAA">
          <w:pPr>
            <w:pStyle w:val="TOC3"/>
            <w:rPr>
              <w:rFonts w:asciiTheme="minorHAnsi" w:eastAsiaTheme="minorEastAsia" w:hAnsiTheme="minorHAnsi" w:cstheme="minorBidi"/>
              <w:noProof/>
            </w:rPr>
          </w:pPr>
          <w:hyperlink w:anchor="_Toc508897072" w:history="1">
            <w:r w:rsidR="009010BC" w:rsidRPr="00AF7884">
              <w:rPr>
                <w:rStyle w:val="Hyperlink"/>
                <w:noProof/>
                <w14:scene3d>
                  <w14:camera w14:prst="orthographicFront"/>
                  <w14:lightRig w14:rig="threePt" w14:dir="t">
                    <w14:rot w14:lat="0" w14:lon="0" w14:rev="0"/>
                  </w14:lightRig>
                </w14:scene3d>
              </w:rPr>
              <w:t>II.2.2</w:t>
            </w:r>
            <w:r w:rsidR="009010BC">
              <w:rPr>
                <w:rFonts w:asciiTheme="minorHAnsi" w:eastAsiaTheme="minorEastAsia" w:hAnsiTheme="minorHAnsi" w:cstheme="minorBidi"/>
                <w:noProof/>
              </w:rPr>
              <w:tab/>
            </w:r>
            <w:r w:rsidR="009010BC" w:rsidRPr="00AF7884">
              <w:rPr>
                <w:rStyle w:val="Hyperlink"/>
                <w:noProof/>
              </w:rPr>
              <w:t>Perbedaan BDD dan TDD</w:t>
            </w:r>
            <w:r w:rsidR="009010BC">
              <w:rPr>
                <w:noProof/>
                <w:webHidden/>
              </w:rPr>
              <w:tab/>
            </w:r>
            <w:r w:rsidR="009010BC">
              <w:rPr>
                <w:noProof/>
                <w:webHidden/>
              </w:rPr>
              <w:fldChar w:fldCharType="begin"/>
            </w:r>
            <w:r w:rsidR="009010BC">
              <w:rPr>
                <w:noProof/>
                <w:webHidden/>
              </w:rPr>
              <w:instrText xml:space="preserve"> PAGEREF _Toc508897072 \h </w:instrText>
            </w:r>
            <w:r w:rsidR="009010BC">
              <w:rPr>
                <w:noProof/>
                <w:webHidden/>
              </w:rPr>
            </w:r>
            <w:r w:rsidR="009010BC">
              <w:rPr>
                <w:noProof/>
                <w:webHidden/>
              </w:rPr>
              <w:fldChar w:fldCharType="separate"/>
            </w:r>
            <w:r w:rsidR="009010BC">
              <w:rPr>
                <w:noProof/>
                <w:webHidden/>
              </w:rPr>
              <w:t>31</w:t>
            </w:r>
            <w:r w:rsidR="009010BC">
              <w:rPr>
                <w:noProof/>
                <w:webHidden/>
              </w:rPr>
              <w:fldChar w:fldCharType="end"/>
            </w:r>
          </w:hyperlink>
        </w:p>
        <w:p w14:paraId="65B6D032" w14:textId="43F6B25E" w:rsidR="009010BC" w:rsidRDefault="006E3BAA">
          <w:pPr>
            <w:pStyle w:val="TOC2"/>
            <w:rPr>
              <w:rFonts w:asciiTheme="minorHAnsi" w:eastAsiaTheme="minorEastAsia" w:hAnsiTheme="minorHAnsi" w:cstheme="minorBidi"/>
              <w:noProof/>
            </w:rPr>
          </w:pPr>
          <w:hyperlink w:anchor="_Toc508897073" w:history="1">
            <w:r w:rsidR="009010BC" w:rsidRPr="00AF7884">
              <w:rPr>
                <w:rStyle w:val="Hyperlink"/>
                <w:noProof/>
              </w:rPr>
              <w:t>II.3</w:t>
            </w:r>
            <w:r w:rsidR="009010BC">
              <w:rPr>
                <w:rFonts w:asciiTheme="minorHAnsi" w:eastAsiaTheme="minorEastAsia" w:hAnsiTheme="minorHAnsi" w:cstheme="minorBidi"/>
                <w:noProof/>
              </w:rPr>
              <w:tab/>
            </w:r>
            <w:r w:rsidR="009010BC" w:rsidRPr="00AF7884">
              <w:rPr>
                <w:rStyle w:val="Hyperlink"/>
                <w:i/>
                <w:noProof/>
              </w:rPr>
              <w:t>Formal Specification-Driven Development (FSDD)</w:t>
            </w:r>
            <w:r w:rsidR="009010BC">
              <w:rPr>
                <w:noProof/>
                <w:webHidden/>
              </w:rPr>
              <w:tab/>
            </w:r>
            <w:r w:rsidR="009010BC">
              <w:rPr>
                <w:noProof/>
                <w:webHidden/>
              </w:rPr>
              <w:fldChar w:fldCharType="begin"/>
            </w:r>
            <w:r w:rsidR="009010BC">
              <w:rPr>
                <w:noProof/>
                <w:webHidden/>
              </w:rPr>
              <w:instrText xml:space="preserve"> PAGEREF _Toc508897073 \h </w:instrText>
            </w:r>
            <w:r w:rsidR="009010BC">
              <w:rPr>
                <w:noProof/>
                <w:webHidden/>
              </w:rPr>
            </w:r>
            <w:r w:rsidR="009010BC">
              <w:rPr>
                <w:noProof/>
                <w:webHidden/>
              </w:rPr>
              <w:fldChar w:fldCharType="separate"/>
            </w:r>
            <w:r w:rsidR="009010BC">
              <w:rPr>
                <w:noProof/>
                <w:webHidden/>
              </w:rPr>
              <w:t>31</w:t>
            </w:r>
            <w:r w:rsidR="009010BC">
              <w:rPr>
                <w:noProof/>
                <w:webHidden/>
              </w:rPr>
              <w:fldChar w:fldCharType="end"/>
            </w:r>
          </w:hyperlink>
        </w:p>
        <w:p w14:paraId="315E0D18" w14:textId="3CFF0E33" w:rsidR="009010BC" w:rsidRDefault="006E3BAA">
          <w:pPr>
            <w:pStyle w:val="TOC2"/>
            <w:rPr>
              <w:rFonts w:asciiTheme="minorHAnsi" w:eastAsiaTheme="minorEastAsia" w:hAnsiTheme="minorHAnsi" w:cstheme="minorBidi"/>
              <w:noProof/>
            </w:rPr>
          </w:pPr>
          <w:hyperlink w:anchor="_Toc508897074" w:history="1">
            <w:r w:rsidR="009010BC" w:rsidRPr="00AF7884">
              <w:rPr>
                <w:rStyle w:val="Hyperlink"/>
                <w:noProof/>
              </w:rPr>
              <w:t>II.4</w:t>
            </w:r>
            <w:r w:rsidR="009010BC">
              <w:rPr>
                <w:rFonts w:asciiTheme="minorHAnsi" w:eastAsiaTheme="minorEastAsia" w:hAnsiTheme="minorHAnsi" w:cstheme="minorBidi"/>
                <w:noProof/>
              </w:rPr>
              <w:tab/>
            </w:r>
            <w:r w:rsidR="009010BC" w:rsidRPr="00AF7884">
              <w:rPr>
                <w:rStyle w:val="Hyperlink"/>
                <w:i/>
                <w:noProof/>
              </w:rPr>
              <w:t>Domain-Specific Language</w:t>
            </w:r>
            <w:r w:rsidR="009010BC" w:rsidRPr="00AF7884">
              <w:rPr>
                <w:rStyle w:val="Hyperlink"/>
                <w:noProof/>
              </w:rPr>
              <w:t xml:space="preserve"> (DSL)</w:t>
            </w:r>
            <w:r w:rsidR="009010BC">
              <w:rPr>
                <w:noProof/>
                <w:webHidden/>
              </w:rPr>
              <w:tab/>
            </w:r>
            <w:r w:rsidR="009010BC">
              <w:rPr>
                <w:noProof/>
                <w:webHidden/>
              </w:rPr>
              <w:fldChar w:fldCharType="begin"/>
            </w:r>
            <w:r w:rsidR="009010BC">
              <w:rPr>
                <w:noProof/>
                <w:webHidden/>
              </w:rPr>
              <w:instrText xml:space="preserve"> PAGEREF _Toc508897074 \h </w:instrText>
            </w:r>
            <w:r w:rsidR="009010BC">
              <w:rPr>
                <w:noProof/>
                <w:webHidden/>
              </w:rPr>
            </w:r>
            <w:r w:rsidR="009010BC">
              <w:rPr>
                <w:noProof/>
                <w:webHidden/>
              </w:rPr>
              <w:fldChar w:fldCharType="separate"/>
            </w:r>
            <w:r w:rsidR="009010BC">
              <w:rPr>
                <w:noProof/>
                <w:webHidden/>
              </w:rPr>
              <w:t>33</w:t>
            </w:r>
            <w:r w:rsidR="009010BC">
              <w:rPr>
                <w:noProof/>
                <w:webHidden/>
              </w:rPr>
              <w:fldChar w:fldCharType="end"/>
            </w:r>
          </w:hyperlink>
        </w:p>
        <w:p w14:paraId="00292006" w14:textId="1D7A271C" w:rsidR="009010BC" w:rsidRDefault="006E3BAA">
          <w:pPr>
            <w:pStyle w:val="TOC3"/>
            <w:rPr>
              <w:rFonts w:asciiTheme="minorHAnsi" w:eastAsiaTheme="minorEastAsia" w:hAnsiTheme="minorHAnsi" w:cstheme="minorBidi"/>
              <w:noProof/>
            </w:rPr>
          </w:pPr>
          <w:hyperlink w:anchor="_Toc508897075" w:history="1">
            <w:r w:rsidR="009010BC" w:rsidRPr="00AF7884">
              <w:rPr>
                <w:rStyle w:val="Hyperlink"/>
                <w:noProof/>
                <w14:scene3d>
                  <w14:camera w14:prst="orthographicFront"/>
                  <w14:lightRig w14:rig="threePt" w14:dir="t">
                    <w14:rot w14:lat="0" w14:lon="0" w14:rev="0"/>
                  </w14:lightRig>
                </w14:scene3d>
              </w:rPr>
              <w:t>II.4.1</w:t>
            </w:r>
            <w:r w:rsidR="009010BC">
              <w:rPr>
                <w:rFonts w:asciiTheme="minorHAnsi" w:eastAsiaTheme="minorEastAsia" w:hAnsiTheme="minorHAnsi" w:cstheme="minorBidi"/>
                <w:noProof/>
              </w:rPr>
              <w:tab/>
            </w:r>
            <w:r w:rsidR="009010BC" w:rsidRPr="00AF7884">
              <w:rPr>
                <w:rStyle w:val="Hyperlink"/>
                <w:noProof/>
              </w:rPr>
              <w:t>Gherkin Language</w:t>
            </w:r>
            <w:r w:rsidR="009010BC">
              <w:rPr>
                <w:noProof/>
                <w:webHidden/>
              </w:rPr>
              <w:tab/>
            </w:r>
            <w:r w:rsidR="009010BC">
              <w:rPr>
                <w:noProof/>
                <w:webHidden/>
              </w:rPr>
              <w:fldChar w:fldCharType="begin"/>
            </w:r>
            <w:r w:rsidR="009010BC">
              <w:rPr>
                <w:noProof/>
                <w:webHidden/>
              </w:rPr>
              <w:instrText xml:space="preserve"> PAGEREF _Toc508897075 \h </w:instrText>
            </w:r>
            <w:r w:rsidR="009010BC">
              <w:rPr>
                <w:noProof/>
                <w:webHidden/>
              </w:rPr>
            </w:r>
            <w:r w:rsidR="009010BC">
              <w:rPr>
                <w:noProof/>
                <w:webHidden/>
              </w:rPr>
              <w:fldChar w:fldCharType="separate"/>
            </w:r>
            <w:r w:rsidR="009010BC">
              <w:rPr>
                <w:noProof/>
                <w:webHidden/>
              </w:rPr>
              <w:t>34</w:t>
            </w:r>
            <w:r w:rsidR="009010BC">
              <w:rPr>
                <w:noProof/>
                <w:webHidden/>
              </w:rPr>
              <w:fldChar w:fldCharType="end"/>
            </w:r>
          </w:hyperlink>
        </w:p>
        <w:p w14:paraId="44BE328A" w14:textId="62BD76A7" w:rsidR="009010BC" w:rsidRDefault="006E3BAA">
          <w:pPr>
            <w:pStyle w:val="TOC3"/>
            <w:rPr>
              <w:rFonts w:asciiTheme="minorHAnsi" w:eastAsiaTheme="minorEastAsia" w:hAnsiTheme="minorHAnsi" w:cstheme="minorBidi"/>
              <w:noProof/>
            </w:rPr>
          </w:pPr>
          <w:hyperlink w:anchor="_Toc508897076" w:history="1">
            <w:r w:rsidR="009010BC" w:rsidRPr="00AF7884">
              <w:rPr>
                <w:rStyle w:val="Hyperlink"/>
                <w:noProof/>
                <w14:scene3d>
                  <w14:camera w14:prst="orthographicFront"/>
                  <w14:lightRig w14:rig="threePt" w14:dir="t">
                    <w14:rot w14:lat="0" w14:lon="0" w14:rev="0"/>
                  </w14:lightRig>
                </w14:scene3d>
              </w:rPr>
              <w:t>II.4.2</w:t>
            </w:r>
            <w:r w:rsidR="009010BC">
              <w:rPr>
                <w:rFonts w:asciiTheme="minorHAnsi" w:eastAsiaTheme="minorEastAsia" w:hAnsiTheme="minorHAnsi" w:cstheme="minorBidi"/>
                <w:noProof/>
              </w:rPr>
              <w:tab/>
            </w:r>
            <w:r w:rsidR="009010BC" w:rsidRPr="00AF7884">
              <w:rPr>
                <w:rStyle w:val="Hyperlink"/>
                <w:noProof/>
              </w:rPr>
              <w:t>Gherkin</w:t>
            </w:r>
            <w:r w:rsidR="009010BC">
              <w:rPr>
                <w:noProof/>
                <w:webHidden/>
              </w:rPr>
              <w:tab/>
            </w:r>
            <w:r w:rsidR="009010BC">
              <w:rPr>
                <w:noProof/>
                <w:webHidden/>
              </w:rPr>
              <w:fldChar w:fldCharType="begin"/>
            </w:r>
            <w:r w:rsidR="009010BC">
              <w:rPr>
                <w:noProof/>
                <w:webHidden/>
              </w:rPr>
              <w:instrText xml:space="preserve"> PAGEREF _Toc508897076 \h </w:instrText>
            </w:r>
            <w:r w:rsidR="009010BC">
              <w:rPr>
                <w:noProof/>
                <w:webHidden/>
              </w:rPr>
            </w:r>
            <w:r w:rsidR="009010BC">
              <w:rPr>
                <w:noProof/>
                <w:webHidden/>
              </w:rPr>
              <w:fldChar w:fldCharType="separate"/>
            </w:r>
            <w:r w:rsidR="009010BC">
              <w:rPr>
                <w:noProof/>
                <w:webHidden/>
              </w:rPr>
              <w:t>36</w:t>
            </w:r>
            <w:r w:rsidR="009010BC">
              <w:rPr>
                <w:noProof/>
                <w:webHidden/>
              </w:rPr>
              <w:fldChar w:fldCharType="end"/>
            </w:r>
          </w:hyperlink>
        </w:p>
        <w:p w14:paraId="4FA59FFD" w14:textId="080812A5" w:rsidR="009010BC" w:rsidRDefault="006E3BAA">
          <w:pPr>
            <w:pStyle w:val="TOC2"/>
            <w:rPr>
              <w:rFonts w:asciiTheme="minorHAnsi" w:eastAsiaTheme="minorEastAsia" w:hAnsiTheme="minorHAnsi" w:cstheme="minorBidi"/>
              <w:noProof/>
            </w:rPr>
          </w:pPr>
          <w:hyperlink w:anchor="_Toc508897077" w:history="1">
            <w:r w:rsidR="009010BC" w:rsidRPr="00AF7884">
              <w:rPr>
                <w:rStyle w:val="Hyperlink"/>
                <w:noProof/>
              </w:rPr>
              <w:t>II.5</w:t>
            </w:r>
            <w:r w:rsidR="009010BC">
              <w:rPr>
                <w:rFonts w:asciiTheme="minorHAnsi" w:eastAsiaTheme="minorEastAsia" w:hAnsiTheme="minorHAnsi" w:cstheme="minorBidi"/>
                <w:noProof/>
              </w:rPr>
              <w:tab/>
            </w:r>
            <w:r w:rsidR="009010BC" w:rsidRPr="00AF7884">
              <w:rPr>
                <w:rStyle w:val="Hyperlink"/>
                <w:noProof/>
              </w:rPr>
              <w:t>Specification Pattern</w:t>
            </w:r>
            <w:r w:rsidR="009010BC">
              <w:rPr>
                <w:noProof/>
                <w:webHidden/>
              </w:rPr>
              <w:tab/>
            </w:r>
            <w:r w:rsidR="009010BC">
              <w:rPr>
                <w:noProof/>
                <w:webHidden/>
              </w:rPr>
              <w:fldChar w:fldCharType="begin"/>
            </w:r>
            <w:r w:rsidR="009010BC">
              <w:rPr>
                <w:noProof/>
                <w:webHidden/>
              </w:rPr>
              <w:instrText xml:space="preserve"> PAGEREF _Toc508897077 \h </w:instrText>
            </w:r>
            <w:r w:rsidR="009010BC">
              <w:rPr>
                <w:noProof/>
                <w:webHidden/>
              </w:rPr>
            </w:r>
            <w:r w:rsidR="009010BC">
              <w:rPr>
                <w:noProof/>
                <w:webHidden/>
              </w:rPr>
              <w:fldChar w:fldCharType="separate"/>
            </w:r>
            <w:r w:rsidR="009010BC">
              <w:rPr>
                <w:noProof/>
                <w:webHidden/>
              </w:rPr>
              <w:t>38</w:t>
            </w:r>
            <w:r w:rsidR="009010BC">
              <w:rPr>
                <w:noProof/>
                <w:webHidden/>
              </w:rPr>
              <w:fldChar w:fldCharType="end"/>
            </w:r>
          </w:hyperlink>
        </w:p>
        <w:p w14:paraId="1FF79C8E" w14:textId="3636248C" w:rsidR="009010BC" w:rsidRDefault="006E3BAA">
          <w:pPr>
            <w:pStyle w:val="TOC2"/>
            <w:rPr>
              <w:rFonts w:asciiTheme="minorHAnsi" w:eastAsiaTheme="minorEastAsia" w:hAnsiTheme="minorHAnsi" w:cstheme="minorBidi"/>
              <w:noProof/>
            </w:rPr>
          </w:pPr>
          <w:hyperlink w:anchor="_Toc508897078" w:history="1">
            <w:r w:rsidR="009010BC" w:rsidRPr="00AF7884">
              <w:rPr>
                <w:rStyle w:val="Hyperlink"/>
                <w:noProof/>
              </w:rPr>
              <w:t>II.6</w:t>
            </w:r>
            <w:r w:rsidR="009010BC">
              <w:rPr>
                <w:rFonts w:asciiTheme="minorHAnsi" w:eastAsiaTheme="minorEastAsia" w:hAnsiTheme="minorHAnsi" w:cstheme="minorBidi"/>
                <w:noProof/>
              </w:rPr>
              <w:tab/>
            </w:r>
            <w:r w:rsidR="009010BC" w:rsidRPr="00AF7884">
              <w:rPr>
                <w:rStyle w:val="Hyperlink"/>
                <w:noProof/>
              </w:rPr>
              <w:t>Linear Temporal Logic (LTL)</w:t>
            </w:r>
            <w:r w:rsidR="009010BC">
              <w:rPr>
                <w:noProof/>
                <w:webHidden/>
              </w:rPr>
              <w:tab/>
            </w:r>
            <w:r w:rsidR="009010BC">
              <w:rPr>
                <w:noProof/>
                <w:webHidden/>
              </w:rPr>
              <w:fldChar w:fldCharType="begin"/>
            </w:r>
            <w:r w:rsidR="009010BC">
              <w:rPr>
                <w:noProof/>
                <w:webHidden/>
              </w:rPr>
              <w:instrText xml:space="preserve"> PAGEREF _Toc508897078 \h </w:instrText>
            </w:r>
            <w:r w:rsidR="009010BC">
              <w:rPr>
                <w:noProof/>
                <w:webHidden/>
              </w:rPr>
            </w:r>
            <w:r w:rsidR="009010BC">
              <w:rPr>
                <w:noProof/>
                <w:webHidden/>
              </w:rPr>
              <w:fldChar w:fldCharType="separate"/>
            </w:r>
            <w:r w:rsidR="009010BC">
              <w:rPr>
                <w:noProof/>
                <w:webHidden/>
              </w:rPr>
              <w:t>38</w:t>
            </w:r>
            <w:r w:rsidR="009010BC">
              <w:rPr>
                <w:noProof/>
                <w:webHidden/>
              </w:rPr>
              <w:fldChar w:fldCharType="end"/>
            </w:r>
          </w:hyperlink>
        </w:p>
        <w:p w14:paraId="793DBFC9" w14:textId="5DD5512B" w:rsidR="009010BC" w:rsidRDefault="006E3BAA">
          <w:pPr>
            <w:pStyle w:val="TOC3"/>
            <w:rPr>
              <w:rFonts w:asciiTheme="minorHAnsi" w:eastAsiaTheme="minorEastAsia" w:hAnsiTheme="minorHAnsi" w:cstheme="minorBidi"/>
              <w:noProof/>
            </w:rPr>
          </w:pPr>
          <w:hyperlink w:anchor="_Toc508897079" w:history="1">
            <w:r w:rsidR="009010BC" w:rsidRPr="00AF7884">
              <w:rPr>
                <w:rStyle w:val="Hyperlink"/>
                <w:noProof/>
                <w14:scene3d>
                  <w14:camera w14:prst="orthographicFront"/>
                  <w14:lightRig w14:rig="threePt" w14:dir="t">
                    <w14:rot w14:lat="0" w14:lon="0" w14:rev="0"/>
                  </w14:lightRig>
                </w14:scene3d>
              </w:rPr>
              <w:t>II.6.1</w:t>
            </w:r>
            <w:r w:rsidR="009010BC">
              <w:rPr>
                <w:rFonts w:asciiTheme="minorHAnsi" w:eastAsiaTheme="minorEastAsia" w:hAnsiTheme="minorHAnsi" w:cstheme="minorBidi"/>
                <w:noProof/>
              </w:rPr>
              <w:tab/>
            </w:r>
            <w:r w:rsidR="009010BC" w:rsidRPr="00AF7884">
              <w:rPr>
                <w:rStyle w:val="Hyperlink"/>
                <w:noProof/>
              </w:rPr>
              <w:t>Sintaks LTL</w:t>
            </w:r>
            <w:r w:rsidR="009010BC">
              <w:rPr>
                <w:noProof/>
                <w:webHidden/>
              </w:rPr>
              <w:tab/>
            </w:r>
            <w:r w:rsidR="009010BC">
              <w:rPr>
                <w:noProof/>
                <w:webHidden/>
              </w:rPr>
              <w:fldChar w:fldCharType="begin"/>
            </w:r>
            <w:r w:rsidR="009010BC">
              <w:rPr>
                <w:noProof/>
                <w:webHidden/>
              </w:rPr>
              <w:instrText xml:space="preserve"> PAGEREF _Toc508897079 \h </w:instrText>
            </w:r>
            <w:r w:rsidR="009010BC">
              <w:rPr>
                <w:noProof/>
                <w:webHidden/>
              </w:rPr>
            </w:r>
            <w:r w:rsidR="009010BC">
              <w:rPr>
                <w:noProof/>
                <w:webHidden/>
              </w:rPr>
              <w:fldChar w:fldCharType="separate"/>
            </w:r>
            <w:r w:rsidR="009010BC">
              <w:rPr>
                <w:noProof/>
                <w:webHidden/>
              </w:rPr>
              <w:t>39</w:t>
            </w:r>
            <w:r w:rsidR="009010BC">
              <w:rPr>
                <w:noProof/>
                <w:webHidden/>
              </w:rPr>
              <w:fldChar w:fldCharType="end"/>
            </w:r>
          </w:hyperlink>
        </w:p>
        <w:p w14:paraId="50F377CE" w14:textId="682A45EA" w:rsidR="009010BC" w:rsidRDefault="006E3BAA">
          <w:pPr>
            <w:pStyle w:val="TOC3"/>
            <w:rPr>
              <w:rFonts w:asciiTheme="minorHAnsi" w:eastAsiaTheme="minorEastAsia" w:hAnsiTheme="minorHAnsi" w:cstheme="minorBidi"/>
              <w:noProof/>
            </w:rPr>
          </w:pPr>
          <w:hyperlink w:anchor="_Toc508897080" w:history="1">
            <w:r w:rsidR="009010BC" w:rsidRPr="00AF7884">
              <w:rPr>
                <w:rStyle w:val="Hyperlink"/>
                <w:noProof/>
                <w14:scene3d>
                  <w14:camera w14:prst="orthographicFront"/>
                  <w14:lightRig w14:rig="threePt" w14:dir="t">
                    <w14:rot w14:lat="0" w14:lon="0" w14:rev="0"/>
                  </w14:lightRig>
                </w14:scene3d>
              </w:rPr>
              <w:t>II.6.2</w:t>
            </w:r>
            <w:r w:rsidR="009010BC">
              <w:rPr>
                <w:rFonts w:asciiTheme="minorHAnsi" w:eastAsiaTheme="minorEastAsia" w:hAnsiTheme="minorHAnsi" w:cstheme="minorBidi"/>
                <w:noProof/>
              </w:rPr>
              <w:tab/>
            </w:r>
            <w:r w:rsidR="009010BC" w:rsidRPr="00AF7884">
              <w:rPr>
                <w:rStyle w:val="Hyperlink"/>
                <w:noProof/>
              </w:rPr>
              <w:t>Semantik LTL</w:t>
            </w:r>
            <w:r w:rsidR="009010BC">
              <w:rPr>
                <w:noProof/>
                <w:webHidden/>
              </w:rPr>
              <w:tab/>
            </w:r>
            <w:r w:rsidR="009010BC">
              <w:rPr>
                <w:noProof/>
                <w:webHidden/>
              </w:rPr>
              <w:fldChar w:fldCharType="begin"/>
            </w:r>
            <w:r w:rsidR="009010BC">
              <w:rPr>
                <w:noProof/>
                <w:webHidden/>
              </w:rPr>
              <w:instrText xml:space="preserve"> PAGEREF _Toc508897080 \h </w:instrText>
            </w:r>
            <w:r w:rsidR="009010BC">
              <w:rPr>
                <w:noProof/>
                <w:webHidden/>
              </w:rPr>
            </w:r>
            <w:r w:rsidR="009010BC">
              <w:rPr>
                <w:noProof/>
                <w:webHidden/>
              </w:rPr>
              <w:fldChar w:fldCharType="separate"/>
            </w:r>
            <w:r w:rsidR="009010BC">
              <w:rPr>
                <w:noProof/>
                <w:webHidden/>
              </w:rPr>
              <w:t>39</w:t>
            </w:r>
            <w:r w:rsidR="009010BC">
              <w:rPr>
                <w:noProof/>
                <w:webHidden/>
              </w:rPr>
              <w:fldChar w:fldCharType="end"/>
            </w:r>
          </w:hyperlink>
        </w:p>
        <w:p w14:paraId="2748085B" w14:textId="146F231B" w:rsidR="009010BC" w:rsidRDefault="006E3BAA">
          <w:pPr>
            <w:pStyle w:val="TOC2"/>
            <w:rPr>
              <w:rFonts w:asciiTheme="minorHAnsi" w:eastAsiaTheme="minorEastAsia" w:hAnsiTheme="minorHAnsi" w:cstheme="minorBidi"/>
              <w:noProof/>
            </w:rPr>
          </w:pPr>
          <w:hyperlink w:anchor="_Toc508897081" w:history="1">
            <w:r w:rsidR="009010BC" w:rsidRPr="00AF7884">
              <w:rPr>
                <w:rStyle w:val="Hyperlink"/>
                <w:noProof/>
              </w:rPr>
              <w:t>II.7</w:t>
            </w:r>
            <w:r w:rsidR="009010BC">
              <w:rPr>
                <w:rFonts w:asciiTheme="minorHAnsi" w:eastAsiaTheme="minorEastAsia" w:hAnsiTheme="minorHAnsi" w:cstheme="minorBidi"/>
                <w:noProof/>
              </w:rPr>
              <w:tab/>
            </w:r>
            <w:r w:rsidR="009010BC" w:rsidRPr="00AF7884">
              <w:rPr>
                <w:rStyle w:val="Hyperlink"/>
                <w:i/>
                <w:noProof/>
              </w:rPr>
              <w:t>Correctness</w:t>
            </w:r>
            <w:r w:rsidR="009010BC" w:rsidRPr="00AF7884">
              <w:rPr>
                <w:rStyle w:val="Hyperlink"/>
                <w:noProof/>
              </w:rPr>
              <w:t xml:space="preserve"> pada program</w:t>
            </w:r>
            <w:r w:rsidR="009010BC">
              <w:rPr>
                <w:noProof/>
                <w:webHidden/>
              </w:rPr>
              <w:tab/>
            </w:r>
            <w:r w:rsidR="009010BC">
              <w:rPr>
                <w:noProof/>
                <w:webHidden/>
              </w:rPr>
              <w:fldChar w:fldCharType="begin"/>
            </w:r>
            <w:r w:rsidR="009010BC">
              <w:rPr>
                <w:noProof/>
                <w:webHidden/>
              </w:rPr>
              <w:instrText xml:space="preserve"> PAGEREF _Toc508897081 \h </w:instrText>
            </w:r>
            <w:r w:rsidR="009010BC">
              <w:rPr>
                <w:noProof/>
                <w:webHidden/>
              </w:rPr>
            </w:r>
            <w:r w:rsidR="009010BC">
              <w:rPr>
                <w:noProof/>
                <w:webHidden/>
              </w:rPr>
              <w:fldChar w:fldCharType="separate"/>
            </w:r>
            <w:r w:rsidR="009010BC">
              <w:rPr>
                <w:noProof/>
                <w:webHidden/>
              </w:rPr>
              <w:t>40</w:t>
            </w:r>
            <w:r w:rsidR="009010BC">
              <w:rPr>
                <w:noProof/>
                <w:webHidden/>
              </w:rPr>
              <w:fldChar w:fldCharType="end"/>
            </w:r>
          </w:hyperlink>
        </w:p>
        <w:p w14:paraId="117561D4" w14:textId="240204C7" w:rsidR="009010BC" w:rsidRDefault="006E3BAA">
          <w:pPr>
            <w:pStyle w:val="TOC2"/>
            <w:rPr>
              <w:rFonts w:asciiTheme="minorHAnsi" w:eastAsiaTheme="minorEastAsia" w:hAnsiTheme="minorHAnsi" w:cstheme="minorBidi"/>
              <w:noProof/>
            </w:rPr>
          </w:pPr>
          <w:hyperlink w:anchor="_Toc508897082" w:history="1">
            <w:r w:rsidR="009010BC" w:rsidRPr="00AF7884">
              <w:rPr>
                <w:rStyle w:val="Hyperlink"/>
                <w:noProof/>
              </w:rPr>
              <w:t>II.8</w:t>
            </w:r>
            <w:r w:rsidR="009010BC">
              <w:rPr>
                <w:rFonts w:asciiTheme="minorHAnsi" w:eastAsiaTheme="minorEastAsia" w:hAnsiTheme="minorHAnsi" w:cstheme="minorBidi"/>
                <w:noProof/>
              </w:rPr>
              <w:tab/>
            </w:r>
            <w:r w:rsidR="009010BC" w:rsidRPr="00AF7884">
              <w:rPr>
                <w:rStyle w:val="Hyperlink"/>
                <w:noProof/>
              </w:rPr>
              <w:t>Kakas BDD</w:t>
            </w:r>
            <w:r w:rsidR="009010BC">
              <w:rPr>
                <w:noProof/>
                <w:webHidden/>
              </w:rPr>
              <w:tab/>
            </w:r>
            <w:r w:rsidR="009010BC">
              <w:rPr>
                <w:noProof/>
                <w:webHidden/>
              </w:rPr>
              <w:fldChar w:fldCharType="begin"/>
            </w:r>
            <w:r w:rsidR="009010BC">
              <w:rPr>
                <w:noProof/>
                <w:webHidden/>
              </w:rPr>
              <w:instrText xml:space="preserve"> PAGEREF _Toc508897082 \h </w:instrText>
            </w:r>
            <w:r w:rsidR="009010BC">
              <w:rPr>
                <w:noProof/>
                <w:webHidden/>
              </w:rPr>
            </w:r>
            <w:r w:rsidR="009010BC">
              <w:rPr>
                <w:noProof/>
                <w:webHidden/>
              </w:rPr>
              <w:fldChar w:fldCharType="separate"/>
            </w:r>
            <w:r w:rsidR="009010BC">
              <w:rPr>
                <w:noProof/>
                <w:webHidden/>
              </w:rPr>
              <w:t>40</w:t>
            </w:r>
            <w:r w:rsidR="009010BC">
              <w:rPr>
                <w:noProof/>
                <w:webHidden/>
              </w:rPr>
              <w:fldChar w:fldCharType="end"/>
            </w:r>
          </w:hyperlink>
        </w:p>
        <w:p w14:paraId="5F36C287" w14:textId="091FFE04" w:rsidR="009010BC" w:rsidRDefault="006E3BAA">
          <w:pPr>
            <w:pStyle w:val="TOC3"/>
            <w:rPr>
              <w:rFonts w:asciiTheme="minorHAnsi" w:eastAsiaTheme="minorEastAsia" w:hAnsiTheme="minorHAnsi" w:cstheme="minorBidi"/>
              <w:noProof/>
            </w:rPr>
          </w:pPr>
          <w:hyperlink w:anchor="_Toc508897083" w:history="1">
            <w:r w:rsidR="009010BC" w:rsidRPr="00AF7884">
              <w:rPr>
                <w:rStyle w:val="Hyperlink"/>
                <w:noProof/>
                <w14:scene3d>
                  <w14:camera w14:prst="orthographicFront"/>
                  <w14:lightRig w14:rig="threePt" w14:dir="t">
                    <w14:rot w14:lat="0" w14:lon="0" w14:rev="0"/>
                  </w14:lightRig>
                </w14:scene3d>
              </w:rPr>
              <w:t>II.8.1</w:t>
            </w:r>
            <w:r w:rsidR="009010BC">
              <w:rPr>
                <w:rFonts w:asciiTheme="minorHAnsi" w:eastAsiaTheme="minorEastAsia" w:hAnsiTheme="minorHAnsi" w:cstheme="minorBidi"/>
                <w:noProof/>
              </w:rPr>
              <w:tab/>
            </w:r>
            <w:r w:rsidR="009010BC" w:rsidRPr="00AF7884">
              <w:rPr>
                <w:rStyle w:val="Hyperlink"/>
                <w:noProof/>
              </w:rPr>
              <w:t>Cucumber</w:t>
            </w:r>
            <w:r w:rsidR="009010BC">
              <w:rPr>
                <w:noProof/>
                <w:webHidden/>
              </w:rPr>
              <w:tab/>
            </w:r>
            <w:r w:rsidR="009010BC">
              <w:rPr>
                <w:noProof/>
                <w:webHidden/>
              </w:rPr>
              <w:fldChar w:fldCharType="begin"/>
            </w:r>
            <w:r w:rsidR="009010BC">
              <w:rPr>
                <w:noProof/>
                <w:webHidden/>
              </w:rPr>
              <w:instrText xml:space="preserve"> PAGEREF _Toc508897083 \h </w:instrText>
            </w:r>
            <w:r w:rsidR="009010BC">
              <w:rPr>
                <w:noProof/>
                <w:webHidden/>
              </w:rPr>
            </w:r>
            <w:r w:rsidR="009010BC">
              <w:rPr>
                <w:noProof/>
                <w:webHidden/>
              </w:rPr>
              <w:fldChar w:fldCharType="separate"/>
            </w:r>
            <w:r w:rsidR="009010BC">
              <w:rPr>
                <w:noProof/>
                <w:webHidden/>
              </w:rPr>
              <w:t>40</w:t>
            </w:r>
            <w:r w:rsidR="009010BC">
              <w:rPr>
                <w:noProof/>
                <w:webHidden/>
              </w:rPr>
              <w:fldChar w:fldCharType="end"/>
            </w:r>
          </w:hyperlink>
        </w:p>
        <w:p w14:paraId="52D19DF1" w14:textId="33EE7AC1" w:rsidR="009010BC" w:rsidRDefault="006E3BAA">
          <w:pPr>
            <w:pStyle w:val="TOC3"/>
            <w:rPr>
              <w:rFonts w:asciiTheme="minorHAnsi" w:eastAsiaTheme="minorEastAsia" w:hAnsiTheme="minorHAnsi" w:cstheme="minorBidi"/>
              <w:noProof/>
            </w:rPr>
          </w:pPr>
          <w:hyperlink w:anchor="_Toc508897084" w:history="1">
            <w:r w:rsidR="009010BC" w:rsidRPr="00AF7884">
              <w:rPr>
                <w:rStyle w:val="Hyperlink"/>
                <w:noProof/>
                <w14:scene3d>
                  <w14:camera w14:prst="orthographicFront"/>
                  <w14:lightRig w14:rig="threePt" w14:dir="t">
                    <w14:rot w14:lat="0" w14:lon="0" w14:rev="0"/>
                  </w14:lightRig>
                </w14:scene3d>
              </w:rPr>
              <w:t>II.8.2</w:t>
            </w:r>
            <w:r w:rsidR="009010BC">
              <w:rPr>
                <w:rFonts w:asciiTheme="minorHAnsi" w:eastAsiaTheme="minorEastAsia" w:hAnsiTheme="minorHAnsi" w:cstheme="minorBidi"/>
                <w:noProof/>
              </w:rPr>
              <w:tab/>
            </w:r>
            <w:r w:rsidR="009010BC" w:rsidRPr="00AF7884">
              <w:rPr>
                <w:rStyle w:val="Hyperlink"/>
                <w:noProof/>
              </w:rPr>
              <w:t>JBehave</w:t>
            </w:r>
            <w:r w:rsidR="009010BC">
              <w:rPr>
                <w:noProof/>
                <w:webHidden/>
              </w:rPr>
              <w:tab/>
            </w:r>
            <w:r w:rsidR="009010BC">
              <w:rPr>
                <w:noProof/>
                <w:webHidden/>
              </w:rPr>
              <w:fldChar w:fldCharType="begin"/>
            </w:r>
            <w:r w:rsidR="009010BC">
              <w:rPr>
                <w:noProof/>
                <w:webHidden/>
              </w:rPr>
              <w:instrText xml:space="preserve"> PAGEREF _Toc508897084 \h </w:instrText>
            </w:r>
            <w:r w:rsidR="009010BC">
              <w:rPr>
                <w:noProof/>
                <w:webHidden/>
              </w:rPr>
            </w:r>
            <w:r w:rsidR="009010BC">
              <w:rPr>
                <w:noProof/>
                <w:webHidden/>
              </w:rPr>
              <w:fldChar w:fldCharType="separate"/>
            </w:r>
            <w:r w:rsidR="009010BC">
              <w:rPr>
                <w:noProof/>
                <w:webHidden/>
              </w:rPr>
              <w:t>41</w:t>
            </w:r>
            <w:r w:rsidR="009010BC">
              <w:rPr>
                <w:noProof/>
                <w:webHidden/>
              </w:rPr>
              <w:fldChar w:fldCharType="end"/>
            </w:r>
          </w:hyperlink>
        </w:p>
        <w:p w14:paraId="4EA50BC7" w14:textId="063F9C19" w:rsidR="009010BC" w:rsidRDefault="006E3BAA">
          <w:pPr>
            <w:pStyle w:val="TOC3"/>
            <w:rPr>
              <w:rFonts w:asciiTheme="minorHAnsi" w:eastAsiaTheme="minorEastAsia" w:hAnsiTheme="minorHAnsi" w:cstheme="minorBidi"/>
              <w:noProof/>
            </w:rPr>
          </w:pPr>
          <w:hyperlink w:anchor="_Toc508897085" w:history="1">
            <w:r w:rsidR="009010BC" w:rsidRPr="00AF7884">
              <w:rPr>
                <w:rStyle w:val="Hyperlink"/>
                <w:noProof/>
                <w14:scene3d>
                  <w14:camera w14:prst="orthographicFront"/>
                  <w14:lightRig w14:rig="threePt" w14:dir="t">
                    <w14:rot w14:lat="0" w14:lon="0" w14:rev="0"/>
                  </w14:lightRig>
                </w14:scene3d>
              </w:rPr>
              <w:t>II.8.3</w:t>
            </w:r>
            <w:r w:rsidR="009010BC">
              <w:rPr>
                <w:rFonts w:asciiTheme="minorHAnsi" w:eastAsiaTheme="minorEastAsia" w:hAnsiTheme="minorHAnsi" w:cstheme="minorBidi"/>
                <w:noProof/>
              </w:rPr>
              <w:tab/>
            </w:r>
            <w:r w:rsidR="009010BC" w:rsidRPr="00AF7884">
              <w:rPr>
                <w:rStyle w:val="Hyperlink"/>
                <w:noProof/>
              </w:rPr>
              <w:t>Perbandingan JBehave dan Cucumber</w:t>
            </w:r>
            <w:r w:rsidR="009010BC">
              <w:rPr>
                <w:noProof/>
                <w:webHidden/>
              </w:rPr>
              <w:tab/>
            </w:r>
            <w:r w:rsidR="009010BC">
              <w:rPr>
                <w:noProof/>
                <w:webHidden/>
              </w:rPr>
              <w:fldChar w:fldCharType="begin"/>
            </w:r>
            <w:r w:rsidR="009010BC">
              <w:rPr>
                <w:noProof/>
                <w:webHidden/>
              </w:rPr>
              <w:instrText xml:space="preserve"> PAGEREF _Toc508897085 \h </w:instrText>
            </w:r>
            <w:r w:rsidR="009010BC">
              <w:rPr>
                <w:noProof/>
                <w:webHidden/>
              </w:rPr>
            </w:r>
            <w:r w:rsidR="009010BC">
              <w:rPr>
                <w:noProof/>
                <w:webHidden/>
              </w:rPr>
              <w:fldChar w:fldCharType="separate"/>
            </w:r>
            <w:r w:rsidR="009010BC">
              <w:rPr>
                <w:noProof/>
                <w:webHidden/>
              </w:rPr>
              <w:t>42</w:t>
            </w:r>
            <w:r w:rsidR="009010BC">
              <w:rPr>
                <w:noProof/>
                <w:webHidden/>
              </w:rPr>
              <w:fldChar w:fldCharType="end"/>
            </w:r>
          </w:hyperlink>
        </w:p>
        <w:p w14:paraId="2CC1BA58" w14:textId="2095C31C" w:rsidR="009010BC" w:rsidRDefault="006E3BAA">
          <w:pPr>
            <w:pStyle w:val="TOC2"/>
            <w:rPr>
              <w:rFonts w:asciiTheme="minorHAnsi" w:eastAsiaTheme="minorEastAsia" w:hAnsiTheme="minorHAnsi" w:cstheme="minorBidi"/>
              <w:noProof/>
            </w:rPr>
          </w:pPr>
          <w:hyperlink w:anchor="_Toc508897086" w:history="1">
            <w:r w:rsidR="009010BC" w:rsidRPr="00AF7884">
              <w:rPr>
                <w:rStyle w:val="Hyperlink"/>
                <w:noProof/>
              </w:rPr>
              <w:t>II.9</w:t>
            </w:r>
            <w:r w:rsidR="009010BC">
              <w:rPr>
                <w:rFonts w:asciiTheme="minorHAnsi" w:eastAsiaTheme="minorEastAsia" w:hAnsiTheme="minorHAnsi" w:cstheme="minorBidi"/>
                <w:noProof/>
              </w:rPr>
              <w:tab/>
            </w:r>
            <w:r w:rsidR="009010BC" w:rsidRPr="00AF7884">
              <w:rPr>
                <w:rStyle w:val="Hyperlink"/>
                <w:noProof/>
              </w:rPr>
              <w:t>Kakas Anotasi di Java</w:t>
            </w:r>
            <w:r w:rsidR="009010BC">
              <w:rPr>
                <w:noProof/>
                <w:webHidden/>
              </w:rPr>
              <w:tab/>
            </w:r>
            <w:r w:rsidR="009010BC">
              <w:rPr>
                <w:noProof/>
                <w:webHidden/>
              </w:rPr>
              <w:fldChar w:fldCharType="begin"/>
            </w:r>
            <w:r w:rsidR="009010BC">
              <w:rPr>
                <w:noProof/>
                <w:webHidden/>
              </w:rPr>
              <w:instrText xml:space="preserve"> PAGEREF _Toc508897086 \h </w:instrText>
            </w:r>
            <w:r w:rsidR="009010BC">
              <w:rPr>
                <w:noProof/>
                <w:webHidden/>
              </w:rPr>
            </w:r>
            <w:r w:rsidR="009010BC">
              <w:rPr>
                <w:noProof/>
                <w:webHidden/>
              </w:rPr>
              <w:fldChar w:fldCharType="separate"/>
            </w:r>
            <w:r w:rsidR="009010BC">
              <w:rPr>
                <w:noProof/>
                <w:webHidden/>
              </w:rPr>
              <w:t>44</w:t>
            </w:r>
            <w:r w:rsidR="009010BC">
              <w:rPr>
                <w:noProof/>
                <w:webHidden/>
              </w:rPr>
              <w:fldChar w:fldCharType="end"/>
            </w:r>
          </w:hyperlink>
        </w:p>
        <w:p w14:paraId="1F168EC6" w14:textId="18971E2A" w:rsidR="009010BC" w:rsidRDefault="006E3BAA">
          <w:pPr>
            <w:pStyle w:val="TOC3"/>
            <w:rPr>
              <w:rFonts w:asciiTheme="minorHAnsi" w:eastAsiaTheme="minorEastAsia" w:hAnsiTheme="minorHAnsi" w:cstheme="minorBidi"/>
              <w:noProof/>
            </w:rPr>
          </w:pPr>
          <w:hyperlink w:anchor="_Toc508897087" w:history="1">
            <w:r w:rsidR="009010BC" w:rsidRPr="00AF7884">
              <w:rPr>
                <w:rStyle w:val="Hyperlink"/>
                <w:noProof/>
                <w14:scene3d>
                  <w14:camera w14:prst="orthographicFront"/>
                  <w14:lightRig w14:rig="threePt" w14:dir="t">
                    <w14:rot w14:lat="0" w14:lon="0" w14:rev="0"/>
                  </w14:lightRig>
                </w14:scene3d>
              </w:rPr>
              <w:t>II.9.1</w:t>
            </w:r>
            <w:r w:rsidR="009010BC">
              <w:rPr>
                <w:rFonts w:asciiTheme="minorHAnsi" w:eastAsiaTheme="minorEastAsia" w:hAnsiTheme="minorHAnsi" w:cstheme="minorBidi"/>
                <w:noProof/>
              </w:rPr>
              <w:tab/>
            </w:r>
            <w:r w:rsidR="009010BC" w:rsidRPr="00AF7884">
              <w:rPr>
                <w:rStyle w:val="Hyperlink"/>
                <w:noProof/>
              </w:rPr>
              <w:t>Java Annotation</w:t>
            </w:r>
            <w:r w:rsidR="009010BC">
              <w:rPr>
                <w:noProof/>
                <w:webHidden/>
              </w:rPr>
              <w:tab/>
            </w:r>
            <w:r w:rsidR="009010BC">
              <w:rPr>
                <w:noProof/>
                <w:webHidden/>
              </w:rPr>
              <w:fldChar w:fldCharType="begin"/>
            </w:r>
            <w:r w:rsidR="009010BC">
              <w:rPr>
                <w:noProof/>
                <w:webHidden/>
              </w:rPr>
              <w:instrText xml:space="preserve"> PAGEREF _Toc508897087 \h </w:instrText>
            </w:r>
            <w:r w:rsidR="009010BC">
              <w:rPr>
                <w:noProof/>
                <w:webHidden/>
              </w:rPr>
            </w:r>
            <w:r w:rsidR="009010BC">
              <w:rPr>
                <w:noProof/>
                <w:webHidden/>
              </w:rPr>
              <w:fldChar w:fldCharType="separate"/>
            </w:r>
            <w:r w:rsidR="009010BC">
              <w:rPr>
                <w:noProof/>
                <w:webHidden/>
              </w:rPr>
              <w:t>44</w:t>
            </w:r>
            <w:r w:rsidR="009010BC">
              <w:rPr>
                <w:noProof/>
                <w:webHidden/>
              </w:rPr>
              <w:fldChar w:fldCharType="end"/>
            </w:r>
          </w:hyperlink>
        </w:p>
        <w:p w14:paraId="3F6FFC60" w14:textId="07CBACBA" w:rsidR="009010BC" w:rsidRDefault="006E3BAA">
          <w:pPr>
            <w:pStyle w:val="TOC3"/>
            <w:rPr>
              <w:rFonts w:asciiTheme="minorHAnsi" w:eastAsiaTheme="minorEastAsia" w:hAnsiTheme="minorHAnsi" w:cstheme="minorBidi"/>
              <w:noProof/>
            </w:rPr>
          </w:pPr>
          <w:hyperlink w:anchor="_Toc508897088" w:history="1">
            <w:r w:rsidR="009010BC" w:rsidRPr="00AF7884">
              <w:rPr>
                <w:rStyle w:val="Hyperlink"/>
                <w:noProof/>
                <w14:scene3d>
                  <w14:camera w14:prst="orthographicFront"/>
                  <w14:lightRig w14:rig="threePt" w14:dir="t">
                    <w14:rot w14:lat="0" w14:lon="0" w14:rev="0"/>
                  </w14:lightRig>
                </w14:scene3d>
              </w:rPr>
              <w:t>II.9.2</w:t>
            </w:r>
            <w:r w:rsidR="009010BC">
              <w:rPr>
                <w:rFonts w:asciiTheme="minorHAnsi" w:eastAsiaTheme="minorEastAsia" w:hAnsiTheme="minorHAnsi" w:cstheme="minorBidi"/>
                <w:noProof/>
              </w:rPr>
              <w:tab/>
            </w:r>
            <w:r w:rsidR="009010BC" w:rsidRPr="00AF7884">
              <w:rPr>
                <w:rStyle w:val="Hyperlink"/>
                <w:noProof/>
              </w:rPr>
              <w:t>Java Modelling Language (JML)</w:t>
            </w:r>
            <w:r w:rsidR="009010BC">
              <w:rPr>
                <w:noProof/>
                <w:webHidden/>
              </w:rPr>
              <w:tab/>
            </w:r>
            <w:r w:rsidR="009010BC">
              <w:rPr>
                <w:noProof/>
                <w:webHidden/>
              </w:rPr>
              <w:fldChar w:fldCharType="begin"/>
            </w:r>
            <w:r w:rsidR="009010BC">
              <w:rPr>
                <w:noProof/>
                <w:webHidden/>
              </w:rPr>
              <w:instrText xml:space="preserve"> PAGEREF _Toc508897088 \h </w:instrText>
            </w:r>
            <w:r w:rsidR="009010BC">
              <w:rPr>
                <w:noProof/>
                <w:webHidden/>
              </w:rPr>
            </w:r>
            <w:r w:rsidR="009010BC">
              <w:rPr>
                <w:noProof/>
                <w:webHidden/>
              </w:rPr>
              <w:fldChar w:fldCharType="separate"/>
            </w:r>
            <w:r w:rsidR="009010BC">
              <w:rPr>
                <w:noProof/>
                <w:webHidden/>
              </w:rPr>
              <w:t>44</w:t>
            </w:r>
            <w:r w:rsidR="009010BC">
              <w:rPr>
                <w:noProof/>
                <w:webHidden/>
              </w:rPr>
              <w:fldChar w:fldCharType="end"/>
            </w:r>
          </w:hyperlink>
        </w:p>
        <w:p w14:paraId="4631BC6D" w14:textId="4FD48D69" w:rsidR="009010BC" w:rsidRDefault="006E3BAA">
          <w:pPr>
            <w:pStyle w:val="TOC2"/>
            <w:rPr>
              <w:rFonts w:asciiTheme="minorHAnsi" w:eastAsiaTheme="minorEastAsia" w:hAnsiTheme="minorHAnsi" w:cstheme="minorBidi"/>
              <w:noProof/>
            </w:rPr>
          </w:pPr>
          <w:hyperlink w:anchor="_Toc508897089" w:history="1">
            <w:r w:rsidR="009010BC" w:rsidRPr="00AF7884">
              <w:rPr>
                <w:rStyle w:val="Hyperlink"/>
                <w:noProof/>
              </w:rPr>
              <w:t>II.10</w:t>
            </w:r>
            <w:r w:rsidR="009010BC">
              <w:rPr>
                <w:rFonts w:asciiTheme="minorHAnsi" w:eastAsiaTheme="minorEastAsia" w:hAnsiTheme="minorHAnsi" w:cstheme="minorBidi"/>
                <w:noProof/>
              </w:rPr>
              <w:tab/>
            </w:r>
            <w:r w:rsidR="009010BC" w:rsidRPr="00AF7884">
              <w:rPr>
                <w:rStyle w:val="Hyperlink"/>
                <w:noProof/>
              </w:rPr>
              <w:t xml:space="preserve">Kakas </w:t>
            </w:r>
            <w:r w:rsidR="009010BC" w:rsidRPr="00AF7884">
              <w:rPr>
                <w:rStyle w:val="Hyperlink"/>
                <w:i/>
                <w:noProof/>
              </w:rPr>
              <w:t>Model Checking</w:t>
            </w:r>
            <w:r w:rsidR="009010BC">
              <w:rPr>
                <w:noProof/>
                <w:webHidden/>
              </w:rPr>
              <w:tab/>
            </w:r>
            <w:r w:rsidR="009010BC">
              <w:rPr>
                <w:noProof/>
                <w:webHidden/>
              </w:rPr>
              <w:fldChar w:fldCharType="begin"/>
            </w:r>
            <w:r w:rsidR="009010BC">
              <w:rPr>
                <w:noProof/>
                <w:webHidden/>
              </w:rPr>
              <w:instrText xml:space="preserve"> PAGEREF _Toc508897089 \h </w:instrText>
            </w:r>
            <w:r w:rsidR="009010BC">
              <w:rPr>
                <w:noProof/>
                <w:webHidden/>
              </w:rPr>
            </w:r>
            <w:r w:rsidR="009010BC">
              <w:rPr>
                <w:noProof/>
                <w:webHidden/>
              </w:rPr>
              <w:fldChar w:fldCharType="separate"/>
            </w:r>
            <w:r w:rsidR="009010BC">
              <w:rPr>
                <w:noProof/>
                <w:webHidden/>
              </w:rPr>
              <w:t>45</w:t>
            </w:r>
            <w:r w:rsidR="009010BC">
              <w:rPr>
                <w:noProof/>
                <w:webHidden/>
              </w:rPr>
              <w:fldChar w:fldCharType="end"/>
            </w:r>
          </w:hyperlink>
        </w:p>
        <w:p w14:paraId="7D167B5C" w14:textId="7F91AC82" w:rsidR="009010BC" w:rsidRDefault="006E3BAA">
          <w:pPr>
            <w:pStyle w:val="TOC3"/>
            <w:rPr>
              <w:rFonts w:asciiTheme="minorHAnsi" w:eastAsiaTheme="minorEastAsia" w:hAnsiTheme="minorHAnsi" w:cstheme="minorBidi"/>
              <w:noProof/>
            </w:rPr>
          </w:pPr>
          <w:hyperlink w:anchor="_Toc508897090" w:history="1">
            <w:r w:rsidR="009010BC" w:rsidRPr="00AF7884">
              <w:rPr>
                <w:rStyle w:val="Hyperlink"/>
                <w:noProof/>
                <w14:scene3d>
                  <w14:camera w14:prst="orthographicFront"/>
                  <w14:lightRig w14:rig="threePt" w14:dir="t">
                    <w14:rot w14:lat="0" w14:lon="0" w14:rev="0"/>
                  </w14:lightRig>
                </w14:scene3d>
              </w:rPr>
              <w:t>II.10.1</w:t>
            </w:r>
            <w:r w:rsidR="009010BC">
              <w:rPr>
                <w:rFonts w:asciiTheme="minorHAnsi" w:eastAsiaTheme="minorEastAsia" w:hAnsiTheme="minorHAnsi" w:cstheme="minorBidi"/>
                <w:noProof/>
              </w:rPr>
              <w:tab/>
            </w:r>
            <w:r w:rsidR="009010BC" w:rsidRPr="00AF7884">
              <w:rPr>
                <w:rStyle w:val="Hyperlink"/>
                <w:noProof/>
              </w:rPr>
              <w:t>Java Path Finder (JPF)</w:t>
            </w:r>
            <w:r w:rsidR="009010BC">
              <w:rPr>
                <w:noProof/>
                <w:webHidden/>
              </w:rPr>
              <w:tab/>
            </w:r>
            <w:r w:rsidR="009010BC">
              <w:rPr>
                <w:noProof/>
                <w:webHidden/>
              </w:rPr>
              <w:fldChar w:fldCharType="begin"/>
            </w:r>
            <w:r w:rsidR="009010BC">
              <w:rPr>
                <w:noProof/>
                <w:webHidden/>
              </w:rPr>
              <w:instrText xml:space="preserve"> PAGEREF _Toc508897090 \h </w:instrText>
            </w:r>
            <w:r w:rsidR="009010BC">
              <w:rPr>
                <w:noProof/>
                <w:webHidden/>
              </w:rPr>
            </w:r>
            <w:r w:rsidR="009010BC">
              <w:rPr>
                <w:noProof/>
                <w:webHidden/>
              </w:rPr>
              <w:fldChar w:fldCharType="separate"/>
            </w:r>
            <w:r w:rsidR="009010BC">
              <w:rPr>
                <w:noProof/>
                <w:webHidden/>
              </w:rPr>
              <w:t>45</w:t>
            </w:r>
            <w:r w:rsidR="009010BC">
              <w:rPr>
                <w:noProof/>
                <w:webHidden/>
              </w:rPr>
              <w:fldChar w:fldCharType="end"/>
            </w:r>
          </w:hyperlink>
        </w:p>
        <w:p w14:paraId="6287697D" w14:textId="51E40492" w:rsidR="009010BC" w:rsidRDefault="006E3BAA">
          <w:pPr>
            <w:pStyle w:val="TOC3"/>
            <w:rPr>
              <w:rFonts w:asciiTheme="minorHAnsi" w:eastAsiaTheme="minorEastAsia" w:hAnsiTheme="minorHAnsi" w:cstheme="minorBidi"/>
              <w:noProof/>
            </w:rPr>
          </w:pPr>
          <w:hyperlink w:anchor="_Toc508897091" w:history="1">
            <w:r w:rsidR="009010BC" w:rsidRPr="00AF7884">
              <w:rPr>
                <w:rStyle w:val="Hyperlink"/>
                <w:noProof/>
                <w14:scene3d>
                  <w14:camera w14:prst="orthographicFront"/>
                  <w14:lightRig w14:rig="threePt" w14:dir="t">
                    <w14:rot w14:lat="0" w14:lon="0" w14:rev="0"/>
                  </w14:lightRig>
                </w14:scene3d>
              </w:rPr>
              <w:t>II.10.2</w:t>
            </w:r>
            <w:r w:rsidR="009010BC">
              <w:rPr>
                <w:rFonts w:asciiTheme="minorHAnsi" w:eastAsiaTheme="minorEastAsia" w:hAnsiTheme="minorHAnsi" w:cstheme="minorBidi"/>
                <w:noProof/>
              </w:rPr>
              <w:tab/>
            </w:r>
            <w:r w:rsidR="009010BC" w:rsidRPr="00AF7884">
              <w:rPr>
                <w:rStyle w:val="Hyperlink"/>
                <w:noProof/>
              </w:rPr>
              <w:t>Bandera</w:t>
            </w:r>
            <w:r w:rsidR="009010BC">
              <w:rPr>
                <w:noProof/>
                <w:webHidden/>
              </w:rPr>
              <w:tab/>
            </w:r>
            <w:r w:rsidR="009010BC">
              <w:rPr>
                <w:noProof/>
                <w:webHidden/>
              </w:rPr>
              <w:fldChar w:fldCharType="begin"/>
            </w:r>
            <w:r w:rsidR="009010BC">
              <w:rPr>
                <w:noProof/>
                <w:webHidden/>
              </w:rPr>
              <w:instrText xml:space="preserve"> PAGEREF _Toc508897091 \h </w:instrText>
            </w:r>
            <w:r w:rsidR="009010BC">
              <w:rPr>
                <w:noProof/>
                <w:webHidden/>
              </w:rPr>
            </w:r>
            <w:r w:rsidR="009010BC">
              <w:rPr>
                <w:noProof/>
                <w:webHidden/>
              </w:rPr>
              <w:fldChar w:fldCharType="separate"/>
            </w:r>
            <w:r w:rsidR="009010BC">
              <w:rPr>
                <w:noProof/>
                <w:webHidden/>
              </w:rPr>
              <w:t>45</w:t>
            </w:r>
            <w:r w:rsidR="009010BC">
              <w:rPr>
                <w:noProof/>
                <w:webHidden/>
              </w:rPr>
              <w:fldChar w:fldCharType="end"/>
            </w:r>
          </w:hyperlink>
        </w:p>
        <w:p w14:paraId="7FE6BDFE" w14:textId="3BD97121" w:rsidR="009010BC" w:rsidRDefault="006E3BAA">
          <w:pPr>
            <w:pStyle w:val="TOC3"/>
            <w:rPr>
              <w:rFonts w:asciiTheme="minorHAnsi" w:eastAsiaTheme="minorEastAsia" w:hAnsiTheme="minorHAnsi" w:cstheme="minorBidi"/>
              <w:noProof/>
            </w:rPr>
          </w:pPr>
          <w:hyperlink w:anchor="_Toc508897092" w:history="1">
            <w:r w:rsidR="009010BC" w:rsidRPr="00AF7884">
              <w:rPr>
                <w:rStyle w:val="Hyperlink"/>
                <w:noProof/>
                <w14:scene3d>
                  <w14:camera w14:prst="orthographicFront"/>
                  <w14:lightRig w14:rig="threePt" w14:dir="t">
                    <w14:rot w14:lat="0" w14:lon="0" w14:rev="0"/>
                  </w14:lightRig>
                </w14:scene3d>
              </w:rPr>
              <w:t>II.10.3</w:t>
            </w:r>
            <w:r w:rsidR="009010BC">
              <w:rPr>
                <w:rFonts w:asciiTheme="minorHAnsi" w:eastAsiaTheme="minorEastAsia" w:hAnsiTheme="minorHAnsi" w:cstheme="minorBidi"/>
                <w:noProof/>
              </w:rPr>
              <w:tab/>
            </w:r>
            <w:r w:rsidR="009010BC" w:rsidRPr="00AF7884">
              <w:rPr>
                <w:rStyle w:val="Hyperlink"/>
                <w:noProof/>
              </w:rPr>
              <w:t>Bogor: Model Checker</w:t>
            </w:r>
            <w:r w:rsidR="009010BC">
              <w:rPr>
                <w:noProof/>
                <w:webHidden/>
              </w:rPr>
              <w:tab/>
            </w:r>
            <w:r w:rsidR="009010BC">
              <w:rPr>
                <w:noProof/>
                <w:webHidden/>
              </w:rPr>
              <w:fldChar w:fldCharType="begin"/>
            </w:r>
            <w:r w:rsidR="009010BC">
              <w:rPr>
                <w:noProof/>
                <w:webHidden/>
              </w:rPr>
              <w:instrText xml:space="preserve"> PAGEREF _Toc508897092 \h </w:instrText>
            </w:r>
            <w:r w:rsidR="009010BC">
              <w:rPr>
                <w:noProof/>
                <w:webHidden/>
              </w:rPr>
            </w:r>
            <w:r w:rsidR="009010BC">
              <w:rPr>
                <w:noProof/>
                <w:webHidden/>
              </w:rPr>
              <w:fldChar w:fldCharType="separate"/>
            </w:r>
            <w:r w:rsidR="009010BC">
              <w:rPr>
                <w:noProof/>
                <w:webHidden/>
              </w:rPr>
              <w:t>46</w:t>
            </w:r>
            <w:r w:rsidR="009010BC">
              <w:rPr>
                <w:noProof/>
                <w:webHidden/>
              </w:rPr>
              <w:fldChar w:fldCharType="end"/>
            </w:r>
          </w:hyperlink>
        </w:p>
        <w:p w14:paraId="5213B474" w14:textId="683A0237" w:rsidR="009010BC" w:rsidRDefault="006E3BAA">
          <w:pPr>
            <w:pStyle w:val="TOC1"/>
            <w:rPr>
              <w:rFonts w:asciiTheme="minorHAnsi" w:eastAsiaTheme="minorEastAsia" w:hAnsiTheme="minorHAnsi" w:cstheme="minorBidi"/>
              <w:noProof/>
            </w:rPr>
          </w:pPr>
          <w:hyperlink w:anchor="_Toc508897093" w:history="1">
            <w:r w:rsidR="009010BC" w:rsidRPr="00AF7884">
              <w:rPr>
                <w:rStyle w:val="Hyperlink"/>
                <w:noProof/>
              </w:rPr>
              <w:t>Bab III</w:t>
            </w:r>
            <w:r w:rsidR="009010BC">
              <w:rPr>
                <w:rFonts w:asciiTheme="minorHAnsi" w:eastAsiaTheme="minorEastAsia" w:hAnsiTheme="minorHAnsi" w:cstheme="minorBidi"/>
                <w:noProof/>
              </w:rPr>
              <w:tab/>
            </w:r>
            <w:r w:rsidR="009010BC" w:rsidRPr="00AF7884">
              <w:rPr>
                <w:rStyle w:val="Hyperlink"/>
                <w:noProof/>
              </w:rPr>
              <w:t>ANALISIS DAN PERANCANGAN</w:t>
            </w:r>
            <w:r w:rsidR="009010BC">
              <w:rPr>
                <w:noProof/>
                <w:webHidden/>
              </w:rPr>
              <w:tab/>
            </w:r>
            <w:r w:rsidR="009010BC">
              <w:rPr>
                <w:noProof/>
                <w:webHidden/>
              </w:rPr>
              <w:fldChar w:fldCharType="begin"/>
            </w:r>
            <w:r w:rsidR="009010BC">
              <w:rPr>
                <w:noProof/>
                <w:webHidden/>
              </w:rPr>
              <w:instrText xml:space="preserve"> PAGEREF _Toc508897093 \h </w:instrText>
            </w:r>
            <w:r w:rsidR="009010BC">
              <w:rPr>
                <w:noProof/>
                <w:webHidden/>
              </w:rPr>
            </w:r>
            <w:r w:rsidR="009010BC">
              <w:rPr>
                <w:noProof/>
                <w:webHidden/>
              </w:rPr>
              <w:fldChar w:fldCharType="separate"/>
            </w:r>
            <w:r w:rsidR="009010BC">
              <w:rPr>
                <w:noProof/>
                <w:webHidden/>
              </w:rPr>
              <w:t>47</w:t>
            </w:r>
            <w:r w:rsidR="009010BC">
              <w:rPr>
                <w:noProof/>
                <w:webHidden/>
              </w:rPr>
              <w:fldChar w:fldCharType="end"/>
            </w:r>
          </w:hyperlink>
        </w:p>
        <w:p w14:paraId="58FEB7A8" w14:textId="3B78C920" w:rsidR="009010BC" w:rsidRDefault="006E3BAA">
          <w:pPr>
            <w:pStyle w:val="TOC2"/>
            <w:rPr>
              <w:rFonts w:asciiTheme="minorHAnsi" w:eastAsiaTheme="minorEastAsia" w:hAnsiTheme="minorHAnsi" w:cstheme="minorBidi"/>
              <w:noProof/>
            </w:rPr>
          </w:pPr>
          <w:hyperlink w:anchor="_Toc508897094" w:history="1">
            <w:r w:rsidR="009010BC" w:rsidRPr="00AF7884">
              <w:rPr>
                <w:rStyle w:val="Hyperlink"/>
                <w:noProof/>
              </w:rPr>
              <w:t>III.1</w:t>
            </w:r>
            <w:r w:rsidR="009010BC">
              <w:rPr>
                <w:rFonts w:asciiTheme="minorHAnsi" w:eastAsiaTheme="minorEastAsia" w:hAnsiTheme="minorHAnsi" w:cstheme="minorBidi"/>
                <w:noProof/>
              </w:rPr>
              <w:tab/>
            </w:r>
            <w:r w:rsidR="009010BC" w:rsidRPr="00AF7884">
              <w:rPr>
                <w:rStyle w:val="Hyperlink"/>
                <w:noProof/>
              </w:rPr>
              <w:t>Analisis</w:t>
            </w:r>
            <w:r w:rsidR="009010BC">
              <w:rPr>
                <w:noProof/>
                <w:webHidden/>
              </w:rPr>
              <w:tab/>
            </w:r>
            <w:r w:rsidR="009010BC">
              <w:rPr>
                <w:noProof/>
                <w:webHidden/>
              </w:rPr>
              <w:fldChar w:fldCharType="begin"/>
            </w:r>
            <w:r w:rsidR="009010BC">
              <w:rPr>
                <w:noProof/>
                <w:webHidden/>
              </w:rPr>
              <w:instrText xml:space="preserve"> PAGEREF _Toc508897094 \h </w:instrText>
            </w:r>
            <w:r w:rsidR="009010BC">
              <w:rPr>
                <w:noProof/>
                <w:webHidden/>
              </w:rPr>
            </w:r>
            <w:r w:rsidR="009010BC">
              <w:rPr>
                <w:noProof/>
                <w:webHidden/>
              </w:rPr>
              <w:fldChar w:fldCharType="separate"/>
            </w:r>
            <w:r w:rsidR="009010BC">
              <w:rPr>
                <w:noProof/>
                <w:webHidden/>
              </w:rPr>
              <w:t>47</w:t>
            </w:r>
            <w:r w:rsidR="009010BC">
              <w:rPr>
                <w:noProof/>
                <w:webHidden/>
              </w:rPr>
              <w:fldChar w:fldCharType="end"/>
            </w:r>
          </w:hyperlink>
        </w:p>
        <w:p w14:paraId="3ED888FD" w14:textId="6157EA65" w:rsidR="009010BC" w:rsidRDefault="006E3BAA">
          <w:pPr>
            <w:pStyle w:val="TOC3"/>
            <w:rPr>
              <w:rFonts w:asciiTheme="minorHAnsi" w:eastAsiaTheme="minorEastAsia" w:hAnsiTheme="minorHAnsi" w:cstheme="minorBidi"/>
              <w:noProof/>
            </w:rPr>
          </w:pPr>
          <w:hyperlink w:anchor="_Toc508897095" w:history="1">
            <w:r w:rsidR="009010BC" w:rsidRPr="00AF7884">
              <w:rPr>
                <w:rStyle w:val="Hyperlink"/>
                <w:noProof/>
                <w14:scene3d>
                  <w14:camera w14:prst="orthographicFront"/>
                  <w14:lightRig w14:rig="threePt" w14:dir="t">
                    <w14:rot w14:lat="0" w14:lon="0" w14:rev="0"/>
                  </w14:lightRig>
                </w14:scene3d>
              </w:rPr>
              <w:t>III.1.1</w:t>
            </w:r>
            <w:r w:rsidR="009010BC">
              <w:rPr>
                <w:rFonts w:asciiTheme="minorHAnsi" w:eastAsiaTheme="minorEastAsia" w:hAnsiTheme="minorHAnsi" w:cstheme="minorBidi"/>
                <w:noProof/>
              </w:rPr>
              <w:tab/>
            </w:r>
            <w:r w:rsidR="009010BC" w:rsidRPr="00AF7884">
              <w:rPr>
                <w:rStyle w:val="Hyperlink"/>
                <w:noProof/>
              </w:rPr>
              <w:t>Analisis V&amp;V pada Proses Pengembangan BDD</w:t>
            </w:r>
            <w:r w:rsidR="009010BC">
              <w:rPr>
                <w:noProof/>
                <w:webHidden/>
              </w:rPr>
              <w:tab/>
            </w:r>
            <w:r w:rsidR="009010BC">
              <w:rPr>
                <w:noProof/>
                <w:webHidden/>
              </w:rPr>
              <w:fldChar w:fldCharType="begin"/>
            </w:r>
            <w:r w:rsidR="009010BC">
              <w:rPr>
                <w:noProof/>
                <w:webHidden/>
              </w:rPr>
              <w:instrText xml:space="preserve"> PAGEREF _Toc508897095 \h </w:instrText>
            </w:r>
            <w:r w:rsidR="009010BC">
              <w:rPr>
                <w:noProof/>
                <w:webHidden/>
              </w:rPr>
            </w:r>
            <w:r w:rsidR="009010BC">
              <w:rPr>
                <w:noProof/>
                <w:webHidden/>
              </w:rPr>
              <w:fldChar w:fldCharType="separate"/>
            </w:r>
            <w:r w:rsidR="009010BC">
              <w:rPr>
                <w:noProof/>
                <w:webHidden/>
              </w:rPr>
              <w:t>47</w:t>
            </w:r>
            <w:r w:rsidR="009010BC">
              <w:rPr>
                <w:noProof/>
                <w:webHidden/>
              </w:rPr>
              <w:fldChar w:fldCharType="end"/>
            </w:r>
          </w:hyperlink>
        </w:p>
        <w:p w14:paraId="140C2D67" w14:textId="0C256369" w:rsidR="009010BC" w:rsidRDefault="006E3BAA">
          <w:pPr>
            <w:pStyle w:val="TOC3"/>
            <w:rPr>
              <w:rFonts w:asciiTheme="minorHAnsi" w:eastAsiaTheme="minorEastAsia" w:hAnsiTheme="minorHAnsi" w:cstheme="minorBidi"/>
              <w:noProof/>
            </w:rPr>
          </w:pPr>
          <w:hyperlink w:anchor="_Toc508897096" w:history="1">
            <w:r w:rsidR="009010BC" w:rsidRPr="00AF7884">
              <w:rPr>
                <w:rStyle w:val="Hyperlink"/>
                <w:noProof/>
                <w14:scene3d>
                  <w14:camera w14:prst="orthographicFront"/>
                  <w14:lightRig w14:rig="threePt" w14:dir="t">
                    <w14:rot w14:lat="0" w14:lon="0" w14:rev="0"/>
                  </w14:lightRig>
                </w14:scene3d>
              </w:rPr>
              <w:t>III.1.2</w:t>
            </w:r>
            <w:r w:rsidR="009010BC">
              <w:rPr>
                <w:rFonts w:asciiTheme="minorHAnsi" w:eastAsiaTheme="minorEastAsia" w:hAnsiTheme="minorHAnsi" w:cstheme="minorBidi"/>
                <w:noProof/>
              </w:rPr>
              <w:tab/>
            </w:r>
            <w:r w:rsidR="009010BC" w:rsidRPr="00AF7884">
              <w:rPr>
                <w:rStyle w:val="Hyperlink"/>
                <w:noProof/>
              </w:rPr>
              <w:t>Integrasi Verifikasi Formal pada V&amp;V BDD</w:t>
            </w:r>
            <w:r w:rsidR="009010BC">
              <w:rPr>
                <w:noProof/>
                <w:webHidden/>
              </w:rPr>
              <w:tab/>
            </w:r>
            <w:r w:rsidR="009010BC">
              <w:rPr>
                <w:noProof/>
                <w:webHidden/>
              </w:rPr>
              <w:fldChar w:fldCharType="begin"/>
            </w:r>
            <w:r w:rsidR="009010BC">
              <w:rPr>
                <w:noProof/>
                <w:webHidden/>
              </w:rPr>
              <w:instrText xml:space="preserve"> PAGEREF _Toc508897096 \h </w:instrText>
            </w:r>
            <w:r w:rsidR="009010BC">
              <w:rPr>
                <w:noProof/>
                <w:webHidden/>
              </w:rPr>
            </w:r>
            <w:r w:rsidR="009010BC">
              <w:rPr>
                <w:noProof/>
                <w:webHidden/>
              </w:rPr>
              <w:fldChar w:fldCharType="separate"/>
            </w:r>
            <w:r w:rsidR="009010BC">
              <w:rPr>
                <w:noProof/>
                <w:webHidden/>
              </w:rPr>
              <w:t>49</w:t>
            </w:r>
            <w:r w:rsidR="009010BC">
              <w:rPr>
                <w:noProof/>
                <w:webHidden/>
              </w:rPr>
              <w:fldChar w:fldCharType="end"/>
            </w:r>
          </w:hyperlink>
        </w:p>
        <w:p w14:paraId="32367394" w14:textId="2FBD7868" w:rsidR="009010BC" w:rsidRDefault="006E3BAA">
          <w:pPr>
            <w:pStyle w:val="TOC3"/>
            <w:rPr>
              <w:rFonts w:asciiTheme="minorHAnsi" w:eastAsiaTheme="minorEastAsia" w:hAnsiTheme="minorHAnsi" w:cstheme="minorBidi"/>
              <w:noProof/>
            </w:rPr>
          </w:pPr>
          <w:hyperlink w:anchor="_Toc508897097" w:history="1">
            <w:r w:rsidR="009010BC" w:rsidRPr="00AF7884">
              <w:rPr>
                <w:rStyle w:val="Hyperlink"/>
                <w:noProof/>
                <w14:scene3d>
                  <w14:camera w14:prst="orthographicFront"/>
                  <w14:lightRig w14:rig="threePt" w14:dir="t">
                    <w14:rot w14:lat="0" w14:lon="0" w14:rev="0"/>
                  </w14:lightRig>
                </w14:scene3d>
              </w:rPr>
              <w:t>III.1.3</w:t>
            </w:r>
            <w:r w:rsidR="009010BC">
              <w:rPr>
                <w:rFonts w:asciiTheme="minorHAnsi" w:eastAsiaTheme="minorEastAsia" w:hAnsiTheme="minorHAnsi" w:cstheme="minorBidi"/>
                <w:noProof/>
              </w:rPr>
              <w:tab/>
            </w:r>
            <w:r w:rsidR="009010BC" w:rsidRPr="00AF7884">
              <w:rPr>
                <w:rStyle w:val="Hyperlink"/>
                <w:noProof/>
              </w:rPr>
              <w:t xml:space="preserve">Pemilihan Properti yang Harus Diverifikasi pada </w:t>
            </w:r>
            <w:r w:rsidR="009010BC" w:rsidRPr="00AF7884">
              <w:rPr>
                <w:rStyle w:val="Hyperlink"/>
                <w:i/>
                <w:noProof/>
              </w:rPr>
              <w:t>Source Code</w:t>
            </w:r>
            <w:r w:rsidR="009010BC">
              <w:rPr>
                <w:noProof/>
                <w:webHidden/>
              </w:rPr>
              <w:tab/>
            </w:r>
            <w:r w:rsidR="009010BC">
              <w:rPr>
                <w:noProof/>
                <w:webHidden/>
              </w:rPr>
              <w:fldChar w:fldCharType="begin"/>
            </w:r>
            <w:r w:rsidR="009010BC">
              <w:rPr>
                <w:noProof/>
                <w:webHidden/>
              </w:rPr>
              <w:instrText xml:space="preserve"> PAGEREF _Toc508897097 \h </w:instrText>
            </w:r>
            <w:r w:rsidR="009010BC">
              <w:rPr>
                <w:noProof/>
                <w:webHidden/>
              </w:rPr>
            </w:r>
            <w:r w:rsidR="009010BC">
              <w:rPr>
                <w:noProof/>
                <w:webHidden/>
              </w:rPr>
              <w:fldChar w:fldCharType="separate"/>
            </w:r>
            <w:r w:rsidR="009010BC">
              <w:rPr>
                <w:noProof/>
                <w:webHidden/>
              </w:rPr>
              <w:t>50</w:t>
            </w:r>
            <w:r w:rsidR="009010BC">
              <w:rPr>
                <w:noProof/>
                <w:webHidden/>
              </w:rPr>
              <w:fldChar w:fldCharType="end"/>
            </w:r>
          </w:hyperlink>
        </w:p>
        <w:p w14:paraId="6DFCC037" w14:textId="0FA4EF16" w:rsidR="009010BC" w:rsidRDefault="006E3BAA">
          <w:pPr>
            <w:pStyle w:val="TOC3"/>
            <w:rPr>
              <w:rFonts w:asciiTheme="minorHAnsi" w:eastAsiaTheme="minorEastAsia" w:hAnsiTheme="minorHAnsi" w:cstheme="minorBidi"/>
              <w:noProof/>
            </w:rPr>
          </w:pPr>
          <w:hyperlink w:anchor="_Toc508897098" w:history="1">
            <w:r w:rsidR="009010BC" w:rsidRPr="00AF7884">
              <w:rPr>
                <w:rStyle w:val="Hyperlink"/>
                <w:noProof/>
                <w14:scene3d>
                  <w14:camera w14:prst="orthographicFront"/>
                  <w14:lightRig w14:rig="threePt" w14:dir="t">
                    <w14:rot w14:lat="0" w14:lon="0" w14:rev="0"/>
                  </w14:lightRig>
                </w14:scene3d>
              </w:rPr>
              <w:t>III.1.4</w:t>
            </w:r>
            <w:r w:rsidR="009010BC">
              <w:rPr>
                <w:rFonts w:asciiTheme="minorHAnsi" w:eastAsiaTheme="minorEastAsia" w:hAnsiTheme="minorHAnsi" w:cstheme="minorBidi"/>
                <w:noProof/>
              </w:rPr>
              <w:tab/>
            </w:r>
            <w:r w:rsidR="009010BC" w:rsidRPr="00AF7884">
              <w:rPr>
                <w:rStyle w:val="Hyperlink"/>
                <w:noProof/>
              </w:rPr>
              <w:t>Specification Pattern</w:t>
            </w:r>
            <w:r w:rsidR="009010BC">
              <w:rPr>
                <w:noProof/>
                <w:webHidden/>
              </w:rPr>
              <w:tab/>
            </w:r>
            <w:r w:rsidR="009010BC">
              <w:rPr>
                <w:noProof/>
                <w:webHidden/>
              </w:rPr>
              <w:fldChar w:fldCharType="begin"/>
            </w:r>
            <w:r w:rsidR="009010BC">
              <w:rPr>
                <w:noProof/>
                <w:webHidden/>
              </w:rPr>
              <w:instrText xml:space="preserve"> PAGEREF _Toc508897098 \h </w:instrText>
            </w:r>
            <w:r w:rsidR="009010BC">
              <w:rPr>
                <w:noProof/>
                <w:webHidden/>
              </w:rPr>
            </w:r>
            <w:r w:rsidR="009010BC">
              <w:rPr>
                <w:noProof/>
                <w:webHidden/>
              </w:rPr>
              <w:fldChar w:fldCharType="separate"/>
            </w:r>
            <w:r w:rsidR="009010BC">
              <w:rPr>
                <w:noProof/>
                <w:webHidden/>
              </w:rPr>
              <w:t>50</w:t>
            </w:r>
            <w:r w:rsidR="009010BC">
              <w:rPr>
                <w:noProof/>
                <w:webHidden/>
              </w:rPr>
              <w:fldChar w:fldCharType="end"/>
            </w:r>
          </w:hyperlink>
        </w:p>
        <w:p w14:paraId="1466FAD0" w14:textId="304D59A7" w:rsidR="009010BC" w:rsidRDefault="006E3BAA">
          <w:pPr>
            <w:pStyle w:val="TOC3"/>
            <w:rPr>
              <w:rFonts w:asciiTheme="minorHAnsi" w:eastAsiaTheme="minorEastAsia" w:hAnsiTheme="minorHAnsi" w:cstheme="minorBidi"/>
              <w:noProof/>
            </w:rPr>
          </w:pPr>
          <w:hyperlink w:anchor="_Toc508897099" w:history="1">
            <w:r w:rsidR="009010BC" w:rsidRPr="00AF7884">
              <w:rPr>
                <w:rStyle w:val="Hyperlink"/>
                <w:noProof/>
                <w14:scene3d>
                  <w14:camera w14:prst="orthographicFront"/>
                  <w14:lightRig w14:rig="threePt" w14:dir="t">
                    <w14:rot w14:lat="0" w14:lon="0" w14:rev="0"/>
                  </w14:lightRig>
                </w14:scene3d>
              </w:rPr>
              <w:t>III.1.5</w:t>
            </w:r>
            <w:r w:rsidR="009010BC">
              <w:rPr>
                <w:rFonts w:asciiTheme="minorHAnsi" w:eastAsiaTheme="minorEastAsia" w:hAnsiTheme="minorHAnsi" w:cstheme="minorBidi"/>
                <w:noProof/>
              </w:rPr>
              <w:tab/>
            </w:r>
            <w:r w:rsidR="009010BC" w:rsidRPr="00AF7884">
              <w:rPr>
                <w:rStyle w:val="Hyperlink"/>
                <w:noProof/>
              </w:rPr>
              <w:t>Analisis DSL pada BDD</w:t>
            </w:r>
            <w:r w:rsidR="009010BC">
              <w:rPr>
                <w:noProof/>
                <w:webHidden/>
              </w:rPr>
              <w:tab/>
            </w:r>
            <w:r w:rsidR="009010BC">
              <w:rPr>
                <w:noProof/>
                <w:webHidden/>
              </w:rPr>
              <w:fldChar w:fldCharType="begin"/>
            </w:r>
            <w:r w:rsidR="009010BC">
              <w:rPr>
                <w:noProof/>
                <w:webHidden/>
              </w:rPr>
              <w:instrText xml:space="preserve"> PAGEREF _Toc508897099 \h </w:instrText>
            </w:r>
            <w:r w:rsidR="009010BC">
              <w:rPr>
                <w:noProof/>
                <w:webHidden/>
              </w:rPr>
            </w:r>
            <w:r w:rsidR="009010BC">
              <w:rPr>
                <w:noProof/>
                <w:webHidden/>
              </w:rPr>
              <w:fldChar w:fldCharType="separate"/>
            </w:r>
            <w:r w:rsidR="009010BC">
              <w:rPr>
                <w:noProof/>
                <w:webHidden/>
              </w:rPr>
              <w:t>51</w:t>
            </w:r>
            <w:r w:rsidR="009010BC">
              <w:rPr>
                <w:noProof/>
                <w:webHidden/>
              </w:rPr>
              <w:fldChar w:fldCharType="end"/>
            </w:r>
          </w:hyperlink>
        </w:p>
        <w:p w14:paraId="4DB0C8B7" w14:textId="020ED662" w:rsidR="009010BC" w:rsidRDefault="006E3BAA">
          <w:pPr>
            <w:pStyle w:val="TOC3"/>
            <w:rPr>
              <w:rFonts w:asciiTheme="minorHAnsi" w:eastAsiaTheme="minorEastAsia" w:hAnsiTheme="minorHAnsi" w:cstheme="minorBidi"/>
              <w:noProof/>
            </w:rPr>
          </w:pPr>
          <w:hyperlink w:anchor="_Toc508897100" w:history="1">
            <w:r w:rsidR="009010BC" w:rsidRPr="00AF7884">
              <w:rPr>
                <w:rStyle w:val="Hyperlink"/>
                <w:noProof/>
                <w14:scene3d>
                  <w14:camera w14:prst="orthographicFront"/>
                  <w14:lightRig w14:rig="threePt" w14:dir="t">
                    <w14:rot w14:lat="0" w14:lon="0" w14:rev="0"/>
                  </w14:lightRig>
                </w14:scene3d>
              </w:rPr>
              <w:t>III.1.6</w:t>
            </w:r>
            <w:r w:rsidR="009010BC">
              <w:rPr>
                <w:rFonts w:asciiTheme="minorHAnsi" w:eastAsiaTheme="minorEastAsia" w:hAnsiTheme="minorHAnsi" w:cstheme="minorBidi"/>
                <w:noProof/>
              </w:rPr>
              <w:tab/>
            </w:r>
            <w:r w:rsidR="009010BC" w:rsidRPr="00AF7884">
              <w:rPr>
                <w:rStyle w:val="Hyperlink"/>
                <w:noProof/>
              </w:rPr>
              <w:t>Analisis Kakas pada Proses Pengembangan BDD</w:t>
            </w:r>
            <w:r w:rsidR="009010BC">
              <w:rPr>
                <w:noProof/>
                <w:webHidden/>
              </w:rPr>
              <w:tab/>
            </w:r>
            <w:r w:rsidR="009010BC">
              <w:rPr>
                <w:noProof/>
                <w:webHidden/>
              </w:rPr>
              <w:fldChar w:fldCharType="begin"/>
            </w:r>
            <w:r w:rsidR="009010BC">
              <w:rPr>
                <w:noProof/>
                <w:webHidden/>
              </w:rPr>
              <w:instrText xml:space="preserve"> PAGEREF _Toc508897100 \h </w:instrText>
            </w:r>
            <w:r w:rsidR="009010BC">
              <w:rPr>
                <w:noProof/>
                <w:webHidden/>
              </w:rPr>
            </w:r>
            <w:r w:rsidR="009010BC">
              <w:rPr>
                <w:noProof/>
                <w:webHidden/>
              </w:rPr>
              <w:fldChar w:fldCharType="separate"/>
            </w:r>
            <w:r w:rsidR="009010BC">
              <w:rPr>
                <w:noProof/>
                <w:webHidden/>
              </w:rPr>
              <w:t>51</w:t>
            </w:r>
            <w:r w:rsidR="009010BC">
              <w:rPr>
                <w:noProof/>
                <w:webHidden/>
              </w:rPr>
              <w:fldChar w:fldCharType="end"/>
            </w:r>
          </w:hyperlink>
        </w:p>
        <w:p w14:paraId="1210F571" w14:textId="3E1CC7AD" w:rsidR="009010BC" w:rsidRDefault="006E3BAA">
          <w:pPr>
            <w:pStyle w:val="TOC2"/>
            <w:rPr>
              <w:rFonts w:asciiTheme="minorHAnsi" w:eastAsiaTheme="minorEastAsia" w:hAnsiTheme="minorHAnsi" w:cstheme="minorBidi"/>
              <w:noProof/>
            </w:rPr>
          </w:pPr>
          <w:hyperlink w:anchor="_Toc508897101" w:history="1">
            <w:r w:rsidR="009010BC" w:rsidRPr="00AF7884">
              <w:rPr>
                <w:rStyle w:val="Hyperlink"/>
                <w:noProof/>
              </w:rPr>
              <w:t>III.2</w:t>
            </w:r>
            <w:r w:rsidR="009010BC">
              <w:rPr>
                <w:rFonts w:asciiTheme="minorHAnsi" w:eastAsiaTheme="minorEastAsia" w:hAnsiTheme="minorHAnsi" w:cstheme="minorBidi"/>
                <w:noProof/>
              </w:rPr>
              <w:tab/>
            </w:r>
            <w:r w:rsidR="009010BC" w:rsidRPr="00AF7884">
              <w:rPr>
                <w:rStyle w:val="Hyperlink"/>
                <w:noProof/>
              </w:rPr>
              <w:t>Perancangan</w:t>
            </w:r>
            <w:r w:rsidR="009010BC">
              <w:rPr>
                <w:noProof/>
                <w:webHidden/>
              </w:rPr>
              <w:tab/>
            </w:r>
            <w:r w:rsidR="009010BC">
              <w:rPr>
                <w:noProof/>
                <w:webHidden/>
              </w:rPr>
              <w:fldChar w:fldCharType="begin"/>
            </w:r>
            <w:r w:rsidR="009010BC">
              <w:rPr>
                <w:noProof/>
                <w:webHidden/>
              </w:rPr>
              <w:instrText xml:space="preserve"> PAGEREF _Toc508897101 \h </w:instrText>
            </w:r>
            <w:r w:rsidR="009010BC">
              <w:rPr>
                <w:noProof/>
                <w:webHidden/>
              </w:rPr>
            </w:r>
            <w:r w:rsidR="009010BC">
              <w:rPr>
                <w:noProof/>
                <w:webHidden/>
              </w:rPr>
              <w:fldChar w:fldCharType="separate"/>
            </w:r>
            <w:r w:rsidR="009010BC">
              <w:rPr>
                <w:noProof/>
                <w:webHidden/>
              </w:rPr>
              <w:t>51</w:t>
            </w:r>
            <w:r w:rsidR="009010BC">
              <w:rPr>
                <w:noProof/>
                <w:webHidden/>
              </w:rPr>
              <w:fldChar w:fldCharType="end"/>
            </w:r>
          </w:hyperlink>
        </w:p>
        <w:p w14:paraId="2FA4A52D" w14:textId="35F0A0F0" w:rsidR="009010BC" w:rsidRDefault="006E3BAA">
          <w:pPr>
            <w:pStyle w:val="TOC2"/>
            <w:rPr>
              <w:rFonts w:asciiTheme="minorHAnsi" w:eastAsiaTheme="minorEastAsia" w:hAnsiTheme="minorHAnsi" w:cstheme="minorBidi"/>
              <w:noProof/>
            </w:rPr>
          </w:pPr>
          <w:hyperlink w:anchor="_Toc508897102" w:history="1">
            <w:r w:rsidR="009010BC" w:rsidRPr="00AF7884">
              <w:rPr>
                <w:rStyle w:val="Hyperlink"/>
                <w:noProof/>
              </w:rPr>
              <w:t>III.3</w:t>
            </w:r>
            <w:r w:rsidR="009010BC">
              <w:rPr>
                <w:rFonts w:asciiTheme="minorHAnsi" w:eastAsiaTheme="minorEastAsia" w:hAnsiTheme="minorHAnsi" w:cstheme="minorBidi"/>
                <w:noProof/>
              </w:rPr>
              <w:tab/>
            </w:r>
            <w:r w:rsidR="009010BC" w:rsidRPr="00AF7884">
              <w:rPr>
                <w:rStyle w:val="Hyperlink"/>
                <w:noProof/>
              </w:rPr>
              <w:t>Rancangan Kerangka Kerja BDD yang Diusulkan</w:t>
            </w:r>
            <w:r w:rsidR="009010BC">
              <w:rPr>
                <w:noProof/>
                <w:webHidden/>
              </w:rPr>
              <w:tab/>
            </w:r>
            <w:r w:rsidR="009010BC">
              <w:rPr>
                <w:noProof/>
                <w:webHidden/>
              </w:rPr>
              <w:fldChar w:fldCharType="begin"/>
            </w:r>
            <w:r w:rsidR="009010BC">
              <w:rPr>
                <w:noProof/>
                <w:webHidden/>
              </w:rPr>
              <w:instrText xml:space="preserve"> PAGEREF _Toc508897102 \h </w:instrText>
            </w:r>
            <w:r w:rsidR="009010BC">
              <w:rPr>
                <w:noProof/>
                <w:webHidden/>
              </w:rPr>
            </w:r>
            <w:r w:rsidR="009010BC">
              <w:rPr>
                <w:noProof/>
                <w:webHidden/>
              </w:rPr>
              <w:fldChar w:fldCharType="separate"/>
            </w:r>
            <w:r w:rsidR="009010BC">
              <w:rPr>
                <w:noProof/>
                <w:webHidden/>
              </w:rPr>
              <w:t>51</w:t>
            </w:r>
            <w:r w:rsidR="009010BC">
              <w:rPr>
                <w:noProof/>
                <w:webHidden/>
              </w:rPr>
              <w:fldChar w:fldCharType="end"/>
            </w:r>
          </w:hyperlink>
        </w:p>
        <w:p w14:paraId="5A6180DE" w14:textId="1A6A7064" w:rsidR="009010BC" w:rsidRDefault="006E3BAA">
          <w:pPr>
            <w:pStyle w:val="TOC2"/>
            <w:rPr>
              <w:rFonts w:asciiTheme="minorHAnsi" w:eastAsiaTheme="minorEastAsia" w:hAnsiTheme="minorHAnsi" w:cstheme="minorBidi"/>
              <w:noProof/>
            </w:rPr>
          </w:pPr>
          <w:hyperlink w:anchor="_Toc508897103" w:history="1">
            <w:r w:rsidR="009010BC" w:rsidRPr="00AF7884">
              <w:rPr>
                <w:rStyle w:val="Hyperlink"/>
                <w:noProof/>
              </w:rPr>
              <w:t>III.4</w:t>
            </w:r>
            <w:r w:rsidR="009010BC">
              <w:rPr>
                <w:rFonts w:asciiTheme="minorHAnsi" w:eastAsiaTheme="minorEastAsia" w:hAnsiTheme="minorHAnsi" w:cstheme="minorBidi"/>
                <w:noProof/>
              </w:rPr>
              <w:tab/>
            </w:r>
            <w:r w:rsidR="009010BC" w:rsidRPr="00AF7884">
              <w:rPr>
                <w:rStyle w:val="Hyperlink"/>
                <w:noProof/>
              </w:rPr>
              <w:t>Rancangan DSL</w:t>
            </w:r>
            <w:r w:rsidR="009010BC">
              <w:rPr>
                <w:noProof/>
                <w:webHidden/>
              </w:rPr>
              <w:tab/>
            </w:r>
            <w:r w:rsidR="009010BC">
              <w:rPr>
                <w:noProof/>
                <w:webHidden/>
              </w:rPr>
              <w:fldChar w:fldCharType="begin"/>
            </w:r>
            <w:r w:rsidR="009010BC">
              <w:rPr>
                <w:noProof/>
                <w:webHidden/>
              </w:rPr>
              <w:instrText xml:space="preserve"> PAGEREF _Toc508897103 \h </w:instrText>
            </w:r>
            <w:r w:rsidR="009010BC">
              <w:rPr>
                <w:noProof/>
                <w:webHidden/>
              </w:rPr>
            </w:r>
            <w:r w:rsidR="009010BC">
              <w:rPr>
                <w:noProof/>
                <w:webHidden/>
              </w:rPr>
              <w:fldChar w:fldCharType="separate"/>
            </w:r>
            <w:r w:rsidR="009010BC">
              <w:rPr>
                <w:noProof/>
                <w:webHidden/>
              </w:rPr>
              <w:t>54</w:t>
            </w:r>
            <w:r w:rsidR="009010BC">
              <w:rPr>
                <w:noProof/>
                <w:webHidden/>
              </w:rPr>
              <w:fldChar w:fldCharType="end"/>
            </w:r>
          </w:hyperlink>
        </w:p>
        <w:p w14:paraId="6999B676" w14:textId="741FA05D" w:rsidR="009010BC" w:rsidRDefault="006E3BAA">
          <w:pPr>
            <w:pStyle w:val="TOC1"/>
            <w:rPr>
              <w:rFonts w:asciiTheme="minorHAnsi" w:eastAsiaTheme="minorEastAsia" w:hAnsiTheme="minorHAnsi" w:cstheme="minorBidi"/>
              <w:noProof/>
            </w:rPr>
          </w:pPr>
          <w:hyperlink w:anchor="_Toc508897104" w:history="1">
            <w:r w:rsidR="009010BC" w:rsidRPr="00AF7884">
              <w:rPr>
                <w:rStyle w:val="Hyperlink"/>
                <w:noProof/>
              </w:rPr>
              <w:t>Bab IV</w:t>
            </w:r>
            <w:r w:rsidR="009010BC">
              <w:rPr>
                <w:rFonts w:asciiTheme="minorHAnsi" w:eastAsiaTheme="minorEastAsia" w:hAnsiTheme="minorHAnsi" w:cstheme="minorBidi"/>
                <w:noProof/>
              </w:rPr>
              <w:tab/>
            </w:r>
            <w:r w:rsidR="009010BC" w:rsidRPr="00AF7884">
              <w:rPr>
                <w:rStyle w:val="Hyperlink"/>
                <w:noProof/>
              </w:rPr>
              <w:t>IMPLEMENTASI</w:t>
            </w:r>
            <w:r w:rsidR="009010BC">
              <w:rPr>
                <w:noProof/>
                <w:webHidden/>
              </w:rPr>
              <w:tab/>
            </w:r>
            <w:r w:rsidR="009010BC">
              <w:rPr>
                <w:noProof/>
                <w:webHidden/>
              </w:rPr>
              <w:fldChar w:fldCharType="begin"/>
            </w:r>
            <w:r w:rsidR="009010BC">
              <w:rPr>
                <w:noProof/>
                <w:webHidden/>
              </w:rPr>
              <w:instrText xml:space="preserve"> PAGEREF _Toc508897104 \h </w:instrText>
            </w:r>
            <w:r w:rsidR="009010BC">
              <w:rPr>
                <w:noProof/>
                <w:webHidden/>
              </w:rPr>
            </w:r>
            <w:r w:rsidR="009010BC">
              <w:rPr>
                <w:noProof/>
                <w:webHidden/>
              </w:rPr>
              <w:fldChar w:fldCharType="separate"/>
            </w:r>
            <w:r w:rsidR="009010BC">
              <w:rPr>
                <w:noProof/>
                <w:webHidden/>
              </w:rPr>
              <w:t>56</w:t>
            </w:r>
            <w:r w:rsidR="009010BC">
              <w:rPr>
                <w:noProof/>
                <w:webHidden/>
              </w:rPr>
              <w:fldChar w:fldCharType="end"/>
            </w:r>
          </w:hyperlink>
        </w:p>
        <w:p w14:paraId="48F9C9B3" w14:textId="59EE7718" w:rsidR="009010BC" w:rsidRDefault="006E3BAA">
          <w:pPr>
            <w:pStyle w:val="TOC2"/>
            <w:rPr>
              <w:rFonts w:asciiTheme="minorHAnsi" w:eastAsiaTheme="minorEastAsia" w:hAnsiTheme="minorHAnsi" w:cstheme="minorBidi"/>
              <w:noProof/>
            </w:rPr>
          </w:pPr>
          <w:hyperlink w:anchor="_Toc508897105" w:history="1">
            <w:r w:rsidR="009010BC" w:rsidRPr="00AF7884">
              <w:rPr>
                <w:rStyle w:val="Hyperlink"/>
                <w:noProof/>
              </w:rPr>
              <w:t>IV.1</w:t>
            </w:r>
            <w:r w:rsidR="009010BC">
              <w:rPr>
                <w:rFonts w:asciiTheme="minorHAnsi" w:eastAsiaTheme="minorEastAsia" w:hAnsiTheme="minorHAnsi" w:cstheme="minorBidi"/>
                <w:noProof/>
              </w:rPr>
              <w:tab/>
            </w:r>
            <w:r w:rsidR="009010BC" w:rsidRPr="00AF7884">
              <w:rPr>
                <w:rStyle w:val="Hyperlink"/>
                <w:noProof/>
              </w:rPr>
              <w:t>Implementasi DSL</w:t>
            </w:r>
            <w:r w:rsidR="009010BC">
              <w:rPr>
                <w:noProof/>
                <w:webHidden/>
              </w:rPr>
              <w:tab/>
            </w:r>
            <w:r w:rsidR="009010BC">
              <w:rPr>
                <w:noProof/>
                <w:webHidden/>
              </w:rPr>
              <w:fldChar w:fldCharType="begin"/>
            </w:r>
            <w:r w:rsidR="009010BC">
              <w:rPr>
                <w:noProof/>
                <w:webHidden/>
              </w:rPr>
              <w:instrText xml:space="preserve"> PAGEREF _Toc508897105 \h </w:instrText>
            </w:r>
            <w:r w:rsidR="009010BC">
              <w:rPr>
                <w:noProof/>
                <w:webHidden/>
              </w:rPr>
            </w:r>
            <w:r w:rsidR="009010BC">
              <w:rPr>
                <w:noProof/>
                <w:webHidden/>
              </w:rPr>
              <w:fldChar w:fldCharType="separate"/>
            </w:r>
            <w:r w:rsidR="009010BC">
              <w:rPr>
                <w:noProof/>
                <w:webHidden/>
              </w:rPr>
              <w:t>56</w:t>
            </w:r>
            <w:r w:rsidR="009010BC">
              <w:rPr>
                <w:noProof/>
                <w:webHidden/>
              </w:rPr>
              <w:fldChar w:fldCharType="end"/>
            </w:r>
          </w:hyperlink>
        </w:p>
        <w:p w14:paraId="31BBA308" w14:textId="54B951A3" w:rsidR="009010BC" w:rsidRDefault="006E3BAA">
          <w:pPr>
            <w:pStyle w:val="TOC2"/>
            <w:rPr>
              <w:rFonts w:asciiTheme="minorHAnsi" w:eastAsiaTheme="minorEastAsia" w:hAnsiTheme="minorHAnsi" w:cstheme="minorBidi"/>
              <w:noProof/>
            </w:rPr>
          </w:pPr>
          <w:hyperlink w:anchor="_Toc508897106" w:history="1">
            <w:r w:rsidR="009010BC" w:rsidRPr="00AF7884">
              <w:rPr>
                <w:rStyle w:val="Hyperlink"/>
                <w:noProof/>
              </w:rPr>
              <w:t>IV.2</w:t>
            </w:r>
            <w:r w:rsidR="009010BC">
              <w:rPr>
                <w:rFonts w:asciiTheme="minorHAnsi" w:eastAsiaTheme="minorEastAsia" w:hAnsiTheme="minorHAnsi" w:cstheme="minorBidi"/>
                <w:noProof/>
              </w:rPr>
              <w:tab/>
            </w:r>
            <w:r w:rsidR="009010BC" w:rsidRPr="00AF7884">
              <w:rPr>
                <w:rStyle w:val="Hyperlink"/>
                <w:noProof/>
              </w:rPr>
              <w:t>Implementasi DSL Parser</w:t>
            </w:r>
            <w:r w:rsidR="009010BC">
              <w:rPr>
                <w:noProof/>
                <w:webHidden/>
              </w:rPr>
              <w:tab/>
            </w:r>
            <w:r w:rsidR="009010BC">
              <w:rPr>
                <w:noProof/>
                <w:webHidden/>
              </w:rPr>
              <w:fldChar w:fldCharType="begin"/>
            </w:r>
            <w:r w:rsidR="009010BC">
              <w:rPr>
                <w:noProof/>
                <w:webHidden/>
              </w:rPr>
              <w:instrText xml:space="preserve"> PAGEREF _Toc508897106 \h </w:instrText>
            </w:r>
            <w:r w:rsidR="009010BC">
              <w:rPr>
                <w:noProof/>
                <w:webHidden/>
              </w:rPr>
            </w:r>
            <w:r w:rsidR="009010BC">
              <w:rPr>
                <w:noProof/>
                <w:webHidden/>
              </w:rPr>
              <w:fldChar w:fldCharType="separate"/>
            </w:r>
            <w:r w:rsidR="009010BC">
              <w:rPr>
                <w:noProof/>
                <w:webHidden/>
              </w:rPr>
              <w:t>56</w:t>
            </w:r>
            <w:r w:rsidR="009010BC">
              <w:rPr>
                <w:noProof/>
                <w:webHidden/>
              </w:rPr>
              <w:fldChar w:fldCharType="end"/>
            </w:r>
          </w:hyperlink>
        </w:p>
        <w:p w14:paraId="066A3CEE" w14:textId="46854258" w:rsidR="009010BC" w:rsidRDefault="006E3BAA">
          <w:pPr>
            <w:pStyle w:val="TOC2"/>
            <w:rPr>
              <w:rFonts w:asciiTheme="minorHAnsi" w:eastAsiaTheme="minorEastAsia" w:hAnsiTheme="minorHAnsi" w:cstheme="minorBidi"/>
              <w:noProof/>
            </w:rPr>
          </w:pPr>
          <w:hyperlink w:anchor="_Toc508897107" w:history="1">
            <w:r w:rsidR="009010BC" w:rsidRPr="00AF7884">
              <w:rPr>
                <w:rStyle w:val="Hyperlink"/>
                <w:noProof/>
              </w:rPr>
              <w:t>IV.3</w:t>
            </w:r>
            <w:r w:rsidR="009010BC">
              <w:rPr>
                <w:rFonts w:asciiTheme="minorHAnsi" w:eastAsiaTheme="minorEastAsia" w:hAnsiTheme="minorHAnsi" w:cstheme="minorBidi"/>
                <w:noProof/>
              </w:rPr>
              <w:tab/>
            </w:r>
            <w:r w:rsidR="009010BC" w:rsidRPr="00AF7884">
              <w:rPr>
                <w:rStyle w:val="Hyperlink"/>
                <w:noProof/>
              </w:rPr>
              <w:t>Implementasi Kerangka Kerja: Pengintegrasian Verifikasi Formal dengan BDD</w:t>
            </w:r>
            <w:r w:rsidR="009010BC">
              <w:rPr>
                <w:noProof/>
                <w:webHidden/>
              </w:rPr>
              <w:tab/>
            </w:r>
            <w:r w:rsidR="009010BC">
              <w:rPr>
                <w:noProof/>
                <w:webHidden/>
              </w:rPr>
              <w:fldChar w:fldCharType="begin"/>
            </w:r>
            <w:r w:rsidR="009010BC">
              <w:rPr>
                <w:noProof/>
                <w:webHidden/>
              </w:rPr>
              <w:instrText xml:space="preserve"> PAGEREF _Toc508897107 \h </w:instrText>
            </w:r>
            <w:r w:rsidR="009010BC">
              <w:rPr>
                <w:noProof/>
                <w:webHidden/>
              </w:rPr>
            </w:r>
            <w:r w:rsidR="009010BC">
              <w:rPr>
                <w:noProof/>
                <w:webHidden/>
              </w:rPr>
              <w:fldChar w:fldCharType="separate"/>
            </w:r>
            <w:r w:rsidR="009010BC">
              <w:rPr>
                <w:noProof/>
                <w:webHidden/>
              </w:rPr>
              <w:t>56</w:t>
            </w:r>
            <w:r w:rsidR="009010BC">
              <w:rPr>
                <w:noProof/>
                <w:webHidden/>
              </w:rPr>
              <w:fldChar w:fldCharType="end"/>
            </w:r>
          </w:hyperlink>
        </w:p>
        <w:p w14:paraId="34B033D4" w14:textId="4D74C357" w:rsidR="009010BC" w:rsidRDefault="006E3BAA">
          <w:pPr>
            <w:pStyle w:val="TOC3"/>
            <w:rPr>
              <w:rFonts w:asciiTheme="minorHAnsi" w:eastAsiaTheme="minorEastAsia" w:hAnsiTheme="minorHAnsi" w:cstheme="minorBidi"/>
              <w:noProof/>
            </w:rPr>
          </w:pPr>
          <w:hyperlink w:anchor="_Toc508897108" w:history="1">
            <w:r w:rsidR="009010BC" w:rsidRPr="00AF7884">
              <w:rPr>
                <w:rStyle w:val="Hyperlink"/>
                <w:noProof/>
                <w14:scene3d>
                  <w14:camera w14:prst="orthographicFront"/>
                  <w14:lightRig w14:rig="threePt" w14:dir="t">
                    <w14:rot w14:lat="0" w14:lon="0" w14:rev="0"/>
                  </w14:lightRig>
                </w14:scene3d>
              </w:rPr>
              <w:t>IV.3.1</w:t>
            </w:r>
            <w:r w:rsidR="009010BC">
              <w:rPr>
                <w:rFonts w:asciiTheme="minorHAnsi" w:eastAsiaTheme="minorEastAsia" w:hAnsiTheme="minorHAnsi" w:cstheme="minorBidi"/>
                <w:noProof/>
              </w:rPr>
              <w:tab/>
            </w:r>
            <w:r w:rsidR="009010BC" w:rsidRPr="00AF7884">
              <w:rPr>
                <w:rStyle w:val="Hyperlink"/>
                <w:noProof/>
              </w:rPr>
              <w:t>Kakas-kakas yang digunakan</w:t>
            </w:r>
            <w:r w:rsidR="009010BC">
              <w:rPr>
                <w:noProof/>
                <w:webHidden/>
              </w:rPr>
              <w:tab/>
            </w:r>
            <w:r w:rsidR="009010BC">
              <w:rPr>
                <w:noProof/>
                <w:webHidden/>
              </w:rPr>
              <w:fldChar w:fldCharType="begin"/>
            </w:r>
            <w:r w:rsidR="009010BC">
              <w:rPr>
                <w:noProof/>
                <w:webHidden/>
              </w:rPr>
              <w:instrText xml:space="preserve"> PAGEREF _Toc508897108 \h </w:instrText>
            </w:r>
            <w:r w:rsidR="009010BC">
              <w:rPr>
                <w:noProof/>
                <w:webHidden/>
              </w:rPr>
            </w:r>
            <w:r w:rsidR="009010BC">
              <w:rPr>
                <w:noProof/>
                <w:webHidden/>
              </w:rPr>
              <w:fldChar w:fldCharType="separate"/>
            </w:r>
            <w:r w:rsidR="009010BC">
              <w:rPr>
                <w:noProof/>
                <w:webHidden/>
              </w:rPr>
              <w:t>56</w:t>
            </w:r>
            <w:r w:rsidR="009010BC">
              <w:rPr>
                <w:noProof/>
                <w:webHidden/>
              </w:rPr>
              <w:fldChar w:fldCharType="end"/>
            </w:r>
          </w:hyperlink>
        </w:p>
        <w:p w14:paraId="66C11CC9" w14:textId="4BD31073" w:rsidR="009010BC" w:rsidRDefault="006E3BAA">
          <w:pPr>
            <w:pStyle w:val="TOC1"/>
            <w:rPr>
              <w:rFonts w:asciiTheme="minorHAnsi" w:eastAsiaTheme="minorEastAsia" w:hAnsiTheme="minorHAnsi" w:cstheme="minorBidi"/>
              <w:noProof/>
            </w:rPr>
          </w:pPr>
          <w:hyperlink w:anchor="_Toc508897109" w:history="1">
            <w:r w:rsidR="009010BC" w:rsidRPr="00AF7884">
              <w:rPr>
                <w:rStyle w:val="Hyperlink"/>
                <w:noProof/>
              </w:rPr>
              <w:t>Bab V</w:t>
            </w:r>
            <w:r w:rsidR="009010BC">
              <w:rPr>
                <w:rFonts w:asciiTheme="minorHAnsi" w:eastAsiaTheme="minorEastAsia" w:hAnsiTheme="minorHAnsi" w:cstheme="minorBidi"/>
                <w:noProof/>
              </w:rPr>
              <w:tab/>
            </w:r>
            <w:r w:rsidR="009010BC" w:rsidRPr="00AF7884">
              <w:rPr>
                <w:rStyle w:val="Hyperlink"/>
                <w:noProof/>
              </w:rPr>
              <w:t>PENGUJIAN DAN EVALUASI</w:t>
            </w:r>
            <w:r w:rsidR="009010BC">
              <w:rPr>
                <w:noProof/>
                <w:webHidden/>
              </w:rPr>
              <w:tab/>
            </w:r>
            <w:r w:rsidR="009010BC">
              <w:rPr>
                <w:noProof/>
                <w:webHidden/>
              </w:rPr>
              <w:fldChar w:fldCharType="begin"/>
            </w:r>
            <w:r w:rsidR="009010BC">
              <w:rPr>
                <w:noProof/>
                <w:webHidden/>
              </w:rPr>
              <w:instrText xml:space="preserve"> PAGEREF _Toc508897109 \h </w:instrText>
            </w:r>
            <w:r w:rsidR="009010BC">
              <w:rPr>
                <w:noProof/>
                <w:webHidden/>
              </w:rPr>
            </w:r>
            <w:r w:rsidR="009010BC">
              <w:rPr>
                <w:noProof/>
                <w:webHidden/>
              </w:rPr>
              <w:fldChar w:fldCharType="separate"/>
            </w:r>
            <w:r w:rsidR="009010BC">
              <w:rPr>
                <w:noProof/>
                <w:webHidden/>
              </w:rPr>
              <w:t>57</w:t>
            </w:r>
            <w:r w:rsidR="009010BC">
              <w:rPr>
                <w:noProof/>
                <w:webHidden/>
              </w:rPr>
              <w:fldChar w:fldCharType="end"/>
            </w:r>
          </w:hyperlink>
        </w:p>
        <w:p w14:paraId="197A43E2" w14:textId="35C66672" w:rsidR="009010BC" w:rsidRDefault="006E3BAA">
          <w:pPr>
            <w:pStyle w:val="TOC2"/>
            <w:rPr>
              <w:rFonts w:asciiTheme="minorHAnsi" w:eastAsiaTheme="minorEastAsia" w:hAnsiTheme="minorHAnsi" w:cstheme="minorBidi"/>
              <w:noProof/>
            </w:rPr>
          </w:pPr>
          <w:hyperlink w:anchor="_Toc508897110" w:history="1">
            <w:r w:rsidR="009010BC" w:rsidRPr="00AF7884">
              <w:rPr>
                <w:rStyle w:val="Hyperlink"/>
                <w:noProof/>
              </w:rPr>
              <w:t>V.1</w:t>
            </w:r>
            <w:r w:rsidR="009010BC">
              <w:rPr>
                <w:rFonts w:asciiTheme="minorHAnsi" w:eastAsiaTheme="minorEastAsia" w:hAnsiTheme="minorHAnsi" w:cstheme="minorBidi"/>
                <w:noProof/>
              </w:rPr>
              <w:tab/>
            </w:r>
            <w:r w:rsidR="009010BC" w:rsidRPr="00AF7884">
              <w:rPr>
                <w:rStyle w:val="Hyperlink"/>
                <w:noProof/>
              </w:rPr>
              <w:t>Pengujian</w:t>
            </w:r>
            <w:r w:rsidR="009010BC">
              <w:rPr>
                <w:noProof/>
                <w:webHidden/>
              </w:rPr>
              <w:tab/>
            </w:r>
            <w:r w:rsidR="009010BC">
              <w:rPr>
                <w:noProof/>
                <w:webHidden/>
              </w:rPr>
              <w:fldChar w:fldCharType="begin"/>
            </w:r>
            <w:r w:rsidR="009010BC">
              <w:rPr>
                <w:noProof/>
                <w:webHidden/>
              </w:rPr>
              <w:instrText xml:space="preserve"> PAGEREF _Toc508897110 \h </w:instrText>
            </w:r>
            <w:r w:rsidR="009010BC">
              <w:rPr>
                <w:noProof/>
                <w:webHidden/>
              </w:rPr>
            </w:r>
            <w:r w:rsidR="009010BC">
              <w:rPr>
                <w:noProof/>
                <w:webHidden/>
              </w:rPr>
              <w:fldChar w:fldCharType="separate"/>
            </w:r>
            <w:r w:rsidR="009010BC">
              <w:rPr>
                <w:noProof/>
                <w:webHidden/>
              </w:rPr>
              <w:t>57</w:t>
            </w:r>
            <w:r w:rsidR="009010BC">
              <w:rPr>
                <w:noProof/>
                <w:webHidden/>
              </w:rPr>
              <w:fldChar w:fldCharType="end"/>
            </w:r>
          </w:hyperlink>
        </w:p>
        <w:p w14:paraId="028AE80F" w14:textId="3011D47B" w:rsidR="009010BC" w:rsidRDefault="006E3BAA">
          <w:pPr>
            <w:pStyle w:val="TOC3"/>
            <w:rPr>
              <w:rFonts w:asciiTheme="minorHAnsi" w:eastAsiaTheme="minorEastAsia" w:hAnsiTheme="minorHAnsi" w:cstheme="minorBidi"/>
              <w:noProof/>
            </w:rPr>
          </w:pPr>
          <w:hyperlink w:anchor="_Toc508897111" w:history="1">
            <w:r w:rsidR="009010BC" w:rsidRPr="00AF7884">
              <w:rPr>
                <w:rStyle w:val="Hyperlink"/>
                <w:noProof/>
                <w14:scene3d>
                  <w14:camera w14:prst="orthographicFront"/>
                  <w14:lightRig w14:rig="threePt" w14:dir="t">
                    <w14:rot w14:lat="0" w14:lon="0" w14:rev="0"/>
                  </w14:lightRig>
                </w14:scene3d>
              </w:rPr>
              <w:t>V.1.1</w:t>
            </w:r>
            <w:r w:rsidR="009010BC">
              <w:rPr>
                <w:rFonts w:asciiTheme="minorHAnsi" w:eastAsiaTheme="minorEastAsia" w:hAnsiTheme="minorHAnsi" w:cstheme="minorBidi"/>
                <w:noProof/>
              </w:rPr>
              <w:tab/>
            </w:r>
            <w:r w:rsidR="009010BC" w:rsidRPr="00AF7884">
              <w:rPr>
                <w:rStyle w:val="Hyperlink"/>
                <w:noProof/>
              </w:rPr>
              <w:t>Pengujian DSL</w:t>
            </w:r>
            <w:r w:rsidR="009010BC">
              <w:rPr>
                <w:noProof/>
                <w:webHidden/>
              </w:rPr>
              <w:tab/>
            </w:r>
            <w:r w:rsidR="009010BC">
              <w:rPr>
                <w:noProof/>
                <w:webHidden/>
              </w:rPr>
              <w:fldChar w:fldCharType="begin"/>
            </w:r>
            <w:r w:rsidR="009010BC">
              <w:rPr>
                <w:noProof/>
                <w:webHidden/>
              </w:rPr>
              <w:instrText xml:space="preserve"> PAGEREF _Toc508897111 \h </w:instrText>
            </w:r>
            <w:r w:rsidR="009010BC">
              <w:rPr>
                <w:noProof/>
                <w:webHidden/>
              </w:rPr>
            </w:r>
            <w:r w:rsidR="009010BC">
              <w:rPr>
                <w:noProof/>
                <w:webHidden/>
              </w:rPr>
              <w:fldChar w:fldCharType="separate"/>
            </w:r>
            <w:r w:rsidR="009010BC">
              <w:rPr>
                <w:noProof/>
                <w:webHidden/>
              </w:rPr>
              <w:t>57</w:t>
            </w:r>
            <w:r w:rsidR="009010BC">
              <w:rPr>
                <w:noProof/>
                <w:webHidden/>
              </w:rPr>
              <w:fldChar w:fldCharType="end"/>
            </w:r>
          </w:hyperlink>
        </w:p>
        <w:p w14:paraId="25F52858" w14:textId="2A47A9AB" w:rsidR="009010BC" w:rsidRDefault="006E3BAA">
          <w:pPr>
            <w:pStyle w:val="TOC3"/>
            <w:rPr>
              <w:rFonts w:asciiTheme="minorHAnsi" w:eastAsiaTheme="minorEastAsia" w:hAnsiTheme="minorHAnsi" w:cstheme="minorBidi"/>
              <w:noProof/>
            </w:rPr>
          </w:pPr>
          <w:hyperlink w:anchor="_Toc508897112" w:history="1">
            <w:r w:rsidR="009010BC" w:rsidRPr="00AF7884">
              <w:rPr>
                <w:rStyle w:val="Hyperlink"/>
                <w:noProof/>
                <w14:scene3d>
                  <w14:camera w14:prst="orthographicFront"/>
                  <w14:lightRig w14:rig="threePt" w14:dir="t">
                    <w14:rot w14:lat="0" w14:lon="0" w14:rev="0"/>
                  </w14:lightRig>
                </w14:scene3d>
              </w:rPr>
              <w:t>V.1.2</w:t>
            </w:r>
            <w:r w:rsidR="009010BC">
              <w:rPr>
                <w:rFonts w:asciiTheme="minorHAnsi" w:eastAsiaTheme="minorEastAsia" w:hAnsiTheme="minorHAnsi" w:cstheme="minorBidi"/>
                <w:noProof/>
              </w:rPr>
              <w:tab/>
            </w:r>
            <w:r w:rsidR="009010BC" w:rsidRPr="00AF7884">
              <w:rPr>
                <w:rStyle w:val="Hyperlink"/>
                <w:noProof/>
              </w:rPr>
              <w:t>Pengujian DSL Parser</w:t>
            </w:r>
            <w:r w:rsidR="009010BC">
              <w:rPr>
                <w:noProof/>
                <w:webHidden/>
              </w:rPr>
              <w:tab/>
            </w:r>
            <w:r w:rsidR="009010BC">
              <w:rPr>
                <w:noProof/>
                <w:webHidden/>
              </w:rPr>
              <w:fldChar w:fldCharType="begin"/>
            </w:r>
            <w:r w:rsidR="009010BC">
              <w:rPr>
                <w:noProof/>
                <w:webHidden/>
              </w:rPr>
              <w:instrText xml:space="preserve"> PAGEREF _Toc508897112 \h </w:instrText>
            </w:r>
            <w:r w:rsidR="009010BC">
              <w:rPr>
                <w:noProof/>
                <w:webHidden/>
              </w:rPr>
            </w:r>
            <w:r w:rsidR="009010BC">
              <w:rPr>
                <w:noProof/>
                <w:webHidden/>
              </w:rPr>
              <w:fldChar w:fldCharType="separate"/>
            </w:r>
            <w:r w:rsidR="009010BC">
              <w:rPr>
                <w:noProof/>
                <w:webHidden/>
              </w:rPr>
              <w:t>57</w:t>
            </w:r>
            <w:r w:rsidR="009010BC">
              <w:rPr>
                <w:noProof/>
                <w:webHidden/>
              </w:rPr>
              <w:fldChar w:fldCharType="end"/>
            </w:r>
          </w:hyperlink>
        </w:p>
        <w:p w14:paraId="491987D8" w14:textId="5D1F2C93" w:rsidR="009010BC" w:rsidRDefault="006E3BAA">
          <w:pPr>
            <w:pStyle w:val="TOC3"/>
            <w:rPr>
              <w:rFonts w:asciiTheme="minorHAnsi" w:eastAsiaTheme="minorEastAsia" w:hAnsiTheme="minorHAnsi" w:cstheme="minorBidi"/>
              <w:noProof/>
            </w:rPr>
          </w:pPr>
          <w:hyperlink w:anchor="_Toc508897113" w:history="1">
            <w:r w:rsidR="009010BC" w:rsidRPr="00AF7884">
              <w:rPr>
                <w:rStyle w:val="Hyperlink"/>
                <w:noProof/>
                <w14:scene3d>
                  <w14:camera w14:prst="orthographicFront"/>
                  <w14:lightRig w14:rig="threePt" w14:dir="t">
                    <w14:rot w14:lat="0" w14:lon="0" w14:rev="0"/>
                  </w14:lightRig>
                </w14:scene3d>
              </w:rPr>
              <w:t>V.1.3</w:t>
            </w:r>
            <w:r w:rsidR="009010BC">
              <w:rPr>
                <w:rFonts w:asciiTheme="minorHAnsi" w:eastAsiaTheme="minorEastAsia" w:hAnsiTheme="minorHAnsi" w:cstheme="minorBidi"/>
                <w:noProof/>
              </w:rPr>
              <w:tab/>
            </w:r>
            <w:r w:rsidR="009010BC" w:rsidRPr="00AF7884">
              <w:rPr>
                <w:rStyle w:val="Hyperlink"/>
                <w:noProof/>
              </w:rPr>
              <w:t>Pengujian Usulan Kerangka Kerja</w:t>
            </w:r>
            <w:r w:rsidR="009010BC">
              <w:rPr>
                <w:noProof/>
                <w:webHidden/>
              </w:rPr>
              <w:tab/>
            </w:r>
            <w:r w:rsidR="009010BC">
              <w:rPr>
                <w:noProof/>
                <w:webHidden/>
              </w:rPr>
              <w:fldChar w:fldCharType="begin"/>
            </w:r>
            <w:r w:rsidR="009010BC">
              <w:rPr>
                <w:noProof/>
                <w:webHidden/>
              </w:rPr>
              <w:instrText xml:space="preserve"> PAGEREF _Toc508897113 \h </w:instrText>
            </w:r>
            <w:r w:rsidR="009010BC">
              <w:rPr>
                <w:noProof/>
                <w:webHidden/>
              </w:rPr>
            </w:r>
            <w:r w:rsidR="009010BC">
              <w:rPr>
                <w:noProof/>
                <w:webHidden/>
              </w:rPr>
              <w:fldChar w:fldCharType="separate"/>
            </w:r>
            <w:r w:rsidR="009010BC">
              <w:rPr>
                <w:noProof/>
                <w:webHidden/>
              </w:rPr>
              <w:t>57</w:t>
            </w:r>
            <w:r w:rsidR="009010BC">
              <w:rPr>
                <w:noProof/>
                <w:webHidden/>
              </w:rPr>
              <w:fldChar w:fldCharType="end"/>
            </w:r>
          </w:hyperlink>
        </w:p>
        <w:p w14:paraId="737D4C12" w14:textId="1C36C181" w:rsidR="009010BC" w:rsidRDefault="006E3BAA">
          <w:pPr>
            <w:pStyle w:val="TOC2"/>
            <w:rPr>
              <w:rFonts w:asciiTheme="minorHAnsi" w:eastAsiaTheme="minorEastAsia" w:hAnsiTheme="minorHAnsi" w:cstheme="minorBidi"/>
              <w:noProof/>
            </w:rPr>
          </w:pPr>
          <w:hyperlink w:anchor="_Toc508897114" w:history="1">
            <w:r w:rsidR="009010BC" w:rsidRPr="00AF7884">
              <w:rPr>
                <w:rStyle w:val="Hyperlink"/>
                <w:noProof/>
              </w:rPr>
              <w:t>V.2</w:t>
            </w:r>
            <w:r w:rsidR="009010BC">
              <w:rPr>
                <w:rFonts w:asciiTheme="minorHAnsi" w:eastAsiaTheme="minorEastAsia" w:hAnsiTheme="minorHAnsi" w:cstheme="minorBidi"/>
                <w:noProof/>
              </w:rPr>
              <w:tab/>
            </w:r>
            <w:r w:rsidR="009010BC" w:rsidRPr="00AF7884">
              <w:rPr>
                <w:rStyle w:val="Hyperlink"/>
                <w:noProof/>
              </w:rPr>
              <w:t>Eksperimen</w:t>
            </w:r>
            <w:r w:rsidR="009010BC">
              <w:rPr>
                <w:noProof/>
                <w:webHidden/>
              </w:rPr>
              <w:tab/>
            </w:r>
            <w:r w:rsidR="009010BC">
              <w:rPr>
                <w:noProof/>
                <w:webHidden/>
              </w:rPr>
              <w:fldChar w:fldCharType="begin"/>
            </w:r>
            <w:r w:rsidR="009010BC">
              <w:rPr>
                <w:noProof/>
                <w:webHidden/>
              </w:rPr>
              <w:instrText xml:space="preserve"> PAGEREF _Toc508897114 \h </w:instrText>
            </w:r>
            <w:r w:rsidR="009010BC">
              <w:rPr>
                <w:noProof/>
                <w:webHidden/>
              </w:rPr>
            </w:r>
            <w:r w:rsidR="009010BC">
              <w:rPr>
                <w:noProof/>
                <w:webHidden/>
              </w:rPr>
              <w:fldChar w:fldCharType="separate"/>
            </w:r>
            <w:r w:rsidR="009010BC">
              <w:rPr>
                <w:noProof/>
                <w:webHidden/>
              </w:rPr>
              <w:t>57</w:t>
            </w:r>
            <w:r w:rsidR="009010BC">
              <w:rPr>
                <w:noProof/>
                <w:webHidden/>
              </w:rPr>
              <w:fldChar w:fldCharType="end"/>
            </w:r>
          </w:hyperlink>
        </w:p>
        <w:p w14:paraId="28DC503E" w14:textId="4B5B75C6" w:rsidR="009010BC" w:rsidRDefault="006E3BAA">
          <w:pPr>
            <w:pStyle w:val="TOC3"/>
            <w:rPr>
              <w:rFonts w:asciiTheme="minorHAnsi" w:eastAsiaTheme="minorEastAsia" w:hAnsiTheme="minorHAnsi" w:cstheme="minorBidi"/>
              <w:noProof/>
            </w:rPr>
          </w:pPr>
          <w:hyperlink w:anchor="_Toc508897115" w:history="1">
            <w:r w:rsidR="009010BC" w:rsidRPr="00AF7884">
              <w:rPr>
                <w:rStyle w:val="Hyperlink"/>
                <w:noProof/>
                <w14:scene3d>
                  <w14:camera w14:prst="orthographicFront"/>
                  <w14:lightRig w14:rig="threePt" w14:dir="t">
                    <w14:rot w14:lat="0" w14:lon="0" w14:rev="0"/>
                  </w14:lightRig>
                </w14:scene3d>
              </w:rPr>
              <w:t>V.2.1</w:t>
            </w:r>
            <w:r w:rsidR="009010BC">
              <w:rPr>
                <w:rFonts w:asciiTheme="minorHAnsi" w:eastAsiaTheme="minorEastAsia" w:hAnsiTheme="minorHAnsi" w:cstheme="minorBidi"/>
                <w:noProof/>
              </w:rPr>
              <w:tab/>
            </w:r>
            <w:r w:rsidR="009010BC" w:rsidRPr="00AF7884">
              <w:rPr>
                <w:rStyle w:val="Hyperlink"/>
                <w:noProof/>
              </w:rPr>
              <w:t>Alur Eksperimen</w:t>
            </w:r>
            <w:r w:rsidR="009010BC">
              <w:rPr>
                <w:noProof/>
                <w:webHidden/>
              </w:rPr>
              <w:tab/>
            </w:r>
            <w:r w:rsidR="009010BC">
              <w:rPr>
                <w:noProof/>
                <w:webHidden/>
              </w:rPr>
              <w:fldChar w:fldCharType="begin"/>
            </w:r>
            <w:r w:rsidR="009010BC">
              <w:rPr>
                <w:noProof/>
                <w:webHidden/>
              </w:rPr>
              <w:instrText xml:space="preserve"> PAGEREF _Toc508897115 \h </w:instrText>
            </w:r>
            <w:r w:rsidR="009010BC">
              <w:rPr>
                <w:noProof/>
                <w:webHidden/>
              </w:rPr>
            </w:r>
            <w:r w:rsidR="009010BC">
              <w:rPr>
                <w:noProof/>
                <w:webHidden/>
              </w:rPr>
              <w:fldChar w:fldCharType="separate"/>
            </w:r>
            <w:r w:rsidR="009010BC">
              <w:rPr>
                <w:noProof/>
                <w:webHidden/>
              </w:rPr>
              <w:t>57</w:t>
            </w:r>
            <w:r w:rsidR="009010BC">
              <w:rPr>
                <w:noProof/>
                <w:webHidden/>
              </w:rPr>
              <w:fldChar w:fldCharType="end"/>
            </w:r>
          </w:hyperlink>
        </w:p>
        <w:p w14:paraId="26FF1E2F" w14:textId="463F7195" w:rsidR="009010BC" w:rsidRDefault="006E3BAA">
          <w:pPr>
            <w:pStyle w:val="TOC3"/>
            <w:rPr>
              <w:rFonts w:asciiTheme="minorHAnsi" w:eastAsiaTheme="minorEastAsia" w:hAnsiTheme="minorHAnsi" w:cstheme="minorBidi"/>
              <w:noProof/>
            </w:rPr>
          </w:pPr>
          <w:hyperlink w:anchor="_Toc508897116" w:history="1">
            <w:r w:rsidR="009010BC" w:rsidRPr="00AF7884">
              <w:rPr>
                <w:rStyle w:val="Hyperlink"/>
                <w:noProof/>
                <w14:scene3d>
                  <w14:camera w14:prst="orthographicFront"/>
                  <w14:lightRig w14:rig="threePt" w14:dir="t">
                    <w14:rot w14:lat="0" w14:lon="0" w14:rev="0"/>
                  </w14:lightRig>
                </w14:scene3d>
              </w:rPr>
              <w:t>V.2.2</w:t>
            </w:r>
            <w:r w:rsidR="009010BC">
              <w:rPr>
                <w:rFonts w:asciiTheme="minorHAnsi" w:eastAsiaTheme="minorEastAsia" w:hAnsiTheme="minorHAnsi" w:cstheme="minorBidi"/>
                <w:noProof/>
              </w:rPr>
              <w:tab/>
            </w:r>
            <w:r w:rsidR="009010BC" w:rsidRPr="00AF7884">
              <w:rPr>
                <w:rStyle w:val="Hyperlink"/>
                <w:noProof/>
              </w:rPr>
              <w:t>Desain Eksperimen</w:t>
            </w:r>
            <w:r w:rsidR="009010BC">
              <w:rPr>
                <w:noProof/>
                <w:webHidden/>
              </w:rPr>
              <w:tab/>
            </w:r>
            <w:r w:rsidR="009010BC">
              <w:rPr>
                <w:noProof/>
                <w:webHidden/>
              </w:rPr>
              <w:fldChar w:fldCharType="begin"/>
            </w:r>
            <w:r w:rsidR="009010BC">
              <w:rPr>
                <w:noProof/>
                <w:webHidden/>
              </w:rPr>
              <w:instrText xml:space="preserve"> PAGEREF _Toc508897116 \h </w:instrText>
            </w:r>
            <w:r w:rsidR="009010BC">
              <w:rPr>
                <w:noProof/>
                <w:webHidden/>
              </w:rPr>
            </w:r>
            <w:r w:rsidR="009010BC">
              <w:rPr>
                <w:noProof/>
                <w:webHidden/>
              </w:rPr>
              <w:fldChar w:fldCharType="separate"/>
            </w:r>
            <w:r w:rsidR="009010BC">
              <w:rPr>
                <w:noProof/>
                <w:webHidden/>
              </w:rPr>
              <w:t>58</w:t>
            </w:r>
            <w:r w:rsidR="009010BC">
              <w:rPr>
                <w:noProof/>
                <w:webHidden/>
              </w:rPr>
              <w:fldChar w:fldCharType="end"/>
            </w:r>
          </w:hyperlink>
        </w:p>
        <w:p w14:paraId="2435CBBD" w14:textId="7AEFE444" w:rsidR="009010BC" w:rsidRDefault="006E3BAA">
          <w:pPr>
            <w:pStyle w:val="TOC3"/>
            <w:rPr>
              <w:rFonts w:asciiTheme="minorHAnsi" w:eastAsiaTheme="minorEastAsia" w:hAnsiTheme="minorHAnsi" w:cstheme="minorBidi"/>
              <w:noProof/>
            </w:rPr>
          </w:pPr>
          <w:hyperlink w:anchor="_Toc508897117" w:history="1">
            <w:r w:rsidR="009010BC" w:rsidRPr="00AF7884">
              <w:rPr>
                <w:rStyle w:val="Hyperlink"/>
                <w:noProof/>
                <w14:scene3d>
                  <w14:camera w14:prst="orthographicFront"/>
                  <w14:lightRig w14:rig="threePt" w14:dir="t">
                    <w14:rot w14:lat="0" w14:lon="0" w14:rev="0"/>
                  </w14:lightRig>
                </w14:scene3d>
              </w:rPr>
              <w:t>V.2.3</w:t>
            </w:r>
            <w:r w:rsidR="009010BC">
              <w:rPr>
                <w:rFonts w:asciiTheme="minorHAnsi" w:eastAsiaTheme="minorEastAsia" w:hAnsiTheme="minorHAnsi" w:cstheme="minorBidi"/>
                <w:noProof/>
              </w:rPr>
              <w:tab/>
            </w:r>
            <w:r w:rsidR="009010BC" w:rsidRPr="00AF7884">
              <w:rPr>
                <w:rStyle w:val="Hyperlink"/>
                <w:noProof/>
              </w:rPr>
              <w:t>Eksperimen terhadap Kelas “TwoBehaviors” (Chitra, 2015)</w:t>
            </w:r>
            <w:r w:rsidR="009010BC">
              <w:rPr>
                <w:noProof/>
                <w:webHidden/>
              </w:rPr>
              <w:tab/>
            </w:r>
            <w:r w:rsidR="009010BC">
              <w:rPr>
                <w:noProof/>
                <w:webHidden/>
              </w:rPr>
              <w:fldChar w:fldCharType="begin"/>
            </w:r>
            <w:r w:rsidR="009010BC">
              <w:rPr>
                <w:noProof/>
                <w:webHidden/>
              </w:rPr>
              <w:instrText xml:space="preserve"> PAGEREF _Toc508897117 \h </w:instrText>
            </w:r>
            <w:r w:rsidR="009010BC">
              <w:rPr>
                <w:noProof/>
                <w:webHidden/>
              </w:rPr>
            </w:r>
            <w:r w:rsidR="009010BC">
              <w:rPr>
                <w:noProof/>
                <w:webHidden/>
              </w:rPr>
              <w:fldChar w:fldCharType="separate"/>
            </w:r>
            <w:r w:rsidR="009010BC">
              <w:rPr>
                <w:noProof/>
                <w:webHidden/>
              </w:rPr>
              <w:t>58</w:t>
            </w:r>
            <w:r w:rsidR="009010BC">
              <w:rPr>
                <w:noProof/>
                <w:webHidden/>
              </w:rPr>
              <w:fldChar w:fldCharType="end"/>
            </w:r>
          </w:hyperlink>
        </w:p>
        <w:p w14:paraId="3ED5E342" w14:textId="1F929F3D" w:rsidR="009010BC" w:rsidRDefault="006E3BAA">
          <w:pPr>
            <w:pStyle w:val="TOC3"/>
            <w:rPr>
              <w:rFonts w:asciiTheme="minorHAnsi" w:eastAsiaTheme="minorEastAsia" w:hAnsiTheme="minorHAnsi" w:cstheme="minorBidi"/>
              <w:noProof/>
            </w:rPr>
          </w:pPr>
          <w:hyperlink w:anchor="_Toc508897118" w:history="1">
            <w:r w:rsidR="009010BC" w:rsidRPr="00AF7884">
              <w:rPr>
                <w:rStyle w:val="Hyperlink"/>
                <w:noProof/>
                <w14:scene3d>
                  <w14:camera w14:prst="orthographicFront"/>
                  <w14:lightRig w14:rig="threePt" w14:dir="t">
                    <w14:rot w14:lat="0" w14:lon="0" w14:rev="0"/>
                  </w14:lightRig>
                </w14:scene3d>
              </w:rPr>
              <w:t>V.2.4</w:t>
            </w:r>
            <w:r w:rsidR="009010BC">
              <w:rPr>
                <w:rFonts w:asciiTheme="minorHAnsi" w:eastAsiaTheme="minorEastAsia" w:hAnsiTheme="minorHAnsi" w:cstheme="minorBidi"/>
                <w:noProof/>
              </w:rPr>
              <w:tab/>
            </w:r>
            <w:r w:rsidR="009010BC" w:rsidRPr="00AF7884">
              <w:rPr>
                <w:rStyle w:val="Hyperlink"/>
                <w:noProof/>
              </w:rPr>
              <w:t>Eksperimen terhadap kasus Mesin Kopi Sederhana (JBehave, 2018)</w:t>
            </w:r>
            <w:r w:rsidR="009010BC">
              <w:rPr>
                <w:noProof/>
                <w:webHidden/>
              </w:rPr>
              <w:tab/>
            </w:r>
            <w:r w:rsidR="009010BC">
              <w:rPr>
                <w:noProof/>
                <w:webHidden/>
              </w:rPr>
              <w:fldChar w:fldCharType="begin"/>
            </w:r>
            <w:r w:rsidR="009010BC">
              <w:rPr>
                <w:noProof/>
                <w:webHidden/>
              </w:rPr>
              <w:instrText xml:space="preserve"> PAGEREF _Toc508897118 \h </w:instrText>
            </w:r>
            <w:r w:rsidR="009010BC">
              <w:rPr>
                <w:noProof/>
                <w:webHidden/>
              </w:rPr>
            </w:r>
            <w:r w:rsidR="009010BC">
              <w:rPr>
                <w:noProof/>
                <w:webHidden/>
              </w:rPr>
              <w:fldChar w:fldCharType="separate"/>
            </w:r>
            <w:r w:rsidR="009010BC">
              <w:rPr>
                <w:noProof/>
                <w:webHidden/>
              </w:rPr>
              <w:t>58</w:t>
            </w:r>
            <w:r w:rsidR="009010BC">
              <w:rPr>
                <w:noProof/>
                <w:webHidden/>
              </w:rPr>
              <w:fldChar w:fldCharType="end"/>
            </w:r>
          </w:hyperlink>
        </w:p>
        <w:p w14:paraId="2E7C2D66" w14:textId="5F069CC4" w:rsidR="009010BC" w:rsidRDefault="006E3BAA">
          <w:pPr>
            <w:pStyle w:val="TOC3"/>
            <w:rPr>
              <w:rFonts w:asciiTheme="minorHAnsi" w:eastAsiaTheme="minorEastAsia" w:hAnsiTheme="minorHAnsi" w:cstheme="minorBidi"/>
              <w:noProof/>
            </w:rPr>
          </w:pPr>
          <w:hyperlink w:anchor="_Toc508897119" w:history="1">
            <w:r w:rsidR="009010BC" w:rsidRPr="00AF7884">
              <w:rPr>
                <w:rStyle w:val="Hyperlink"/>
                <w:noProof/>
                <w14:scene3d>
                  <w14:camera w14:prst="orthographicFront"/>
                  <w14:lightRig w14:rig="threePt" w14:dir="t">
                    <w14:rot w14:lat="0" w14:lon="0" w14:rev="0"/>
                  </w14:lightRig>
                </w14:scene3d>
              </w:rPr>
              <w:t>V.2.5</w:t>
            </w:r>
            <w:r w:rsidR="009010BC">
              <w:rPr>
                <w:rFonts w:asciiTheme="minorHAnsi" w:eastAsiaTheme="minorEastAsia" w:hAnsiTheme="minorHAnsi" w:cstheme="minorBidi"/>
                <w:noProof/>
              </w:rPr>
              <w:tab/>
            </w:r>
            <w:r w:rsidR="009010BC" w:rsidRPr="00AF7884">
              <w:rPr>
                <w:rStyle w:val="Hyperlink"/>
                <w:noProof/>
              </w:rPr>
              <w:t xml:space="preserve">Eksperimen terhadap kasus </w:t>
            </w:r>
            <w:r w:rsidR="009010BC" w:rsidRPr="00AF7884">
              <w:rPr>
                <w:rStyle w:val="Hyperlink"/>
                <w:i/>
                <w:noProof/>
              </w:rPr>
              <w:t>Simple Bank Account</w:t>
            </w:r>
            <w:r w:rsidR="009010BC" w:rsidRPr="00AF7884">
              <w:rPr>
                <w:rStyle w:val="Hyperlink"/>
                <w:noProof/>
              </w:rPr>
              <w:t xml:space="preserve"> (Fofung, 2015)</w:t>
            </w:r>
            <w:r w:rsidR="009010BC">
              <w:rPr>
                <w:noProof/>
                <w:webHidden/>
              </w:rPr>
              <w:tab/>
            </w:r>
            <w:r w:rsidR="009010BC">
              <w:rPr>
                <w:noProof/>
                <w:webHidden/>
              </w:rPr>
              <w:fldChar w:fldCharType="begin"/>
            </w:r>
            <w:r w:rsidR="009010BC">
              <w:rPr>
                <w:noProof/>
                <w:webHidden/>
              </w:rPr>
              <w:instrText xml:space="preserve"> PAGEREF _Toc508897119 \h </w:instrText>
            </w:r>
            <w:r w:rsidR="009010BC">
              <w:rPr>
                <w:noProof/>
                <w:webHidden/>
              </w:rPr>
            </w:r>
            <w:r w:rsidR="009010BC">
              <w:rPr>
                <w:noProof/>
                <w:webHidden/>
              </w:rPr>
              <w:fldChar w:fldCharType="separate"/>
            </w:r>
            <w:r w:rsidR="009010BC">
              <w:rPr>
                <w:noProof/>
                <w:webHidden/>
              </w:rPr>
              <w:t>58</w:t>
            </w:r>
            <w:r w:rsidR="009010BC">
              <w:rPr>
                <w:noProof/>
                <w:webHidden/>
              </w:rPr>
              <w:fldChar w:fldCharType="end"/>
            </w:r>
          </w:hyperlink>
        </w:p>
        <w:p w14:paraId="6CE67466" w14:textId="2339DA80" w:rsidR="009010BC" w:rsidRDefault="006E3BAA">
          <w:pPr>
            <w:pStyle w:val="TOC3"/>
            <w:rPr>
              <w:rFonts w:asciiTheme="minorHAnsi" w:eastAsiaTheme="minorEastAsia" w:hAnsiTheme="minorHAnsi" w:cstheme="minorBidi"/>
              <w:noProof/>
            </w:rPr>
          </w:pPr>
          <w:hyperlink w:anchor="_Toc508897120" w:history="1">
            <w:r w:rsidR="009010BC" w:rsidRPr="00AF7884">
              <w:rPr>
                <w:rStyle w:val="Hyperlink"/>
                <w:noProof/>
                <w14:scene3d>
                  <w14:camera w14:prst="orthographicFront"/>
                  <w14:lightRig w14:rig="threePt" w14:dir="t">
                    <w14:rot w14:lat="0" w14:lon="0" w14:rev="0"/>
                  </w14:lightRig>
                </w14:scene3d>
              </w:rPr>
              <w:t>V.2.6</w:t>
            </w:r>
            <w:r w:rsidR="009010BC">
              <w:rPr>
                <w:rFonts w:asciiTheme="minorHAnsi" w:eastAsiaTheme="minorEastAsia" w:hAnsiTheme="minorHAnsi" w:cstheme="minorBidi"/>
                <w:noProof/>
              </w:rPr>
              <w:tab/>
            </w:r>
            <w:r w:rsidR="009010BC" w:rsidRPr="00AF7884">
              <w:rPr>
                <w:rStyle w:val="Hyperlink"/>
                <w:noProof/>
              </w:rPr>
              <w:t xml:space="preserve">Eksperimen terhadap kasus </w:t>
            </w:r>
            <w:r w:rsidR="009010BC" w:rsidRPr="00AF7884">
              <w:rPr>
                <w:rStyle w:val="Hyperlink"/>
                <w:i/>
                <w:noProof/>
              </w:rPr>
              <w:t>Simple REST API</w:t>
            </w:r>
            <w:r w:rsidR="009010BC">
              <w:rPr>
                <w:noProof/>
                <w:webHidden/>
              </w:rPr>
              <w:tab/>
            </w:r>
            <w:r w:rsidR="009010BC">
              <w:rPr>
                <w:noProof/>
                <w:webHidden/>
              </w:rPr>
              <w:fldChar w:fldCharType="begin"/>
            </w:r>
            <w:r w:rsidR="009010BC">
              <w:rPr>
                <w:noProof/>
                <w:webHidden/>
              </w:rPr>
              <w:instrText xml:space="preserve"> PAGEREF _Toc508897120 \h </w:instrText>
            </w:r>
            <w:r w:rsidR="009010BC">
              <w:rPr>
                <w:noProof/>
                <w:webHidden/>
              </w:rPr>
            </w:r>
            <w:r w:rsidR="009010BC">
              <w:rPr>
                <w:noProof/>
                <w:webHidden/>
              </w:rPr>
              <w:fldChar w:fldCharType="separate"/>
            </w:r>
            <w:r w:rsidR="009010BC">
              <w:rPr>
                <w:noProof/>
                <w:webHidden/>
              </w:rPr>
              <w:t>59</w:t>
            </w:r>
            <w:r w:rsidR="009010BC">
              <w:rPr>
                <w:noProof/>
                <w:webHidden/>
              </w:rPr>
              <w:fldChar w:fldCharType="end"/>
            </w:r>
          </w:hyperlink>
        </w:p>
        <w:p w14:paraId="600C5ECB" w14:textId="39372534" w:rsidR="009010BC" w:rsidRDefault="006E3BAA">
          <w:pPr>
            <w:pStyle w:val="TOC2"/>
            <w:rPr>
              <w:rFonts w:asciiTheme="minorHAnsi" w:eastAsiaTheme="minorEastAsia" w:hAnsiTheme="minorHAnsi" w:cstheme="minorBidi"/>
              <w:noProof/>
            </w:rPr>
          </w:pPr>
          <w:hyperlink w:anchor="_Toc508897121" w:history="1">
            <w:r w:rsidR="009010BC" w:rsidRPr="00AF7884">
              <w:rPr>
                <w:rStyle w:val="Hyperlink"/>
                <w:noProof/>
              </w:rPr>
              <w:t>V.3</w:t>
            </w:r>
            <w:r w:rsidR="009010BC">
              <w:rPr>
                <w:rFonts w:asciiTheme="minorHAnsi" w:eastAsiaTheme="minorEastAsia" w:hAnsiTheme="minorHAnsi" w:cstheme="minorBidi"/>
                <w:noProof/>
              </w:rPr>
              <w:tab/>
            </w:r>
            <w:r w:rsidR="009010BC" w:rsidRPr="00AF7884">
              <w:rPr>
                <w:rStyle w:val="Hyperlink"/>
                <w:noProof/>
              </w:rPr>
              <w:t>Evaluasi</w:t>
            </w:r>
            <w:r w:rsidR="009010BC">
              <w:rPr>
                <w:noProof/>
                <w:webHidden/>
              </w:rPr>
              <w:tab/>
            </w:r>
            <w:r w:rsidR="009010BC">
              <w:rPr>
                <w:noProof/>
                <w:webHidden/>
              </w:rPr>
              <w:fldChar w:fldCharType="begin"/>
            </w:r>
            <w:r w:rsidR="009010BC">
              <w:rPr>
                <w:noProof/>
                <w:webHidden/>
              </w:rPr>
              <w:instrText xml:space="preserve"> PAGEREF _Toc508897121 \h </w:instrText>
            </w:r>
            <w:r w:rsidR="009010BC">
              <w:rPr>
                <w:noProof/>
                <w:webHidden/>
              </w:rPr>
            </w:r>
            <w:r w:rsidR="009010BC">
              <w:rPr>
                <w:noProof/>
                <w:webHidden/>
              </w:rPr>
              <w:fldChar w:fldCharType="separate"/>
            </w:r>
            <w:r w:rsidR="009010BC">
              <w:rPr>
                <w:noProof/>
                <w:webHidden/>
              </w:rPr>
              <w:t>59</w:t>
            </w:r>
            <w:r w:rsidR="009010BC">
              <w:rPr>
                <w:noProof/>
                <w:webHidden/>
              </w:rPr>
              <w:fldChar w:fldCharType="end"/>
            </w:r>
          </w:hyperlink>
        </w:p>
        <w:p w14:paraId="559D87C2" w14:textId="3ED441A9" w:rsidR="009010BC" w:rsidRDefault="006E3BAA">
          <w:pPr>
            <w:pStyle w:val="TOC3"/>
            <w:rPr>
              <w:rFonts w:asciiTheme="minorHAnsi" w:eastAsiaTheme="minorEastAsia" w:hAnsiTheme="minorHAnsi" w:cstheme="minorBidi"/>
              <w:noProof/>
            </w:rPr>
          </w:pPr>
          <w:hyperlink w:anchor="_Toc508897122" w:history="1">
            <w:r w:rsidR="009010BC" w:rsidRPr="00AF7884">
              <w:rPr>
                <w:rStyle w:val="Hyperlink"/>
                <w:noProof/>
                <w14:scene3d>
                  <w14:camera w14:prst="orthographicFront"/>
                  <w14:lightRig w14:rig="threePt" w14:dir="t">
                    <w14:rot w14:lat="0" w14:lon="0" w14:rev="0"/>
                  </w14:lightRig>
                </w14:scene3d>
              </w:rPr>
              <w:t>V.3.1</w:t>
            </w:r>
            <w:r w:rsidR="009010BC">
              <w:rPr>
                <w:rFonts w:asciiTheme="minorHAnsi" w:eastAsiaTheme="minorEastAsia" w:hAnsiTheme="minorHAnsi" w:cstheme="minorBidi"/>
                <w:noProof/>
              </w:rPr>
              <w:tab/>
            </w:r>
            <w:r w:rsidR="009010BC" w:rsidRPr="00AF7884">
              <w:rPr>
                <w:rStyle w:val="Hyperlink"/>
                <w:noProof/>
              </w:rPr>
              <w:t xml:space="preserve">Evaluasi </w:t>
            </w:r>
            <w:r w:rsidR="009010BC" w:rsidRPr="00AF7884">
              <w:rPr>
                <w:rStyle w:val="Hyperlink"/>
                <w:i/>
                <w:noProof/>
              </w:rPr>
              <w:t>Correctness</w:t>
            </w:r>
            <w:r w:rsidR="009010BC">
              <w:rPr>
                <w:noProof/>
                <w:webHidden/>
              </w:rPr>
              <w:tab/>
            </w:r>
            <w:r w:rsidR="009010BC">
              <w:rPr>
                <w:noProof/>
                <w:webHidden/>
              </w:rPr>
              <w:fldChar w:fldCharType="begin"/>
            </w:r>
            <w:r w:rsidR="009010BC">
              <w:rPr>
                <w:noProof/>
                <w:webHidden/>
              </w:rPr>
              <w:instrText xml:space="preserve"> PAGEREF _Toc508897122 \h </w:instrText>
            </w:r>
            <w:r w:rsidR="009010BC">
              <w:rPr>
                <w:noProof/>
                <w:webHidden/>
              </w:rPr>
            </w:r>
            <w:r w:rsidR="009010BC">
              <w:rPr>
                <w:noProof/>
                <w:webHidden/>
              </w:rPr>
              <w:fldChar w:fldCharType="separate"/>
            </w:r>
            <w:r w:rsidR="009010BC">
              <w:rPr>
                <w:noProof/>
                <w:webHidden/>
              </w:rPr>
              <w:t>59</w:t>
            </w:r>
            <w:r w:rsidR="009010BC">
              <w:rPr>
                <w:noProof/>
                <w:webHidden/>
              </w:rPr>
              <w:fldChar w:fldCharType="end"/>
            </w:r>
          </w:hyperlink>
        </w:p>
        <w:p w14:paraId="176DFA8A" w14:textId="2771D210" w:rsidR="009010BC" w:rsidRDefault="006E3BAA">
          <w:pPr>
            <w:pStyle w:val="TOC1"/>
            <w:rPr>
              <w:rFonts w:asciiTheme="minorHAnsi" w:eastAsiaTheme="minorEastAsia" w:hAnsiTheme="minorHAnsi" w:cstheme="minorBidi"/>
              <w:noProof/>
            </w:rPr>
          </w:pPr>
          <w:hyperlink w:anchor="_Toc508897123" w:history="1">
            <w:r w:rsidR="009010BC" w:rsidRPr="00AF7884">
              <w:rPr>
                <w:rStyle w:val="Hyperlink"/>
                <w:noProof/>
              </w:rPr>
              <w:t>Bab VI</w:t>
            </w:r>
            <w:r w:rsidR="009010BC">
              <w:rPr>
                <w:rFonts w:asciiTheme="minorHAnsi" w:eastAsiaTheme="minorEastAsia" w:hAnsiTheme="minorHAnsi" w:cstheme="minorBidi"/>
                <w:noProof/>
              </w:rPr>
              <w:tab/>
            </w:r>
            <w:r w:rsidR="009010BC" w:rsidRPr="00AF7884">
              <w:rPr>
                <w:rStyle w:val="Hyperlink"/>
                <w:noProof/>
              </w:rPr>
              <w:t>PENUTUP</w:t>
            </w:r>
            <w:r w:rsidR="009010BC">
              <w:rPr>
                <w:noProof/>
                <w:webHidden/>
              </w:rPr>
              <w:tab/>
            </w:r>
            <w:r w:rsidR="009010BC">
              <w:rPr>
                <w:noProof/>
                <w:webHidden/>
              </w:rPr>
              <w:fldChar w:fldCharType="begin"/>
            </w:r>
            <w:r w:rsidR="009010BC">
              <w:rPr>
                <w:noProof/>
                <w:webHidden/>
              </w:rPr>
              <w:instrText xml:space="preserve"> PAGEREF _Toc508897123 \h </w:instrText>
            </w:r>
            <w:r w:rsidR="009010BC">
              <w:rPr>
                <w:noProof/>
                <w:webHidden/>
              </w:rPr>
            </w:r>
            <w:r w:rsidR="009010BC">
              <w:rPr>
                <w:noProof/>
                <w:webHidden/>
              </w:rPr>
              <w:fldChar w:fldCharType="separate"/>
            </w:r>
            <w:r w:rsidR="009010BC">
              <w:rPr>
                <w:noProof/>
                <w:webHidden/>
              </w:rPr>
              <w:t>60</w:t>
            </w:r>
            <w:r w:rsidR="009010BC">
              <w:rPr>
                <w:noProof/>
                <w:webHidden/>
              </w:rPr>
              <w:fldChar w:fldCharType="end"/>
            </w:r>
          </w:hyperlink>
        </w:p>
        <w:p w14:paraId="71314A89" w14:textId="5C0DDB6A" w:rsidR="009010BC" w:rsidRDefault="006E3BAA">
          <w:pPr>
            <w:pStyle w:val="TOC2"/>
            <w:rPr>
              <w:rFonts w:asciiTheme="minorHAnsi" w:eastAsiaTheme="minorEastAsia" w:hAnsiTheme="minorHAnsi" w:cstheme="minorBidi"/>
              <w:noProof/>
            </w:rPr>
          </w:pPr>
          <w:hyperlink w:anchor="_Toc508897124" w:history="1">
            <w:r w:rsidR="009010BC" w:rsidRPr="00AF7884">
              <w:rPr>
                <w:rStyle w:val="Hyperlink"/>
                <w:noProof/>
              </w:rPr>
              <w:t>VI.1</w:t>
            </w:r>
            <w:r w:rsidR="009010BC">
              <w:rPr>
                <w:rFonts w:asciiTheme="minorHAnsi" w:eastAsiaTheme="minorEastAsia" w:hAnsiTheme="minorHAnsi" w:cstheme="minorBidi"/>
                <w:noProof/>
              </w:rPr>
              <w:tab/>
            </w:r>
            <w:r w:rsidR="009010BC" w:rsidRPr="00AF7884">
              <w:rPr>
                <w:rStyle w:val="Hyperlink"/>
                <w:noProof/>
              </w:rPr>
              <w:t>Kesimpulan</w:t>
            </w:r>
            <w:r w:rsidR="009010BC">
              <w:rPr>
                <w:noProof/>
                <w:webHidden/>
              </w:rPr>
              <w:tab/>
            </w:r>
            <w:r w:rsidR="009010BC">
              <w:rPr>
                <w:noProof/>
                <w:webHidden/>
              </w:rPr>
              <w:fldChar w:fldCharType="begin"/>
            </w:r>
            <w:r w:rsidR="009010BC">
              <w:rPr>
                <w:noProof/>
                <w:webHidden/>
              </w:rPr>
              <w:instrText xml:space="preserve"> PAGEREF _Toc508897124 \h </w:instrText>
            </w:r>
            <w:r w:rsidR="009010BC">
              <w:rPr>
                <w:noProof/>
                <w:webHidden/>
              </w:rPr>
            </w:r>
            <w:r w:rsidR="009010BC">
              <w:rPr>
                <w:noProof/>
                <w:webHidden/>
              </w:rPr>
              <w:fldChar w:fldCharType="separate"/>
            </w:r>
            <w:r w:rsidR="009010BC">
              <w:rPr>
                <w:noProof/>
                <w:webHidden/>
              </w:rPr>
              <w:t>60</w:t>
            </w:r>
            <w:r w:rsidR="009010BC">
              <w:rPr>
                <w:noProof/>
                <w:webHidden/>
              </w:rPr>
              <w:fldChar w:fldCharType="end"/>
            </w:r>
          </w:hyperlink>
        </w:p>
        <w:p w14:paraId="0B0551C6" w14:textId="222D0289" w:rsidR="009010BC" w:rsidRDefault="006E3BAA">
          <w:pPr>
            <w:pStyle w:val="TOC2"/>
            <w:rPr>
              <w:rFonts w:asciiTheme="minorHAnsi" w:eastAsiaTheme="minorEastAsia" w:hAnsiTheme="minorHAnsi" w:cstheme="minorBidi"/>
              <w:noProof/>
            </w:rPr>
          </w:pPr>
          <w:hyperlink w:anchor="_Toc508897125" w:history="1">
            <w:r w:rsidR="009010BC" w:rsidRPr="00AF7884">
              <w:rPr>
                <w:rStyle w:val="Hyperlink"/>
                <w:noProof/>
              </w:rPr>
              <w:t>VI.2</w:t>
            </w:r>
            <w:r w:rsidR="009010BC">
              <w:rPr>
                <w:rFonts w:asciiTheme="minorHAnsi" w:eastAsiaTheme="minorEastAsia" w:hAnsiTheme="minorHAnsi" w:cstheme="minorBidi"/>
                <w:noProof/>
              </w:rPr>
              <w:tab/>
            </w:r>
            <w:r w:rsidR="009010BC" w:rsidRPr="00AF7884">
              <w:rPr>
                <w:rStyle w:val="Hyperlink"/>
                <w:noProof/>
              </w:rPr>
              <w:t>Saran</w:t>
            </w:r>
            <w:r w:rsidR="009010BC">
              <w:rPr>
                <w:noProof/>
                <w:webHidden/>
              </w:rPr>
              <w:tab/>
            </w:r>
            <w:r w:rsidR="009010BC">
              <w:rPr>
                <w:noProof/>
                <w:webHidden/>
              </w:rPr>
              <w:fldChar w:fldCharType="begin"/>
            </w:r>
            <w:r w:rsidR="009010BC">
              <w:rPr>
                <w:noProof/>
                <w:webHidden/>
              </w:rPr>
              <w:instrText xml:space="preserve"> PAGEREF _Toc508897125 \h </w:instrText>
            </w:r>
            <w:r w:rsidR="009010BC">
              <w:rPr>
                <w:noProof/>
                <w:webHidden/>
              </w:rPr>
            </w:r>
            <w:r w:rsidR="009010BC">
              <w:rPr>
                <w:noProof/>
                <w:webHidden/>
              </w:rPr>
              <w:fldChar w:fldCharType="separate"/>
            </w:r>
            <w:r w:rsidR="009010BC">
              <w:rPr>
                <w:noProof/>
                <w:webHidden/>
              </w:rPr>
              <w:t>60</w:t>
            </w:r>
            <w:r w:rsidR="009010BC">
              <w:rPr>
                <w:noProof/>
                <w:webHidden/>
              </w:rPr>
              <w:fldChar w:fldCharType="end"/>
            </w:r>
          </w:hyperlink>
        </w:p>
        <w:p w14:paraId="661ED0E6" w14:textId="76BA9584" w:rsidR="009010BC" w:rsidRDefault="006E3BAA">
          <w:pPr>
            <w:pStyle w:val="TOC1"/>
            <w:rPr>
              <w:rFonts w:asciiTheme="minorHAnsi" w:eastAsiaTheme="minorEastAsia" w:hAnsiTheme="minorHAnsi" w:cstheme="minorBidi"/>
              <w:noProof/>
            </w:rPr>
          </w:pPr>
          <w:hyperlink w:anchor="_Toc508897126" w:history="1">
            <w:r w:rsidR="009010BC" w:rsidRPr="00AF7884">
              <w:rPr>
                <w:rStyle w:val="Hyperlink"/>
                <w:noProof/>
              </w:rPr>
              <w:t>DAFTAR PUSTAKA</w:t>
            </w:r>
            <w:r w:rsidR="009010BC">
              <w:rPr>
                <w:noProof/>
                <w:webHidden/>
              </w:rPr>
              <w:tab/>
            </w:r>
            <w:r w:rsidR="009010BC">
              <w:rPr>
                <w:noProof/>
                <w:webHidden/>
              </w:rPr>
              <w:fldChar w:fldCharType="begin"/>
            </w:r>
            <w:r w:rsidR="009010BC">
              <w:rPr>
                <w:noProof/>
                <w:webHidden/>
              </w:rPr>
              <w:instrText xml:space="preserve"> PAGEREF _Toc508897126 \h </w:instrText>
            </w:r>
            <w:r w:rsidR="009010BC">
              <w:rPr>
                <w:noProof/>
                <w:webHidden/>
              </w:rPr>
            </w:r>
            <w:r w:rsidR="009010BC">
              <w:rPr>
                <w:noProof/>
                <w:webHidden/>
              </w:rPr>
              <w:fldChar w:fldCharType="separate"/>
            </w:r>
            <w:r w:rsidR="009010BC">
              <w:rPr>
                <w:noProof/>
                <w:webHidden/>
              </w:rPr>
              <w:t>61</w:t>
            </w:r>
            <w:r w:rsidR="009010BC">
              <w:rPr>
                <w:noProof/>
                <w:webHidden/>
              </w:rPr>
              <w:fldChar w:fldCharType="end"/>
            </w:r>
          </w:hyperlink>
        </w:p>
        <w:p w14:paraId="4740FBB2" w14:textId="75B5C616" w:rsidR="009010BC" w:rsidRDefault="006E3BAA">
          <w:pPr>
            <w:pStyle w:val="TOC1"/>
            <w:rPr>
              <w:rFonts w:asciiTheme="minorHAnsi" w:eastAsiaTheme="minorEastAsia" w:hAnsiTheme="minorHAnsi" w:cstheme="minorBidi"/>
              <w:noProof/>
            </w:rPr>
          </w:pPr>
          <w:hyperlink w:anchor="_Toc508897127" w:history="1">
            <w:r w:rsidR="009010BC" w:rsidRPr="00AF7884">
              <w:rPr>
                <w:rStyle w:val="Hyperlink"/>
                <w:noProof/>
              </w:rPr>
              <w:t>LAMPIRAN</w:t>
            </w:r>
            <w:r w:rsidR="009010BC">
              <w:rPr>
                <w:noProof/>
                <w:webHidden/>
              </w:rPr>
              <w:tab/>
            </w:r>
            <w:r w:rsidR="009010BC">
              <w:rPr>
                <w:noProof/>
                <w:webHidden/>
              </w:rPr>
              <w:fldChar w:fldCharType="begin"/>
            </w:r>
            <w:r w:rsidR="009010BC">
              <w:rPr>
                <w:noProof/>
                <w:webHidden/>
              </w:rPr>
              <w:instrText xml:space="preserve"> PAGEREF _Toc508897127 \h </w:instrText>
            </w:r>
            <w:r w:rsidR="009010BC">
              <w:rPr>
                <w:noProof/>
                <w:webHidden/>
              </w:rPr>
            </w:r>
            <w:r w:rsidR="009010BC">
              <w:rPr>
                <w:noProof/>
                <w:webHidden/>
              </w:rPr>
              <w:fldChar w:fldCharType="separate"/>
            </w:r>
            <w:r w:rsidR="009010BC">
              <w:rPr>
                <w:noProof/>
                <w:webHidden/>
              </w:rPr>
              <w:t>68</w:t>
            </w:r>
            <w:r w:rsidR="009010BC">
              <w:rPr>
                <w:noProof/>
                <w:webHidden/>
              </w:rPr>
              <w:fldChar w:fldCharType="end"/>
            </w:r>
          </w:hyperlink>
        </w:p>
        <w:p w14:paraId="4B06E031" w14:textId="5AADEFF0" w:rsidR="003462A0" w:rsidRDefault="003462A0">
          <w:r>
            <w:rPr>
              <w:b/>
              <w:bCs/>
              <w:noProof/>
            </w:rPr>
            <w:fldChar w:fldCharType="end"/>
          </w:r>
        </w:p>
      </w:sdtContent>
    </w:sdt>
    <w:p w14:paraId="4C59DFFF" w14:textId="7587CC52" w:rsidR="007733F8" w:rsidRPr="001636CE" w:rsidRDefault="007733F8" w:rsidP="004C61FF">
      <w:pPr>
        <w:pStyle w:val="keterangan"/>
        <w:rPr>
          <w:b/>
          <w:sz w:val="28"/>
        </w:rPr>
      </w:pPr>
      <w:r w:rsidRPr="001636CE">
        <w:br w:type="page"/>
      </w:r>
    </w:p>
    <w:p w14:paraId="2EF31AE5" w14:textId="77777777" w:rsidR="007733F8" w:rsidRPr="001636CE" w:rsidRDefault="007733F8" w:rsidP="00E96068">
      <w:pPr>
        <w:pStyle w:val="Heading1"/>
        <w:numPr>
          <w:ilvl w:val="0"/>
          <w:numId w:val="0"/>
        </w:numPr>
      </w:pPr>
      <w:bookmarkStart w:id="11" w:name="_Toc508897051"/>
      <w:r w:rsidRPr="001636CE">
        <w:lastRenderedPageBreak/>
        <w:t>DAFTAR LAMPIRAN</w:t>
      </w:r>
      <w:bookmarkEnd w:id="11"/>
    </w:p>
    <w:p w14:paraId="3F5B9430" w14:textId="77777777" w:rsidR="007733F8" w:rsidRPr="001636CE" w:rsidRDefault="007733F8" w:rsidP="00E96068"/>
    <w:p w14:paraId="64DF3604" w14:textId="728C4A26" w:rsidR="009010BC" w:rsidRDefault="00505E28">
      <w:pPr>
        <w:pStyle w:val="TOC1"/>
        <w:rPr>
          <w:rFonts w:asciiTheme="minorHAnsi" w:eastAsiaTheme="minorEastAsia" w:hAnsiTheme="minorHAnsi" w:cstheme="minorBidi"/>
          <w:noProof/>
        </w:rPr>
      </w:pPr>
      <w:r w:rsidRPr="004E0075">
        <w:fldChar w:fldCharType="begin"/>
      </w:r>
      <w:r w:rsidRPr="004E0075">
        <w:instrText xml:space="preserve"> TOC \h \z \t "Lampiran,1,Lampiran sub 1,2" </w:instrText>
      </w:r>
      <w:r w:rsidRPr="004E0075">
        <w:fldChar w:fldCharType="separate"/>
      </w:r>
      <w:hyperlink w:anchor="_Toc508897128" w:history="1">
        <w:r w:rsidR="009010BC" w:rsidRPr="0066219C">
          <w:rPr>
            <w:rStyle w:val="Hyperlink"/>
            <w:noProof/>
          </w:rPr>
          <w:t>Lampiran A Desain Eksperimen</w:t>
        </w:r>
        <w:r w:rsidR="009010BC">
          <w:rPr>
            <w:noProof/>
            <w:webHidden/>
          </w:rPr>
          <w:tab/>
        </w:r>
        <w:r w:rsidR="009010BC">
          <w:rPr>
            <w:noProof/>
            <w:webHidden/>
          </w:rPr>
          <w:fldChar w:fldCharType="begin"/>
        </w:r>
        <w:r w:rsidR="009010BC">
          <w:rPr>
            <w:noProof/>
            <w:webHidden/>
          </w:rPr>
          <w:instrText xml:space="preserve"> PAGEREF _Toc508897128 \h </w:instrText>
        </w:r>
        <w:r w:rsidR="009010BC">
          <w:rPr>
            <w:noProof/>
            <w:webHidden/>
          </w:rPr>
        </w:r>
        <w:r w:rsidR="009010BC">
          <w:rPr>
            <w:noProof/>
            <w:webHidden/>
          </w:rPr>
          <w:fldChar w:fldCharType="separate"/>
        </w:r>
        <w:r w:rsidR="009010BC">
          <w:rPr>
            <w:noProof/>
            <w:webHidden/>
          </w:rPr>
          <w:t>69</w:t>
        </w:r>
        <w:r w:rsidR="009010BC">
          <w:rPr>
            <w:noProof/>
            <w:webHidden/>
          </w:rPr>
          <w:fldChar w:fldCharType="end"/>
        </w:r>
      </w:hyperlink>
    </w:p>
    <w:p w14:paraId="7AC6471D" w14:textId="0166EEAE" w:rsidR="007D3616" w:rsidRPr="001636CE" w:rsidRDefault="00505E28" w:rsidP="00DF643A">
      <w:pPr>
        <w:ind w:left="1350" w:hanging="1350"/>
      </w:pPr>
      <w:r w:rsidRPr="004E0075">
        <w:fldChar w:fldCharType="end"/>
      </w:r>
    </w:p>
    <w:p w14:paraId="428B1368" w14:textId="77777777" w:rsidR="007733F8" w:rsidRPr="001636CE" w:rsidRDefault="007733F8">
      <w:pPr>
        <w:rPr>
          <w:b/>
          <w:sz w:val="28"/>
        </w:rPr>
      </w:pPr>
      <w:r w:rsidRPr="001636CE">
        <w:br w:type="page"/>
      </w:r>
    </w:p>
    <w:p w14:paraId="6C745F3C" w14:textId="77777777" w:rsidR="007733F8" w:rsidRPr="001636CE" w:rsidRDefault="007733F8" w:rsidP="00E96068">
      <w:pPr>
        <w:pStyle w:val="Heading1"/>
        <w:numPr>
          <w:ilvl w:val="0"/>
          <w:numId w:val="0"/>
        </w:numPr>
      </w:pPr>
      <w:bookmarkStart w:id="12" w:name="_Toc508897052"/>
      <w:r w:rsidRPr="001636CE">
        <w:lastRenderedPageBreak/>
        <w:t>DAFTAR GAMBAR DAN ILUSTRASI</w:t>
      </w:r>
      <w:bookmarkEnd w:id="12"/>
    </w:p>
    <w:p w14:paraId="47767490" w14:textId="77777777" w:rsidR="007733F8" w:rsidRPr="001636CE" w:rsidRDefault="007733F8" w:rsidP="00E96068"/>
    <w:p w14:paraId="7F55A73F" w14:textId="6C3A8E71" w:rsidR="009010BC" w:rsidRDefault="00505E28">
      <w:pPr>
        <w:pStyle w:val="TOC1"/>
        <w:rPr>
          <w:rFonts w:asciiTheme="minorHAnsi" w:eastAsiaTheme="minorEastAsia" w:hAnsiTheme="minorHAnsi" w:cstheme="minorBidi"/>
          <w:noProof/>
        </w:rPr>
      </w:pPr>
      <w:r w:rsidRPr="001636CE">
        <w:fldChar w:fldCharType="begin"/>
      </w:r>
      <w:r w:rsidRPr="001636CE">
        <w:instrText xml:space="preserve"> TOC \h \z \t "Judul Gambar,1" </w:instrText>
      </w:r>
      <w:r w:rsidRPr="001636CE">
        <w:fldChar w:fldCharType="separate"/>
      </w:r>
      <w:hyperlink w:anchor="_Toc508897129" w:history="1">
        <w:r w:rsidR="009010BC" w:rsidRPr="00F11DF1">
          <w:rPr>
            <w:rStyle w:val="Hyperlink"/>
            <w:noProof/>
          </w:rPr>
          <w:t>Gambar  I</w:t>
        </w:r>
        <w:r w:rsidR="009010BC" w:rsidRPr="00F11DF1">
          <w:rPr>
            <w:rStyle w:val="Hyperlink"/>
            <w:noProof/>
          </w:rPr>
          <w:noBreakHyphen/>
          <w:t>1 Tahapan Utama Penelitian</w:t>
        </w:r>
        <w:r w:rsidR="009010BC">
          <w:rPr>
            <w:noProof/>
            <w:webHidden/>
          </w:rPr>
          <w:tab/>
        </w:r>
        <w:r w:rsidR="009010BC">
          <w:rPr>
            <w:noProof/>
            <w:webHidden/>
          </w:rPr>
          <w:fldChar w:fldCharType="begin"/>
        </w:r>
        <w:r w:rsidR="009010BC">
          <w:rPr>
            <w:noProof/>
            <w:webHidden/>
          </w:rPr>
          <w:instrText xml:space="preserve"> PAGEREF _Toc508897129 \h </w:instrText>
        </w:r>
        <w:r w:rsidR="009010BC">
          <w:rPr>
            <w:noProof/>
            <w:webHidden/>
          </w:rPr>
        </w:r>
        <w:r w:rsidR="009010BC">
          <w:rPr>
            <w:noProof/>
            <w:webHidden/>
          </w:rPr>
          <w:fldChar w:fldCharType="separate"/>
        </w:r>
        <w:r w:rsidR="009010BC">
          <w:rPr>
            <w:noProof/>
            <w:webHidden/>
          </w:rPr>
          <w:t>5</w:t>
        </w:r>
        <w:r w:rsidR="009010BC">
          <w:rPr>
            <w:noProof/>
            <w:webHidden/>
          </w:rPr>
          <w:fldChar w:fldCharType="end"/>
        </w:r>
      </w:hyperlink>
    </w:p>
    <w:p w14:paraId="13FE1426" w14:textId="0B7C94BE" w:rsidR="009010BC" w:rsidRDefault="006E3BAA">
      <w:pPr>
        <w:pStyle w:val="TOC1"/>
        <w:rPr>
          <w:rFonts w:asciiTheme="minorHAnsi" w:eastAsiaTheme="minorEastAsia" w:hAnsiTheme="minorHAnsi" w:cstheme="minorBidi"/>
          <w:noProof/>
        </w:rPr>
      </w:pPr>
      <w:hyperlink w:anchor="_Toc508897130" w:history="1">
        <w:r w:rsidR="009010BC" w:rsidRPr="00F11DF1">
          <w:rPr>
            <w:rStyle w:val="Hyperlink"/>
            <w:noProof/>
          </w:rPr>
          <w:t>Gambar- II.1 Usulan Pengujian dan Verifikasi pada BDD untuk Perancangan Perangkat Keras oleh Penelitian (Diepenbeck dan Drechsler, 2015)</w:t>
        </w:r>
        <w:r w:rsidR="009010BC">
          <w:rPr>
            <w:noProof/>
            <w:webHidden/>
          </w:rPr>
          <w:tab/>
        </w:r>
        <w:r w:rsidR="009010BC">
          <w:rPr>
            <w:noProof/>
            <w:webHidden/>
          </w:rPr>
          <w:fldChar w:fldCharType="begin"/>
        </w:r>
        <w:r w:rsidR="009010BC">
          <w:rPr>
            <w:noProof/>
            <w:webHidden/>
          </w:rPr>
          <w:instrText xml:space="preserve"> PAGEREF _Toc508897130 \h </w:instrText>
        </w:r>
        <w:r w:rsidR="009010BC">
          <w:rPr>
            <w:noProof/>
            <w:webHidden/>
          </w:rPr>
        </w:r>
        <w:r w:rsidR="009010BC">
          <w:rPr>
            <w:noProof/>
            <w:webHidden/>
          </w:rPr>
          <w:fldChar w:fldCharType="separate"/>
        </w:r>
        <w:r w:rsidR="009010BC">
          <w:rPr>
            <w:noProof/>
            <w:webHidden/>
          </w:rPr>
          <w:t>19</w:t>
        </w:r>
        <w:r w:rsidR="009010BC">
          <w:rPr>
            <w:noProof/>
            <w:webHidden/>
          </w:rPr>
          <w:fldChar w:fldCharType="end"/>
        </w:r>
      </w:hyperlink>
    </w:p>
    <w:p w14:paraId="1557BDD0" w14:textId="00F041D2" w:rsidR="009010BC" w:rsidRDefault="006E3BAA">
      <w:pPr>
        <w:pStyle w:val="TOC1"/>
        <w:rPr>
          <w:rFonts w:asciiTheme="minorHAnsi" w:eastAsiaTheme="minorEastAsia" w:hAnsiTheme="minorHAnsi" w:cstheme="minorBidi"/>
          <w:noProof/>
        </w:rPr>
      </w:pPr>
      <w:hyperlink w:anchor="_Toc508897131" w:history="1">
        <w:r w:rsidR="009010BC" w:rsidRPr="00F11DF1">
          <w:rPr>
            <w:rStyle w:val="Hyperlink"/>
            <w:noProof/>
          </w:rPr>
          <w:t>Gambar  II</w:t>
        </w:r>
        <w:r w:rsidR="009010BC" w:rsidRPr="00F11DF1">
          <w:rPr>
            <w:rStyle w:val="Hyperlink"/>
            <w:noProof/>
          </w:rPr>
          <w:noBreakHyphen/>
          <w:t>1 Proses Pengembangan dengan BDD (Ferguson, 2015)</w:t>
        </w:r>
        <w:r w:rsidR="009010BC">
          <w:rPr>
            <w:noProof/>
            <w:webHidden/>
          </w:rPr>
          <w:tab/>
        </w:r>
        <w:r w:rsidR="009010BC">
          <w:rPr>
            <w:noProof/>
            <w:webHidden/>
          </w:rPr>
          <w:fldChar w:fldCharType="begin"/>
        </w:r>
        <w:r w:rsidR="009010BC">
          <w:rPr>
            <w:noProof/>
            <w:webHidden/>
          </w:rPr>
          <w:instrText xml:space="preserve"> PAGEREF _Toc508897131 \h </w:instrText>
        </w:r>
        <w:r w:rsidR="009010BC">
          <w:rPr>
            <w:noProof/>
            <w:webHidden/>
          </w:rPr>
        </w:r>
        <w:r w:rsidR="009010BC">
          <w:rPr>
            <w:noProof/>
            <w:webHidden/>
          </w:rPr>
          <w:fldChar w:fldCharType="separate"/>
        </w:r>
        <w:r w:rsidR="009010BC">
          <w:rPr>
            <w:noProof/>
            <w:webHidden/>
          </w:rPr>
          <w:t>24</w:t>
        </w:r>
        <w:r w:rsidR="009010BC">
          <w:rPr>
            <w:noProof/>
            <w:webHidden/>
          </w:rPr>
          <w:fldChar w:fldCharType="end"/>
        </w:r>
      </w:hyperlink>
    </w:p>
    <w:p w14:paraId="62199D64" w14:textId="2496B49C" w:rsidR="009010BC" w:rsidRDefault="006E3BAA">
      <w:pPr>
        <w:pStyle w:val="TOC1"/>
        <w:rPr>
          <w:rFonts w:asciiTheme="minorHAnsi" w:eastAsiaTheme="minorEastAsia" w:hAnsiTheme="minorHAnsi" w:cstheme="minorBidi"/>
          <w:noProof/>
        </w:rPr>
      </w:pPr>
      <w:hyperlink r:id="rId10" w:anchor="_Toc508897132" w:history="1">
        <w:r w:rsidR="009010BC" w:rsidRPr="00F11DF1">
          <w:rPr>
            <w:rStyle w:val="Hyperlink"/>
            <w:noProof/>
          </w:rPr>
          <w:t>Gambar  II</w:t>
        </w:r>
        <w:r w:rsidR="009010BC" w:rsidRPr="00F11DF1">
          <w:rPr>
            <w:rStyle w:val="Hyperlink"/>
            <w:noProof/>
          </w:rPr>
          <w:noBreakHyphen/>
          <w:t xml:space="preserve">2 Contoh Konten Berkas </w:t>
        </w:r>
        <w:r w:rsidR="009010BC" w:rsidRPr="00F11DF1">
          <w:rPr>
            <w:rStyle w:val="Hyperlink"/>
            <w:b/>
            <w:noProof/>
          </w:rPr>
          <w:t>Story</w:t>
        </w:r>
        <w:r w:rsidR="009010BC">
          <w:rPr>
            <w:noProof/>
            <w:webHidden/>
          </w:rPr>
          <w:tab/>
        </w:r>
        <w:r w:rsidR="009010BC">
          <w:rPr>
            <w:noProof/>
            <w:webHidden/>
          </w:rPr>
          <w:fldChar w:fldCharType="begin"/>
        </w:r>
        <w:r w:rsidR="009010BC">
          <w:rPr>
            <w:noProof/>
            <w:webHidden/>
          </w:rPr>
          <w:instrText xml:space="preserve"> PAGEREF _Toc508897132 \h </w:instrText>
        </w:r>
        <w:r w:rsidR="009010BC">
          <w:rPr>
            <w:noProof/>
            <w:webHidden/>
          </w:rPr>
        </w:r>
        <w:r w:rsidR="009010BC">
          <w:rPr>
            <w:noProof/>
            <w:webHidden/>
          </w:rPr>
          <w:fldChar w:fldCharType="separate"/>
        </w:r>
        <w:r w:rsidR="009010BC">
          <w:rPr>
            <w:noProof/>
            <w:webHidden/>
          </w:rPr>
          <w:t>29</w:t>
        </w:r>
        <w:r w:rsidR="009010BC">
          <w:rPr>
            <w:noProof/>
            <w:webHidden/>
          </w:rPr>
          <w:fldChar w:fldCharType="end"/>
        </w:r>
      </w:hyperlink>
    </w:p>
    <w:p w14:paraId="0BB7F473" w14:textId="1FA2DA45" w:rsidR="009010BC" w:rsidRDefault="006E3BAA">
      <w:pPr>
        <w:pStyle w:val="TOC1"/>
        <w:rPr>
          <w:rFonts w:asciiTheme="minorHAnsi" w:eastAsiaTheme="minorEastAsia" w:hAnsiTheme="minorHAnsi" w:cstheme="minorBidi"/>
          <w:noProof/>
        </w:rPr>
      </w:pPr>
      <w:hyperlink w:anchor="_Toc508897133" w:history="1">
        <w:r w:rsidR="009010BC" w:rsidRPr="00F11DF1">
          <w:rPr>
            <w:rStyle w:val="Hyperlink"/>
            <w:noProof/>
          </w:rPr>
          <w:t>Gambar  II</w:t>
        </w:r>
        <w:r w:rsidR="009010BC" w:rsidRPr="00F11DF1">
          <w:rPr>
            <w:rStyle w:val="Hyperlink"/>
            <w:noProof/>
          </w:rPr>
          <w:noBreakHyphen/>
          <w:t>3 Artifak FSDD (Rutledge dkk., 2014)</w:t>
        </w:r>
        <w:r w:rsidR="009010BC">
          <w:rPr>
            <w:noProof/>
            <w:webHidden/>
          </w:rPr>
          <w:tab/>
        </w:r>
        <w:r w:rsidR="009010BC">
          <w:rPr>
            <w:noProof/>
            <w:webHidden/>
          </w:rPr>
          <w:fldChar w:fldCharType="begin"/>
        </w:r>
        <w:r w:rsidR="009010BC">
          <w:rPr>
            <w:noProof/>
            <w:webHidden/>
          </w:rPr>
          <w:instrText xml:space="preserve"> PAGEREF _Toc508897133 \h </w:instrText>
        </w:r>
        <w:r w:rsidR="009010BC">
          <w:rPr>
            <w:noProof/>
            <w:webHidden/>
          </w:rPr>
        </w:r>
        <w:r w:rsidR="009010BC">
          <w:rPr>
            <w:noProof/>
            <w:webHidden/>
          </w:rPr>
          <w:fldChar w:fldCharType="separate"/>
        </w:r>
        <w:r w:rsidR="009010BC">
          <w:rPr>
            <w:noProof/>
            <w:webHidden/>
          </w:rPr>
          <w:t>32</w:t>
        </w:r>
        <w:r w:rsidR="009010BC">
          <w:rPr>
            <w:noProof/>
            <w:webHidden/>
          </w:rPr>
          <w:fldChar w:fldCharType="end"/>
        </w:r>
      </w:hyperlink>
    </w:p>
    <w:p w14:paraId="2B29A191" w14:textId="1954E96F" w:rsidR="009010BC" w:rsidRDefault="006E3BAA">
      <w:pPr>
        <w:pStyle w:val="TOC1"/>
        <w:rPr>
          <w:rFonts w:asciiTheme="minorHAnsi" w:eastAsiaTheme="minorEastAsia" w:hAnsiTheme="minorHAnsi" w:cstheme="minorBidi"/>
          <w:noProof/>
        </w:rPr>
      </w:pPr>
      <w:hyperlink w:anchor="_Toc508897134" w:history="1">
        <w:r w:rsidR="009010BC" w:rsidRPr="00F11DF1">
          <w:rPr>
            <w:rStyle w:val="Hyperlink"/>
            <w:noProof/>
          </w:rPr>
          <w:t>Gambar  II</w:t>
        </w:r>
        <w:r w:rsidR="009010BC" w:rsidRPr="00F11DF1">
          <w:rPr>
            <w:rStyle w:val="Hyperlink"/>
            <w:noProof/>
          </w:rPr>
          <w:noBreakHyphen/>
          <w:t>4 Contoh Berkas dengan Bahasa Gherkin</w:t>
        </w:r>
        <w:r w:rsidR="009010BC">
          <w:rPr>
            <w:noProof/>
            <w:webHidden/>
          </w:rPr>
          <w:tab/>
        </w:r>
        <w:r w:rsidR="009010BC">
          <w:rPr>
            <w:noProof/>
            <w:webHidden/>
          </w:rPr>
          <w:fldChar w:fldCharType="begin"/>
        </w:r>
        <w:r w:rsidR="009010BC">
          <w:rPr>
            <w:noProof/>
            <w:webHidden/>
          </w:rPr>
          <w:instrText xml:space="preserve"> PAGEREF _Toc508897134 \h </w:instrText>
        </w:r>
        <w:r w:rsidR="009010BC">
          <w:rPr>
            <w:noProof/>
            <w:webHidden/>
          </w:rPr>
        </w:r>
        <w:r w:rsidR="009010BC">
          <w:rPr>
            <w:noProof/>
            <w:webHidden/>
          </w:rPr>
          <w:fldChar w:fldCharType="separate"/>
        </w:r>
        <w:r w:rsidR="009010BC">
          <w:rPr>
            <w:noProof/>
            <w:webHidden/>
          </w:rPr>
          <w:t>35</w:t>
        </w:r>
        <w:r w:rsidR="009010BC">
          <w:rPr>
            <w:noProof/>
            <w:webHidden/>
          </w:rPr>
          <w:fldChar w:fldCharType="end"/>
        </w:r>
      </w:hyperlink>
    </w:p>
    <w:p w14:paraId="7727FD95" w14:textId="3AFEB230" w:rsidR="009010BC" w:rsidRDefault="006E3BAA">
      <w:pPr>
        <w:pStyle w:val="TOC1"/>
        <w:rPr>
          <w:rFonts w:asciiTheme="minorHAnsi" w:eastAsiaTheme="minorEastAsia" w:hAnsiTheme="minorHAnsi" w:cstheme="minorBidi"/>
          <w:noProof/>
        </w:rPr>
      </w:pPr>
      <w:hyperlink w:anchor="_Toc508897135" w:history="1">
        <w:r w:rsidR="009010BC" w:rsidRPr="00F11DF1">
          <w:rPr>
            <w:rStyle w:val="Hyperlink"/>
            <w:noProof/>
          </w:rPr>
          <w:t>Gambar  II</w:t>
        </w:r>
        <w:r w:rsidR="009010BC" w:rsidRPr="00F11DF1">
          <w:rPr>
            <w:rStyle w:val="Hyperlink"/>
            <w:noProof/>
          </w:rPr>
          <w:noBreakHyphen/>
          <w:t xml:space="preserve">5 Contoh Berkas </w:t>
        </w:r>
        <w:r w:rsidR="009010BC" w:rsidRPr="00F11DF1">
          <w:rPr>
            <w:rStyle w:val="Hyperlink"/>
            <w:i/>
            <w:noProof/>
          </w:rPr>
          <w:t>Feature</w:t>
        </w:r>
        <w:r w:rsidR="009010BC">
          <w:rPr>
            <w:noProof/>
            <w:webHidden/>
          </w:rPr>
          <w:tab/>
        </w:r>
        <w:r w:rsidR="009010BC">
          <w:rPr>
            <w:noProof/>
            <w:webHidden/>
          </w:rPr>
          <w:fldChar w:fldCharType="begin"/>
        </w:r>
        <w:r w:rsidR="009010BC">
          <w:rPr>
            <w:noProof/>
            <w:webHidden/>
          </w:rPr>
          <w:instrText xml:space="preserve"> PAGEREF _Toc508897135 \h </w:instrText>
        </w:r>
        <w:r w:rsidR="009010BC">
          <w:rPr>
            <w:noProof/>
            <w:webHidden/>
          </w:rPr>
        </w:r>
        <w:r w:rsidR="009010BC">
          <w:rPr>
            <w:noProof/>
            <w:webHidden/>
          </w:rPr>
          <w:fldChar w:fldCharType="separate"/>
        </w:r>
        <w:r w:rsidR="009010BC">
          <w:rPr>
            <w:noProof/>
            <w:webHidden/>
          </w:rPr>
          <w:t>36</w:t>
        </w:r>
        <w:r w:rsidR="009010BC">
          <w:rPr>
            <w:noProof/>
            <w:webHidden/>
          </w:rPr>
          <w:fldChar w:fldCharType="end"/>
        </w:r>
      </w:hyperlink>
    </w:p>
    <w:p w14:paraId="54382906" w14:textId="12C46938" w:rsidR="009010BC" w:rsidRDefault="006E3BAA">
      <w:pPr>
        <w:pStyle w:val="TOC1"/>
        <w:rPr>
          <w:rFonts w:asciiTheme="minorHAnsi" w:eastAsiaTheme="minorEastAsia" w:hAnsiTheme="minorHAnsi" w:cstheme="minorBidi"/>
          <w:noProof/>
        </w:rPr>
      </w:pPr>
      <w:hyperlink w:anchor="_Toc508897136" w:history="1">
        <w:r w:rsidR="009010BC" w:rsidRPr="00F11DF1">
          <w:rPr>
            <w:rStyle w:val="Hyperlink"/>
            <w:noProof/>
          </w:rPr>
          <w:t>Gambar  II</w:t>
        </w:r>
        <w:r w:rsidR="009010BC" w:rsidRPr="00F11DF1">
          <w:rPr>
            <w:rStyle w:val="Hyperlink"/>
            <w:noProof/>
          </w:rPr>
          <w:noBreakHyphen/>
          <w:t xml:space="preserve">6 Contoh </w:t>
        </w:r>
        <w:r w:rsidR="009010BC" w:rsidRPr="00F11DF1">
          <w:rPr>
            <w:rStyle w:val="Hyperlink"/>
            <w:i/>
            <w:noProof/>
          </w:rPr>
          <w:t>Step Definition</w:t>
        </w:r>
        <w:r w:rsidR="009010BC" w:rsidRPr="00F11DF1">
          <w:rPr>
            <w:rStyle w:val="Hyperlink"/>
            <w:noProof/>
          </w:rPr>
          <w:t xml:space="preserve"> pada Gherkin</w:t>
        </w:r>
        <w:r w:rsidR="009010BC">
          <w:rPr>
            <w:noProof/>
            <w:webHidden/>
          </w:rPr>
          <w:tab/>
        </w:r>
        <w:r w:rsidR="009010BC">
          <w:rPr>
            <w:noProof/>
            <w:webHidden/>
          </w:rPr>
          <w:fldChar w:fldCharType="begin"/>
        </w:r>
        <w:r w:rsidR="009010BC">
          <w:rPr>
            <w:noProof/>
            <w:webHidden/>
          </w:rPr>
          <w:instrText xml:space="preserve"> PAGEREF _Toc508897136 \h </w:instrText>
        </w:r>
        <w:r w:rsidR="009010BC">
          <w:rPr>
            <w:noProof/>
            <w:webHidden/>
          </w:rPr>
        </w:r>
        <w:r w:rsidR="009010BC">
          <w:rPr>
            <w:noProof/>
            <w:webHidden/>
          </w:rPr>
          <w:fldChar w:fldCharType="separate"/>
        </w:r>
        <w:r w:rsidR="009010BC">
          <w:rPr>
            <w:noProof/>
            <w:webHidden/>
          </w:rPr>
          <w:t>36</w:t>
        </w:r>
        <w:r w:rsidR="009010BC">
          <w:rPr>
            <w:noProof/>
            <w:webHidden/>
          </w:rPr>
          <w:fldChar w:fldCharType="end"/>
        </w:r>
      </w:hyperlink>
    </w:p>
    <w:p w14:paraId="098ABA9A" w14:textId="2B39D096" w:rsidR="009010BC" w:rsidRDefault="006E3BAA">
      <w:pPr>
        <w:pStyle w:val="TOC1"/>
        <w:rPr>
          <w:rFonts w:asciiTheme="minorHAnsi" w:eastAsiaTheme="minorEastAsia" w:hAnsiTheme="minorHAnsi" w:cstheme="minorBidi"/>
          <w:noProof/>
        </w:rPr>
      </w:pPr>
      <w:hyperlink w:anchor="_Toc508897137" w:history="1">
        <w:r w:rsidR="009010BC" w:rsidRPr="00F11DF1">
          <w:rPr>
            <w:rStyle w:val="Hyperlink"/>
            <w:noProof/>
          </w:rPr>
          <w:t>Gambar  II</w:t>
        </w:r>
        <w:r w:rsidR="009010BC" w:rsidRPr="00F11DF1">
          <w:rPr>
            <w:rStyle w:val="Hyperlink"/>
            <w:noProof/>
          </w:rPr>
          <w:noBreakHyphen/>
          <w:t xml:space="preserve">7 Asitektur Gherkin </w:t>
        </w:r>
        <w:r w:rsidR="009010BC" w:rsidRPr="00F11DF1">
          <w:rPr>
            <w:rStyle w:val="Hyperlink"/>
            <w:noProof/>
            <w:lang w:val="en-GB"/>
          </w:rPr>
          <w:t>(Cucumber, 2018)</w:t>
        </w:r>
        <w:r w:rsidR="009010BC">
          <w:rPr>
            <w:noProof/>
            <w:webHidden/>
          </w:rPr>
          <w:tab/>
        </w:r>
        <w:r w:rsidR="009010BC">
          <w:rPr>
            <w:noProof/>
            <w:webHidden/>
          </w:rPr>
          <w:fldChar w:fldCharType="begin"/>
        </w:r>
        <w:r w:rsidR="009010BC">
          <w:rPr>
            <w:noProof/>
            <w:webHidden/>
          </w:rPr>
          <w:instrText xml:space="preserve"> PAGEREF _Toc508897137 \h </w:instrText>
        </w:r>
        <w:r w:rsidR="009010BC">
          <w:rPr>
            <w:noProof/>
            <w:webHidden/>
          </w:rPr>
        </w:r>
        <w:r w:rsidR="009010BC">
          <w:rPr>
            <w:noProof/>
            <w:webHidden/>
          </w:rPr>
          <w:fldChar w:fldCharType="separate"/>
        </w:r>
        <w:r w:rsidR="009010BC">
          <w:rPr>
            <w:noProof/>
            <w:webHidden/>
          </w:rPr>
          <w:t>37</w:t>
        </w:r>
        <w:r w:rsidR="009010BC">
          <w:rPr>
            <w:noProof/>
            <w:webHidden/>
          </w:rPr>
          <w:fldChar w:fldCharType="end"/>
        </w:r>
      </w:hyperlink>
    </w:p>
    <w:p w14:paraId="2A255D3E" w14:textId="0408064E" w:rsidR="009010BC" w:rsidRDefault="006E3BAA">
      <w:pPr>
        <w:pStyle w:val="TOC1"/>
        <w:rPr>
          <w:rFonts w:asciiTheme="minorHAnsi" w:eastAsiaTheme="minorEastAsia" w:hAnsiTheme="minorHAnsi" w:cstheme="minorBidi"/>
          <w:noProof/>
        </w:rPr>
      </w:pPr>
      <w:hyperlink w:anchor="_Toc508897138" w:history="1">
        <w:r w:rsidR="009010BC" w:rsidRPr="00F11DF1">
          <w:rPr>
            <w:rStyle w:val="Hyperlink"/>
            <w:noProof/>
          </w:rPr>
          <w:t>Gambar  II</w:t>
        </w:r>
        <w:r w:rsidR="009010BC" w:rsidRPr="00F11DF1">
          <w:rPr>
            <w:rStyle w:val="Hyperlink"/>
            <w:noProof/>
          </w:rPr>
          <w:noBreakHyphen/>
          <w:t xml:space="preserve">8 AST yang dihasilkan oleh </w:t>
        </w:r>
        <w:r w:rsidR="009010BC" w:rsidRPr="00F11DF1">
          <w:rPr>
            <w:rStyle w:val="Hyperlink"/>
            <w:i/>
            <w:noProof/>
          </w:rPr>
          <w:t>parser</w:t>
        </w:r>
        <w:r w:rsidR="009010BC" w:rsidRPr="00F11DF1">
          <w:rPr>
            <w:rStyle w:val="Hyperlink"/>
            <w:noProof/>
          </w:rPr>
          <w:t xml:space="preserve"> </w:t>
        </w:r>
        <w:r w:rsidR="009010BC" w:rsidRPr="00F11DF1">
          <w:rPr>
            <w:rStyle w:val="Hyperlink"/>
            <w:noProof/>
            <w:lang w:val="en-GB"/>
          </w:rPr>
          <w:t>(Cucumber, 2018)</w:t>
        </w:r>
        <w:r w:rsidR="009010BC">
          <w:rPr>
            <w:noProof/>
            <w:webHidden/>
          </w:rPr>
          <w:tab/>
        </w:r>
        <w:r w:rsidR="009010BC">
          <w:rPr>
            <w:noProof/>
            <w:webHidden/>
          </w:rPr>
          <w:fldChar w:fldCharType="begin"/>
        </w:r>
        <w:r w:rsidR="009010BC">
          <w:rPr>
            <w:noProof/>
            <w:webHidden/>
          </w:rPr>
          <w:instrText xml:space="preserve"> PAGEREF _Toc508897138 \h </w:instrText>
        </w:r>
        <w:r w:rsidR="009010BC">
          <w:rPr>
            <w:noProof/>
            <w:webHidden/>
          </w:rPr>
        </w:r>
        <w:r w:rsidR="009010BC">
          <w:rPr>
            <w:noProof/>
            <w:webHidden/>
          </w:rPr>
          <w:fldChar w:fldCharType="separate"/>
        </w:r>
        <w:r w:rsidR="009010BC">
          <w:rPr>
            <w:noProof/>
            <w:webHidden/>
          </w:rPr>
          <w:t>38</w:t>
        </w:r>
        <w:r w:rsidR="009010BC">
          <w:rPr>
            <w:noProof/>
            <w:webHidden/>
          </w:rPr>
          <w:fldChar w:fldCharType="end"/>
        </w:r>
      </w:hyperlink>
    </w:p>
    <w:p w14:paraId="7676EF4F" w14:textId="230D0362" w:rsidR="009010BC" w:rsidRDefault="006E3BAA">
      <w:pPr>
        <w:pStyle w:val="TOC1"/>
        <w:rPr>
          <w:rFonts w:asciiTheme="minorHAnsi" w:eastAsiaTheme="minorEastAsia" w:hAnsiTheme="minorHAnsi" w:cstheme="minorBidi"/>
          <w:noProof/>
        </w:rPr>
      </w:pPr>
      <w:hyperlink w:anchor="_Toc508897139" w:history="1">
        <w:r w:rsidR="009010BC" w:rsidRPr="00F11DF1">
          <w:rPr>
            <w:rStyle w:val="Hyperlink"/>
            <w:noProof/>
          </w:rPr>
          <w:t>Gambar  III</w:t>
        </w:r>
        <w:r w:rsidR="009010BC" w:rsidRPr="00F11DF1">
          <w:rPr>
            <w:rStyle w:val="Hyperlink"/>
            <w:noProof/>
          </w:rPr>
          <w:noBreakHyphen/>
          <w:t>1 Aktivitas V&amp;V pada BDD</w:t>
        </w:r>
        <w:r w:rsidR="009010BC">
          <w:rPr>
            <w:noProof/>
            <w:webHidden/>
          </w:rPr>
          <w:tab/>
        </w:r>
        <w:r w:rsidR="009010BC">
          <w:rPr>
            <w:noProof/>
            <w:webHidden/>
          </w:rPr>
          <w:fldChar w:fldCharType="begin"/>
        </w:r>
        <w:r w:rsidR="009010BC">
          <w:rPr>
            <w:noProof/>
            <w:webHidden/>
          </w:rPr>
          <w:instrText xml:space="preserve"> PAGEREF _Toc508897139 \h </w:instrText>
        </w:r>
        <w:r w:rsidR="009010BC">
          <w:rPr>
            <w:noProof/>
            <w:webHidden/>
          </w:rPr>
        </w:r>
        <w:r w:rsidR="009010BC">
          <w:rPr>
            <w:noProof/>
            <w:webHidden/>
          </w:rPr>
          <w:fldChar w:fldCharType="separate"/>
        </w:r>
        <w:r w:rsidR="009010BC">
          <w:rPr>
            <w:noProof/>
            <w:webHidden/>
          </w:rPr>
          <w:t>48</w:t>
        </w:r>
        <w:r w:rsidR="009010BC">
          <w:rPr>
            <w:noProof/>
            <w:webHidden/>
          </w:rPr>
          <w:fldChar w:fldCharType="end"/>
        </w:r>
      </w:hyperlink>
    </w:p>
    <w:p w14:paraId="4BC79718" w14:textId="63D52F68" w:rsidR="009010BC" w:rsidRDefault="006E3BAA">
      <w:pPr>
        <w:pStyle w:val="TOC1"/>
        <w:rPr>
          <w:rFonts w:asciiTheme="minorHAnsi" w:eastAsiaTheme="minorEastAsia" w:hAnsiTheme="minorHAnsi" w:cstheme="minorBidi"/>
          <w:noProof/>
        </w:rPr>
      </w:pPr>
      <w:hyperlink w:anchor="_Toc508897140" w:history="1">
        <w:r w:rsidR="009010BC" w:rsidRPr="00F11DF1">
          <w:rPr>
            <w:rStyle w:val="Hyperlink"/>
            <w:noProof/>
          </w:rPr>
          <w:t>Gambar  III</w:t>
        </w:r>
        <w:r w:rsidR="009010BC" w:rsidRPr="00F11DF1">
          <w:rPr>
            <w:rStyle w:val="Hyperlink"/>
            <w:noProof/>
          </w:rPr>
          <w:noBreakHyphen/>
          <w:t>2 Integrasi Verifikasi Formal pada Pengembangan PL dengan BDD</w:t>
        </w:r>
        <w:r w:rsidR="009010BC">
          <w:rPr>
            <w:noProof/>
            <w:webHidden/>
          </w:rPr>
          <w:tab/>
        </w:r>
        <w:r w:rsidR="009010BC">
          <w:rPr>
            <w:noProof/>
            <w:webHidden/>
          </w:rPr>
          <w:fldChar w:fldCharType="begin"/>
        </w:r>
        <w:r w:rsidR="009010BC">
          <w:rPr>
            <w:noProof/>
            <w:webHidden/>
          </w:rPr>
          <w:instrText xml:space="preserve"> PAGEREF _Toc508897140 \h </w:instrText>
        </w:r>
        <w:r w:rsidR="009010BC">
          <w:rPr>
            <w:noProof/>
            <w:webHidden/>
          </w:rPr>
        </w:r>
        <w:r w:rsidR="009010BC">
          <w:rPr>
            <w:noProof/>
            <w:webHidden/>
          </w:rPr>
          <w:fldChar w:fldCharType="separate"/>
        </w:r>
        <w:r w:rsidR="009010BC">
          <w:rPr>
            <w:noProof/>
            <w:webHidden/>
          </w:rPr>
          <w:t>53</w:t>
        </w:r>
        <w:r w:rsidR="009010BC">
          <w:rPr>
            <w:noProof/>
            <w:webHidden/>
          </w:rPr>
          <w:fldChar w:fldCharType="end"/>
        </w:r>
      </w:hyperlink>
    </w:p>
    <w:p w14:paraId="4F1ED70E" w14:textId="50C70D4A" w:rsidR="00505E28" w:rsidRPr="001636CE" w:rsidRDefault="00505E28" w:rsidP="00501B29">
      <w:pPr>
        <w:pStyle w:val="keterangan"/>
        <w:spacing w:line="240" w:lineRule="auto"/>
        <w:jc w:val="left"/>
      </w:pPr>
      <w:r w:rsidRPr="001636CE">
        <w:rPr>
          <w:rFonts w:cs="Times New Roman"/>
          <w:szCs w:val="24"/>
        </w:rPr>
        <w:fldChar w:fldCharType="end"/>
      </w:r>
    </w:p>
    <w:p w14:paraId="73F214F9" w14:textId="77777777" w:rsidR="007733F8" w:rsidRPr="001636CE" w:rsidRDefault="007733F8">
      <w:pPr>
        <w:rPr>
          <w:b/>
          <w:sz w:val="28"/>
        </w:rPr>
      </w:pPr>
      <w:r w:rsidRPr="001636CE">
        <w:br w:type="page"/>
      </w:r>
    </w:p>
    <w:p w14:paraId="291B9A5B" w14:textId="77777777" w:rsidR="007733F8" w:rsidRPr="001636CE" w:rsidRDefault="00BC01EE" w:rsidP="00E96068">
      <w:pPr>
        <w:pStyle w:val="Heading1"/>
        <w:numPr>
          <w:ilvl w:val="0"/>
          <w:numId w:val="0"/>
        </w:numPr>
      </w:pPr>
      <w:bookmarkStart w:id="13" w:name="_Toc508897053"/>
      <w:r w:rsidRPr="001636CE">
        <w:lastRenderedPageBreak/>
        <w:t>DAFTAR TABEL</w:t>
      </w:r>
      <w:bookmarkEnd w:id="13"/>
    </w:p>
    <w:p w14:paraId="22FD5F51" w14:textId="77777777" w:rsidR="00BC01EE" w:rsidRPr="001636CE" w:rsidRDefault="00BC01EE" w:rsidP="00E96068"/>
    <w:p w14:paraId="0E7068E1" w14:textId="08718C9D" w:rsidR="009010BC" w:rsidRDefault="00505E28">
      <w:pPr>
        <w:pStyle w:val="TOC1"/>
        <w:rPr>
          <w:rFonts w:asciiTheme="minorHAnsi" w:eastAsiaTheme="minorEastAsia" w:hAnsiTheme="minorHAnsi" w:cstheme="minorBidi"/>
          <w:noProof/>
        </w:rPr>
      </w:pPr>
      <w:r w:rsidRPr="001636CE">
        <w:fldChar w:fldCharType="begin"/>
      </w:r>
      <w:r w:rsidRPr="001636CE">
        <w:instrText xml:space="preserve"> TOC \h \z \t "tabel jstified,3,judul Tabel,1,tabel,3,judulsubababab,2,tabel centered,3" </w:instrText>
      </w:r>
      <w:r w:rsidRPr="001636CE">
        <w:fldChar w:fldCharType="separate"/>
      </w:r>
      <w:hyperlink w:anchor="_Toc508897141" w:history="1">
        <w:r w:rsidR="009010BC" w:rsidRPr="00C472B1">
          <w:rPr>
            <w:rStyle w:val="Hyperlink"/>
            <w:noProof/>
          </w:rPr>
          <w:t>Tabel II</w:t>
        </w:r>
        <w:r w:rsidR="009010BC" w:rsidRPr="00C472B1">
          <w:rPr>
            <w:rStyle w:val="Hyperlink"/>
            <w:noProof/>
          </w:rPr>
          <w:noBreakHyphen/>
          <w:t>1 Dukungan Karakteristik BDD pada Kakas (Solis dan Wang, 2011)</w:t>
        </w:r>
        <w:r w:rsidR="009010BC">
          <w:rPr>
            <w:noProof/>
            <w:webHidden/>
          </w:rPr>
          <w:tab/>
        </w:r>
        <w:r w:rsidR="009010BC">
          <w:rPr>
            <w:noProof/>
            <w:webHidden/>
          </w:rPr>
          <w:fldChar w:fldCharType="begin"/>
        </w:r>
        <w:r w:rsidR="009010BC">
          <w:rPr>
            <w:noProof/>
            <w:webHidden/>
          </w:rPr>
          <w:instrText xml:space="preserve"> PAGEREF _Toc508897141 \h </w:instrText>
        </w:r>
        <w:r w:rsidR="009010BC">
          <w:rPr>
            <w:noProof/>
            <w:webHidden/>
          </w:rPr>
        </w:r>
        <w:r w:rsidR="009010BC">
          <w:rPr>
            <w:noProof/>
            <w:webHidden/>
          </w:rPr>
          <w:fldChar w:fldCharType="separate"/>
        </w:r>
        <w:r w:rsidR="009010BC">
          <w:rPr>
            <w:noProof/>
            <w:webHidden/>
          </w:rPr>
          <w:t>28</w:t>
        </w:r>
        <w:r w:rsidR="009010BC">
          <w:rPr>
            <w:noProof/>
            <w:webHidden/>
          </w:rPr>
          <w:fldChar w:fldCharType="end"/>
        </w:r>
      </w:hyperlink>
    </w:p>
    <w:p w14:paraId="09743551" w14:textId="40182065" w:rsidR="009010BC" w:rsidRDefault="006E3BAA">
      <w:pPr>
        <w:pStyle w:val="TOC1"/>
        <w:rPr>
          <w:rFonts w:asciiTheme="minorHAnsi" w:eastAsiaTheme="minorEastAsia" w:hAnsiTheme="minorHAnsi" w:cstheme="minorBidi"/>
          <w:noProof/>
        </w:rPr>
      </w:pPr>
      <w:hyperlink w:anchor="_Toc508897142" w:history="1">
        <w:r w:rsidR="009010BC" w:rsidRPr="00C472B1">
          <w:rPr>
            <w:rStyle w:val="Hyperlink"/>
            <w:noProof/>
          </w:rPr>
          <w:t>Tabel II</w:t>
        </w:r>
        <w:r w:rsidR="009010BC" w:rsidRPr="00C472B1">
          <w:rPr>
            <w:rStyle w:val="Hyperlink"/>
            <w:noProof/>
          </w:rPr>
          <w:noBreakHyphen/>
          <w:t>2 Beberapa DSL yang digunakan secara luas (Mernik dkk., 2005)</w:t>
        </w:r>
        <w:r w:rsidR="009010BC">
          <w:rPr>
            <w:noProof/>
            <w:webHidden/>
          </w:rPr>
          <w:tab/>
        </w:r>
        <w:r w:rsidR="009010BC">
          <w:rPr>
            <w:noProof/>
            <w:webHidden/>
          </w:rPr>
          <w:fldChar w:fldCharType="begin"/>
        </w:r>
        <w:r w:rsidR="009010BC">
          <w:rPr>
            <w:noProof/>
            <w:webHidden/>
          </w:rPr>
          <w:instrText xml:space="preserve"> PAGEREF _Toc508897142 \h </w:instrText>
        </w:r>
        <w:r w:rsidR="009010BC">
          <w:rPr>
            <w:noProof/>
            <w:webHidden/>
          </w:rPr>
        </w:r>
        <w:r w:rsidR="009010BC">
          <w:rPr>
            <w:noProof/>
            <w:webHidden/>
          </w:rPr>
          <w:fldChar w:fldCharType="separate"/>
        </w:r>
        <w:r w:rsidR="009010BC">
          <w:rPr>
            <w:noProof/>
            <w:webHidden/>
          </w:rPr>
          <w:t>33</w:t>
        </w:r>
        <w:r w:rsidR="009010BC">
          <w:rPr>
            <w:noProof/>
            <w:webHidden/>
          </w:rPr>
          <w:fldChar w:fldCharType="end"/>
        </w:r>
      </w:hyperlink>
    </w:p>
    <w:p w14:paraId="4A2E1308" w14:textId="1BB85C70" w:rsidR="009010BC" w:rsidRDefault="006E3BAA">
      <w:pPr>
        <w:pStyle w:val="TOC1"/>
        <w:rPr>
          <w:rFonts w:asciiTheme="minorHAnsi" w:eastAsiaTheme="minorEastAsia" w:hAnsiTheme="minorHAnsi" w:cstheme="minorBidi"/>
          <w:noProof/>
        </w:rPr>
      </w:pPr>
      <w:hyperlink w:anchor="_Toc508897143" w:history="1">
        <w:r w:rsidR="009010BC" w:rsidRPr="00C472B1">
          <w:rPr>
            <w:rStyle w:val="Hyperlink"/>
            <w:noProof/>
          </w:rPr>
          <w:t>Tabel II</w:t>
        </w:r>
        <w:r w:rsidR="009010BC" w:rsidRPr="00C472B1">
          <w:rPr>
            <w:rStyle w:val="Hyperlink"/>
            <w:noProof/>
          </w:rPr>
          <w:noBreakHyphen/>
          <w:t>3 Daftar Framework yang Mampu Diintegrasikan dengan Cucumber</w:t>
        </w:r>
        <w:r w:rsidR="009010BC">
          <w:rPr>
            <w:noProof/>
            <w:webHidden/>
          </w:rPr>
          <w:tab/>
        </w:r>
        <w:r w:rsidR="009010BC">
          <w:rPr>
            <w:noProof/>
            <w:webHidden/>
          </w:rPr>
          <w:fldChar w:fldCharType="begin"/>
        </w:r>
        <w:r w:rsidR="009010BC">
          <w:rPr>
            <w:noProof/>
            <w:webHidden/>
          </w:rPr>
          <w:instrText xml:space="preserve"> PAGEREF _Toc508897143 \h </w:instrText>
        </w:r>
        <w:r w:rsidR="009010BC">
          <w:rPr>
            <w:noProof/>
            <w:webHidden/>
          </w:rPr>
        </w:r>
        <w:r w:rsidR="009010BC">
          <w:rPr>
            <w:noProof/>
            <w:webHidden/>
          </w:rPr>
          <w:fldChar w:fldCharType="separate"/>
        </w:r>
        <w:r w:rsidR="009010BC">
          <w:rPr>
            <w:noProof/>
            <w:webHidden/>
          </w:rPr>
          <w:t>41</w:t>
        </w:r>
        <w:r w:rsidR="009010BC">
          <w:rPr>
            <w:noProof/>
            <w:webHidden/>
          </w:rPr>
          <w:fldChar w:fldCharType="end"/>
        </w:r>
      </w:hyperlink>
    </w:p>
    <w:p w14:paraId="649CF2FE" w14:textId="5B054C19" w:rsidR="009010BC" w:rsidRDefault="006E3BAA">
      <w:pPr>
        <w:pStyle w:val="TOC1"/>
        <w:rPr>
          <w:rFonts w:asciiTheme="minorHAnsi" w:eastAsiaTheme="minorEastAsia" w:hAnsiTheme="minorHAnsi" w:cstheme="minorBidi"/>
          <w:noProof/>
        </w:rPr>
      </w:pPr>
      <w:hyperlink w:anchor="_Toc508897144" w:history="1">
        <w:r w:rsidR="009010BC" w:rsidRPr="00C472B1">
          <w:rPr>
            <w:rStyle w:val="Hyperlink"/>
            <w:noProof/>
          </w:rPr>
          <w:t>Tabel II</w:t>
        </w:r>
        <w:r w:rsidR="009010BC" w:rsidRPr="00C472B1">
          <w:rPr>
            <w:rStyle w:val="Hyperlink"/>
            <w:noProof/>
          </w:rPr>
          <w:noBreakHyphen/>
          <w:t xml:space="preserve">4 Daftar Framework yang Mampu Diintegrasikan dengan JBehave </w:t>
        </w:r>
        <w:r w:rsidR="009010BC" w:rsidRPr="00C472B1">
          <w:rPr>
            <w:rStyle w:val="Hyperlink"/>
            <w:noProof/>
            <w:lang w:val="en-GB"/>
          </w:rPr>
          <w:t>(JBehave, 2018)</w:t>
        </w:r>
        <w:r w:rsidR="009010BC">
          <w:rPr>
            <w:noProof/>
            <w:webHidden/>
          </w:rPr>
          <w:tab/>
        </w:r>
        <w:r w:rsidR="009010BC">
          <w:rPr>
            <w:noProof/>
            <w:webHidden/>
          </w:rPr>
          <w:fldChar w:fldCharType="begin"/>
        </w:r>
        <w:r w:rsidR="009010BC">
          <w:rPr>
            <w:noProof/>
            <w:webHidden/>
          </w:rPr>
          <w:instrText xml:space="preserve"> PAGEREF _Toc508897144 \h </w:instrText>
        </w:r>
        <w:r w:rsidR="009010BC">
          <w:rPr>
            <w:noProof/>
            <w:webHidden/>
          </w:rPr>
        </w:r>
        <w:r w:rsidR="009010BC">
          <w:rPr>
            <w:noProof/>
            <w:webHidden/>
          </w:rPr>
          <w:fldChar w:fldCharType="separate"/>
        </w:r>
        <w:r w:rsidR="009010BC">
          <w:rPr>
            <w:noProof/>
            <w:webHidden/>
          </w:rPr>
          <w:t>42</w:t>
        </w:r>
        <w:r w:rsidR="009010BC">
          <w:rPr>
            <w:noProof/>
            <w:webHidden/>
          </w:rPr>
          <w:fldChar w:fldCharType="end"/>
        </w:r>
      </w:hyperlink>
    </w:p>
    <w:p w14:paraId="7422F959" w14:textId="7D22BB59" w:rsidR="009010BC" w:rsidRDefault="006E3BAA">
      <w:pPr>
        <w:pStyle w:val="TOC1"/>
        <w:rPr>
          <w:rFonts w:asciiTheme="minorHAnsi" w:eastAsiaTheme="minorEastAsia" w:hAnsiTheme="minorHAnsi" w:cstheme="minorBidi"/>
          <w:noProof/>
        </w:rPr>
      </w:pPr>
      <w:hyperlink w:anchor="_Toc508897145" w:history="1">
        <w:r w:rsidR="009010BC" w:rsidRPr="00C472B1">
          <w:rPr>
            <w:rStyle w:val="Hyperlink"/>
            <w:noProof/>
          </w:rPr>
          <w:t>Tabel II</w:t>
        </w:r>
        <w:r w:rsidR="009010BC" w:rsidRPr="00C472B1">
          <w:rPr>
            <w:rStyle w:val="Hyperlink"/>
            <w:noProof/>
          </w:rPr>
          <w:noBreakHyphen/>
          <w:t>5 Perbandingan JBehave dan Cucumber (Gamage, 2017; Kolesnik, 2013)</w:t>
        </w:r>
        <w:r w:rsidR="009010BC">
          <w:rPr>
            <w:noProof/>
            <w:webHidden/>
          </w:rPr>
          <w:tab/>
        </w:r>
        <w:r w:rsidR="009010BC">
          <w:rPr>
            <w:noProof/>
            <w:webHidden/>
          </w:rPr>
          <w:fldChar w:fldCharType="begin"/>
        </w:r>
        <w:r w:rsidR="009010BC">
          <w:rPr>
            <w:noProof/>
            <w:webHidden/>
          </w:rPr>
          <w:instrText xml:space="preserve"> PAGEREF _Toc508897145 \h </w:instrText>
        </w:r>
        <w:r w:rsidR="009010BC">
          <w:rPr>
            <w:noProof/>
            <w:webHidden/>
          </w:rPr>
        </w:r>
        <w:r w:rsidR="009010BC">
          <w:rPr>
            <w:noProof/>
            <w:webHidden/>
          </w:rPr>
          <w:fldChar w:fldCharType="separate"/>
        </w:r>
        <w:r w:rsidR="009010BC">
          <w:rPr>
            <w:noProof/>
            <w:webHidden/>
          </w:rPr>
          <w:t>43</w:t>
        </w:r>
        <w:r w:rsidR="009010BC">
          <w:rPr>
            <w:noProof/>
            <w:webHidden/>
          </w:rPr>
          <w:fldChar w:fldCharType="end"/>
        </w:r>
      </w:hyperlink>
    </w:p>
    <w:p w14:paraId="0554EBFF" w14:textId="541D9881" w:rsidR="006C4F26" w:rsidRPr="001636CE" w:rsidRDefault="00505E28" w:rsidP="00505E28">
      <w:pPr>
        <w:pStyle w:val="keterangan"/>
        <w:rPr>
          <w:rFonts w:cs="Times New Roman"/>
          <w:szCs w:val="24"/>
        </w:rPr>
      </w:pPr>
      <w:r w:rsidRPr="001636CE">
        <w:rPr>
          <w:rFonts w:cs="Times New Roman"/>
          <w:szCs w:val="24"/>
        </w:rPr>
        <w:fldChar w:fldCharType="end"/>
      </w:r>
    </w:p>
    <w:p w14:paraId="25EE4598" w14:textId="2DC0F818" w:rsidR="00526C2F" w:rsidRPr="001636CE" w:rsidRDefault="00526C2F" w:rsidP="00505E28">
      <w:pPr>
        <w:pStyle w:val="keterangan"/>
      </w:pPr>
    </w:p>
    <w:p w14:paraId="40F09549" w14:textId="77777777" w:rsidR="00BC01EE" w:rsidRPr="001636CE" w:rsidRDefault="00BC01EE">
      <w:pPr>
        <w:rPr>
          <w:b/>
          <w:sz w:val="28"/>
        </w:rPr>
      </w:pPr>
      <w:r w:rsidRPr="001636CE">
        <w:br w:type="page"/>
      </w:r>
    </w:p>
    <w:p w14:paraId="689BECC8" w14:textId="63F6BBFC" w:rsidR="00BC01EE" w:rsidRPr="001636CE" w:rsidRDefault="00BC01EE" w:rsidP="00E96068">
      <w:pPr>
        <w:pStyle w:val="Heading1"/>
        <w:numPr>
          <w:ilvl w:val="0"/>
          <w:numId w:val="0"/>
        </w:numPr>
        <w:rPr>
          <w:noProof/>
        </w:rPr>
      </w:pPr>
      <w:bookmarkStart w:id="14" w:name="_Toc508897054"/>
      <w:r w:rsidRPr="001636CE">
        <w:rPr>
          <w:noProof/>
        </w:rPr>
        <w:lastRenderedPageBreak/>
        <w:t>DAFTAR SINGKATAN DAN LAMBANG</w:t>
      </w:r>
      <w:bookmarkEnd w:id="14"/>
    </w:p>
    <w:p w14:paraId="40D797A3" w14:textId="77777777" w:rsidR="00BC01EE" w:rsidRPr="001636CE" w:rsidRDefault="00BC01EE" w:rsidP="00E96068">
      <w:pPr>
        <w:rPr>
          <w:noProof/>
        </w:rPr>
      </w:pPr>
    </w:p>
    <w:p w14:paraId="29E12008" w14:textId="77777777" w:rsidR="00BC01EE" w:rsidRPr="001636CE" w:rsidRDefault="00BC01EE" w:rsidP="00E96068">
      <w:pPr>
        <w:rPr>
          <w:noProof/>
        </w:rPr>
      </w:pPr>
    </w:p>
    <w:tbl>
      <w:tblPr>
        <w:tblW w:w="8010" w:type="dxa"/>
        <w:tblLayout w:type="fixed"/>
        <w:tblLook w:val="04A0" w:firstRow="1" w:lastRow="0" w:firstColumn="1" w:lastColumn="0" w:noHBand="0" w:noVBand="1"/>
      </w:tblPr>
      <w:tblGrid>
        <w:gridCol w:w="1620"/>
        <w:gridCol w:w="4590"/>
        <w:gridCol w:w="1800"/>
      </w:tblGrid>
      <w:tr w:rsidR="00BC01EE" w:rsidRPr="001636CE" w14:paraId="0888955E" w14:textId="77777777" w:rsidTr="00C71890">
        <w:trPr>
          <w:trHeight w:val="274"/>
        </w:trPr>
        <w:tc>
          <w:tcPr>
            <w:tcW w:w="1620" w:type="dxa"/>
            <w:shd w:val="clear" w:color="auto" w:fill="auto"/>
            <w:noWrap/>
          </w:tcPr>
          <w:p w14:paraId="3C96A840" w14:textId="77777777" w:rsidR="00BC01EE" w:rsidRPr="001636CE" w:rsidRDefault="00BC01EE" w:rsidP="00BC01EE">
            <w:pPr>
              <w:rPr>
                <w:noProof/>
                <w:lang w:val="af-ZA"/>
              </w:rPr>
            </w:pPr>
            <w:r w:rsidRPr="001636CE">
              <w:rPr>
                <w:noProof/>
                <w:lang w:val="af-ZA"/>
              </w:rPr>
              <w:t>SINGKATAN</w:t>
            </w:r>
          </w:p>
          <w:p w14:paraId="7AC174D1" w14:textId="77777777" w:rsidR="00BC01EE" w:rsidRPr="001636CE" w:rsidRDefault="00BC01EE" w:rsidP="00BC01EE">
            <w:pPr>
              <w:rPr>
                <w:noProof/>
                <w:lang w:val="af-ZA"/>
              </w:rPr>
            </w:pPr>
          </w:p>
        </w:tc>
        <w:tc>
          <w:tcPr>
            <w:tcW w:w="4590" w:type="dxa"/>
            <w:shd w:val="clear" w:color="auto" w:fill="auto"/>
            <w:noWrap/>
          </w:tcPr>
          <w:p w14:paraId="6AAB6066" w14:textId="77777777" w:rsidR="00BC01EE" w:rsidRPr="001636CE" w:rsidRDefault="00BC01EE" w:rsidP="00BC01EE">
            <w:pPr>
              <w:jc w:val="center"/>
              <w:rPr>
                <w:noProof/>
                <w:lang w:val="af-ZA"/>
              </w:rPr>
            </w:pPr>
            <w:r w:rsidRPr="001636CE">
              <w:rPr>
                <w:noProof/>
                <w:lang w:val="af-ZA"/>
              </w:rPr>
              <w:t>Nama</w:t>
            </w:r>
          </w:p>
        </w:tc>
        <w:tc>
          <w:tcPr>
            <w:tcW w:w="1800" w:type="dxa"/>
          </w:tcPr>
          <w:p w14:paraId="4B9E073D" w14:textId="77777777" w:rsidR="00BC01EE" w:rsidRPr="001636CE" w:rsidRDefault="00BC01EE" w:rsidP="00BC01EE">
            <w:pPr>
              <w:rPr>
                <w:noProof/>
                <w:lang w:val="af-ZA"/>
              </w:rPr>
            </w:pPr>
            <w:r w:rsidRPr="001636CE">
              <w:rPr>
                <w:noProof/>
                <w:lang w:val="af-ZA"/>
              </w:rPr>
              <w:t>Pemakaian pertama kali pada halaman</w:t>
            </w:r>
          </w:p>
        </w:tc>
      </w:tr>
      <w:tr w:rsidR="00BC01EE" w:rsidRPr="001636CE" w14:paraId="6C9BB752" w14:textId="77777777" w:rsidTr="00C71890">
        <w:trPr>
          <w:trHeight w:val="274"/>
        </w:trPr>
        <w:tc>
          <w:tcPr>
            <w:tcW w:w="1620" w:type="dxa"/>
            <w:shd w:val="clear" w:color="auto" w:fill="auto"/>
            <w:noWrap/>
          </w:tcPr>
          <w:p w14:paraId="7AD6E154" w14:textId="74D545FA" w:rsidR="00BC01EE" w:rsidRPr="001636CE" w:rsidRDefault="00643FE4" w:rsidP="00BC01EE">
            <w:pPr>
              <w:rPr>
                <w:noProof/>
                <w:lang w:val="af-ZA"/>
              </w:rPr>
            </w:pPr>
            <w:r>
              <w:rPr>
                <w:noProof/>
                <w:lang w:val="af-ZA"/>
              </w:rPr>
              <w:t>DSL</w:t>
            </w:r>
          </w:p>
        </w:tc>
        <w:tc>
          <w:tcPr>
            <w:tcW w:w="4590" w:type="dxa"/>
            <w:shd w:val="clear" w:color="auto" w:fill="auto"/>
            <w:noWrap/>
          </w:tcPr>
          <w:p w14:paraId="208F5DD6" w14:textId="3EB92850" w:rsidR="00BC01EE" w:rsidRPr="001636CE" w:rsidRDefault="00E5606F" w:rsidP="00BC01EE">
            <w:pPr>
              <w:rPr>
                <w:i/>
                <w:iCs/>
                <w:noProof/>
                <w:lang w:val="af-ZA"/>
              </w:rPr>
            </w:pPr>
            <w:r>
              <w:rPr>
                <w:i/>
                <w:iCs/>
                <w:noProof/>
                <w:lang w:val="af-ZA"/>
              </w:rPr>
              <w:t>Domain-Spec</w:t>
            </w:r>
            <w:r w:rsidR="00643FE4">
              <w:rPr>
                <w:i/>
                <w:iCs/>
                <w:noProof/>
                <w:lang w:val="af-ZA"/>
              </w:rPr>
              <w:t>ific Language</w:t>
            </w:r>
          </w:p>
        </w:tc>
        <w:tc>
          <w:tcPr>
            <w:tcW w:w="1800" w:type="dxa"/>
          </w:tcPr>
          <w:p w14:paraId="370F9A35" w14:textId="07B5F110" w:rsidR="00BC01EE" w:rsidRPr="001636CE" w:rsidRDefault="00213161" w:rsidP="00BC01EE">
            <w:pPr>
              <w:jc w:val="center"/>
              <w:rPr>
                <w:noProof/>
                <w:lang w:val="af-ZA"/>
              </w:rPr>
            </w:pPr>
            <w:r>
              <w:rPr>
                <w:noProof/>
                <w:lang w:val="af-ZA"/>
              </w:rPr>
              <w:t>2</w:t>
            </w:r>
          </w:p>
        </w:tc>
      </w:tr>
      <w:tr w:rsidR="00BC01EE" w:rsidRPr="001636CE" w14:paraId="5373F9C5" w14:textId="77777777" w:rsidTr="00C71890">
        <w:trPr>
          <w:trHeight w:val="274"/>
        </w:trPr>
        <w:tc>
          <w:tcPr>
            <w:tcW w:w="1620" w:type="dxa"/>
            <w:shd w:val="clear" w:color="auto" w:fill="auto"/>
            <w:noWrap/>
          </w:tcPr>
          <w:p w14:paraId="2CD4BD5A" w14:textId="44D673D7" w:rsidR="00BC01EE" w:rsidRPr="001636CE" w:rsidRDefault="00643FE4" w:rsidP="00BC01EE">
            <w:pPr>
              <w:rPr>
                <w:noProof/>
                <w:lang w:val="af-ZA"/>
              </w:rPr>
            </w:pPr>
            <w:r>
              <w:rPr>
                <w:noProof/>
                <w:lang w:val="af-ZA"/>
              </w:rPr>
              <w:t>BDD</w:t>
            </w:r>
          </w:p>
        </w:tc>
        <w:tc>
          <w:tcPr>
            <w:tcW w:w="4590" w:type="dxa"/>
            <w:shd w:val="clear" w:color="auto" w:fill="auto"/>
            <w:noWrap/>
          </w:tcPr>
          <w:p w14:paraId="7870E335" w14:textId="54CB4B33" w:rsidR="00BC01EE" w:rsidRPr="001636CE" w:rsidRDefault="00643FE4" w:rsidP="00BC01EE">
            <w:pPr>
              <w:rPr>
                <w:i/>
                <w:iCs/>
                <w:noProof/>
                <w:lang w:val="af-ZA"/>
              </w:rPr>
            </w:pPr>
            <w:r>
              <w:rPr>
                <w:i/>
                <w:iCs/>
                <w:noProof/>
                <w:lang w:val="af-ZA"/>
              </w:rPr>
              <w:t>Behavior-Driven Development</w:t>
            </w:r>
          </w:p>
        </w:tc>
        <w:tc>
          <w:tcPr>
            <w:tcW w:w="1800" w:type="dxa"/>
          </w:tcPr>
          <w:p w14:paraId="1DC96D54" w14:textId="5D0281F1" w:rsidR="00BC01EE" w:rsidRPr="001636CE" w:rsidRDefault="00213161" w:rsidP="00BC01EE">
            <w:pPr>
              <w:jc w:val="center"/>
              <w:rPr>
                <w:noProof/>
                <w:lang w:val="af-ZA"/>
              </w:rPr>
            </w:pPr>
            <w:r>
              <w:rPr>
                <w:noProof/>
                <w:lang w:val="af-ZA"/>
              </w:rPr>
              <w:t>2</w:t>
            </w:r>
          </w:p>
        </w:tc>
      </w:tr>
      <w:tr w:rsidR="00213161" w:rsidRPr="001636CE" w14:paraId="5BAF93D2" w14:textId="77777777" w:rsidTr="00C71890">
        <w:trPr>
          <w:trHeight w:val="274"/>
        </w:trPr>
        <w:tc>
          <w:tcPr>
            <w:tcW w:w="1620" w:type="dxa"/>
            <w:shd w:val="clear" w:color="auto" w:fill="auto"/>
            <w:noWrap/>
          </w:tcPr>
          <w:p w14:paraId="3E64CFAC" w14:textId="3E710B93" w:rsidR="00213161" w:rsidRDefault="00213161" w:rsidP="00BC01EE">
            <w:pPr>
              <w:rPr>
                <w:noProof/>
                <w:lang w:val="af-ZA"/>
              </w:rPr>
            </w:pPr>
            <w:r>
              <w:rPr>
                <w:noProof/>
                <w:lang w:val="af-ZA"/>
              </w:rPr>
              <w:t>TDD</w:t>
            </w:r>
          </w:p>
        </w:tc>
        <w:tc>
          <w:tcPr>
            <w:tcW w:w="4590" w:type="dxa"/>
            <w:shd w:val="clear" w:color="auto" w:fill="auto"/>
            <w:noWrap/>
          </w:tcPr>
          <w:p w14:paraId="3C7FD379" w14:textId="0EB52EEA" w:rsidR="00213161" w:rsidRDefault="00213161" w:rsidP="00BC01EE">
            <w:pPr>
              <w:rPr>
                <w:i/>
                <w:iCs/>
                <w:noProof/>
                <w:lang w:val="af-ZA"/>
              </w:rPr>
            </w:pPr>
            <w:r>
              <w:rPr>
                <w:i/>
                <w:iCs/>
                <w:noProof/>
                <w:lang w:val="af-ZA"/>
              </w:rPr>
              <w:t>Test-Driven Development</w:t>
            </w:r>
          </w:p>
        </w:tc>
        <w:tc>
          <w:tcPr>
            <w:tcW w:w="1800" w:type="dxa"/>
          </w:tcPr>
          <w:p w14:paraId="0EE0A892" w14:textId="04CA86E3" w:rsidR="00CB139F" w:rsidRDefault="00CB139F" w:rsidP="00CB139F">
            <w:pPr>
              <w:jc w:val="center"/>
              <w:rPr>
                <w:noProof/>
                <w:lang w:val="af-ZA"/>
              </w:rPr>
            </w:pPr>
            <w:r>
              <w:rPr>
                <w:noProof/>
                <w:lang w:val="af-ZA"/>
              </w:rPr>
              <w:t>2</w:t>
            </w:r>
          </w:p>
        </w:tc>
      </w:tr>
      <w:tr w:rsidR="00BC01EE" w:rsidRPr="001636CE" w14:paraId="7004923D" w14:textId="77777777" w:rsidTr="00C71890">
        <w:trPr>
          <w:trHeight w:val="274"/>
        </w:trPr>
        <w:tc>
          <w:tcPr>
            <w:tcW w:w="1620" w:type="dxa"/>
            <w:shd w:val="clear" w:color="auto" w:fill="auto"/>
            <w:noWrap/>
          </w:tcPr>
          <w:p w14:paraId="2341D4A2" w14:textId="603C7AF4" w:rsidR="00BC01EE" w:rsidRPr="001636CE" w:rsidRDefault="0004175B" w:rsidP="00BC01EE">
            <w:pPr>
              <w:rPr>
                <w:noProof/>
                <w:lang w:val="af-ZA"/>
              </w:rPr>
            </w:pPr>
            <w:r>
              <w:rPr>
                <w:noProof/>
                <w:lang w:val="af-ZA"/>
              </w:rPr>
              <w:t>V&amp;V</w:t>
            </w:r>
          </w:p>
        </w:tc>
        <w:tc>
          <w:tcPr>
            <w:tcW w:w="4590" w:type="dxa"/>
            <w:shd w:val="clear" w:color="auto" w:fill="auto"/>
            <w:noWrap/>
          </w:tcPr>
          <w:p w14:paraId="2F870B11" w14:textId="0A0DC480" w:rsidR="00BC01EE" w:rsidRPr="001636CE" w:rsidRDefault="0004175B" w:rsidP="00BC01EE">
            <w:pPr>
              <w:rPr>
                <w:b/>
                <w:i/>
                <w:iCs/>
                <w:noProof/>
                <w:lang w:val="af-ZA"/>
              </w:rPr>
            </w:pPr>
            <w:r>
              <w:rPr>
                <w:noProof/>
                <w:lang w:val="af-ZA"/>
              </w:rPr>
              <w:t>Verifikasi dan Validasi</w:t>
            </w:r>
          </w:p>
        </w:tc>
        <w:tc>
          <w:tcPr>
            <w:tcW w:w="1800" w:type="dxa"/>
          </w:tcPr>
          <w:p w14:paraId="6AC05833" w14:textId="2C79A0C8" w:rsidR="00BC01EE" w:rsidRPr="001636CE" w:rsidRDefault="00B02EF2" w:rsidP="00BC01EE">
            <w:pPr>
              <w:jc w:val="center"/>
              <w:rPr>
                <w:noProof/>
                <w:lang w:val="af-ZA"/>
              </w:rPr>
            </w:pPr>
            <w:r>
              <w:rPr>
                <w:noProof/>
                <w:lang w:val="af-ZA"/>
              </w:rPr>
              <w:t>1</w:t>
            </w:r>
          </w:p>
        </w:tc>
      </w:tr>
      <w:tr w:rsidR="00CB139F" w:rsidRPr="001636CE" w14:paraId="68E1B9AD" w14:textId="77777777" w:rsidTr="00AE78DE">
        <w:trPr>
          <w:trHeight w:val="274"/>
        </w:trPr>
        <w:tc>
          <w:tcPr>
            <w:tcW w:w="1620" w:type="dxa"/>
            <w:shd w:val="clear" w:color="auto" w:fill="auto"/>
            <w:noWrap/>
          </w:tcPr>
          <w:p w14:paraId="68F08984" w14:textId="70E4D0B8" w:rsidR="00CB139F" w:rsidRPr="001636CE" w:rsidRDefault="00CB139F" w:rsidP="00AE78DE">
            <w:pPr>
              <w:rPr>
                <w:noProof/>
                <w:lang w:val="af-ZA"/>
              </w:rPr>
            </w:pPr>
            <w:r>
              <w:rPr>
                <w:noProof/>
                <w:lang w:val="af-ZA"/>
              </w:rPr>
              <w:t>PL</w:t>
            </w:r>
          </w:p>
        </w:tc>
        <w:tc>
          <w:tcPr>
            <w:tcW w:w="4590" w:type="dxa"/>
            <w:shd w:val="clear" w:color="auto" w:fill="auto"/>
            <w:noWrap/>
          </w:tcPr>
          <w:p w14:paraId="6ED88356" w14:textId="10873A7A" w:rsidR="00CB139F" w:rsidRPr="001636CE" w:rsidRDefault="00CB139F" w:rsidP="00AE78DE">
            <w:pPr>
              <w:rPr>
                <w:b/>
                <w:i/>
                <w:iCs/>
                <w:noProof/>
                <w:lang w:val="af-ZA"/>
              </w:rPr>
            </w:pPr>
            <w:r>
              <w:rPr>
                <w:noProof/>
                <w:lang w:val="af-ZA"/>
              </w:rPr>
              <w:t>Perangkat Lunak</w:t>
            </w:r>
          </w:p>
        </w:tc>
        <w:tc>
          <w:tcPr>
            <w:tcW w:w="1800" w:type="dxa"/>
          </w:tcPr>
          <w:p w14:paraId="03337A26" w14:textId="02143C3D" w:rsidR="00CB139F" w:rsidRPr="001636CE" w:rsidRDefault="00D22707" w:rsidP="00AE78DE">
            <w:pPr>
              <w:jc w:val="center"/>
              <w:rPr>
                <w:noProof/>
                <w:lang w:val="af-ZA"/>
              </w:rPr>
            </w:pPr>
            <w:r>
              <w:rPr>
                <w:noProof/>
                <w:lang w:val="af-ZA"/>
              </w:rPr>
              <w:t>?</w:t>
            </w:r>
          </w:p>
        </w:tc>
      </w:tr>
      <w:tr w:rsidR="00CB139F" w:rsidRPr="001636CE" w14:paraId="65E3A2FC" w14:textId="77777777" w:rsidTr="00C71890">
        <w:trPr>
          <w:trHeight w:val="274"/>
        </w:trPr>
        <w:tc>
          <w:tcPr>
            <w:tcW w:w="1620" w:type="dxa"/>
            <w:shd w:val="clear" w:color="auto" w:fill="auto"/>
            <w:noWrap/>
          </w:tcPr>
          <w:p w14:paraId="73C12BE3" w14:textId="77777777" w:rsidR="00CB139F" w:rsidRDefault="00CB139F" w:rsidP="00BC01EE">
            <w:pPr>
              <w:rPr>
                <w:noProof/>
                <w:lang w:val="af-ZA"/>
              </w:rPr>
            </w:pPr>
          </w:p>
        </w:tc>
        <w:tc>
          <w:tcPr>
            <w:tcW w:w="4590" w:type="dxa"/>
            <w:shd w:val="clear" w:color="auto" w:fill="auto"/>
            <w:noWrap/>
          </w:tcPr>
          <w:p w14:paraId="54BDA397" w14:textId="77777777" w:rsidR="00CB139F" w:rsidRDefault="00CB139F" w:rsidP="00BC01EE">
            <w:pPr>
              <w:rPr>
                <w:noProof/>
                <w:lang w:val="af-ZA"/>
              </w:rPr>
            </w:pPr>
          </w:p>
        </w:tc>
        <w:tc>
          <w:tcPr>
            <w:tcW w:w="1800" w:type="dxa"/>
          </w:tcPr>
          <w:p w14:paraId="0A39C913" w14:textId="77777777" w:rsidR="00CB139F" w:rsidRDefault="00CB139F" w:rsidP="00BC01EE">
            <w:pPr>
              <w:jc w:val="center"/>
              <w:rPr>
                <w:noProof/>
                <w:lang w:val="af-ZA"/>
              </w:rPr>
            </w:pPr>
          </w:p>
        </w:tc>
      </w:tr>
      <w:tr w:rsidR="007D598D" w:rsidRPr="001636CE" w14:paraId="78DA06F6" w14:textId="77777777" w:rsidTr="00C71890">
        <w:trPr>
          <w:trHeight w:val="274"/>
        </w:trPr>
        <w:tc>
          <w:tcPr>
            <w:tcW w:w="1620" w:type="dxa"/>
            <w:shd w:val="clear" w:color="auto" w:fill="auto"/>
            <w:noWrap/>
          </w:tcPr>
          <w:p w14:paraId="59B93851" w14:textId="77777777" w:rsidR="007D598D" w:rsidRPr="001636CE" w:rsidRDefault="007D598D" w:rsidP="007D598D">
            <w:pPr>
              <w:rPr>
                <w:noProof/>
                <w:lang w:val="af-ZA"/>
              </w:rPr>
            </w:pPr>
          </w:p>
        </w:tc>
        <w:tc>
          <w:tcPr>
            <w:tcW w:w="4590" w:type="dxa"/>
            <w:shd w:val="clear" w:color="auto" w:fill="auto"/>
            <w:noWrap/>
          </w:tcPr>
          <w:p w14:paraId="31B26E24" w14:textId="77777777" w:rsidR="007D598D" w:rsidRPr="001636CE" w:rsidRDefault="007D598D" w:rsidP="007D598D"/>
        </w:tc>
        <w:tc>
          <w:tcPr>
            <w:tcW w:w="1800" w:type="dxa"/>
          </w:tcPr>
          <w:p w14:paraId="25383871" w14:textId="77777777" w:rsidR="007D598D" w:rsidRPr="001636CE" w:rsidRDefault="007D598D" w:rsidP="007D598D">
            <w:pPr>
              <w:jc w:val="center"/>
              <w:rPr>
                <w:noProof/>
                <w:lang w:val="af-ZA"/>
              </w:rPr>
            </w:pPr>
          </w:p>
        </w:tc>
      </w:tr>
      <w:tr w:rsidR="007D598D" w:rsidRPr="001636CE" w14:paraId="06C1CF2B" w14:textId="77777777" w:rsidTr="00C71890">
        <w:trPr>
          <w:trHeight w:val="274"/>
        </w:trPr>
        <w:tc>
          <w:tcPr>
            <w:tcW w:w="1620" w:type="dxa"/>
            <w:shd w:val="clear" w:color="auto" w:fill="auto"/>
            <w:noWrap/>
          </w:tcPr>
          <w:p w14:paraId="5F4A093F" w14:textId="77777777" w:rsidR="007D598D" w:rsidRPr="001636CE" w:rsidRDefault="007D598D" w:rsidP="007D598D">
            <w:pPr>
              <w:rPr>
                <w:noProof/>
                <w:lang w:val="af-ZA"/>
              </w:rPr>
            </w:pPr>
            <w:r w:rsidRPr="001636CE">
              <w:rPr>
                <w:noProof/>
                <w:lang w:val="af-ZA"/>
              </w:rPr>
              <w:t>LAMBANG</w:t>
            </w:r>
          </w:p>
        </w:tc>
        <w:tc>
          <w:tcPr>
            <w:tcW w:w="4590" w:type="dxa"/>
            <w:shd w:val="clear" w:color="auto" w:fill="auto"/>
            <w:noWrap/>
          </w:tcPr>
          <w:p w14:paraId="365195B9" w14:textId="77777777" w:rsidR="007D598D" w:rsidRPr="001636CE" w:rsidRDefault="007D598D" w:rsidP="007D598D">
            <w:pPr>
              <w:rPr>
                <w:noProof/>
                <w:lang w:val="af-ZA"/>
              </w:rPr>
            </w:pPr>
          </w:p>
        </w:tc>
        <w:tc>
          <w:tcPr>
            <w:tcW w:w="1800" w:type="dxa"/>
          </w:tcPr>
          <w:p w14:paraId="72E999E5" w14:textId="77777777" w:rsidR="007D598D" w:rsidRPr="001636CE" w:rsidRDefault="007D598D" w:rsidP="007D598D">
            <w:pPr>
              <w:jc w:val="center"/>
              <w:rPr>
                <w:noProof/>
                <w:lang w:val="af-ZA"/>
              </w:rPr>
            </w:pPr>
          </w:p>
        </w:tc>
      </w:tr>
      <w:tr w:rsidR="007D598D" w:rsidRPr="001636CE" w14:paraId="1BFB8DF9" w14:textId="77777777" w:rsidTr="00C71890">
        <w:trPr>
          <w:trHeight w:val="274"/>
        </w:trPr>
        <w:tc>
          <w:tcPr>
            <w:tcW w:w="1620" w:type="dxa"/>
            <w:shd w:val="clear" w:color="auto" w:fill="auto"/>
            <w:noWrap/>
          </w:tcPr>
          <w:p w14:paraId="54356A87" w14:textId="77777777" w:rsidR="007D598D" w:rsidRPr="001636CE" w:rsidRDefault="007D598D" w:rsidP="007D598D">
            <w:pPr>
              <w:rPr>
                <w:noProof/>
                <w:lang w:val="af-ZA"/>
              </w:rPr>
            </w:pPr>
          </w:p>
        </w:tc>
        <w:tc>
          <w:tcPr>
            <w:tcW w:w="4590" w:type="dxa"/>
            <w:shd w:val="clear" w:color="auto" w:fill="auto"/>
            <w:noWrap/>
          </w:tcPr>
          <w:p w14:paraId="2044A8F1" w14:textId="77777777" w:rsidR="007D598D" w:rsidRPr="001636CE" w:rsidRDefault="007D598D" w:rsidP="007D598D">
            <w:pPr>
              <w:rPr>
                <w:noProof/>
                <w:lang w:val="af-ZA"/>
              </w:rPr>
            </w:pPr>
          </w:p>
        </w:tc>
        <w:tc>
          <w:tcPr>
            <w:tcW w:w="1800" w:type="dxa"/>
          </w:tcPr>
          <w:p w14:paraId="0511EE9C" w14:textId="77777777" w:rsidR="007D598D" w:rsidRPr="001636CE" w:rsidRDefault="007D598D" w:rsidP="007D598D">
            <w:pPr>
              <w:jc w:val="center"/>
              <w:rPr>
                <w:noProof/>
                <w:lang w:val="af-ZA"/>
              </w:rPr>
            </w:pPr>
          </w:p>
        </w:tc>
      </w:tr>
      <w:tr w:rsidR="007D598D" w:rsidRPr="001636CE" w14:paraId="6710498A" w14:textId="77777777" w:rsidTr="00C71890">
        <w:trPr>
          <w:trHeight w:val="274"/>
        </w:trPr>
        <w:tc>
          <w:tcPr>
            <w:tcW w:w="1620" w:type="dxa"/>
            <w:shd w:val="clear" w:color="auto" w:fill="auto"/>
            <w:noWrap/>
          </w:tcPr>
          <w:p w14:paraId="1C823EE2" w14:textId="77777777" w:rsidR="007D598D" w:rsidRPr="001636CE" w:rsidRDefault="007D598D" w:rsidP="007D598D">
            <w:pPr>
              <w:rPr>
                <w:i/>
                <w:iCs/>
                <w:noProof/>
                <w:lang w:val="af-ZA"/>
              </w:rPr>
            </w:pPr>
            <w:r w:rsidRPr="001636CE">
              <w:rPr>
                <w:i/>
                <w:iCs/>
                <w:noProof/>
                <w:lang w:val="af-ZA"/>
              </w:rPr>
              <w:t>A</w:t>
            </w:r>
          </w:p>
        </w:tc>
        <w:tc>
          <w:tcPr>
            <w:tcW w:w="4590" w:type="dxa"/>
            <w:shd w:val="clear" w:color="auto" w:fill="auto"/>
            <w:noWrap/>
          </w:tcPr>
          <w:p w14:paraId="4BB32B22" w14:textId="77777777" w:rsidR="007D598D" w:rsidRPr="001636CE" w:rsidRDefault="00B73A8F" w:rsidP="007D598D">
            <w:pPr>
              <w:rPr>
                <w:noProof/>
                <w:lang w:val="af-ZA"/>
              </w:rPr>
            </w:pPr>
            <w:r w:rsidRPr="001636CE">
              <w:t>Konstanta pada hubungan tegangan</w:t>
            </w:r>
          </w:p>
        </w:tc>
        <w:tc>
          <w:tcPr>
            <w:tcW w:w="1800" w:type="dxa"/>
          </w:tcPr>
          <w:p w14:paraId="338A98AF" w14:textId="77777777" w:rsidR="007D598D" w:rsidRPr="001636CE" w:rsidRDefault="007D598D" w:rsidP="007D598D">
            <w:pPr>
              <w:jc w:val="center"/>
              <w:rPr>
                <w:noProof/>
                <w:lang w:val="af-ZA"/>
              </w:rPr>
            </w:pPr>
          </w:p>
        </w:tc>
      </w:tr>
      <w:tr w:rsidR="007D598D" w:rsidRPr="001636CE" w14:paraId="3F847E03" w14:textId="77777777" w:rsidTr="00C71890">
        <w:trPr>
          <w:trHeight w:val="274"/>
        </w:trPr>
        <w:tc>
          <w:tcPr>
            <w:tcW w:w="1620" w:type="dxa"/>
            <w:shd w:val="clear" w:color="auto" w:fill="auto"/>
            <w:noWrap/>
          </w:tcPr>
          <w:p w14:paraId="76E21669" w14:textId="77777777" w:rsidR="007D598D" w:rsidRPr="001636CE" w:rsidRDefault="007D598D" w:rsidP="007D598D">
            <w:pPr>
              <w:rPr>
                <w:i/>
                <w:vertAlign w:val="subscript"/>
              </w:rPr>
            </w:pPr>
            <w:r w:rsidRPr="001636CE">
              <w:rPr>
                <w:i/>
              </w:rPr>
              <w:t>A</w:t>
            </w:r>
            <w:r w:rsidRPr="001636CE">
              <w:rPr>
                <w:i/>
                <w:vertAlign w:val="subscript"/>
              </w:rPr>
              <w:t>1</w:t>
            </w:r>
          </w:p>
        </w:tc>
        <w:tc>
          <w:tcPr>
            <w:tcW w:w="4590" w:type="dxa"/>
            <w:shd w:val="clear" w:color="auto" w:fill="auto"/>
            <w:noWrap/>
          </w:tcPr>
          <w:p w14:paraId="5A82ADD5" w14:textId="77777777" w:rsidR="007D598D" w:rsidRPr="001636CE" w:rsidRDefault="007D598D" w:rsidP="007D598D">
            <w:r w:rsidRPr="001636CE">
              <w:t>Contoh simbol</w:t>
            </w:r>
          </w:p>
        </w:tc>
        <w:tc>
          <w:tcPr>
            <w:tcW w:w="1800" w:type="dxa"/>
          </w:tcPr>
          <w:p w14:paraId="6253AF99" w14:textId="77777777" w:rsidR="007D598D" w:rsidRPr="001636CE" w:rsidRDefault="007D598D" w:rsidP="007D598D">
            <w:pPr>
              <w:jc w:val="center"/>
              <w:rPr>
                <w:noProof/>
                <w:lang w:val="af-ZA"/>
              </w:rPr>
            </w:pPr>
          </w:p>
        </w:tc>
      </w:tr>
      <w:tr w:rsidR="007D598D" w:rsidRPr="001636CE" w14:paraId="2BB33125" w14:textId="77777777" w:rsidTr="00C71890">
        <w:trPr>
          <w:trHeight w:val="274"/>
        </w:trPr>
        <w:tc>
          <w:tcPr>
            <w:tcW w:w="1620" w:type="dxa"/>
            <w:shd w:val="clear" w:color="auto" w:fill="auto"/>
            <w:noWrap/>
          </w:tcPr>
          <w:p w14:paraId="58E3157A" w14:textId="77777777" w:rsidR="007D598D" w:rsidRPr="001636CE" w:rsidRDefault="007D598D" w:rsidP="007D598D">
            <w:pPr>
              <w:rPr>
                <w:iCs/>
                <w:noProof/>
                <w:lang w:val="af-ZA"/>
              </w:rPr>
            </w:pPr>
            <w:r w:rsidRPr="001636CE">
              <w:t>A</w:t>
            </w:r>
            <w:r w:rsidRPr="001636CE">
              <w:rPr>
                <w:vertAlign w:val="subscript"/>
              </w:rPr>
              <w:t>o</w:t>
            </w:r>
          </w:p>
        </w:tc>
        <w:tc>
          <w:tcPr>
            <w:tcW w:w="4590" w:type="dxa"/>
            <w:shd w:val="clear" w:color="auto" w:fill="auto"/>
            <w:noWrap/>
          </w:tcPr>
          <w:p w14:paraId="1ABBC1BD" w14:textId="77777777" w:rsidR="007D598D" w:rsidRPr="001636CE" w:rsidRDefault="007D598D" w:rsidP="007D598D">
            <w:r w:rsidRPr="001636CE">
              <w:t xml:space="preserve">Amplitudo sinyal sinar keluar </w:t>
            </w:r>
          </w:p>
        </w:tc>
        <w:tc>
          <w:tcPr>
            <w:tcW w:w="1800" w:type="dxa"/>
          </w:tcPr>
          <w:p w14:paraId="30043006" w14:textId="77777777" w:rsidR="007D598D" w:rsidRPr="001636CE" w:rsidRDefault="007D598D" w:rsidP="007D598D">
            <w:pPr>
              <w:jc w:val="center"/>
              <w:rPr>
                <w:noProof/>
                <w:lang w:val="af-ZA"/>
              </w:rPr>
            </w:pPr>
          </w:p>
        </w:tc>
      </w:tr>
      <w:tr w:rsidR="007D598D" w:rsidRPr="001636CE" w14:paraId="447D2451" w14:textId="77777777" w:rsidTr="00C71890">
        <w:trPr>
          <w:trHeight w:val="274"/>
        </w:trPr>
        <w:tc>
          <w:tcPr>
            <w:tcW w:w="1620" w:type="dxa"/>
            <w:shd w:val="clear" w:color="auto" w:fill="auto"/>
            <w:noWrap/>
          </w:tcPr>
          <w:p w14:paraId="14711F8D" w14:textId="77777777" w:rsidR="007D598D" w:rsidRPr="001636CE" w:rsidRDefault="007D598D" w:rsidP="007D598D">
            <w:pPr>
              <w:rPr>
                <w:iCs/>
                <w:noProof/>
                <w:lang w:val="af-ZA"/>
              </w:rPr>
            </w:pPr>
            <w:r w:rsidRPr="001636CE">
              <w:t>A</w:t>
            </w:r>
            <w:r w:rsidRPr="001636CE">
              <w:rPr>
                <w:vertAlign w:val="subscript"/>
              </w:rPr>
              <w:t>i</w:t>
            </w:r>
          </w:p>
        </w:tc>
        <w:tc>
          <w:tcPr>
            <w:tcW w:w="4590" w:type="dxa"/>
            <w:shd w:val="clear" w:color="auto" w:fill="auto"/>
            <w:noWrap/>
          </w:tcPr>
          <w:p w14:paraId="52D42629" w14:textId="77777777" w:rsidR="007D598D" w:rsidRPr="001636CE" w:rsidRDefault="007D598D" w:rsidP="007D598D">
            <w:r w:rsidRPr="001636CE">
              <w:t xml:space="preserve">Amplitudo sinyal sinar masuk </w:t>
            </w:r>
          </w:p>
        </w:tc>
        <w:tc>
          <w:tcPr>
            <w:tcW w:w="1800" w:type="dxa"/>
          </w:tcPr>
          <w:p w14:paraId="2FC8C6BE" w14:textId="77777777" w:rsidR="007D598D" w:rsidRPr="001636CE" w:rsidRDefault="007D598D" w:rsidP="007D598D">
            <w:pPr>
              <w:jc w:val="center"/>
              <w:rPr>
                <w:noProof/>
                <w:lang w:val="af-ZA"/>
              </w:rPr>
            </w:pPr>
          </w:p>
        </w:tc>
      </w:tr>
      <w:tr w:rsidR="007D598D" w:rsidRPr="001636CE" w14:paraId="546EA689" w14:textId="77777777" w:rsidTr="00C71890">
        <w:trPr>
          <w:trHeight w:val="274"/>
        </w:trPr>
        <w:tc>
          <w:tcPr>
            <w:tcW w:w="1620" w:type="dxa"/>
            <w:shd w:val="clear" w:color="auto" w:fill="auto"/>
            <w:noWrap/>
          </w:tcPr>
          <w:p w14:paraId="0FE7013C" w14:textId="77777777" w:rsidR="007D598D" w:rsidRPr="001636CE" w:rsidRDefault="007D598D" w:rsidP="007D598D">
            <w:pPr>
              <w:rPr>
                <w:i/>
                <w:iCs/>
                <w:noProof/>
                <w:lang w:val="af-ZA"/>
              </w:rPr>
            </w:pPr>
            <w:r w:rsidRPr="001636CE">
              <w:rPr>
                <w:i/>
                <w:iCs/>
                <w:noProof/>
                <w:lang w:val="af-ZA"/>
              </w:rPr>
              <w:t>a</w:t>
            </w:r>
          </w:p>
        </w:tc>
        <w:tc>
          <w:tcPr>
            <w:tcW w:w="4590" w:type="dxa"/>
            <w:shd w:val="clear" w:color="auto" w:fill="auto"/>
            <w:noWrap/>
          </w:tcPr>
          <w:p w14:paraId="2C270B0D" w14:textId="77777777" w:rsidR="007D598D" w:rsidRPr="001636CE" w:rsidRDefault="007D598D" w:rsidP="007D598D">
            <w:pPr>
              <w:rPr>
                <w:noProof/>
                <w:lang w:val="af-ZA"/>
              </w:rPr>
            </w:pPr>
            <w:r w:rsidRPr="001636CE">
              <w:rPr>
                <w:noProof/>
                <w:lang w:val="af-ZA"/>
              </w:rPr>
              <w:t xml:space="preserve">Vektor kerapatan foton pada satu elemen </w:t>
            </w:r>
          </w:p>
        </w:tc>
        <w:tc>
          <w:tcPr>
            <w:tcW w:w="1800" w:type="dxa"/>
          </w:tcPr>
          <w:p w14:paraId="70DFCAA9" w14:textId="77777777" w:rsidR="007D598D" w:rsidRPr="001636CE" w:rsidRDefault="007D598D" w:rsidP="007D598D">
            <w:pPr>
              <w:ind w:left="720" w:hanging="720"/>
              <w:jc w:val="center"/>
              <w:rPr>
                <w:noProof/>
                <w:lang w:val="af-ZA"/>
              </w:rPr>
            </w:pPr>
          </w:p>
        </w:tc>
      </w:tr>
      <w:tr w:rsidR="007D598D" w:rsidRPr="001636CE" w14:paraId="43B6A6D8" w14:textId="77777777" w:rsidTr="00C71890">
        <w:trPr>
          <w:trHeight w:val="274"/>
        </w:trPr>
        <w:tc>
          <w:tcPr>
            <w:tcW w:w="1620" w:type="dxa"/>
            <w:shd w:val="clear" w:color="auto" w:fill="auto"/>
            <w:noWrap/>
          </w:tcPr>
          <w:p w14:paraId="33F7BA66" w14:textId="77777777" w:rsidR="007D598D" w:rsidRPr="001636CE" w:rsidRDefault="007D598D" w:rsidP="007D598D">
            <w:r w:rsidRPr="001636CE">
              <w:rPr>
                <w:i/>
              </w:rPr>
              <w:t>a</w:t>
            </w:r>
            <w:r w:rsidRPr="001636CE">
              <w:rPr>
                <w:vertAlign w:val="subscript"/>
              </w:rPr>
              <w:t>1</w:t>
            </w:r>
          </w:p>
        </w:tc>
        <w:tc>
          <w:tcPr>
            <w:tcW w:w="4590" w:type="dxa"/>
            <w:shd w:val="clear" w:color="auto" w:fill="auto"/>
            <w:noWrap/>
          </w:tcPr>
          <w:p w14:paraId="41B6B2B9" w14:textId="77777777" w:rsidR="007D598D" w:rsidRPr="001636CE" w:rsidRDefault="007D598D" w:rsidP="007D598D">
            <w:r w:rsidRPr="001636CE">
              <w:t>Kecepatan</w:t>
            </w:r>
          </w:p>
        </w:tc>
        <w:tc>
          <w:tcPr>
            <w:tcW w:w="1800" w:type="dxa"/>
          </w:tcPr>
          <w:p w14:paraId="18F32A9E" w14:textId="77777777" w:rsidR="007D598D" w:rsidRPr="001636CE" w:rsidRDefault="007D598D" w:rsidP="007D598D">
            <w:pPr>
              <w:ind w:left="720" w:hanging="720"/>
              <w:jc w:val="center"/>
              <w:rPr>
                <w:noProof/>
                <w:lang w:val="af-ZA"/>
              </w:rPr>
            </w:pPr>
          </w:p>
        </w:tc>
      </w:tr>
      <w:tr w:rsidR="007D598D" w:rsidRPr="001636CE" w14:paraId="0F43FE22" w14:textId="77777777" w:rsidTr="00C71890">
        <w:trPr>
          <w:trHeight w:val="274"/>
        </w:trPr>
        <w:tc>
          <w:tcPr>
            <w:tcW w:w="1620" w:type="dxa"/>
            <w:shd w:val="clear" w:color="auto" w:fill="auto"/>
            <w:noWrap/>
          </w:tcPr>
          <w:p w14:paraId="512B9631" w14:textId="77777777" w:rsidR="007D598D" w:rsidRPr="001636CE" w:rsidRDefault="007D598D" w:rsidP="007D598D">
            <w:pPr>
              <w:rPr>
                <w:i/>
              </w:rPr>
            </w:pPr>
            <w:r w:rsidRPr="001636CE">
              <w:rPr>
                <w:i/>
              </w:rPr>
              <w:t>a</w:t>
            </w:r>
            <w:r w:rsidRPr="001636CE">
              <w:rPr>
                <w:i/>
                <w:vertAlign w:val="subscript"/>
              </w:rPr>
              <w:t>ij</w:t>
            </w:r>
          </w:p>
        </w:tc>
        <w:tc>
          <w:tcPr>
            <w:tcW w:w="4590" w:type="dxa"/>
            <w:shd w:val="clear" w:color="auto" w:fill="auto"/>
            <w:noWrap/>
          </w:tcPr>
          <w:p w14:paraId="102DBAF5" w14:textId="77777777" w:rsidR="007D598D" w:rsidRPr="001636CE" w:rsidRDefault="007D598D" w:rsidP="007D598D">
            <w:r w:rsidRPr="001636CE">
              <w:t>Fungsi reaksi variabel dalam koefisien persamaan diferensial</w:t>
            </w:r>
          </w:p>
        </w:tc>
        <w:tc>
          <w:tcPr>
            <w:tcW w:w="1800" w:type="dxa"/>
          </w:tcPr>
          <w:p w14:paraId="456A04B9" w14:textId="77777777" w:rsidR="007D598D" w:rsidRPr="001636CE" w:rsidRDefault="007D598D" w:rsidP="007D598D">
            <w:pPr>
              <w:ind w:left="720" w:hanging="720"/>
              <w:jc w:val="center"/>
              <w:rPr>
                <w:noProof/>
                <w:lang w:val="af-ZA"/>
              </w:rPr>
            </w:pPr>
          </w:p>
        </w:tc>
      </w:tr>
      <w:tr w:rsidR="007D598D" w:rsidRPr="001636CE" w14:paraId="686FC695" w14:textId="77777777" w:rsidTr="00C71890">
        <w:trPr>
          <w:trHeight w:val="274"/>
        </w:trPr>
        <w:tc>
          <w:tcPr>
            <w:tcW w:w="1620" w:type="dxa"/>
            <w:shd w:val="clear" w:color="auto" w:fill="auto"/>
            <w:noWrap/>
          </w:tcPr>
          <w:p w14:paraId="3E79186C" w14:textId="77777777" w:rsidR="007D598D" w:rsidRPr="001636CE" w:rsidRDefault="007D598D" w:rsidP="007D598D">
            <w:pPr>
              <w:rPr>
                <w:i/>
              </w:rPr>
            </w:pPr>
            <w:r w:rsidRPr="001636CE">
              <w:rPr>
                <w:i/>
              </w:rPr>
              <w:t>b</w:t>
            </w:r>
          </w:p>
        </w:tc>
        <w:tc>
          <w:tcPr>
            <w:tcW w:w="4590" w:type="dxa"/>
            <w:shd w:val="clear" w:color="auto" w:fill="auto"/>
            <w:noWrap/>
          </w:tcPr>
          <w:p w14:paraId="46AAB84F" w14:textId="77777777" w:rsidR="007D598D" w:rsidRPr="001636CE" w:rsidRDefault="007D598D" w:rsidP="007D598D">
            <w:r w:rsidRPr="001636CE">
              <w:t>Persamaan dasar perambatan gelombang</w:t>
            </w:r>
          </w:p>
        </w:tc>
        <w:tc>
          <w:tcPr>
            <w:tcW w:w="1800" w:type="dxa"/>
          </w:tcPr>
          <w:p w14:paraId="1E6D76B5" w14:textId="77777777" w:rsidR="007D598D" w:rsidRPr="001636CE" w:rsidRDefault="007D598D" w:rsidP="007D598D">
            <w:pPr>
              <w:ind w:left="720" w:hanging="720"/>
              <w:jc w:val="center"/>
              <w:rPr>
                <w:noProof/>
                <w:lang w:val="af-ZA"/>
              </w:rPr>
            </w:pPr>
          </w:p>
        </w:tc>
      </w:tr>
      <w:tr w:rsidR="007D598D" w:rsidRPr="001636CE" w14:paraId="01C2811C" w14:textId="77777777" w:rsidTr="00C71890">
        <w:trPr>
          <w:trHeight w:val="274"/>
        </w:trPr>
        <w:tc>
          <w:tcPr>
            <w:tcW w:w="1620" w:type="dxa"/>
            <w:shd w:val="clear" w:color="auto" w:fill="auto"/>
            <w:noWrap/>
          </w:tcPr>
          <w:p w14:paraId="23223140" w14:textId="77777777" w:rsidR="007D598D" w:rsidRPr="001636CE" w:rsidRDefault="007D598D" w:rsidP="007D598D">
            <w:pPr>
              <w:rPr>
                <w:i/>
                <w:iCs/>
                <w:noProof/>
                <w:lang w:val="af-ZA"/>
              </w:rPr>
            </w:pPr>
            <w:r w:rsidRPr="001636CE">
              <w:rPr>
                <w:i/>
                <w:iCs/>
                <w:noProof/>
                <w:lang w:val="af-ZA"/>
              </w:rPr>
              <w:t>c</w:t>
            </w:r>
          </w:p>
        </w:tc>
        <w:tc>
          <w:tcPr>
            <w:tcW w:w="4590" w:type="dxa"/>
            <w:shd w:val="clear" w:color="auto" w:fill="auto"/>
            <w:noWrap/>
          </w:tcPr>
          <w:p w14:paraId="71C82609" w14:textId="77777777" w:rsidR="007D598D" w:rsidRPr="001636CE" w:rsidRDefault="007D598D" w:rsidP="007D598D">
            <w:pPr>
              <w:rPr>
                <w:noProof/>
                <w:lang w:val="af-ZA"/>
              </w:rPr>
            </w:pPr>
            <w:r w:rsidRPr="001636CE">
              <w:rPr>
                <w:noProof/>
                <w:lang w:val="af-ZA"/>
              </w:rPr>
              <w:t>Kecepatan sinar</w:t>
            </w:r>
          </w:p>
        </w:tc>
        <w:tc>
          <w:tcPr>
            <w:tcW w:w="1800" w:type="dxa"/>
          </w:tcPr>
          <w:p w14:paraId="2668138B" w14:textId="77777777" w:rsidR="007D598D" w:rsidRPr="001636CE" w:rsidRDefault="007D598D" w:rsidP="007D598D">
            <w:pPr>
              <w:jc w:val="center"/>
              <w:rPr>
                <w:noProof/>
                <w:lang w:val="af-ZA"/>
              </w:rPr>
            </w:pPr>
            <w:r w:rsidRPr="001636CE">
              <w:rPr>
                <w:noProof/>
                <w:lang w:val="af-ZA"/>
              </w:rPr>
              <w:t>5</w:t>
            </w:r>
          </w:p>
        </w:tc>
      </w:tr>
      <w:tr w:rsidR="007D598D" w:rsidRPr="001636CE" w14:paraId="45D52694" w14:textId="77777777" w:rsidTr="00C71890">
        <w:trPr>
          <w:trHeight w:val="274"/>
        </w:trPr>
        <w:tc>
          <w:tcPr>
            <w:tcW w:w="1620" w:type="dxa"/>
            <w:shd w:val="clear" w:color="auto" w:fill="auto"/>
            <w:noWrap/>
          </w:tcPr>
          <w:p w14:paraId="1DDFB8D6" w14:textId="77777777" w:rsidR="007D598D" w:rsidRPr="001636CE" w:rsidRDefault="007D598D" w:rsidP="007D598D">
            <w:pPr>
              <w:rPr>
                <w:i/>
              </w:rPr>
            </w:pPr>
            <w:r w:rsidRPr="001636CE">
              <w:rPr>
                <w:i/>
              </w:rPr>
              <w:t>c</w:t>
            </w:r>
            <w:r w:rsidRPr="001636CE">
              <w:rPr>
                <w:vertAlign w:val="subscript"/>
              </w:rPr>
              <w:t>0</w:t>
            </w:r>
          </w:p>
        </w:tc>
        <w:tc>
          <w:tcPr>
            <w:tcW w:w="4590" w:type="dxa"/>
            <w:shd w:val="clear" w:color="auto" w:fill="auto"/>
            <w:noWrap/>
          </w:tcPr>
          <w:p w14:paraId="2AC29CEC" w14:textId="77777777" w:rsidR="007D598D" w:rsidRPr="001636CE" w:rsidRDefault="007D598D" w:rsidP="007D598D">
            <w:r w:rsidRPr="001636CE">
              <w:t>Gaya badan spesifik</w:t>
            </w:r>
          </w:p>
        </w:tc>
        <w:tc>
          <w:tcPr>
            <w:tcW w:w="1800" w:type="dxa"/>
          </w:tcPr>
          <w:p w14:paraId="070AD68A" w14:textId="77777777" w:rsidR="007D598D" w:rsidRPr="001636CE" w:rsidRDefault="007D598D" w:rsidP="007D598D">
            <w:pPr>
              <w:jc w:val="center"/>
              <w:rPr>
                <w:noProof/>
                <w:lang w:val="af-ZA"/>
              </w:rPr>
            </w:pPr>
          </w:p>
        </w:tc>
      </w:tr>
      <w:tr w:rsidR="007D598D" w:rsidRPr="001636CE" w14:paraId="2CF91E60" w14:textId="77777777" w:rsidTr="00C71890">
        <w:trPr>
          <w:trHeight w:val="274"/>
        </w:trPr>
        <w:tc>
          <w:tcPr>
            <w:tcW w:w="1620" w:type="dxa"/>
            <w:shd w:val="clear" w:color="auto" w:fill="auto"/>
            <w:noWrap/>
          </w:tcPr>
          <w:p w14:paraId="1D35C952" w14:textId="77777777" w:rsidR="007D598D" w:rsidRPr="001636CE" w:rsidRDefault="007D598D" w:rsidP="007D598D">
            <w:pPr>
              <w:rPr>
                <w:i/>
                <w:iCs/>
                <w:noProof/>
                <w:lang w:val="af-ZA"/>
              </w:rPr>
            </w:pPr>
            <w:r w:rsidRPr="001636CE">
              <w:rPr>
                <w:i/>
                <w:iCs/>
                <w:noProof/>
                <w:lang w:val="af-ZA"/>
              </w:rPr>
              <w:t>f</w:t>
            </w:r>
          </w:p>
        </w:tc>
        <w:tc>
          <w:tcPr>
            <w:tcW w:w="4590" w:type="dxa"/>
            <w:shd w:val="clear" w:color="auto" w:fill="auto"/>
            <w:noWrap/>
          </w:tcPr>
          <w:p w14:paraId="33790231" w14:textId="77777777" w:rsidR="007D598D" w:rsidRPr="001636CE" w:rsidRDefault="007D598D" w:rsidP="007D598D">
            <w:pPr>
              <w:rPr>
                <w:noProof/>
                <w:lang w:val="af-ZA"/>
              </w:rPr>
            </w:pPr>
            <w:r w:rsidRPr="001636CE">
              <w:rPr>
                <w:noProof/>
                <w:lang w:val="af-ZA"/>
              </w:rPr>
              <w:t xml:space="preserve">peluang rapat hamburan </w:t>
            </w:r>
          </w:p>
        </w:tc>
        <w:tc>
          <w:tcPr>
            <w:tcW w:w="1800" w:type="dxa"/>
          </w:tcPr>
          <w:p w14:paraId="4455DC81" w14:textId="77777777" w:rsidR="007D598D" w:rsidRPr="001636CE" w:rsidRDefault="007D598D" w:rsidP="007D598D">
            <w:pPr>
              <w:jc w:val="center"/>
              <w:rPr>
                <w:noProof/>
                <w:lang w:val="af-ZA"/>
              </w:rPr>
            </w:pPr>
            <w:r w:rsidRPr="001636CE">
              <w:rPr>
                <w:noProof/>
                <w:lang w:val="af-ZA"/>
              </w:rPr>
              <w:t>5</w:t>
            </w:r>
          </w:p>
        </w:tc>
      </w:tr>
      <w:tr w:rsidR="007D598D" w:rsidRPr="001636CE" w14:paraId="66C08079" w14:textId="77777777" w:rsidTr="00C71890">
        <w:trPr>
          <w:trHeight w:val="274"/>
        </w:trPr>
        <w:tc>
          <w:tcPr>
            <w:tcW w:w="1620" w:type="dxa"/>
            <w:shd w:val="clear" w:color="auto" w:fill="auto"/>
            <w:noWrap/>
          </w:tcPr>
          <w:p w14:paraId="6C0F16B9" w14:textId="77777777" w:rsidR="007D598D" w:rsidRPr="001636CE" w:rsidRDefault="007D598D" w:rsidP="007D598D">
            <w:pPr>
              <w:rPr>
                <w:i/>
                <w:iCs/>
                <w:noProof/>
                <w:lang w:val="af-ZA"/>
              </w:rPr>
            </w:pPr>
            <w:r w:rsidRPr="001636CE">
              <w:rPr>
                <w:noProof/>
              </w:rPr>
              <w:t>I</w:t>
            </w:r>
            <w:r w:rsidRPr="001636CE">
              <w:rPr>
                <w:noProof/>
                <w:vertAlign w:val="subscript"/>
              </w:rPr>
              <w:t>h</w:t>
            </w:r>
          </w:p>
        </w:tc>
        <w:tc>
          <w:tcPr>
            <w:tcW w:w="4590" w:type="dxa"/>
            <w:shd w:val="clear" w:color="auto" w:fill="auto"/>
            <w:noWrap/>
          </w:tcPr>
          <w:p w14:paraId="19E7ACD9" w14:textId="77777777" w:rsidR="007D598D" w:rsidRPr="001636CE" w:rsidRDefault="007D598D" w:rsidP="007D598D">
            <w:pPr>
              <w:rPr>
                <w:noProof/>
                <w:lang w:val="af-ZA"/>
              </w:rPr>
            </w:pPr>
            <w:r w:rsidRPr="001636CE">
              <w:rPr>
                <w:noProof/>
              </w:rPr>
              <w:t>i</w:t>
            </w:r>
            <w:r w:rsidRPr="001636CE">
              <w:rPr>
                <w:noProof/>
                <w:lang w:val="af-ZA"/>
              </w:rPr>
              <w:t>radians</w:t>
            </w:r>
            <w:r w:rsidRPr="001636CE">
              <w:rPr>
                <w:noProof/>
              </w:rPr>
              <w:t xml:space="preserve"> sinar hamburan</w:t>
            </w:r>
          </w:p>
        </w:tc>
        <w:tc>
          <w:tcPr>
            <w:tcW w:w="1800" w:type="dxa"/>
          </w:tcPr>
          <w:p w14:paraId="67DEBB33" w14:textId="77777777" w:rsidR="007D598D" w:rsidRPr="001636CE" w:rsidRDefault="007D598D" w:rsidP="007D598D">
            <w:pPr>
              <w:jc w:val="center"/>
              <w:rPr>
                <w:noProof/>
                <w:lang w:val="af-ZA"/>
              </w:rPr>
            </w:pPr>
          </w:p>
        </w:tc>
      </w:tr>
      <w:tr w:rsidR="007D598D" w:rsidRPr="001636CE" w14:paraId="3465088A" w14:textId="77777777" w:rsidTr="00C71890">
        <w:trPr>
          <w:trHeight w:val="274"/>
        </w:trPr>
        <w:tc>
          <w:tcPr>
            <w:tcW w:w="1620" w:type="dxa"/>
            <w:shd w:val="clear" w:color="auto" w:fill="auto"/>
            <w:noWrap/>
          </w:tcPr>
          <w:p w14:paraId="020D7FD9" w14:textId="77777777" w:rsidR="007D598D" w:rsidRPr="001636CE" w:rsidRDefault="007D598D" w:rsidP="007D598D">
            <w:pPr>
              <w:rPr>
                <w:i/>
                <w:iCs/>
                <w:noProof/>
                <w:lang w:val="af-ZA"/>
              </w:rPr>
            </w:pPr>
            <w:r w:rsidRPr="001636CE">
              <w:rPr>
                <w:noProof/>
              </w:rPr>
              <w:t>I</w:t>
            </w:r>
            <w:r w:rsidRPr="001636CE">
              <w:rPr>
                <w:noProof/>
                <w:vertAlign w:val="subscript"/>
              </w:rPr>
              <w:t>m</w:t>
            </w:r>
          </w:p>
        </w:tc>
        <w:tc>
          <w:tcPr>
            <w:tcW w:w="4590" w:type="dxa"/>
            <w:shd w:val="clear" w:color="auto" w:fill="auto"/>
            <w:noWrap/>
          </w:tcPr>
          <w:p w14:paraId="5AEE4BCC" w14:textId="77777777" w:rsidR="007D598D" w:rsidRPr="001636CE" w:rsidRDefault="007D598D" w:rsidP="007D598D">
            <w:pPr>
              <w:rPr>
                <w:noProof/>
                <w:lang w:val="af-ZA"/>
              </w:rPr>
            </w:pPr>
            <w:r w:rsidRPr="001636CE">
              <w:rPr>
                <w:noProof/>
              </w:rPr>
              <w:t>i</w:t>
            </w:r>
            <w:r w:rsidRPr="001636CE">
              <w:rPr>
                <w:noProof/>
                <w:lang w:val="af-ZA"/>
              </w:rPr>
              <w:t>radians</w:t>
            </w:r>
            <w:r w:rsidRPr="001636CE">
              <w:rPr>
                <w:noProof/>
              </w:rPr>
              <w:t xml:space="preserve"> sinar masuk</w:t>
            </w:r>
          </w:p>
        </w:tc>
        <w:tc>
          <w:tcPr>
            <w:tcW w:w="1800" w:type="dxa"/>
          </w:tcPr>
          <w:p w14:paraId="02DEB226" w14:textId="77777777" w:rsidR="007D598D" w:rsidRPr="001636CE" w:rsidRDefault="007D598D" w:rsidP="007D598D">
            <w:pPr>
              <w:jc w:val="center"/>
              <w:rPr>
                <w:noProof/>
                <w:lang w:val="af-ZA"/>
              </w:rPr>
            </w:pPr>
          </w:p>
        </w:tc>
      </w:tr>
      <w:tr w:rsidR="007D598D" w:rsidRPr="001636CE" w14:paraId="46E105B4" w14:textId="77777777" w:rsidTr="00C71890">
        <w:trPr>
          <w:trHeight w:val="274"/>
        </w:trPr>
        <w:tc>
          <w:tcPr>
            <w:tcW w:w="1620" w:type="dxa"/>
            <w:shd w:val="clear" w:color="auto" w:fill="auto"/>
            <w:noWrap/>
          </w:tcPr>
          <w:p w14:paraId="23055A79" w14:textId="77777777" w:rsidR="007D598D" w:rsidRPr="001636CE" w:rsidRDefault="007D598D" w:rsidP="007D598D">
            <w:pPr>
              <w:rPr>
                <w:i/>
                <w:iCs/>
                <w:noProof/>
                <w:lang w:val="af-ZA"/>
              </w:rPr>
            </w:pPr>
            <w:r w:rsidRPr="001636CE">
              <w:rPr>
                <w:i/>
                <w:iCs/>
                <w:noProof/>
                <w:lang w:val="af-ZA"/>
              </w:rPr>
              <w:t>L</w:t>
            </w:r>
          </w:p>
        </w:tc>
        <w:tc>
          <w:tcPr>
            <w:tcW w:w="4590" w:type="dxa"/>
            <w:shd w:val="clear" w:color="auto" w:fill="auto"/>
            <w:noWrap/>
          </w:tcPr>
          <w:p w14:paraId="1F6C9140" w14:textId="77777777" w:rsidR="007D598D" w:rsidRPr="001636CE" w:rsidRDefault="007D598D" w:rsidP="007D598D">
            <w:pPr>
              <w:rPr>
                <w:noProof/>
                <w:lang w:val="af-ZA"/>
              </w:rPr>
            </w:pPr>
            <w:r w:rsidRPr="001636CE">
              <w:rPr>
                <w:noProof/>
                <w:lang w:val="af-ZA"/>
              </w:rPr>
              <w:t>radians sinar yang menjalar</w:t>
            </w:r>
          </w:p>
        </w:tc>
        <w:tc>
          <w:tcPr>
            <w:tcW w:w="1800" w:type="dxa"/>
          </w:tcPr>
          <w:p w14:paraId="230D0E0E" w14:textId="77777777" w:rsidR="007D598D" w:rsidRPr="001636CE" w:rsidRDefault="007D598D" w:rsidP="007D598D">
            <w:pPr>
              <w:jc w:val="center"/>
              <w:rPr>
                <w:noProof/>
                <w:lang w:val="af-ZA"/>
              </w:rPr>
            </w:pPr>
            <w:r w:rsidRPr="001636CE">
              <w:rPr>
                <w:noProof/>
                <w:lang w:val="af-ZA"/>
              </w:rPr>
              <w:t>5</w:t>
            </w:r>
          </w:p>
        </w:tc>
      </w:tr>
      <w:tr w:rsidR="007D598D" w:rsidRPr="001636CE" w14:paraId="37BFC652" w14:textId="77777777" w:rsidTr="00C71890">
        <w:trPr>
          <w:trHeight w:val="274"/>
        </w:trPr>
        <w:tc>
          <w:tcPr>
            <w:tcW w:w="1620" w:type="dxa"/>
            <w:shd w:val="clear" w:color="auto" w:fill="auto"/>
            <w:noWrap/>
          </w:tcPr>
          <w:p w14:paraId="41A4A355" w14:textId="77777777" w:rsidR="007D598D" w:rsidRPr="001636CE" w:rsidRDefault="007D598D" w:rsidP="007D598D">
            <w:pPr>
              <w:rPr>
                <w:i/>
                <w:iCs/>
                <w:noProof/>
                <w:lang w:val="af-ZA"/>
              </w:rPr>
            </w:pPr>
            <w:r w:rsidRPr="001636CE">
              <w:rPr>
                <w:i/>
                <w:iCs/>
                <w:noProof/>
                <w:lang w:val="af-ZA"/>
              </w:rPr>
              <w:t>N</w:t>
            </w:r>
          </w:p>
        </w:tc>
        <w:tc>
          <w:tcPr>
            <w:tcW w:w="4590" w:type="dxa"/>
            <w:shd w:val="clear" w:color="auto" w:fill="auto"/>
            <w:noWrap/>
          </w:tcPr>
          <w:p w14:paraId="641ABEA8" w14:textId="77777777" w:rsidR="007D598D" w:rsidRPr="001636CE" w:rsidRDefault="007D598D" w:rsidP="007D598D">
            <w:pPr>
              <w:rPr>
                <w:noProof/>
                <w:lang w:val="af-ZA"/>
              </w:rPr>
            </w:pPr>
            <w:r w:rsidRPr="001636CE">
              <w:rPr>
                <w:noProof/>
                <w:lang w:val="af-ZA"/>
              </w:rPr>
              <w:t>Jumlah simpul</w:t>
            </w:r>
          </w:p>
        </w:tc>
        <w:tc>
          <w:tcPr>
            <w:tcW w:w="1800" w:type="dxa"/>
          </w:tcPr>
          <w:p w14:paraId="71111782" w14:textId="77777777" w:rsidR="007D598D" w:rsidRPr="001636CE" w:rsidRDefault="007D598D" w:rsidP="007D598D">
            <w:pPr>
              <w:jc w:val="center"/>
              <w:rPr>
                <w:noProof/>
                <w:lang w:val="af-ZA"/>
              </w:rPr>
            </w:pPr>
          </w:p>
        </w:tc>
      </w:tr>
      <w:tr w:rsidR="007D598D" w:rsidRPr="001636CE" w14:paraId="16E3C02C" w14:textId="77777777" w:rsidTr="00C71890">
        <w:trPr>
          <w:trHeight w:val="274"/>
        </w:trPr>
        <w:tc>
          <w:tcPr>
            <w:tcW w:w="1620" w:type="dxa"/>
            <w:shd w:val="clear" w:color="auto" w:fill="auto"/>
            <w:noWrap/>
          </w:tcPr>
          <w:p w14:paraId="53280770" w14:textId="77777777" w:rsidR="007D598D" w:rsidRPr="001636CE" w:rsidRDefault="007D598D" w:rsidP="007D598D">
            <w:pPr>
              <w:rPr>
                <w:i/>
                <w:noProof/>
                <w:lang w:val="af-ZA"/>
              </w:rPr>
            </w:pPr>
            <w:r w:rsidRPr="001636CE">
              <w:rPr>
                <w:i/>
                <w:noProof/>
                <w:lang w:val="af-ZA"/>
              </w:rPr>
              <w:t>n</w:t>
            </w:r>
          </w:p>
        </w:tc>
        <w:tc>
          <w:tcPr>
            <w:tcW w:w="4590" w:type="dxa"/>
            <w:shd w:val="clear" w:color="auto" w:fill="auto"/>
            <w:noWrap/>
          </w:tcPr>
          <w:p w14:paraId="41B230C0" w14:textId="77777777" w:rsidR="007D598D" w:rsidRPr="001636CE" w:rsidRDefault="007D598D" w:rsidP="007D598D">
            <w:pPr>
              <w:rPr>
                <w:noProof/>
                <w:lang w:val="af-ZA"/>
              </w:rPr>
            </w:pPr>
            <w:r w:rsidRPr="001636CE">
              <w:rPr>
                <w:noProof/>
                <w:lang w:val="af-ZA"/>
              </w:rPr>
              <w:t xml:space="preserve">Variabel bentuk </w:t>
            </w:r>
            <w:r w:rsidRPr="001636CE">
              <w:rPr>
                <w:noProof/>
                <w:lang w:val="af-ZA" w:eastAsia="ja-JP"/>
              </w:rPr>
              <w:t>area penjalaran sinar</w:t>
            </w:r>
          </w:p>
        </w:tc>
        <w:tc>
          <w:tcPr>
            <w:tcW w:w="1800" w:type="dxa"/>
          </w:tcPr>
          <w:p w14:paraId="6C050027" w14:textId="77777777" w:rsidR="007D598D" w:rsidRPr="001636CE" w:rsidRDefault="007D598D" w:rsidP="007D598D">
            <w:pPr>
              <w:jc w:val="center"/>
              <w:rPr>
                <w:noProof/>
                <w:lang w:val="af-ZA"/>
              </w:rPr>
            </w:pPr>
            <w:r w:rsidRPr="001636CE">
              <w:rPr>
                <w:noProof/>
                <w:lang w:val="af-ZA"/>
              </w:rPr>
              <w:t>5</w:t>
            </w:r>
          </w:p>
        </w:tc>
      </w:tr>
      <w:tr w:rsidR="007D598D" w:rsidRPr="001636CE" w14:paraId="42D67112" w14:textId="77777777" w:rsidTr="00C71890">
        <w:trPr>
          <w:trHeight w:val="274"/>
        </w:trPr>
        <w:tc>
          <w:tcPr>
            <w:tcW w:w="1620" w:type="dxa"/>
            <w:shd w:val="clear" w:color="auto" w:fill="auto"/>
            <w:noWrap/>
          </w:tcPr>
          <w:p w14:paraId="3A500FF5" w14:textId="77777777" w:rsidR="007D598D" w:rsidRPr="001636CE" w:rsidRDefault="007D598D" w:rsidP="007D598D">
            <w:pPr>
              <w:rPr>
                <w:noProof/>
                <w:lang w:val="af-ZA"/>
              </w:rPr>
            </w:pPr>
            <w:r w:rsidRPr="001636CE">
              <w:rPr>
                <w:noProof/>
                <w:lang w:val="af-ZA"/>
              </w:rPr>
              <w:t>n</w:t>
            </w:r>
            <w:r w:rsidRPr="001636CE">
              <w:rPr>
                <w:noProof/>
                <w:vertAlign w:val="subscript"/>
                <w:lang w:val="af-ZA"/>
              </w:rPr>
              <w:t>1</w:t>
            </w:r>
          </w:p>
        </w:tc>
        <w:tc>
          <w:tcPr>
            <w:tcW w:w="4590" w:type="dxa"/>
            <w:shd w:val="clear" w:color="auto" w:fill="auto"/>
            <w:noWrap/>
          </w:tcPr>
          <w:p w14:paraId="2C80F7C8" w14:textId="77777777" w:rsidR="007D598D" w:rsidRPr="001636CE" w:rsidRDefault="007D598D" w:rsidP="007D598D">
            <w:pPr>
              <w:rPr>
                <w:noProof/>
                <w:lang w:val="af-ZA"/>
              </w:rPr>
            </w:pPr>
            <w:r w:rsidRPr="001636CE">
              <w:rPr>
                <w:noProof/>
                <w:lang w:val="af-ZA"/>
              </w:rPr>
              <w:t>Indeks bias medium sekitar objek</w:t>
            </w:r>
          </w:p>
        </w:tc>
        <w:tc>
          <w:tcPr>
            <w:tcW w:w="1800" w:type="dxa"/>
          </w:tcPr>
          <w:p w14:paraId="6AAE7BF6" w14:textId="77777777" w:rsidR="007D598D" w:rsidRPr="001636CE" w:rsidRDefault="007D598D" w:rsidP="007D598D">
            <w:pPr>
              <w:jc w:val="center"/>
              <w:rPr>
                <w:noProof/>
                <w:lang w:val="af-ZA"/>
              </w:rPr>
            </w:pPr>
          </w:p>
        </w:tc>
      </w:tr>
      <w:tr w:rsidR="007D598D" w:rsidRPr="001636CE" w14:paraId="0EB70F7A" w14:textId="77777777" w:rsidTr="00C71890">
        <w:trPr>
          <w:trHeight w:val="252"/>
        </w:trPr>
        <w:tc>
          <w:tcPr>
            <w:tcW w:w="1620" w:type="dxa"/>
            <w:shd w:val="clear" w:color="auto" w:fill="auto"/>
            <w:noWrap/>
          </w:tcPr>
          <w:p w14:paraId="37BC9E2D" w14:textId="77777777" w:rsidR="007D598D" w:rsidRPr="001636CE" w:rsidRDefault="007D598D" w:rsidP="007D598D">
            <w:pPr>
              <w:rPr>
                <w:noProof/>
                <w:lang w:val="af-ZA"/>
              </w:rPr>
            </w:pPr>
            <w:r w:rsidRPr="001636CE">
              <w:rPr>
                <w:noProof/>
                <w:lang w:val="af-ZA"/>
              </w:rPr>
              <w:t>n</w:t>
            </w:r>
            <w:r w:rsidRPr="001636CE">
              <w:rPr>
                <w:noProof/>
                <w:vertAlign w:val="subscript"/>
                <w:lang w:val="af-ZA"/>
              </w:rPr>
              <w:t>2</w:t>
            </w:r>
          </w:p>
        </w:tc>
        <w:tc>
          <w:tcPr>
            <w:tcW w:w="4590" w:type="dxa"/>
            <w:shd w:val="clear" w:color="auto" w:fill="auto"/>
            <w:noWrap/>
          </w:tcPr>
          <w:p w14:paraId="5A0CE7A2" w14:textId="77777777" w:rsidR="007D598D" w:rsidRPr="001636CE" w:rsidRDefault="007D598D" w:rsidP="007D598D">
            <w:pPr>
              <w:rPr>
                <w:noProof/>
                <w:lang w:val="af-ZA"/>
              </w:rPr>
            </w:pPr>
            <w:r w:rsidRPr="001636CE">
              <w:rPr>
                <w:noProof/>
                <w:lang w:val="af-ZA"/>
              </w:rPr>
              <w:t>Indeks bias objek</w:t>
            </w:r>
          </w:p>
        </w:tc>
        <w:tc>
          <w:tcPr>
            <w:tcW w:w="1800" w:type="dxa"/>
          </w:tcPr>
          <w:p w14:paraId="3C1F1009" w14:textId="77777777" w:rsidR="007D598D" w:rsidRPr="001636CE" w:rsidRDefault="007D598D" w:rsidP="007D598D">
            <w:pPr>
              <w:jc w:val="center"/>
              <w:rPr>
                <w:noProof/>
                <w:lang w:val="af-ZA"/>
              </w:rPr>
            </w:pPr>
          </w:p>
        </w:tc>
      </w:tr>
      <w:tr w:rsidR="007D598D" w:rsidRPr="001636CE" w14:paraId="1D28EC85" w14:textId="77777777" w:rsidTr="00C71890">
        <w:trPr>
          <w:trHeight w:val="252"/>
        </w:trPr>
        <w:tc>
          <w:tcPr>
            <w:tcW w:w="1620" w:type="dxa"/>
            <w:shd w:val="clear" w:color="auto" w:fill="auto"/>
            <w:noWrap/>
          </w:tcPr>
          <w:p w14:paraId="1FD96582" w14:textId="77777777" w:rsidR="007D598D" w:rsidRPr="001636CE" w:rsidRDefault="006E3BAA" w:rsidP="007D598D">
            <w:pPr>
              <w:rPr>
                <w:i/>
                <w:iCs/>
                <w:noProof/>
                <w:lang w:val="af-ZA"/>
              </w:rPr>
            </w:pPr>
            <m:oMathPara>
              <m:oMathParaPr>
                <m:jc m:val="left"/>
              </m:oMathParaPr>
              <m:oMath>
                <m:acc>
                  <m:accPr>
                    <m:ctrlPr>
                      <w:rPr>
                        <w:rFonts w:ascii="Cambria Math" w:hAnsi="Cambria Math"/>
                        <w:noProof/>
                        <w:lang w:val="af-ZA"/>
                      </w:rPr>
                    </m:ctrlPr>
                  </m:accPr>
                  <m:e>
                    <m:r>
                      <w:rPr>
                        <w:rFonts w:ascii="Cambria Math" w:hAnsi="Cambria Math"/>
                        <w:noProof/>
                        <w:lang w:val="af-ZA"/>
                      </w:rPr>
                      <m:t>n</m:t>
                    </m:r>
                  </m:e>
                </m:acc>
              </m:oMath>
            </m:oMathPara>
          </w:p>
        </w:tc>
        <w:tc>
          <w:tcPr>
            <w:tcW w:w="4590" w:type="dxa"/>
            <w:shd w:val="clear" w:color="auto" w:fill="auto"/>
            <w:noWrap/>
          </w:tcPr>
          <w:p w14:paraId="7217E9D1" w14:textId="77777777" w:rsidR="007D598D" w:rsidRPr="001636CE" w:rsidRDefault="007D598D" w:rsidP="007D598D">
            <w:pPr>
              <w:rPr>
                <w:noProof/>
                <w:lang w:val="af-ZA"/>
              </w:rPr>
            </w:pPr>
            <w:r w:rsidRPr="001636CE">
              <w:rPr>
                <w:noProof/>
                <w:lang w:val="af-ZA"/>
              </w:rPr>
              <w:t xml:space="preserve">Vektor bidang normal terhadap bidang </w:t>
            </w:r>
            <m:oMath>
              <m:r>
                <m:rPr>
                  <m:sty m:val="p"/>
                </m:rPr>
                <w:rPr>
                  <w:rFonts w:ascii="Cambria Math" w:hAnsi="Cambria Math"/>
                  <w:noProof/>
                  <w:lang w:val="af-ZA"/>
                </w:rPr>
                <m:t>∂Ω</m:t>
              </m:r>
            </m:oMath>
          </w:p>
        </w:tc>
        <w:tc>
          <w:tcPr>
            <w:tcW w:w="1800" w:type="dxa"/>
          </w:tcPr>
          <w:p w14:paraId="1A71DC9B" w14:textId="77777777" w:rsidR="007D598D" w:rsidRPr="001636CE" w:rsidRDefault="007D598D" w:rsidP="007D598D">
            <w:pPr>
              <w:jc w:val="center"/>
              <w:rPr>
                <w:noProof/>
                <w:lang w:val="af-ZA"/>
              </w:rPr>
            </w:pPr>
          </w:p>
        </w:tc>
      </w:tr>
      <w:tr w:rsidR="007D598D" w:rsidRPr="001636CE" w14:paraId="4D004D32" w14:textId="77777777" w:rsidTr="00C71890">
        <w:trPr>
          <w:trHeight w:val="252"/>
        </w:trPr>
        <w:tc>
          <w:tcPr>
            <w:tcW w:w="1620" w:type="dxa"/>
            <w:shd w:val="clear" w:color="auto" w:fill="auto"/>
            <w:noWrap/>
          </w:tcPr>
          <w:p w14:paraId="4606655C" w14:textId="77777777" w:rsidR="007D598D" w:rsidRPr="001636CE" w:rsidRDefault="007D598D" w:rsidP="007D598D">
            <w:pPr>
              <w:rPr>
                <w:i/>
                <w:iCs/>
                <w:noProof/>
                <w:lang w:val="af-ZA"/>
              </w:rPr>
            </w:pPr>
            <w:r w:rsidRPr="001636CE">
              <w:rPr>
                <w:i/>
                <w:iCs/>
                <w:noProof/>
                <w:lang w:val="af-ZA"/>
              </w:rPr>
              <w:t>Q</w:t>
            </w:r>
          </w:p>
        </w:tc>
        <w:tc>
          <w:tcPr>
            <w:tcW w:w="4590" w:type="dxa"/>
            <w:shd w:val="clear" w:color="auto" w:fill="auto"/>
            <w:noWrap/>
          </w:tcPr>
          <w:p w14:paraId="7E6B595A" w14:textId="77777777" w:rsidR="007D598D" w:rsidRPr="001636CE" w:rsidRDefault="007D598D" w:rsidP="007D598D">
            <w:pPr>
              <w:rPr>
                <w:noProof/>
                <w:lang w:val="af-ZA"/>
              </w:rPr>
            </w:pPr>
            <w:r w:rsidRPr="001636CE">
              <w:rPr>
                <w:noProof/>
                <w:lang w:val="af-ZA"/>
              </w:rPr>
              <w:t>daya foton yang diinjeksikan per satuan volume</w:t>
            </w:r>
          </w:p>
        </w:tc>
        <w:tc>
          <w:tcPr>
            <w:tcW w:w="1800" w:type="dxa"/>
          </w:tcPr>
          <w:p w14:paraId="774FD737" w14:textId="77777777" w:rsidR="007D598D" w:rsidRPr="001636CE" w:rsidRDefault="007D598D" w:rsidP="007D598D">
            <w:pPr>
              <w:jc w:val="center"/>
              <w:rPr>
                <w:noProof/>
                <w:lang w:val="af-ZA"/>
              </w:rPr>
            </w:pPr>
            <w:r w:rsidRPr="001636CE">
              <w:rPr>
                <w:noProof/>
                <w:lang w:val="af-ZA"/>
              </w:rPr>
              <w:t>5</w:t>
            </w:r>
          </w:p>
        </w:tc>
      </w:tr>
      <w:tr w:rsidR="007D598D" w:rsidRPr="001636CE" w14:paraId="25A4BC3C" w14:textId="77777777" w:rsidTr="00C71890">
        <w:trPr>
          <w:trHeight w:val="252"/>
        </w:trPr>
        <w:tc>
          <w:tcPr>
            <w:tcW w:w="1620" w:type="dxa"/>
            <w:shd w:val="clear" w:color="auto" w:fill="auto"/>
            <w:noWrap/>
          </w:tcPr>
          <w:p w14:paraId="1F9E4684" w14:textId="77777777" w:rsidR="007D598D" w:rsidRPr="001636CE" w:rsidRDefault="007D598D" w:rsidP="007D598D">
            <w:pPr>
              <w:rPr>
                <w:i/>
                <w:iCs/>
                <w:noProof/>
                <w:lang w:val="af-ZA"/>
              </w:rPr>
            </w:pPr>
            <w:r w:rsidRPr="001636CE">
              <w:rPr>
                <w:i/>
                <w:iCs/>
                <w:noProof/>
                <w:lang w:val="af-ZA"/>
              </w:rPr>
              <w:t>r</w:t>
            </w:r>
          </w:p>
        </w:tc>
        <w:tc>
          <w:tcPr>
            <w:tcW w:w="4590" w:type="dxa"/>
            <w:shd w:val="clear" w:color="auto" w:fill="auto"/>
            <w:noWrap/>
          </w:tcPr>
          <w:p w14:paraId="1603F725" w14:textId="77777777" w:rsidR="007D598D" w:rsidRPr="001636CE" w:rsidRDefault="007D598D" w:rsidP="007D598D">
            <w:pPr>
              <w:rPr>
                <w:noProof/>
                <w:lang w:val="af-ZA"/>
              </w:rPr>
            </w:pPr>
            <w:r w:rsidRPr="001636CE">
              <w:rPr>
                <w:noProof/>
                <w:lang w:val="af-ZA"/>
              </w:rPr>
              <w:t>posisi</w:t>
            </w:r>
          </w:p>
        </w:tc>
        <w:tc>
          <w:tcPr>
            <w:tcW w:w="1800" w:type="dxa"/>
          </w:tcPr>
          <w:p w14:paraId="312CFAF8" w14:textId="77777777" w:rsidR="007D598D" w:rsidRPr="001636CE" w:rsidRDefault="007D598D" w:rsidP="007D598D">
            <w:pPr>
              <w:jc w:val="center"/>
              <w:rPr>
                <w:noProof/>
                <w:lang w:val="af-ZA"/>
              </w:rPr>
            </w:pPr>
            <w:r w:rsidRPr="001636CE">
              <w:rPr>
                <w:noProof/>
                <w:lang w:val="af-ZA"/>
              </w:rPr>
              <w:t>5</w:t>
            </w:r>
          </w:p>
        </w:tc>
      </w:tr>
      <w:tr w:rsidR="00C71890" w:rsidRPr="001636CE" w14:paraId="5A7FE25B" w14:textId="77777777" w:rsidTr="00C71890">
        <w:trPr>
          <w:trHeight w:val="252"/>
        </w:trPr>
        <w:tc>
          <w:tcPr>
            <w:tcW w:w="1620" w:type="dxa"/>
            <w:shd w:val="clear" w:color="auto" w:fill="auto"/>
            <w:noWrap/>
          </w:tcPr>
          <w:p w14:paraId="3BD60FDB" w14:textId="77777777" w:rsidR="00C71890" w:rsidRPr="001636CE" w:rsidRDefault="00B45BE4" w:rsidP="00C71890">
            <w:pPr>
              <w:rPr>
                <w:noProof/>
                <w:lang w:val="af-ZA"/>
              </w:rPr>
            </w:pPr>
            <w:r>
              <w:rPr>
                <w:noProof/>
                <w:lang w:val="af-ZA"/>
              </w:rPr>
              <w:t>LAMBANG</w:t>
            </w:r>
          </w:p>
          <w:p w14:paraId="1E2B1808" w14:textId="77777777" w:rsidR="00C71890" w:rsidRPr="001636CE" w:rsidRDefault="00C71890" w:rsidP="00C71890">
            <w:pPr>
              <w:rPr>
                <w:noProof/>
                <w:lang w:val="af-ZA"/>
              </w:rPr>
            </w:pPr>
          </w:p>
        </w:tc>
        <w:tc>
          <w:tcPr>
            <w:tcW w:w="4590" w:type="dxa"/>
            <w:shd w:val="clear" w:color="auto" w:fill="auto"/>
            <w:noWrap/>
          </w:tcPr>
          <w:p w14:paraId="7645ABB7" w14:textId="77777777" w:rsidR="00C71890" w:rsidRPr="001636CE" w:rsidRDefault="00C71890" w:rsidP="00C71890">
            <w:pPr>
              <w:jc w:val="center"/>
              <w:rPr>
                <w:noProof/>
                <w:lang w:val="af-ZA"/>
              </w:rPr>
            </w:pPr>
            <w:r w:rsidRPr="001636CE">
              <w:rPr>
                <w:noProof/>
                <w:lang w:val="af-ZA"/>
              </w:rPr>
              <w:t>Nama</w:t>
            </w:r>
          </w:p>
        </w:tc>
        <w:tc>
          <w:tcPr>
            <w:tcW w:w="1800" w:type="dxa"/>
          </w:tcPr>
          <w:p w14:paraId="69D99040" w14:textId="77777777" w:rsidR="00C71890" w:rsidRPr="001636CE" w:rsidRDefault="00C71890" w:rsidP="00C71890">
            <w:pPr>
              <w:rPr>
                <w:noProof/>
                <w:lang w:val="af-ZA"/>
              </w:rPr>
            </w:pPr>
            <w:r w:rsidRPr="001636CE">
              <w:rPr>
                <w:noProof/>
                <w:lang w:val="af-ZA"/>
              </w:rPr>
              <w:t>Pemakaian pertama kali pada halaman</w:t>
            </w:r>
          </w:p>
        </w:tc>
      </w:tr>
      <w:tr w:rsidR="00C71890" w:rsidRPr="001636CE" w14:paraId="3EA99B41" w14:textId="77777777" w:rsidTr="00C71890">
        <w:trPr>
          <w:trHeight w:val="252"/>
        </w:trPr>
        <w:tc>
          <w:tcPr>
            <w:tcW w:w="1620" w:type="dxa"/>
            <w:shd w:val="clear" w:color="auto" w:fill="auto"/>
            <w:noWrap/>
          </w:tcPr>
          <w:p w14:paraId="771BA79B" w14:textId="77777777" w:rsidR="00C71890" w:rsidRPr="001636CE" w:rsidRDefault="006E3BAA" w:rsidP="00C71890">
            <w:pPr>
              <w:rPr>
                <w:noProof/>
                <w:lang w:val="af-ZA"/>
              </w:rPr>
            </w:pPr>
            <m:oMathPara>
              <m:oMathParaPr>
                <m:jc m:val="left"/>
              </m:oMathParaPr>
              <m:oMath>
                <m:sSup>
                  <m:sSupPr>
                    <m:ctrlPr>
                      <w:rPr>
                        <w:rFonts w:ascii="Cambria Math" w:eastAsia="MS Mincho" w:hAnsi="Cambria Math"/>
                        <w:i/>
                        <w:noProof/>
                        <w:lang w:val="af-ZA" w:eastAsia="ja-JP"/>
                      </w:rPr>
                    </m:ctrlPr>
                  </m:sSupPr>
                  <m:e>
                    <m:acc>
                      <m:accPr>
                        <m:ctrlPr>
                          <w:rPr>
                            <w:rFonts w:ascii="Cambria Math" w:eastAsia="MS Mincho" w:hAnsi="Cambria Math"/>
                            <w:i/>
                            <w:noProof/>
                            <w:lang w:val="af-ZA" w:eastAsia="ja-JP"/>
                          </w:rPr>
                        </m:ctrlPr>
                      </m:accPr>
                      <m:e>
                        <m:r>
                          <w:rPr>
                            <w:rFonts w:ascii="Cambria Math" w:hAnsi="Cambria Math"/>
                            <w:noProof/>
                            <w:lang w:val="af-ZA"/>
                          </w:rPr>
                          <m:t>S</m:t>
                        </m:r>
                      </m:e>
                    </m:acc>
                  </m:e>
                  <m:sup>
                    <m:r>
                      <w:rPr>
                        <w:rFonts w:ascii="Cambria Math" w:hAnsi="Cambria Math"/>
                        <w:noProof/>
                        <w:lang w:val="af-ZA"/>
                      </w:rPr>
                      <m:t>n-1</m:t>
                    </m:r>
                  </m:sup>
                </m:sSup>
              </m:oMath>
            </m:oMathPara>
          </w:p>
        </w:tc>
        <w:tc>
          <w:tcPr>
            <w:tcW w:w="4590" w:type="dxa"/>
            <w:shd w:val="clear" w:color="auto" w:fill="auto"/>
            <w:noWrap/>
          </w:tcPr>
          <w:p w14:paraId="7AF9CA62" w14:textId="77777777" w:rsidR="00C71890" w:rsidRPr="001636CE" w:rsidRDefault="00C71890" w:rsidP="00C71890">
            <w:pPr>
              <w:rPr>
                <w:noProof/>
                <w:lang w:val="af-ZA"/>
              </w:rPr>
            </w:pPr>
            <w:r w:rsidRPr="001636CE">
              <w:rPr>
                <w:noProof/>
                <w:lang w:val="af-ZA" w:eastAsia="ja-JP"/>
              </w:rPr>
              <w:t>area penjalaran sinar</w:t>
            </w:r>
          </w:p>
        </w:tc>
        <w:tc>
          <w:tcPr>
            <w:tcW w:w="1800" w:type="dxa"/>
          </w:tcPr>
          <w:p w14:paraId="5BD61327" w14:textId="77777777" w:rsidR="00C71890" w:rsidRPr="001636CE" w:rsidRDefault="00C71890" w:rsidP="00C71890">
            <w:pPr>
              <w:jc w:val="center"/>
              <w:rPr>
                <w:noProof/>
                <w:lang w:val="af-ZA"/>
              </w:rPr>
            </w:pPr>
            <w:r w:rsidRPr="001636CE">
              <w:rPr>
                <w:noProof/>
                <w:lang w:val="af-ZA"/>
              </w:rPr>
              <w:t>5</w:t>
            </w:r>
          </w:p>
        </w:tc>
      </w:tr>
      <w:tr w:rsidR="00C71890" w:rsidRPr="001636CE" w14:paraId="1D734467" w14:textId="77777777" w:rsidTr="00C71890">
        <w:trPr>
          <w:trHeight w:val="252"/>
        </w:trPr>
        <w:tc>
          <w:tcPr>
            <w:tcW w:w="1620" w:type="dxa"/>
            <w:shd w:val="clear" w:color="auto" w:fill="auto"/>
            <w:noWrap/>
          </w:tcPr>
          <w:p w14:paraId="0BB5EF86" w14:textId="77777777" w:rsidR="00C71890" w:rsidRPr="001636CE" w:rsidRDefault="006E3BAA" w:rsidP="00C71890">
            <w:pPr>
              <w:rPr>
                <w:i/>
                <w:iCs/>
                <w:noProof/>
                <w:lang w:val="af-ZA"/>
              </w:rPr>
            </w:pPr>
            <m:oMathPara>
              <m:oMathParaPr>
                <m:jc m:val="left"/>
              </m:oMathParaPr>
              <m:oMath>
                <m:acc>
                  <m:accPr>
                    <m:ctrlPr>
                      <w:rPr>
                        <w:rFonts w:ascii="Cambria Math" w:hAnsi="Cambria Math"/>
                        <w:i/>
                        <w:noProof/>
                        <w:lang w:val="af-ZA"/>
                      </w:rPr>
                    </m:ctrlPr>
                  </m:accPr>
                  <m:e>
                    <m:r>
                      <w:rPr>
                        <w:rFonts w:ascii="Cambria Math" w:hAnsi="Cambria Math"/>
                        <w:noProof/>
                        <w:lang w:val="af-ZA"/>
                      </w:rPr>
                      <m:t>s</m:t>
                    </m:r>
                  </m:e>
                </m:acc>
              </m:oMath>
            </m:oMathPara>
          </w:p>
        </w:tc>
        <w:tc>
          <w:tcPr>
            <w:tcW w:w="4590" w:type="dxa"/>
            <w:shd w:val="clear" w:color="auto" w:fill="auto"/>
            <w:noWrap/>
          </w:tcPr>
          <w:p w14:paraId="5DB2922A" w14:textId="77777777" w:rsidR="00C71890" w:rsidRPr="001636CE" w:rsidRDefault="00C71890" w:rsidP="00C71890">
            <w:pPr>
              <w:rPr>
                <w:noProof/>
                <w:lang w:val="af-ZA"/>
              </w:rPr>
            </w:pPr>
            <w:r w:rsidRPr="001636CE">
              <w:rPr>
                <w:noProof/>
                <w:lang w:val="af-ZA"/>
              </w:rPr>
              <w:t>vektor penjalaran sinar</w:t>
            </w:r>
          </w:p>
        </w:tc>
        <w:tc>
          <w:tcPr>
            <w:tcW w:w="1800" w:type="dxa"/>
          </w:tcPr>
          <w:p w14:paraId="269E2EB9" w14:textId="77777777" w:rsidR="00C71890" w:rsidRPr="001636CE" w:rsidRDefault="00C71890" w:rsidP="00C71890">
            <w:pPr>
              <w:jc w:val="center"/>
              <w:rPr>
                <w:noProof/>
                <w:lang w:val="af-ZA"/>
              </w:rPr>
            </w:pPr>
            <w:r w:rsidRPr="001636CE">
              <w:rPr>
                <w:noProof/>
                <w:lang w:val="af-ZA"/>
              </w:rPr>
              <w:t>5</w:t>
            </w:r>
          </w:p>
        </w:tc>
      </w:tr>
      <w:tr w:rsidR="00C71890" w:rsidRPr="001636CE" w14:paraId="3A629C9E" w14:textId="77777777" w:rsidTr="00C71890">
        <w:trPr>
          <w:trHeight w:val="252"/>
        </w:trPr>
        <w:tc>
          <w:tcPr>
            <w:tcW w:w="1620" w:type="dxa"/>
            <w:shd w:val="clear" w:color="auto" w:fill="auto"/>
            <w:noWrap/>
          </w:tcPr>
          <w:p w14:paraId="6A13EB0C" w14:textId="77777777" w:rsidR="00C71890" w:rsidRPr="001636CE" w:rsidRDefault="00C71890" w:rsidP="00C71890">
            <w:pPr>
              <w:rPr>
                <w:i/>
                <w:iCs/>
                <w:noProof/>
                <w:lang w:val="af-ZA"/>
              </w:rPr>
            </w:pPr>
            <w:r w:rsidRPr="001636CE">
              <w:rPr>
                <w:i/>
                <w:iCs/>
                <w:noProof/>
                <w:lang w:val="af-ZA"/>
              </w:rPr>
              <w:t>t</w:t>
            </w:r>
          </w:p>
        </w:tc>
        <w:tc>
          <w:tcPr>
            <w:tcW w:w="4590" w:type="dxa"/>
            <w:shd w:val="clear" w:color="auto" w:fill="auto"/>
            <w:noWrap/>
          </w:tcPr>
          <w:p w14:paraId="192D1E14" w14:textId="77777777" w:rsidR="00C71890" w:rsidRPr="001636CE" w:rsidRDefault="00C71890" w:rsidP="00C71890">
            <w:pPr>
              <w:rPr>
                <w:noProof/>
                <w:lang w:val="af-ZA"/>
              </w:rPr>
            </w:pPr>
            <w:r w:rsidRPr="001636CE">
              <w:rPr>
                <w:noProof/>
                <w:lang w:val="af-ZA"/>
              </w:rPr>
              <w:t>waktu</w:t>
            </w:r>
          </w:p>
        </w:tc>
        <w:tc>
          <w:tcPr>
            <w:tcW w:w="1800" w:type="dxa"/>
          </w:tcPr>
          <w:p w14:paraId="72E79C43" w14:textId="77777777" w:rsidR="00C71890" w:rsidRPr="001636CE" w:rsidRDefault="00C71890" w:rsidP="00C71890">
            <w:pPr>
              <w:jc w:val="center"/>
              <w:rPr>
                <w:noProof/>
                <w:lang w:val="af-ZA"/>
              </w:rPr>
            </w:pPr>
            <w:r w:rsidRPr="001636CE">
              <w:rPr>
                <w:noProof/>
                <w:lang w:val="af-ZA"/>
              </w:rPr>
              <w:t>5</w:t>
            </w:r>
          </w:p>
        </w:tc>
      </w:tr>
      <w:tr w:rsidR="00C71890" w:rsidRPr="001636CE" w14:paraId="2F267DC9" w14:textId="77777777" w:rsidTr="00C71890">
        <w:trPr>
          <w:trHeight w:val="274"/>
        </w:trPr>
        <w:tc>
          <w:tcPr>
            <w:tcW w:w="1620" w:type="dxa"/>
            <w:shd w:val="clear" w:color="auto" w:fill="auto"/>
            <w:noWrap/>
          </w:tcPr>
          <w:p w14:paraId="741F30FD" w14:textId="77777777" w:rsidR="00C71890" w:rsidRPr="001636CE" w:rsidRDefault="00C71890" w:rsidP="00C71890">
            <w:pPr>
              <w:rPr>
                <w:i/>
                <w:noProof/>
                <w:lang w:val="af-ZA"/>
              </w:rPr>
            </w:pPr>
            <w:r w:rsidRPr="001636CE">
              <w:rPr>
                <w:i/>
                <w:noProof/>
                <w:lang w:val="af-ZA"/>
              </w:rPr>
              <w:t>α</w:t>
            </w:r>
          </w:p>
        </w:tc>
        <w:tc>
          <w:tcPr>
            <w:tcW w:w="4590" w:type="dxa"/>
            <w:shd w:val="clear" w:color="auto" w:fill="auto"/>
            <w:noWrap/>
          </w:tcPr>
          <w:p w14:paraId="6BA740B6" w14:textId="77777777" w:rsidR="00C71890" w:rsidRPr="001636CE" w:rsidRDefault="00C71890" w:rsidP="00C71890">
            <w:pPr>
              <w:rPr>
                <w:noProof/>
                <w:lang w:val="af-ZA"/>
              </w:rPr>
            </w:pPr>
            <w:r w:rsidRPr="001636CE">
              <w:rPr>
                <w:noProof/>
                <w:lang w:val="af-ZA"/>
              </w:rPr>
              <w:t>Sudut antara</w:t>
            </w:r>
            <w:r w:rsidRPr="001636CE">
              <w:rPr>
                <w:i/>
                <w:noProof/>
                <w:lang w:val="af-ZA"/>
              </w:rPr>
              <w:t xml:space="preserve"> </w:t>
            </w:r>
            <w:r w:rsidRPr="001636CE">
              <w:rPr>
                <w:noProof/>
                <w:lang w:val="af-ZA"/>
              </w:rPr>
              <w:t xml:space="preserve">arah </w:t>
            </w:r>
            <m:oMath>
              <m:acc>
                <m:accPr>
                  <m:ctrlPr>
                    <w:rPr>
                      <w:rFonts w:ascii="Cambria Math" w:hAnsi="Cambria Math"/>
                      <w:i/>
                      <w:noProof/>
                      <w:lang w:val="af-ZA"/>
                    </w:rPr>
                  </m:ctrlPr>
                </m:accPr>
                <m:e>
                  <m:r>
                    <w:rPr>
                      <w:rFonts w:ascii="Cambria Math" w:hAnsi="Cambria Math"/>
                      <w:noProof/>
                      <w:lang w:val="af-ZA"/>
                    </w:rPr>
                    <m:t>s</m:t>
                  </m:r>
                </m:e>
              </m:acc>
              <m:r>
                <w:rPr>
                  <w:rFonts w:ascii="Cambria Math" w:hAnsi="Cambria Math"/>
                  <w:noProof/>
                  <w:lang w:val="af-ZA"/>
                </w:rPr>
                <m:t xml:space="preserve"> </m:t>
              </m:r>
            </m:oMath>
            <w:r w:rsidRPr="001636CE">
              <w:rPr>
                <w:noProof/>
                <w:lang w:val="af-ZA"/>
              </w:rPr>
              <w:t>dan</w:t>
            </w:r>
            <m:oMath>
              <m:r>
                <w:rPr>
                  <w:rFonts w:ascii="Cambria Math" w:hAnsi="Cambria Math"/>
                  <w:noProof/>
                  <w:lang w:val="af-ZA"/>
                </w:rPr>
                <m:t xml:space="preserve"> </m:t>
              </m:r>
              <m:acc>
                <m:accPr>
                  <m:ctrlPr>
                    <w:rPr>
                      <w:rFonts w:ascii="Cambria Math" w:hAnsi="Cambria Math"/>
                      <w:i/>
                      <w:noProof/>
                      <w:lang w:val="af-ZA"/>
                    </w:rPr>
                  </m:ctrlPr>
                </m:accPr>
                <m:e>
                  <m:r>
                    <w:rPr>
                      <w:rFonts w:ascii="Cambria Math" w:hAnsi="Cambria Math"/>
                      <w:noProof/>
                      <w:lang w:val="af-ZA"/>
                    </w:rPr>
                    <m:t>s</m:t>
                  </m:r>
                </m:e>
              </m:acc>
              <m:r>
                <w:rPr>
                  <w:rFonts w:ascii="Cambria Math" w:hAnsi="Cambria Math"/>
                  <w:noProof/>
                  <w:lang w:val="af-ZA"/>
                </w:rPr>
                <m:t>'</m:t>
              </m:r>
            </m:oMath>
          </w:p>
        </w:tc>
        <w:tc>
          <w:tcPr>
            <w:tcW w:w="1800" w:type="dxa"/>
          </w:tcPr>
          <w:p w14:paraId="0A6A680D" w14:textId="77777777" w:rsidR="00C71890" w:rsidRPr="001636CE" w:rsidRDefault="00C71890" w:rsidP="00C71890">
            <w:pPr>
              <w:jc w:val="center"/>
              <w:rPr>
                <w:noProof/>
                <w:lang w:val="af-ZA"/>
              </w:rPr>
            </w:pPr>
          </w:p>
        </w:tc>
      </w:tr>
      <w:tr w:rsidR="00C71890" w:rsidRPr="001636CE" w14:paraId="1F9CA7F5" w14:textId="77777777" w:rsidTr="00C71890">
        <w:trPr>
          <w:trHeight w:val="274"/>
        </w:trPr>
        <w:tc>
          <w:tcPr>
            <w:tcW w:w="1620" w:type="dxa"/>
            <w:shd w:val="clear" w:color="auto" w:fill="auto"/>
            <w:noWrap/>
          </w:tcPr>
          <w:p w14:paraId="72B4514C" w14:textId="77777777" w:rsidR="00C71890" w:rsidRPr="001636CE" w:rsidRDefault="00C71890" w:rsidP="00C71890">
            <w:pPr>
              <w:rPr>
                <w:i/>
                <w:noProof/>
                <w:vertAlign w:val="subscript"/>
                <w:lang w:val="af-ZA"/>
              </w:rPr>
            </w:pPr>
            <w:r w:rsidRPr="001636CE">
              <w:rPr>
                <w:i/>
                <w:noProof/>
                <w:lang w:val="af-ZA"/>
              </w:rPr>
              <w:t>α</w:t>
            </w:r>
            <w:r w:rsidRPr="001636CE">
              <w:rPr>
                <w:noProof/>
                <w:vertAlign w:val="subscript"/>
                <w:lang w:val="af-ZA"/>
              </w:rPr>
              <w:t>1</w:t>
            </w:r>
          </w:p>
        </w:tc>
        <w:tc>
          <w:tcPr>
            <w:tcW w:w="4590" w:type="dxa"/>
            <w:shd w:val="clear" w:color="auto" w:fill="auto"/>
            <w:noWrap/>
          </w:tcPr>
          <w:p w14:paraId="0A9FC32E" w14:textId="77777777" w:rsidR="00C71890" w:rsidRPr="001636CE" w:rsidRDefault="00C71890" w:rsidP="00C71890">
            <w:pPr>
              <w:rPr>
                <w:noProof/>
                <w:lang w:val="af-ZA"/>
              </w:rPr>
            </w:pPr>
            <w:r w:rsidRPr="001636CE">
              <w:rPr>
                <w:noProof/>
                <w:lang w:val="af-ZA"/>
              </w:rPr>
              <w:t>Variabel interal pertama</w:t>
            </w:r>
          </w:p>
        </w:tc>
        <w:tc>
          <w:tcPr>
            <w:tcW w:w="1800" w:type="dxa"/>
          </w:tcPr>
          <w:p w14:paraId="2E0F64D9" w14:textId="77777777" w:rsidR="00C71890" w:rsidRPr="001636CE" w:rsidRDefault="00C71890" w:rsidP="00C71890">
            <w:pPr>
              <w:jc w:val="center"/>
              <w:rPr>
                <w:noProof/>
                <w:lang w:val="af-ZA"/>
              </w:rPr>
            </w:pPr>
          </w:p>
        </w:tc>
      </w:tr>
      <w:tr w:rsidR="00C71890" w:rsidRPr="001636CE" w14:paraId="12CD135B" w14:textId="77777777" w:rsidTr="00C71890">
        <w:trPr>
          <w:trHeight w:val="274"/>
        </w:trPr>
        <w:tc>
          <w:tcPr>
            <w:tcW w:w="1620" w:type="dxa"/>
            <w:shd w:val="clear" w:color="auto" w:fill="auto"/>
            <w:noWrap/>
          </w:tcPr>
          <w:p w14:paraId="57E434A6" w14:textId="77777777" w:rsidR="00C71890" w:rsidRPr="001636CE" w:rsidRDefault="00C71890" w:rsidP="00C71890">
            <w:pPr>
              <w:rPr>
                <w:i/>
                <w:noProof/>
                <w:lang w:val="af-ZA"/>
              </w:rPr>
            </w:pPr>
            <w:r w:rsidRPr="001636CE">
              <w:rPr>
                <w:i/>
                <w:noProof/>
                <w:lang w:val="af-ZA"/>
              </w:rPr>
              <w:t>α</w:t>
            </w:r>
            <w:r w:rsidRPr="001636CE">
              <w:rPr>
                <w:noProof/>
                <w:vertAlign w:val="subscript"/>
                <w:lang w:val="af-ZA"/>
              </w:rPr>
              <w:t>2</w:t>
            </w:r>
          </w:p>
        </w:tc>
        <w:tc>
          <w:tcPr>
            <w:tcW w:w="4590" w:type="dxa"/>
            <w:shd w:val="clear" w:color="auto" w:fill="auto"/>
            <w:noWrap/>
          </w:tcPr>
          <w:p w14:paraId="68C4AB8E" w14:textId="77777777" w:rsidR="00C71890" w:rsidRPr="001636CE" w:rsidRDefault="00C71890" w:rsidP="00C71890">
            <w:pPr>
              <w:rPr>
                <w:noProof/>
                <w:lang w:val="af-ZA"/>
              </w:rPr>
            </w:pPr>
            <w:r w:rsidRPr="001636CE">
              <w:rPr>
                <w:noProof/>
                <w:lang w:val="af-ZA"/>
              </w:rPr>
              <w:t>Variabel interal kedua</w:t>
            </w:r>
          </w:p>
        </w:tc>
        <w:tc>
          <w:tcPr>
            <w:tcW w:w="1800" w:type="dxa"/>
          </w:tcPr>
          <w:p w14:paraId="5BF64BF6" w14:textId="77777777" w:rsidR="00C71890" w:rsidRPr="001636CE" w:rsidRDefault="00C71890" w:rsidP="00C71890">
            <w:pPr>
              <w:jc w:val="center"/>
              <w:rPr>
                <w:noProof/>
                <w:lang w:val="af-ZA"/>
              </w:rPr>
            </w:pPr>
          </w:p>
        </w:tc>
      </w:tr>
      <w:tr w:rsidR="00C71890" w:rsidRPr="001636CE" w14:paraId="5C3FE581" w14:textId="77777777" w:rsidTr="00C71890">
        <w:trPr>
          <w:trHeight w:val="274"/>
        </w:trPr>
        <w:tc>
          <w:tcPr>
            <w:tcW w:w="1620" w:type="dxa"/>
            <w:shd w:val="clear" w:color="auto" w:fill="auto"/>
            <w:noWrap/>
          </w:tcPr>
          <w:p w14:paraId="606C4E9E" w14:textId="77777777" w:rsidR="00C71890" w:rsidRPr="001636CE" w:rsidRDefault="00C71890" w:rsidP="00C71890">
            <w:pPr>
              <w:rPr>
                <w:i/>
                <w:noProof/>
                <w:lang w:val="af-ZA"/>
              </w:rPr>
            </w:pPr>
            <w:r w:rsidRPr="001636CE">
              <w:rPr>
                <w:i/>
              </w:rPr>
              <w:lastRenderedPageBreak/>
              <w:t>δ</w:t>
            </w:r>
          </w:p>
        </w:tc>
        <w:tc>
          <w:tcPr>
            <w:tcW w:w="4590" w:type="dxa"/>
            <w:shd w:val="clear" w:color="auto" w:fill="auto"/>
            <w:noWrap/>
          </w:tcPr>
          <w:p w14:paraId="3610E4F5" w14:textId="77777777" w:rsidR="00C71890" w:rsidRPr="001636CE" w:rsidRDefault="00C71890" w:rsidP="00C71890">
            <w:pPr>
              <w:rPr>
                <w:noProof/>
                <w:lang w:val="af-ZA"/>
              </w:rPr>
            </w:pPr>
            <w:r w:rsidRPr="001636CE">
              <w:rPr>
                <w:noProof/>
                <w:lang w:val="af-ZA"/>
              </w:rPr>
              <w:t>Koefisien viskositas</w:t>
            </w:r>
          </w:p>
        </w:tc>
        <w:tc>
          <w:tcPr>
            <w:tcW w:w="1800" w:type="dxa"/>
          </w:tcPr>
          <w:p w14:paraId="412C5183" w14:textId="77777777" w:rsidR="00C71890" w:rsidRPr="001636CE" w:rsidRDefault="00C71890" w:rsidP="00C71890">
            <w:pPr>
              <w:jc w:val="center"/>
              <w:rPr>
                <w:noProof/>
                <w:lang w:val="af-ZA"/>
              </w:rPr>
            </w:pPr>
          </w:p>
        </w:tc>
      </w:tr>
      <w:tr w:rsidR="00C71890" w:rsidRPr="001636CE" w14:paraId="3944831D" w14:textId="77777777" w:rsidTr="00C71890">
        <w:trPr>
          <w:trHeight w:val="274"/>
        </w:trPr>
        <w:tc>
          <w:tcPr>
            <w:tcW w:w="1620" w:type="dxa"/>
            <w:shd w:val="clear" w:color="auto" w:fill="auto"/>
            <w:noWrap/>
          </w:tcPr>
          <w:p w14:paraId="1A547AAE" w14:textId="77777777" w:rsidR="00C71890" w:rsidRPr="001636CE" w:rsidRDefault="00C71890" w:rsidP="00C71890">
            <w:pPr>
              <w:rPr>
                <w:noProof/>
                <w:lang w:val="af-ZA"/>
              </w:rPr>
            </w:pPr>
            <w:r w:rsidRPr="001636CE">
              <w:rPr>
                <w:noProof/>
                <w:lang w:val="af-ZA"/>
              </w:rPr>
              <w:sym w:font="Symbol" w:char="F071"/>
            </w:r>
            <w:r w:rsidRPr="001636CE">
              <w:rPr>
                <w:noProof/>
                <w:vertAlign w:val="subscript"/>
                <w:lang w:val="af-ZA"/>
              </w:rPr>
              <w:t>a</w:t>
            </w:r>
          </w:p>
        </w:tc>
        <w:tc>
          <w:tcPr>
            <w:tcW w:w="4590" w:type="dxa"/>
            <w:shd w:val="clear" w:color="auto" w:fill="auto"/>
            <w:noWrap/>
          </w:tcPr>
          <w:p w14:paraId="35F31F82" w14:textId="77777777" w:rsidR="00C71890" w:rsidRPr="001636CE" w:rsidRDefault="00C71890" w:rsidP="00C71890">
            <w:pPr>
              <w:rPr>
                <w:noProof/>
                <w:lang w:val="af-ZA"/>
              </w:rPr>
            </w:pPr>
            <w:r w:rsidRPr="001636CE">
              <w:rPr>
                <w:noProof/>
                <w:lang w:val="af-ZA"/>
              </w:rPr>
              <w:t>Sudut masuk</w:t>
            </w:r>
          </w:p>
        </w:tc>
        <w:tc>
          <w:tcPr>
            <w:tcW w:w="1800" w:type="dxa"/>
          </w:tcPr>
          <w:p w14:paraId="4B0C7DD7" w14:textId="77777777" w:rsidR="00C71890" w:rsidRPr="001636CE" w:rsidRDefault="00C71890" w:rsidP="00C71890">
            <w:pPr>
              <w:jc w:val="center"/>
              <w:rPr>
                <w:noProof/>
                <w:lang w:val="af-ZA"/>
              </w:rPr>
            </w:pPr>
          </w:p>
        </w:tc>
      </w:tr>
      <w:tr w:rsidR="00C71890" w:rsidRPr="001636CE" w14:paraId="486FBF7D" w14:textId="77777777" w:rsidTr="00C71890">
        <w:trPr>
          <w:trHeight w:val="274"/>
        </w:trPr>
        <w:tc>
          <w:tcPr>
            <w:tcW w:w="1620" w:type="dxa"/>
            <w:shd w:val="clear" w:color="auto" w:fill="auto"/>
            <w:noWrap/>
          </w:tcPr>
          <w:p w14:paraId="1466B97E" w14:textId="77777777" w:rsidR="00C71890" w:rsidRPr="001636CE" w:rsidRDefault="00C71890" w:rsidP="00C71890">
            <w:pPr>
              <w:rPr>
                <w:noProof/>
                <w:lang w:val="af-ZA"/>
              </w:rPr>
            </w:pPr>
            <w:r w:rsidRPr="001636CE">
              <w:rPr>
                <w:noProof/>
                <w:lang w:val="af-ZA"/>
              </w:rPr>
              <w:sym w:font="Symbol" w:char="F071"/>
            </w:r>
            <w:r w:rsidRPr="001636CE">
              <w:rPr>
                <w:noProof/>
                <w:vertAlign w:val="subscript"/>
                <w:lang w:val="af-ZA"/>
              </w:rPr>
              <w:t>b</w:t>
            </w:r>
          </w:p>
        </w:tc>
        <w:tc>
          <w:tcPr>
            <w:tcW w:w="4590" w:type="dxa"/>
            <w:shd w:val="clear" w:color="auto" w:fill="auto"/>
            <w:noWrap/>
          </w:tcPr>
          <w:p w14:paraId="43E6D4F7" w14:textId="77777777" w:rsidR="00C71890" w:rsidRPr="001636CE" w:rsidRDefault="00C71890" w:rsidP="00C71890">
            <w:pPr>
              <w:rPr>
                <w:noProof/>
                <w:lang w:val="af-ZA"/>
              </w:rPr>
            </w:pPr>
            <w:r w:rsidRPr="001636CE">
              <w:rPr>
                <w:noProof/>
                <w:lang w:val="af-ZA"/>
              </w:rPr>
              <w:t>Sudut keluar</w:t>
            </w:r>
          </w:p>
        </w:tc>
        <w:tc>
          <w:tcPr>
            <w:tcW w:w="1800" w:type="dxa"/>
          </w:tcPr>
          <w:p w14:paraId="0984D86F" w14:textId="77777777" w:rsidR="00C71890" w:rsidRPr="001636CE" w:rsidRDefault="00C71890" w:rsidP="00C71890">
            <w:pPr>
              <w:jc w:val="center"/>
              <w:rPr>
                <w:noProof/>
                <w:lang w:val="af-ZA"/>
              </w:rPr>
            </w:pPr>
          </w:p>
        </w:tc>
      </w:tr>
      <w:tr w:rsidR="00C71890" w:rsidRPr="001636CE" w14:paraId="25883594" w14:textId="77777777" w:rsidTr="00C71890">
        <w:trPr>
          <w:trHeight w:val="274"/>
        </w:trPr>
        <w:tc>
          <w:tcPr>
            <w:tcW w:w="1620" w:type="dxa"/>
            <w:shd w:val="clear" w:color="auto" w:fill="auto"/>
            <w:noWrap/>
          </w:tcPr>
          <w:p w14:paraId="0211FBDA" w14:textId="77777777" w:rsidR="00C71890" w:rsidRPr="001636CE" w:rsidRDefault="00C71890" w:rsidP="00C71890">
            <w:pPr>
              <w:rPr>
                <w:i/>
                <w:noProof/>
                <w:lang w:val="af-ZA"/>
              </w:rPr>
            </w:pPr>
            <w:r w:rsidRPr="001636CE">
              <w:rPr>
                <w:noProof/>
                <w:lang w:val="am-ET"/>
              </w:rPr>
              <w:t>λ</w:t>
            </w:r>
          </w:p>
        </w:tc>
        <w:tc>
          <w:tcPr>
            <w:tcW w:w="4590" w:type="dxa"/>
            <w:shd w:val="clear" w:color="auto" w:fill="auto"/>
            <w:noWrap/>
          </w:tcPr>
          <w:p w14:paraId="06F77AB8" w14:textId="77777777" w:rsidR="00C71890" w:rsidRPr="001636CE" w:rsidRDefault="00C71890" w:rsidP="00C71890">
            <w:pPr>
              <w:rPr>
                <w:noProof/>
                <w:lang w:val="af-ZA"/>
              </w:rPr>
            </w:pPr>
            <w:r w:rsidRPr="001636CE">
              <w:rPr>
                <w:noProof/>
              </w:rPr>
              <w:t>P</w:t>
            </w:r>
            <w:r w:rsidRPr="001636CE">
              <w:rPr>
                <w:noProof/>
                <w:lang w:val="am-ET"/>
              </w:rPr>
              <w:t xml:space="preserve">anjang gelombang </w:t>
            </w:r>
          </w:p>
        </w:tc>
        <w:tc>
          <w:tcPr>
            <w:tcW w:w="1800" w:type="dxa"/>
          </w:tcPr>
          <w:p w14:paraId="5F2B91E0" w14:textId="77777777" w:rsidR="00C71890" w:rsidRPr="001636CE" w:rsidRDefault="00C71890" w:rsidP="00C71890">
            <w:pPr>
              <w:jc w:val="center"/>
              <w:rPr>
                <w:noProof/>
                <w:lang w:val="af-ZA"/>
              </w:rPr>
            </w:pPr>
          </w:p>
        </w:tc>
      </w:tr>
      <w:tr w:rsidR="00C71890" w:rsidRPr="001636CE" w14:paraId="24CA241F" w14:textId="77777777" w:rsidTr="00C71890">
        <w:trPr>
          <w:trHeight w:val="274"/>
        </w:trPr>
        <w:tc>
          <w:tcPr>
            <w:tcW w:w="1620" w:type="dxa"/>
            <w:shd w:val="clear" w:color="auto" w:fill="auto"/>
            <w:noWrap/>
          </w:tcPr>
          <w:p w14:paraId="757C38F1" w14:textId="77777777" w:rsidR="00C71890" w:rsidRPr="001636CE" w:rsidRDefault="00C71890" w:rsidP="00C71890">
            <w:pPr>
              <w:rPr>
                <w:noProof/>
                <w:lang w:val="af-ZA"/>
              </w:rPr>
            </w:pPr>
            <w:r w:rsidRPr="001636CE">
              <w:rPr>
                <w:i/>
                <w:noProof/>
                <w:lang w:val="af-ZA"/>
              </w:rPr>
              <w:t>µ</w:t>
            </w:r>
            <w:r w:rsidRPr="001636CE">
              <w:rPr>
                <w:noProof/>
                <w:vertAlign w:val="subscript"/>
                <w:lang w:val="af-ZA"/>
              </w:rPr>
              <w:t>a</w:t>
            </w:r>
          </w:p>
        </w:tc>
        <w:tc>
          <w:tcPr>
            <w:tcW w:w="4590" w:type="dxa"/>
            <w:shd w:val="clear" w:color="auto" w:fill="auto"/>
            <w:noWrap/>
          </w:tcPr>
          <w:p w14:paraId="39A16F03" w14:textId="77777777" w:rsidR="00C71890" w:rsidRPr="001636CE" w:rsidRDefault="00C71890" w:rsidP="00C71890">
            <w:pPr>
              <w:rPr>
                <w:noProof/>
                <w:lang w:val="af-ZA"/>
              </w:rPr>
            </w:pPr>
            <w:r w:rsidRPr="001636CE">
              <w:rPr>
                <w:noProof/>
                <w:lang w:val="af-ZA"/>
              </w:rPr>
              <w:t>koefisien penyerapan</w:t>
            </w:r>
          </w:p>
        </w:tc>
        <w:tc>
          <w:tcPr>
            <w:tcW w:w="1800" w:type="dxa"/>
          </w:tcPr>
          <w:p w14:paraId="012C8A81" w14:textId="77777777" w:rsidR="00C71890" w:rsidRPr="001636CE" w:rsidRDefault="00C71890" w:rsidP="00C71890">
            <w:pPr>
              <w:jc w:val="center"/>
              <w:rPr>
                <w:noProof/>
                <w:lang w:val="af-ZA"/>
              </w:rPr>
            </w:pPr>
            <w:r w:rsidRPr="001636CE">
              <w:rPr>
                <w:noProof/>
                <w:lang w:val="af-ZA"/>
              </w:rPr>
              <w:t>5</w:t>
            </w:r>
          </w:p>
        </w:tc>
      </w:tr>
      <w:tr w:rsidR="00C71890" w:rsidRPr="001636CE" w14:paraId="17DDFB41" w14:textId="77777777" w:rsidTr="00C71890">
        <w:trPr>
          <w:trHeight w:val="274"/>
        </w:trPr>
        <w:tc>
          <w:tcPr>
            <w:tcW w:w="1620" w:type="dxa"/>
            <w:shd w:val="clear" w:color="auto" w:fill="auto"/>
            <w:noWrap/>
          </w:tcPr>
          <w:p w14:paraId="79D88802" w14:textId="77777777" w:rsidR="00C71890" w:rsidRPr="001636CE" w:rsidRDefault="006E3BAA" w:rsidP="00C71890">
            <w:pPr>
              <w:rPr>
                <w:noProof/>
                <w:lang w:val="am-ET"/>
              </w:rPr>
            </w:pPr>
            <m:oMathPara>
              <m:oMathParaPr>
                <m:jc m:val="left"/>
              </m:oMathParaPr>
              <m:oMath>
                <m:sSub>
                  <m:sSubPr>
                    <m:ctrlPr>
                      <w:rPr>
                        <w:rFonts w:ascii="Cambria Math" w:hAnsi="Cambria Math"/>
                        <w:i/>
                        <w:noProof/>
                      </w:rPr>
                    </m:ctrlPr>
                  </m:sSubPr>
                  <m:e>
                    <m:r>
                      <w:rPr>
                        <w:rFonts w:ascii="Cambria Math" w:hAnsi="Cambria Math"/>
                        <w:noProof/>
                      </w:rPr>
                      <m:t>μ</m:t>
                    </m:r>
                  </m:e>
                  <m:sub>
                    <m:r>
                      <w:rPr>
                        <w:rFonts w:ascii="Cambria Math" w:hAnsi="Cambria Math"/>
                        <w:noProof/>
                      </w:rPr>
                      <m:t>s</m:t>
                    </m:r>
                  </m:sub>
                </m:sSub>
              </m:oMath>
            </m:oMathPara>
          </w:p>
        </w:tc>
        <w:tc>
          <w:tcPr>
            <w:tcW w:w="4590" w:type="dxa"/>
            <w:shd w:val="clear" w:color="auto" w:fill="auto"/>
            <w:noWrap/>
          </w:tcPr>
          <w:p w14:paraId="02E6BCC3" w14:textId="77777777" w:rsidR="00C71890" w:rsidRPr="001636CE" w:rsidRDefault="00C71890" w:rsidP="00C71890">
            <w:pPr>
              <w:rPr>
                <w:noProof/>
              </w:rPr>
            </w:pPr>
            <w:r w:rsidRPr="001636CE">
              <w:rPr>
                <w:noProof/>
              </w:rPr>
              <w:t>koefisien hamburan</w:t>
            </w:r>
          </w:p>
        </w:tc>
        <w:tc>
          <w:tcPr>
            <w:tcW w:w="1800" w:type="dxa"/>
          </w:tcPr>
          <w:p w14:paraId="68E442A7" w14:textId="77777777" w:rsidR="00C71890" w:rsidRPr="001636CE" w:rsidRDefault="00C71890" w:rsidP="00C71890">
            <w:pPr>
              <w:jc w:val="center"/>
              <w:rPr>
                <w:noProof/>
                <w:lang w:val="af-ZA"/>
              </w:rPr>
            </w:pPr>
          </w:p>
        </w:tc>
      </w:tr>
      <w:tr w:rsidR="00C71890" w:rsidRPr="001636CE" w14:paraId="4C9F3EB7" w14:textId="77777777" w:rsidTr="00C71890">
        <w:trPr>
          <w:trHeight w:val="274"/>
        </w:trPr>
        <w:tc>
          <w:tcPr>
            <w:tcW w:w="1620" w:type="dxa"/>
            <w:shd w:val="clear" w:color="auto" w:fill="auto"/>
            <w:noWrap/>
          </w:tcPr>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C71890" w:rsidRPr="001636CE" w14:paraId="2FFA5176" w14:textId="77777777" w:rsidTr="00F23E0B">
              <w:trPr>
                <w:trHeight w:val="315"/>
                <w:tblCellSpacing w:w="0" w:type="dxa"/>
              </w:trPr>
              <w:tc>
                <w:tcPr>
                  <w:tcW w:w="960" w:type="dxa"/>
                  <w:shd w:val="clear" w:color="auto" w:fill="auto"/>
                  <w:noWrap/>
                  <w:vAlign w:val="bottom"/>
                  <w:hideMark/>
                </w:tcPr>
                <w:p w14:paraId="39FCBD63" w14:textId="77777777" w:rsidR="00C71890" w:rsidRPr="001636CE" w:rsidRDefault="00C71890" w:rsidP="00C71890">
                  <w:pPr>
                    <w:rPr>
                      <w:noProof/>
                      <w:lang w:val="af-ZA"/>
                    </w:rPr>
                  </w:pPr>
                  <w:r w:rsidRPr="001636CE">
                    <w:rPr>
                      <w:noProof/>
                      <w:lang w:val="af-ZA"/>
                    </w:rPr>
                    <w:sym w:font="Symbol" w:char="F057"/>
                  </w:r>
                </w:p>
              </w:tc>
            </w:tr>
          </w:tbl>
          <w:p w14:paraId="3113F52F" w14:textId="77777777" w:rsidR="00C71890" w:rsidRPr="001636CE" w:rsidRDefault="00C71890" w:rsidP="00C71890">
            <w:pPr>
              <w:rPr>
                <w:noProof/>
                <w:lang w:val="af-ZA"/>
              </w:rPr>
            </w:pPr>
          </w:p>
        </w:tc>
        <w:tc>
          <w:tcPr>
            <w:tcW w:w="4590" w:type="dxa"/>
            <w:shd w:val="clear" w:color="auto" w:fill="auto"/>
            <w:noWrap/>
          </w:tcPr>
          <w:p w14:paraId="65B1D354" w14:textId="77777777" w:rsidR="00C71890" w:rsidRPr="001636CE" w:rsidRDefault="00C71890" w:rsidP="00C71890">
            <w:pPr>
              <w:rPr>
                <w:noProof/>
                <w:lang w:val="af-ZA"/>
              </w:rPr>
            </w:pPr>
            <w:r w:rsidRPr="001636CE">
              <w:rPr>
                <w:noProof/>
                <w:lang w:val="af-ZA"/>
              </w:rPr>
              <w:t>domain ruang suatu objek</w:t>
            </w:r>
          </w:p>
        </w:tc>
        <w:tc>
          <w:tcPr>
            <w:tcW w:w="1800" w:type="dxa"/>
          </w:tcPr>
          <w:p w14:paraId="720533C0" w14:textId="77777777" w:rsidR="00C71890" w:rsidRPr="001636CE" w:rsidRDefault="00C71890" w:rsidP="00C71890">
            <w:pPr>
              <w:jc w:val="center"/>
              <w:rPr>
                <w:noProof/>
                <w:lang w:val="af-ZA"/>
              </w:rPr>
            </w:pPr>
            <w:r w:rsidRPr="001636CE">
              <w:rPr>
                <w:noProof/>
                <w:lang w:val="af-ZA"/>
              </w:rPr>
              <w:t>5</w:t>
            </w:r>
          </w:p>
        </w:tc>
      </w:tr>
    </w:tbl>
    <w:p w14:paraId="1435D6F6" w14:textId="77777777" w:rsidR="00BC01EE" w:rsidRPr="001636CE" w:rsidRDefault="00BC01EE" w:rsidP="00BC01EE"/>
    <w:p w14:paraId="70846518" w14:textId="77777777" w:rsidR="00BC01EE" w:rsidRPr="001636CE" w:rsidRDefault="00873094" w:rsidP="00CB4369">
      <w:pPr>
        <w:pStyle w:val="keterangan"/>
      </w:pPr>
      <w:r w:rsidRPr="001636CE">
        <w:t>Catatan</w:t>
      </w:r>
      <w:r w:rsidR="00BF411F" w:rsidRPr="001636CE">
        <w:t>:</w:t>
      </w:r>
      <w:r w:rsidR="00CE50A7" w:rsidRPr="001636CE">
        <w:t xml:space="preserve"> </w:t>
      </w:r>
      <w:r w:rsidR="006B297A" w:rsidRPr="001636CE">
        <w:t xml:space="preserve">Pada contoh daftar singkatan dan lambang di atas tidak semua diberi nomor halaman. Hal ini karena singkatan dan lambang tersebut tidak ada pada naskah template </w:t>
      </w:r>
      <w:r w:rsidR="000E409F">
        <w:t>tesis</w:t>
      </w:r>
      <w:r w:rsidR="006B297A" w:rsidRPr="001636CE">
        <w:t xml:space="preserve">. </w:t>
      </w:r>
      <w:r w:rsidR="004E028C" w:rsidRPr="001636CE">
        <w:t xml:space="preserve">Berkaitan dengan hal tersebut pada naskah </w:t>
      </w:r>
      <w:r w:rsidR="000E409F">
        <w:t>tesis</w:t>
      </w:r>
      <w:r w:rsidR="004E028C" w:rsidRPr="001636CE">
        <w:t xml:space="preserve"> semua singkatan dan lambang yang digunakan beserta nomor halamannya wajib ditulis dalam daftar ini. </w:t>
      </w:r>
      <w:r w:rsidR="00BC01EE" w:rsidRPr="001636CE">
        <w:t xml:space="preserve">Halaman daftar singkatan dan lambang ditulis pada halaman baru. Baris-baris kata pada halaman daftar singkatan dan lambang berjarak satu spasi. Halaman ini memuat singkatan istilah, satuan dan lambang variabel/besaran (ditulis di kolom pertama), nama variabel dan nama istilah lengkap yang ditulis di belakang lambang dan singkatannya (ditulis di kolom kedua), dan </w:t>
      </w:r>
      <w:r w:rsidR="00BC01EE" w:rsidRPr="001636CE">
        <w:rPr>
          <w:b/>
        </w:rPr>
        <w:t>nomor halaman</w:t>
      </w:r>
      <w:r w:rsidR="00BC01EE" w:rsidRPr="001636CE">
        <w:t xml:space="preserve"> tempat singkatan lambang muncul untuk pertama kali (ditulis di kolom ketiga).</w:t>
      </w:r>
    </w:p>
    <w:p w14:paraId="22273FBC" w14:textId="77777777" w:rsidR="00BF411F" w:rsidRPr="001636CE" w:rsidRDefault="00BC01EE" w:rsidP="006D0636">
      <w:pPr>
        <w:pStyle w:val="keterangan"/>
        <w:rPr>
          <w:rFonts w:cs="Times New Roman"/>
          <w:szCs w:val="24"/>
        </w:rPr>
        <w:sectPr w:rsidR="00BF411F" w:rsidRPr="001636CE" w:rsidSect="002E59CD">
          <w:footerReference w:type="default" r:id="rId11"/>
          <w:pgSz w:w="11907" w:h="16839" w:code="9"/>
          <w:pgMar w:top="1699" w:right="1699" w:bottom="1699" w:left="2275" w:header="720" w:footer="720" w:gutter="0"/>
          <w:pgNumType w:fmt="lowerRoman" w:start="1"/>
          <w:cols w:space="720"/>
          <w:docGrid w:linePitch="360"/>
        </w:sectPr>
      </w:pPr>
      <w:r w:rsidRPr="001636CE">
        <w:t>Singkatan dan lambang pada kolom pertama diurut menurut abjad Latin, huruf kapital kemudian disusul oleh huruf kecilnya, kemudian disusul dengan lambang yang ditulis dengan huruf Yunani yang juga diurut sesuai dengan abjad Yunani. Nama variabel/besaran atau nama istilah pada kolom kedua ditulis dengan huruf kecil kecuali huruf pertama ya</w:t>
      </w:r>
      <w:r w:rsidR="006D0636" w:rsidRPr="001636CE">
        <w:t xml:space="preserve">ng ditulis dengan huruf </w:t>
      </w:r>
      <w:r w:rsidR="00436F27">
        <w:t>kapital.</w:t>
      </w:r>
    </w:p>
    <w:p w14:paraId="67B0A497" w14:textId="77777777" w:rsidR="00D053DB" w:rsidRPr="00DC2984" w:rsidRDefault="00D053DB" w:rsidP="00DC2984">
      <w:pPr>
        <w:pStyle w:val="Heading1"/>
      </w:pPr>
      <w:bookmarkStart w:id="15" w:name="_Toc494952744"/>
      <w:bookmarkStart w:id="16" w:name="_Toc508897055"/>
      <w:r w:rsidRPr="00DC2984">
        <w:lastRenderedPageBreak/>
        <w:t>PENDAHULUAN</w:t>
      </w:r>
      <w:bookmarkEnd w:id="15"/>
      <w:bookmarkEnd w:id="16"/>
    </w:p>
    <w:p w14:paraId="55EF71E9" w14:textId="77777777" w:rsidR="00BF411F" w:rsidRPr="001636CE" w:rsidRDefault="00BF411F" w:rsidP="00DC2984"/>
    <w:p w14:paraId="2FE0FA44" w14:textId="49851CBF" w:rsidR="00EF4781" w:rsidRPr="001636CE" w:rsidRDefault="006A1133" w:rsidP="00EF4781">
      <w:pPr>
        <w:pStyle w:val="Paragraf"/>
      </w:pPr>
      <w:r>
        <w:t xml:space="preserve">Pada bagian ini dijabarkan hal-hal yang menjadi latar belakang penelitian, </w:t>
      </w:r>
      <w:r w:rsidR="001C5EB5">
        <w:t>rumusan masalah dari persoalan yang akan diteliti, dan tujuan penelitian.</w:t>
      </w:r>
    </w:p>
    <w:p w14:paraId="6B3BE534" w14:textId="77777777" w:rsidR="00D053DB" w:rsidRDefault="00D053DB" w:rsidP="00D053DB">
      <w:pPr>
        <w:pStyle w:val="Heading2"/>
        <w:keepNext w:val="0"/>
        <w:tabs>
          <w:tab w:val="clear" w:pos="3818"/>
        </w:tabs>
        <w:spacing w:before="240"/>
        <w:ind w:left="567" w:hanging="567"/>
        <w:jc w:val="left"/>
      </w:pPr>
      <w:bookmarkStart w:id="17" w:name="_Toc447169619"/>
      <w:bookmarkStart w:id="18" w:name="_Toc447170073"/>
      <w:bookmarkStart w:id="19" w:name="_Toc494952745"/>
      <w:bookmarkStart w:id="20" w:name="_Toc508897056"/>
      <w:r w:rsidRPr="00506B28">
        <w:t>Latar Belakang</w:t>
      </w:r>
      <w:bookmarkEnd w:id="17"/>
      <w:bookmarkEnd w:id="18"/>
      <w:bookmarkEnd w:id="19"/>
      <w:bookmarkEnd w:id="20"/>
    </w:p>
    <w:p w14:paraId="12A02447" w14:textId="5062F907" w:rsidR="00982150" w:rsidRPr="001636CE" w:rsidRDefault="00795F9B" w:rsidP="005E3ACA">
      <w:pPr>
        <w:pStyle w:val="Paragraf"/>
      </w:pPr>
      <w:r>
        <w:rPr>
          <w:szCs w:val="24"/>
        </w:rPr>
        <w:t>Bagian yang tidak terpisahkan dari pengembangan perangkat lunak adalah proses mendeteksi, menemukan, dan mengkoreksi kesalahan. Pada survei yang dilakukan oleh</w:t>
      </w:r>
      <w:r w:rsidR="005F234C">
        <w:rPr>
          <w:szCs w:val="24"/>
        </w:rPr>
        <w:t xml:space="preserve"> </w:t>
      </w:r>
      <w:r w:rsidR="005F234C">
        <w:rPr>
          <w:szCs w:val="24"/>
        </w:rPr>
        <w:fldChar w:fldCharType="begin"/>
      </w:r>
      <w:r w:rsidR="007353E1">
        <w:rPr>
          <w:szCs w:val="24"/>
        </w:rPr>
        <w:instrText xml:space="preserve"> ADDIN ZOTERO_ITEM CSL_CITATION {"citationID":"a2l7sbek1h2","properties":{"formattedCitation":"(Hailpern dan Santhanam, 2002)","plainCitation":"(Hailpern dan Santhanam, 2002)","noteIndex":0},"citationItems":[{"id":16,"uris":["http://zotero.org/users/3473210/items/QN3ZK76N"],"uri":["http://zotero.org/users/3473210/items/QN3ZK76N"],"itemData":{"id":16,"type":"article-journal","title":"Software debugging, testing, and verification","container-title":"IBM Systems Journal","page":"4-12","volume":"41","issue":"1","source":"CrossRef","DOI":"10.1147/sj.411.0004","ISSN":"0018-8670","author":[{"family":"Hailpern","given":"B."},{"family":"Santhanam","given":"P."}],"issued":{"date-parts":[["2002"]]}}}],"schema":"https://github.com/citation-style-language/schema/raw/master/csl-citation.json"} </w:instrText>
      </w:r>
      <w:r w:rsidR="005F234C">
        <w:rPr>
          <w:szCs w:val="24"/>
        </w:rPr>
        <w:fldChar w:fldCharType="separate"/>
      </w:r>
      <w:r w:rsidR="007353E1">
        <w:rPr>
          <w:noProof/>
          <w:szCs w:val="24"/>
        </w:rPr>
        <w:t>(Hailpern dan Santhanam, 2002)</w:t>
      </w:r>
      <w:r w:rsidR="005F234C">
        <w:rPr>
          <w:szCs w:val="24"/>
        </w:rPr>
        <w:fldChar w:fldCharType="end"/>
      </w:r>
      <w:r>
        <w:rPr>
          <w:szCs w:val="24"/>
        </w:rPr>
        <w:t xml:space="preserve">, biaya untuk menjamin bahwa perangkat lunak akan memenuhi spesifikasi fungsional dan non-fungsional pada lingkungan </w:t>
      </w:r>
      <w:r w:rsidRPr="000138A5">
        <w:rPr>
          <w:i/>
          <w:szCs w:val="24"/>
        </w:rPr>
        <w:t>deployment</w:t>
      </w:r>
      <w:r>
        <w:rPr>
          <w:szCs w:val="24"/>
        </w:rPr>
        <w:t xml:space="preserve"> yang disepakati adalah antara 50 hingga 75% dari total biaya pengembangan. Terlepas dari usaha tersebut, </w:t>
      </w:r>
      <w:r w:rsidRPr="002E5D03">
        <w:rPr>
          <w:i/>
          <w:szCs w:val="24"/>
        </w:rPr>
        <w:t>bugs</w:t>
      </w:r>
      <w:r>
        <w:rPr>
          <w:szCs w:val="24"/>
        </w:rPr>
        <w:t xml:space="preserve"> masih mungkin ditemukan oleh pengguna dari perangkat lunak, dan berpotensi menimbulkan kerugian yang lebih besar dari biaya yang diinvestasikan untuk pengembangan</w:t>
      </w:r>
      <w:r w:rsidR="00FF1A14">
        <w:rPr>
          <w:szCs w:val="24"/>
        </w:rPr>
        <w:t xml:space="preserve"> </w:t>
      </w:r>
      <w:r w:rsidR="00FF1A14">
        <w:rPr>
          <w:noProof/>
          <w:szCs w:val="24"/>
        </w:rPr>
        <w:fldChar w:fldCharType="begin"/>
      </w:r>
      <w:r w:rsidR="007353E1">
        <w:rPr>
          <w:noProof/>
          <w:szCs w:val="24"/>
        </w:rPr>
        <w:instrText xml:space="preserve"> ADDIN ZOTERO_ITEM CSL_CITATION {"citationID":"a1g230nlbmd","properties":{"formattedCitation":"(Hailpern dan Santhanam, 2002)","plainCitation":"(Hailpern dan Santhanam, 2002)","noteIndex":0},"citationItems":[{"id":16,"uris":["http://zotero.org/users/3473210/items/QN3ZK76N"],"uri":["http://zotero.org/users/3473210/items/QN3ZK76N"],"itemData":{"id":16,"type":"article-journal","title":"Software debugging, testing, and verification","container-title":"IBM Systems Journal","page":"4-12","volume":"41","issue":"1","source":"CrossRef","DOI":"10.1147/sj.411.0004","ISSN":"0018-8670","author":[{"family":"Hailpern","given":"B."},{"family":"Santhanam","given":"P."}],"issued":{"date-parts":[["2002"]]}}}],"schema":"https://github.com/citation-style-language/schema/raw/master/csl-citation.json"} </w:instrText>
      </w:r>
      <w:r w:rsidR="00FF1A14">
        <w:rPr>
          <w:noProof/>
          <w:szCs w:val="24"/>
        </w:rPr>
        <w:fldChar w:fldCharType="separate"/>
      </w:r>
      <w:r w:rsidR="007353E1">
        <w:rPr>
          <w:noProof/>
          <w:szCs w:val="24"/>
        </w:rPr>
        <w:t>(Hailpern dan Santhanam, 2002)</w:t>
      </w:r>
      <w:r w:rsidR="00FF1A14">
        <w:rPr>
          <w:noProof/>
          <w:szCs w:val="24"/>
        </w:rPr>
        <w:fldChar w:fldCharType="end"/>
      </w:r>
      <w:r>
        <w:rPr>
          <w:szCs w:val="24"/>
        </w:rPr>
        <w:t xml:space="preserve">. Penyebab utama kegagalan perangkat lunak berdasarkan </w:t>
      </w:r>
      <w:r w:rsidR="00FA513C">
        <w:rPr>
          <w:szCs w:val="24"/>
        </w:rPr>
        <w:fldChar w:fldCharType="begin"/>
      </w:r>
      <w:r w:rsidR="007353E1">
        <w:rPr>
          <w:szCs w:val="24"/>
        </w:rPr>
        <w:instrText xml:space="preserve"> ADDIN ZOTERO_ITEM CSL_CITATION {"citationID":"a21f70bbs5i","properties":{"formattedCitation":"(Hailpern dan Santhanam, 2002)","plainCitation":"(Hailpern dan Santhanam, 2002)","noteIndex":0},"citationItems":[{"id":16,"uris":["http://zotero.org/users/3473210/items/QN3ZK76N"],"uri":["http://zotero.org/users/3473210/items/QN3ZK76N"],"itemData":{"id":16,"type":"article-journal","title":"Software debugging, testing, and verification","container-title":"IBM Systems Journal","page":"4-12","volume":"41","issue":"1","source":"CrossRef","DOI":"10.1147/sj.411.0004","ISSN":"0018-8670","author":[{"family":"Hailpern","given":"B."},{"family":"Santhanam","given":"P."}],"issued":{"date-parts":[["2002"]]}}}],"schema":"https://github.com/citation-style-language/schema/raw/master/csl-citation.json"} </w:instrText>
      </w:r>
      <w:r w:rsidR="00FA513C">
        <w:rPr>
          <w:szCs w:val="24"/>
        </w:rPr>
        <w:fldChar w:fldCharType="separate"/>
      </w:r>
      <w:r w:rsidR="007353E1">
        <w:rPr>
          <w:noProof/>
          <w:szCs w:val="24"/>
        </w:rPr>
        <w:t>(Hailpern dan Santhanam, 2002)</w:t>
      </w:r>
      <w:r w:rsidR="00FA513C">
        <w:rPr>
          <w:szCs w:val="24"/>
        </w:rPr>
        <w:fldChar w:fldCharType="end"/>
      </w:r>
      <w:r>
        <w:rPr>
          <w:szCs w:val="24"/>
        </w:rPr>
        <w:t xml:space="preserve"> yaitu: gagal memenuhi spesifikasi atau standar.</w:t>
      </w:r>
    </w:p>
    <w:p w14:paraId="249C6C52" w14:textId="77777777" w:rsidR="00982150" w:rsidRPr="001636CE" w:rsidRDefault="00982150" w:rsidP="005E3ACA">
      <w:pPr>
        <w:pStyle w:val="Paragraf"/>
      </w:pPr>
      <w:r w:rsidRPr="001636CE">
        <w:t xml:space="preserve"> </w:t>
      </w:r>
    </w:p>
    <w:p w14:paraId="3A3C8527" w14:textId="71BB9201" w:rsidR="0041415A" w:rsidRDefault="0041415A" w:rsidP="005E3ACA">
      <w:pPr>
        <w:spacing w:line="360" w:lineRule="auto"/>
        <w:jc w:val="both"/>
      </w:pPr>
      <w:r w:rsidRPr="00B828E8">
        <w:t>Mereduksi biaya pengembangan perangkat lunak, dan meningkatkan kualitas saat ini menjadi perhatian utama. Proses verifikasi dan validasi (V&amp;V) perangkat lunak dilakukan untuk mencapai tujuan tersebut. V&amp;V</w:t>
      </w:r>
      <w:r w:rsidR="002B65A7">
        <w:t xml:space="preserve"> berdasarkan</w:t>
      </w:r>
      <w:r w:rsidR="005A057C">
        <w:t xml:space="preserve"> </w:t>
      </w:r>
      <w:r w:rsidR="006D13E3">
        <w:fldChar w:fldCharType="begin"/>
      </w:r>
      <w:r w:rsidR="007353E1">
        <w:instrText xml:space="preserve"> ADDIN ZOTERO_ITEM CSL_CITATION {"citationID":"a10npipfobb","properties":{"formattedCitation":"(IEEE, 2002)","plainCitation":"(IEEE, 2002)","noteIndex":0},"citationItems":[{"id":20,"uris":["http://zotero.org/users/3473210/items/7XVPKM5P"],"uri":["http://zotero.org/users/3473210/items/7XVPKM5P"],"itemData":{"id":20,"type":"book","title":"610.12-1990 IEEE Standard Glossary of Software Engineering Terminology.","publisher":"IEEE","source":"Open WorldCat","URL":"http://ieeexplore.ieee.org/servlet/opac?punumber=2238","note":"OCLC: 958659757","language":"English","author":[{"literal":"IEEE"}],"issued":{"date-parts":[["2002",9,11]]},"accessed":{"date-parts":[["2018",2,15]]}}}],"schema":"https://github.com/citation-style-language/schema/raw/master/csl-citation.json"} </w:instrText>
      </w:r>
      <w:r w:rsidR="006D13E3">
        <w:fldChar w:fldCharType="separate"/>
      </w:r>
      <w:r w:rsidR="007353E1">
        <w:rPr>
          <w:noProof/>
        </w:rPr>
        <w:t>(IEEE, 2002)</w:t>
      </w:r>
      <w:r w:rsidR="006D13E3">
        <w:fldChar w:fldCharType="end"/>
      </w:r>
      <w:r w:rsidR="002B65A7">
        <w:t xml:space="preserve"> </w:t>
      </w:r>
      <w:r w:rsidRPr="00B828E8">
        <w:t xml:space="preserve"> adalah proses untuk menentukan apakah </w:t>
      </w:r>
      <w:r w:rsidR="00BD0031" w:rsidRPr="00B828E8">
        <w:rPr>
          <w:i/>
        </w:rPr>
        <w:t>requirement</w:t>
      </w:r>
      <w:r w:rsidR="00BD0031" w:rsidRPr="00B828E8">
        <w:t xml:space="preserve"> </w:t>
      </w:r>
      <w:r w:rsidRPr="00B828E8">
        <w:t xml:space="preserve">untuk sistem atau komponen lengkap dan benar, produk yang dihasilkan oleh setiap fase pengembangan memenuhi </w:t>
      </w:r>
      <w:r w:rsidR="00BD0031" w:rsidRPr="00B828E8">
        <w:rPr>
          <w:i/>
        </w:rPr>
        <w:t>requirements</w:t>
      </w:r>
      <w:r w:rsidR="00BD0031" w:rsidRPr="00B828E8">
        <w:t xml:space="preserve"> </w:t>
      </w:r>
      <w:r w:rsidRPr="00B828E8">
        <w:t xml:space="preserve">atau kondisi yang ditetapkan, dan sistem atau komponen akhir sesuai dengan </w:t>
      </w:r>
      <w:r w:rsidR="00BD0031" w:rsidRPr="00B828E8">
        <w:rPr>
          <w:i/>
        </w:rPr>
        <w:t>requirements</w:t>
      </w:r>
      <w:r w:rsidR="00BD0031" w:rsidRPr="00B828E8">
        <w:t xml:space="preserve"> </w:t>
      </w:r>
      <w:r w:rsidR="00530DE0" w:rsidRPr="00B828E8">
        <w:t>yang dispesifikasikan</w:t>
      </w:r>
      <w:r w:rsidRPr="00B828E8">
        <w:t>.</w:t>
      </w:r>
      <w:r w:rsidR="000646FF">
        <w:t xml:space="preserve"> </w:t>
      </w:r>
      <w:r w:rsidRPr="00B828E8">
        <w:t>Proses V&amp;V meliputi banyak pendekatan dan kakas. Berdasarkan</w:t>
      </w:r>
      <w:r w:rsidR="00DE788F">
        <w:t xml:space="preserve"> </w:t>
      </w:r>
      <w:r w:rsidR="00581C2B">
        <w:fldChar w:fldCharType="begin"/>
      </w:r>
      <w:r w:rsidR="007353E1">
        <w:instrText xml:space="preserve"> ADDIN ZOTERO_ITEM CSL_CITATION {"citationID":"a2l41e59432","properties":{"formattedCitation":"(Berztiss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581C2B">
        <w:fldChar w:fldCharType="separate"/>
      </w:r>
      <w:r w:rsidR="007353E1">
        <w:rPr>
          <w:noProof/>
        </w:rPr>
        <w:t>(Berztiss dan Ardis, 1988)</w:t>
      </w:r>
      <w:r w:rsidR="00581C2B">
        <w:fldChar w:fldCharType="end"/>
      </w:r>
      <w:r w:rsidRPr="00B828E8">
        <w:t xml:space="preserve"> ada 5 pendekatan V&amp;V yang saling melengkapi satu sama lain, yaitu: </w:t>
      </w:r>
      <w:r w:rsidRPr="00B828E8">
        <w:rPr>
          <w:i/>
        </w:rPr>
        <w:t>technical review</w:t>
      </w:r>
      <w:r w:rsidRPr="00B828E8">
        <w:t xml:space="preserve">, pengujian perangkat lunak, verifikasi program, simulasi dan </w:t>
      </w:r>
      <w:r w:rsidRPr="00B828E8">
        <w:rPr>
          <w:i/>
        </w:rPr>
        <w:t>prototyping</w:t>
      </w:r>
      <w:r w:rsidRPr="00B828E8">
        <w:t xml:space="preserve">, dan </w:t>
      </w:r>
      <w:r w:rsidRPr="00B828E8">
        <w:rPr>
          <w:i/>
        </w:rPr>
        <w:t>requirement tracing</w:t>
      </w:r>
      <w:r w:rsidRPr="00B828E8">
        <w:t>.</w:t>
      </w:r>
      <w:r w:rsidR="00BD0031">
        <w:t xml:space="preserve"> </w:t>
      </w:r>
    </w:p>
    <w:p w14:paraId="498ED099" w14:textId="5240E613" w:rsidR="0041415A" w:rsidRDefault="0041415A" w:rsidP="005E3ACA">
      <w:pPr>
        <w:pStyle w:val="Paragraf"/>
      </w:pPr>
    </w:p>
    <w:p w14:paraId="1EC74D55" w14:textId="77777777" w:rsidR="00C7788B" w:rsidRDefault="00C7788B" w:rsidP="005E3ACA">
      <w:pPr>
        <w:pStyle w:val="Paragraf"/>
      </w:pPr>
    </w:p>
    <w:p w14:paraId="12243802" w14:textId="1351D8AC" w:rsidR="003040E6" w:rsidRDefault="003040E6" w:rsidP="005E3ACA">
      <w:pPr>
        <w:pStyle w:val="Paragraf"/>
      </w:pPr>
    </w:p>
    <w:p w14:paraId="2133AD74" w14:textId="77777777" w:rsidR="003040E6" w:rsidRPr="001636CE" w:rsidRDefault="003040E6" w:rsidP="005E3ACA">
      <w:pPr>
        <w:pStyle w:val="Paragraf"/>
      </w:pPr>
    </w:p>
    <w:p w14:paraId="43E485AB" w14:textId="0FD92965" w:rsidR="0041415A" w:rsidRDefault="004C77C5" w:rsidP="005E3ACA">
      <w:pPr>
        <w:spacing w:line="360" w:lineRule="auto"/>
        <w:jc w:val="both"/>
      </w:pPr>
      <w:r>
        <w:lastRenderedPageBreak/>
        <w:t xml:space="preserve">Objektif umum dari pendekatan V&amp;V pada perangkat lunak adalah memastikan bahwa produk bebas dari kesalahan, dan memenuhi ekspektasi pengguna. </w:t>
      </w:r>
      <w:r w:rsidR="0063391D">
        <w:t>Objektif spesifik dari V&amp;V harus ditentukan berbasis proyek, dan dipengaruhi ol</w:t>
      </w:r>
      <w:r w:rsidR="00A11679">
        <w:t>eh level kritis produk</w:t>
      </w:r>
      <w:r w:rsidR="0063391D">
        <w:t>, dan kompleksitas produk</w:t>
      </w:r>
      <w:r w:rsidR="005D375A">
        <w:t xml:space="preserve"> </w:t>
      </w:r>
      <w:r w:rsidR="00DB710E">
        <w:fldChar w:fldCharType="begin"/>
      </w:r>
      <w:r w:rsidR="007353E1">
        <w:instrText xml:space="preserve"> ADDIN ZOTERO_ITEM CSL_CITATION {"citationID":"t3o24X3a","properties":{"formattedCitation":"(Berztiss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DB710E">
        <w:fldChar w:fldCharType="separate"/>
      </w:r>
      <w:r w:rsidR="007353E1">
        <w:rPr>
          <w:noProof/>
        </w:rPr>
        <w:t>(Berztiss dan Ardis, 1988)</w:t>
      </w:r>
      <w:r w:rsidR="00DB710E">
        <w:fldChar w:fldCharType="end"/>
      </w:r>
      <w:r w:rsidR="0063391D">
        <w:t>. A</w:t>
      </w:r>
      <w:r>
        <w:t>ktivitas V&amp;V</w:t>
      </w:r>
      <w:r w:rsidR="0063391D">
        <w:t xml:space="preserve"> berdasarkan</w:t>
      </w:r>
      <w:r w:rsidR="00306361">
        <w:t xml:space="preserve"> </w:t>
      </w:r>
      <w:r w:rsidR="00306361">
        <w:fldChar w:fldCharType="begin"/>
      </w:r>
      <w:r w:rsidR="007353E1">
        <w:instrText xml:space="preserve"> ADDIN ZOTERO_ITEM CSL_CITATION {"citationID":"VXRpRb1g","properties":{"formattedCitation":"(Berztiss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306361">
        <w:fldChar w:fldCharType="separate"/>
      </w:r>
      <w:r w:rsidR="007353E1">
        <w:rPr>
          <w:noProof/>
        </w:rPr>
        <w:t>(Berztiss dan Ardis, 1988)</w:t>
      </w:r>
      <w:r w:rsidR="00306361">
        <w:fldChar w:fldCharType="end"/>
      </w:r>
      <w:r w:rsidR="00863A8A">
        <w:t xml:space="preserve"> </w:t>
      </w:r>
      <w:r w:rsidR="00C257B3">
        <w:fldChar w:fldCharType="begin"/>
      </w:r>
      <w:r w:rsidR="007353E1">
        <w:instrText xml:space="preserve"> ADDIN ZOTERO_ITEM CSL_CITATION {"citationID":"a265pe0th0j","properties":{"formattedCitation":"(IEEE-SA Standards Board dkk., 2013)","plainCitation":"(IEEE-SA Standards Board dkk., 2013)","noteIndex":0},"citationItems":[{"id":54,"uris":["http://zotero.org/users/3473210/items/QI94PRUA"],"uri":["http://zotero.org/users/3473210/items/QI94PRUA"],"itemData":{"id":54,"type":"book","title":"Software and systems engineering: software testing. Part 1, Part 1,","source":"Open WorldCat","abstract":"Abstract: The purpose of the ISO/IEC/IEEE 29119 series of software testing  standards is to define an internationally-agreed set of standards for software testing  that can be used by any organization when performing any form of software testing.  ISO/IEC/IEEE 29119-1 facilitates the use of the other ISO/IEC/IEEE 29119 standards  by introducing the concepts and vocabulary on which these standards are built, as well as providing examples of its application in practice. ISO/IEC/IEEE 29119-1 is informative, providing a starting point, context, and guidance for the other parts.  Keywords:  29119, 29119-1, software testing, Test Planning Process, Test Plan,  verification and validation.","URL":"http://ieeexplore.ieee.org/servlet/opac?punumber=6588535","ISBN":"978-0-7381-8597-2","note":"OCLC: 859409066","shortTitle":"Software and systems engineering","language":"English","author":[{"literal":"IEEE-SA Standards Board"},{"literal":"International Organization for Standardization"},{"literal":"International Electrotechnical Commission"},{"literal":"Institute of Electrical and Electronics Engineers"}],"issued":{"date-parts":[["2013"]]},"accessed":{"date-parts":[["2018",2,24]]}}}],"schema":"https://github.com/citation-style-language/schema/raw/master/csl-citation.json"} </w:instrText>
      </w:r>
      <w:r w:rsidR="00C257B3">
        <w:fldChar w:fldCharType="separate"/>
      </w:r>
      <w:r w:rsidR="007353E1">
        <w:rPr>
          <w:noProof/>
        </w:rPr>
        <w:t>(IEEE-SA Standards Board dkk., 2013)</w:t>
      </w:r>
      <w:r w:rsidR="00C257B3">
        <w:fldChar w:fldCharType="end"/>
      </w:r>
      <w:r w:rsidR="00C257B3">
        <w:t xml:space="preserve"> </w:t>
      </w:r>
      <w:r w:rsidR="00306361">
        <w:t xml:space="preserve">umumnya fokus pada </w:t>
      </w:r>
      <w:r w:rsidR="008F11ED">
        <w:t>pengujian perangkat lunak.</w:t>
      </w:r>
      <w:r w:rsidR="002F374E">
        <w:t xml:space="preserve"> </w:t>
      </w:r>
      <w:r w:rsidR="0041415A">
        <w:t>Pengujian perangkat lunak bertujuan untuk mencari kesalahan, namun belum mampu menjamin perangkat lunak bebas dari kesalahan</w:t>
      </w:r>
      <w:r w:rsidR="0002043B">
        <w:t xml:space="preserve"> </w:t>
      </w:r>
      <w:r w:rsidR="0002043B">
        <w:fldChar w:fldCharType="begin"/>
      </w:r>
      <w:r w:rsidR="007353E1">
        <w:instrText xml:space="preserve"> ADDIN ZOTERO_ITEM CSL_CITATION {"citationID":"a1ng2rh74qf","properties":{"formattedCitation":"(Dijkstra dkk., 1972)","plainCitation":"(Dijkstra dkk., 1972)","noteIndex":0},"citationItems":[{"id":43,"uris":["http://zotero.org/users/3473210/items/Z2CUDRSF"],"uri":["http://zotero.org/users/3473210/items/Z2CUDRSF"],"itemData":{"id":43,"type":"book","title":"Structured programming","collection-title":"A.P.I.C. studies in data processing, no. 8","publisher":"Academic Press","publisher-place":"London, New York","number-of-pages":"220","source":"Library of Congress ISBN","event-place":"London, New York","ISBN":"978-0-12-200550-3","call-number":"QA76.6 .D33","author":[{"family":"Dijkstra","given":"Edsger Wybe"},{"family":"Dahl","given":"Ole-Johan"},{"family":"Hoare","given":"C. A. R."}],"issued":{"date-parts":[["1972"]]}}}],"schema":"https://github.com/citation-style-language/schema/raw/master/csl-citation.json"} </w:instrText>
      </w:r>
      <w:r w:rsidR="0002043B">
        <w:fldChar w:fldCharType="separate"/>
      </w:r>
      <w:r w:rsidR="007353E1">
        <w:rPr>
          <w:noProof/>
        </w:rPr>
        <w:t>(Dijkstra dkk., 1972)</w:t>
      </w:r>
      <w:r w:rsidR="0002043B">
        <w:fldChar w:fldCharType="end"/>
      </w:r>
      <w:r w:rsidR="00861309">
        <w:t xml:space="preserve"> </w:t>
      </w:r>
      <w:r w:rsidR="00A43649">
        <w:fldChar w:fldCharType="begin"/>
      </w:r>
      <w:r w:rsidR="007353E1">
        <w:instrText xml:space="preserve"> ADDIN ZOTERO_ITEM CSL_CITATION {"citationID":"anpr64dv67","properties":{"formattedCitation":"(Liu,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A43649">
        <w:fldChar w:fldCharType="separate"/>
      </w:r>
      <w:r w:rsidR="007353E1">
        <w:rPr>
          <w:noProof/>
        </w:rPr>
        <w:t>(Liu, 2016)</w:t>
      </w:r>
      <w:r w:rsidR="00A43649">
        <w:fldChar w:fldCharType="end"/>
      </w:r>
      <w:r w:rsidR="0041415A">
        <w:t xml:space="preserve">. Tantangan utama pada pengujian perangkat lunak adalah kompleksitas perangkat lunak. Cakupan pengujian yang </w:t>
      </w:r>
      <w:r w:rsidR="0041415A" w:rsidRPr="00014857">
        <w:rPr>
          <w:color w:val="000000" w:themeColor="text1"/>
        </w:rPr>
        <w:t xml:space="preserve">terbatas sehingga tidak mampu mengeksplorasi seluruh </w:t>
      </w:r>
      <w:r w:rsidR="0041415A" w:rsidRPr="00014857">
        <w:rPr>
          <w:i/>
          <w:color w:val="000000" w:themeColor="text1"/>
        </w:rPr>
        <w:t>state</w:t>
      </w:r>
      <w:r w:rsidR="0041415A" w:rsidRPr="00014857">
        <w:rPr>
          <w:color w:val="000000" w:themeColor="text1"/>
        </w:rPr>
        <w:t xml:space="preserve"> dan input yang mungkin pada perangkat lunak</w:t>
      </w:r>
      <w:r w:rsidR="0041415A">
        <w:t>. Tantangan lainnya pada pengujian perangkat lunak adalah</w:t>
      </w:r>
      <w:r w:rsidR="003037DA">
        <w:t xml:space="preserve"> menyelaraskan kasus uji dengan</w:t>
      </w:r>
      <w:r w:rsidR="0041415A">
        <w:t xml:space="preserve"> perubahan spesifikasi yang cepat. </w:t>
      </w:r>
      <w:r w:rsidR="00090969">
        <w:t>Penyelarasan kasus uji</w:t>
      </w:r>
      <w:r w:rsidR="0041415A">
        <w:t xml:space="preserve"> ini sering kali diabaikan, dan hanya dilakukan pada tahap akhir menjelang tenggat waktu</w:t>
      </w:r>
      <w:r w:rsidR="001A4272">
        <w:t xml:space="preserve"> </w:t>
      </w:r>
      <w:r w:rsidR="001A4272">
        <w:fldChar w:fldCharType="begin"/>
      </w:r>
      <w:r w:rsidR="007353E1">
        <w:instrText xml:space="preserve"> ADDIN ZOTERO_ITEM CSL_CITATION {"citationID":"a2iig8qspvt","properties":{"formattedCitation":"(Wilcox, 2014)","plainCitation":"(Wilcox, 2014)","noteIndex":0},"citationItems":[{"id":44,"uris":["http://zotero.org/users/3473210/items/KDEVSEX5"],"uri":["http://zotero.org/users/3473210/items/KDEVSEX5"],"itemData":{"id":44,"type":"webpage","title":"BDD vs TDD: A Behavior-Driven Development Example | Toptal","URL":"https://www.toptal.com/freelance/your-boss-won-t-appreciate-tdd-try-bdd","author":[{"family":"Wilcox","given":"Ryan"}],"issued":{"date-parts":[["2014",2,14]]},"accessed":{"date-parts":[["2017",2,23]]}}}],"schema":"https://github.com/citation-style-language/schema/raw/master/csl-citation.json"} </w:instrText>
      </w:r>
      <w:r w:rsidR="001A4272">
        <w:fldChar w:fldCharType="separate"/>
      </w:r>
      <w:r w:rsidR="007353E1">
        <w:rPr>
          <w:noProof/>
        </w:rPr>
        <w:t>(Wilcox, 2014)</w:t>
      </w:r>
      <w:r w:rsidR="001A4272">
        <w:fldChar w:fldCharType="end"/>
      </w:r>
      <w:r w:rsidR="0041415A">
        <w:t>. Pada kasus ekstrim, pengujian bahkan sangat minim dilakukan karena keterbatasan waktu atau anggaran</w:t>
      </w:r>
      <w:r w:rsidR="001A4272">
        <w:t xml:space="preserve"> </w:t>
      </w:r>
      <w:r w:rsidR="001A4272">
        <w:fldChar w:fldCharType="begin"/>
      </w:r>
      <w:r w:rsidR="007353E1">
        <w:instrText xml:space="preserve"> ADDIN ZOTERO_ITEM CSL_CITATION {"citationID":"a1a1j1c71lc","properties":{"formattedCitation":"(Wilcox, 2014)","plainCitation":"(Wilcox, 2014)","noteIndex":0},"citationItems":[{"id":44,"uris":["http://zotero.org/users/3473210/items/KDEVSEX5"],"uri":["http://zotero.org/users/3473210/items/KDEVSEX5"],"itemData":{"id":44,"type":"webpage","title":"BDD vs TDD: A Behavior-Driven Development Example | Toptal","URL":"https://www.toptal.com/freelance/your-boss-won-t-appreciate-tdd-try-bdd","author":[{"family":"Wilcox","given":"Ryan"}],"issued":{"date-parts":[["2014",2,14]]},"accessed":{"date-parts":[["2017",2,23]]}}}],"schema":"https://github.com/citation-style-language/schema/raw/master/csl-citation.json"} </w:instrText>
      </w:r>
      <w:r w:rsidR="001A4272">
        <w:fldChar w:fldCharType="separate"/>
      </w:r>
      <w:r w:rsidR="007353E1">
        <w:rPr>
          <w:noProof/>
        </w:rPr>
        <w:t>(Wilcox, 2014)</w:t>
      </w:r>
      <w:r w:rsidR="001A4272">
        <w:fldChar w:fldCharType="end"/>
      </w:r>
      <w:r w:rsidR="0041415A">
        <w:t>.</w:t>
      </w:r>
    </w:p>
    <w:p w14:paraId="1106F4EE" w14:textId="624174FD" w:rsidR="005E3ACA" w:rsidRDefault="005E3ACA" w:rsidP="005E3ACA">
      <w:pPr>
        <w:spacing w:line="360" w:lineRule="auto"/>
        <w:jc w:val="both"/>
      </w:pPr>
    </w:p>
    <w:p w14:paraId="04320A12" w14:textId="1C0D2F68" w:rsidR="002D6543" w:rsidRDefault="00E325B5" w:rsidP="005E3ACA">
      <w:pPr>
        <w:spacing w:line="360" w:lineRule="auto"/>
        <w:jc w:val="both"/>
      </w:pPr>
      <w:r>
        <w:t xml:space="preserve">Proses pengembangan perangkat lunak dengan </w:t>
      </w:r>
      <w:r w:rsidR="008B0B66" w:rsidRPr="008B0B66">
        <w:rPr>
          <w:i/>
        </w:rPr>
        <w:t>Behavior-Driven Development</w:t>
      </w:r>
      <w:r w:rsidR="008B0B66">
        <w:t xml:space="preserve"> (BDD)</w:t>
      </w:r>
      <w:r w:rsidR="00AA66AB">
        <w:t xml:space="preserve"> menggabungkan prinsip </w:t>
      </w:r>
      <w:r w:rsidR="00AA66AB" w:rsidRPr="00AA66AB">
        <w:rPr>
          <w:i/>
        </w:rPr>
        <w:t>Test-Driven Development</w:t>
      </w:r>
      <w:r w:rsidR="00AA66AB">
        <w:t xml:space="preserve"> (TDD) dengan </w:t>
      </w:r>
      <w:r w:rsidR="00AA66AB" w:rsidRPr="00AA66AB">
        <w:rPr>
          <w:i/>
        </w:rPr>
        <w:t>Domain-Driven Design</w:t>
      </w:r>
      <w:r w:rsidR="005E549D">
        <w:rPr>
          <w:i/>
        </w:rPr>
        <w:t xml:space="preserve"> </w:t>
      </w:r>
      <w:r w:rsidR="00413569">
        <w:fldChar w:fldCharType="begin"/>
      </w:r>
      <w:r w:rsidR="007353E1">
        <w:instrText xml:space="preserve"> ADDIN ZOTERO_ITEM CSL_CITATION {"citationID":"a13b77dbuve","properties":{"formattedCitation":"(Rose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413569">
        <w:fldChar w:fldCharType="separate"/>
      </w:r>
      <w:r w:rsidR="007353E1">
        <w:rPr>
          <w:noProof/>
        </w:rPr>
        <w:t>(Rose dkk., 2015)</w:t>
      </w:r>
      <w:r w:rsidR="00413569">
        <w:fldChar w:fldCharType="end"/>
      </w:r>
      <w:r w:rsidR="00AA66AB">
        <w:t>.</w:t>
      </w:r>
      <w:r w:rsidR="005E549D">
        <w:t xml:space="preserve"> </w:t>
      </w:r>
      <w:r w:rsidR="00A83CF1">
        <w:t xml:space="preserve">BDD difasilitasi dengan </w:t>
      </w:r>
      <w:r w:rsidR="00FB6CD2" w:rsidRPr="00FB6CD2">
        <w:rPr>
          <w:i/>
        </w:rPr>
        <w:t xml:space="preserve">Domain-Specific Language </w:t>
      </w:r>
      <w:r w:rsidR="00FB6CD2">
        <w:t xml:space="preserve">(DSL) </w:t>
      </w:r>
      <w:r w:rsidR="00D012B9">
        <w:t xml:space="preserve">untuk </w:t>
      </w:r>
      <w:r w:rsidR="00107246">
        <w:t>mendefinisikan spesifikasi</w:t>
      </w:r>
      <w:r w:rsidR="000E49DC">
        <w:t xml:space="preserve"> perangkat lunak</w:t>
      </w:r>
      <w:r w:rsidR="00B1005D">
        <w:t>,</w:t>
      </w:r>
      <w:r w:rsidR="00107246">
        <w:t xml:space="preserve"> sekaligus </w:t>
      </w:r>
      <w:r w:rsidR="00B1005D">
        <w:t xml:space="preserve">untuk </w:t>
      </w:r>
      <w:r w:rsidR="00D012B9">
        <w:t xml:space="preserve">melakukan </w:t>
      </w:r>
      <w:r w:rsidR="00D012B9" w:rsidRPr="00D012B9">
        <w:rPr>
          <w:i/>
        </w:rPr>
        <w:t>acceptance testing</w:t>
      </w:r>
      <w:r w:rsidR="00897B92">
        <w:t xml:space="preserve"> yang m</w:t>
      </w:r>
      <w:r w:rsidR="00105A62">
        <w:t xml:space="preserve">ampu dikonversikan </w:t>
      </w:r>
      <w:r w:rsidR="00A24D0C">
        <w:t>menjadi</w:t>
      </w:r>
      <w:r w:rsidR="00105A62">
        <w:t xml:space="preserve"> </w:t>
      </w:r>
      <w:r w:rsidR="004F13B6">
        <w:t>kode pengujian</w:t>
      </w:r>
      <w:r w:rsidR="001B554F">
        <w:t xml:space="preserve"> </w:t>
      </w:r>
      <w:r w:rsidR="001B554F">
        <w:fldChar w:fldCharType="begin"/>
      </w:r>
      <w:r w:rsidR="007353E1">
        <w:instrText xml:space="preserve"> ADDIN ZOTERO_ITEM CSL_CITATION {"citationID":"a1ghiuqehtl","properties":{"formattedCitation":"(Solis dan Wang, 2011)","plainCitation":"(Solis dan Wang, 2011)","noteIndex":0},"citationItems":[{"id":33,"uris":["http://zotero.org/users/3473210/items/2VEGHWZF"],"uri":["http://zotero.org/users/3473210/items/2VEGHWZF"],"itemData":{"id":33,"type":"paper-conference","title":"A Study of the Characteristics of Behaviour Driven Development","publisher":"IEEE","page":"383-387","source":"CrossRef","URL":"http://ieeexplore.ieee.org/document/6068372/","DOI":"10.1109/SEAA.2011.76","ISBN":"978-1-4577-1027-8","author":[{"family":"Solis","given":"Carlos"},{"family":"Wang","given":"Xiaofeng"}],"issued":{"date-parts":[["2011",8]]},"accessed":{"date-parts":[["2018",2,15]]}}}],"schema":"https://github.com/citation-style-language/schema/raw/master/csl-citation.json"} </w:instrText>
      </w:r>
      <w:r w:rsidR="001B554F">
        <w:fldChar w:fldCharType="separate"/>
      </w:r>
      <w:r w:rsidR="007353E1">
        <w:rPr>
          <w:noProof/>
        </w:rPr>
        <w:t>(Solis dan Wang, 2011)</w:t>
      </w:r>
      <w:r w:rsidR="001B554F">
        <w:fldChar w:fldCharType="end"/>
      </w:r>
      <w:r w:rsidR="00665988">
        <w:t xml:space="preserve">. </w:t>
      </w:r>
      <w:r w:rsidR="001665D6">
        <w:t>Dengan</w:t>
      </w:r>
      <w:r w:rsidR="00F6713A">
        <w:t xml:space="preserve"> </w:t>
      </w:r>
      <w:r w:rsidR="00ED7843">
        <w:t>memanfaatkan</w:t>
      </w:r>
      <w:r w:rsidR="001665D6">
        <w:t xml:space="preserve"> DSL, p</w:t>
      </w:r>
      <w:r w:rsidR="00665988">
        <w:t xml:space="preserve">engembang dan </w:t>
      </w:r>
      <w:r w:rsidR="00665988" w:rsidRPr="00BA6A84">
        <w:rPr>
          <w:i/>
        </w:rPr>
        <w:t>stakeholder</w:t>
      </w:r>
      <w:r w:rsidR="00665988">
        <w:t xml:space="preserve"> </w:t>
      </w:r>
      <w:r w:rsidR="00B65E6F">
        <w:t xml:space="preserve">dapat </w:t>
      </w:r>
      <w:r w:rsidR="00BA6A84">
        <w:t xml:space="preserve">berkolaborasi untuk </w:t>
      </w:r>
      <w:r w:rsidR="00665988">
        <w:t>mendefinisikan perilaku perangkat lunak dan hasil yang diharapkan</w:t>
      </w:r>
      <w:r w:rsidR="00EF3495">
        <w:t xml:space="preserve">. </w:t>
      </w:r>
      <w:r w:rsidR="005E3E61">
        <w:t>Dengan demikian,</w:t>
      </w:r>
      <w:r w:rsidR="00CC24D3">
        <w:t xml:space="preserve"> pengembang dan </w:t>
      </w:r>
      <w:r w:rsidR="00CC24D3" w:rsidRPr="003B4204">
        <w:rPr>
          <w:i/>
        </w:rPr>
        <w:t>stakeholder</w:t>
      </w:r>
      <w:r w:rsidR="00CC24D3">
        <w:t xml:space="preserve"> </w:t>
      </w:r>
      <w:r w:rsidR="003B4204">
        <w:t xml:space="preserve">akan </w:t>
      </w:r>
      <w:r w:rsidR="00CC24D3">
        <w:t xml:space="preserve">mengacu ke </w:t>
      </w:r>
      <w:r w:rsidR="005E3E61">
        <w:t xml:space="preserve">daftar spesifikasi yang </w:t>
      </w:r>
      <w:r w:rsidR="00CC24D3">
        <w:t>sama.</w:t>
      </w:r>
      <w:r w:rsidR="005E3E61">
        <w:t xml:space="preserve"> </w:t>
      </w:r>
    </w:p>
    <w:p w14:paraId="6B55B48C" w14:textId="33627065" w:rsidR="002D6543" w:rsidRDefault="002D6543" w:rsidP="005E3ACA">
      <w:pPr>
        <w:spacing w:line="360" w:lineRule="auto"/>
        <w:jc w:val="both"/>
      </w:pPr>
    </w:p>
    <w:p w14:paraId="6E001A62" w14:textId="1FD13AF5" w:rsidR="004657F5" w:rsidRDefault="003E1864" w:rsidP="004657F5">
      <w:pPr>
        <w:spacing w:line="360" w:lineRule="auto"/>
        <w:jc w:val="both"/>
      </w:pPr>
      <w:r>
        <w:t>P</w:t>
      </w:r>
      <w:r w:rsidR="004657F5" w:rsidRPr="004657F5">
        <w:t xml:space="preserve">engujian </w:t>
      </w:r>
      <w:r w:rsidR="00B24165">
        <w:t xml:space="preserve">pada proses pengembangan perangkat lunak dengan BDD </w:t>
      </w:r>
      <w:r w:rsidR="004657F5" w:rsidRPr="004657F5">
        <w:t>belum cukup untuk menjamin bahwa perangkat lunak sudah bebas dari kesalahan (</w:t>
      </w:r>
      <w:r w:rsidR="004657F5" w:rsidRPr="004657F5">
        <w:rPr>
          <w:i/>
        </w:rPr>
        <w:t>correctness</w:t>
      </w:r>
      <w:r w:rsidR="00BE57AA">
        <w:t>)</w:t>
      </w:r>
      <w:r w:rsidR="00232BAB">
        <w:t xml:space="preserve"> </w:t>
      </w:r>
      <w:r w:rsidR="00232BAB">
        <w:fldChar w:fldCharType="begin"/>
      </w:r>
      <w:r w:rsidR="007353E1">
        <w:instrText xml:space="preserve"> ADDIN ZOTERO_ITEM CSL_CITATION {"citationID":"a1n2qtbr08r","properties":{"formattedCitation":"(Diepenbeck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232BAB">
        <w:fldChar w:fldCharType="separate"/>
      </w:r>
      <w:r w:rsidR="007353E1">
        <w:rPr>
          <w:noProof/>
        </w:rPr>
        <w:t>(Diepenbeck dan Drechsler, 2015)</w:t>
      </w:r>
      <w:r w:rsidR="00232BAB">
        <w:fldChar w:fldCharType="end"/>
      </w:r>
      <w:r w:rsidR="00BE57AA">
        <w:t xml:space="preserve">. Berdasarkan </w:t>
      </w:r>
      <w:r w:rsidR="006D1EF9">
        <w:fldChar w:fldCharType="begin"/>
      </w:r>
      <w:r w:rsidR="007353E1">
        <w:instrText xml:space="preserve"> ADDIN ZOTERO_ITEM CSL_CITATION {"citationID":"a1f8l70tif7","properties":{"formattedCitation":"(Berztiss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6D1EF9">
        <w:fldChar w:fldCharType="separate"/>
      </w:r>
      <w:r w:rsidR="007353E1">
        <w:rPr>
          <w:noProof/>
        </w:rPr>
        <w:t>(Berztiss dan Ardis, 1988)</w:t>
      </w:r>
      <w:r w:rsidR="006D1EF9">
        <w:fldChar w:fldCharType="end"/>
      </w:r>
      <w:r w:rsidR="006D1EF9">
        <w:t>,</w:t>
      </w:r>
      <w:r w:rsidR="00662BE5">
        <w:t xml:space="preserve"> hal tersebut disebabkan </w:t>
      </w:r>
      <w:r w:rsidR="00DE116B">
        <w:t>oleh dua hal:</w:t>
      </w:r>
      <w:r w:rsidR="00662BE5">
        <w:t xml:space="preserve"> tidak mungkin untuk </w:t>
      </w:r>
      <w:r w:rsidR="00DE116B">
        <w:t>menguji</w:t>
      </w:r>
      <w:r w:rsidR="00662BE5">
        <w:t xml:space="preserve"> </w:t>
      </w:r>
      <w:r w:rsidR="00DE116B">
        <w:t>semua kemungkinan input, dan tidak mungkin untuk menguji semua jalur eksekusi</w:t>
      </w:r>
      <w:r w:rsidR="004657F5" w:rsidRPr="004657F5">
        <w:t xml:space="preserve">. </w:t>
      </w:r>
      <w:r w:rsidR="004657F5" w:rsidRPr="004657F5">
        <w:lastRenderedPageBreak/>
        <w:t>Verifikasi formal, yang telah menjadi metode yang diterima secara luas untuk memeriksa kesesuaian rancangan atau model dengan spesifikasi</w:t>
      </w:r>
      <w:r w:rsidR="004104C3">
        <w:rPr>
          <w:color w:val="000000" w:themeColor="text1"/>
        </w:rPr>
        <w:t xml:space="preserve"> </w:t>
      </w:r>
      <w:r w:rsidR="004104C3">
        <w:rPr>
          <w:color w:val="000000" w:themeColor="text1"/>
        </w:rPr>
        <w:fldChar w:fldCharType="begin"/>
      </w:r>
      <w:r w:rsidR="007353E1">
        <w:rPr>
          <w:color w:val="000000" w:themeColor="text1"/>
        </w:rPr>
        <w:instrText xml:space="preserve"> ADDIN ZOTERO_ITEM CSL_CITATION {"citationID":"acnljh7hmk","properties":{"formattedCitation":"(Narisawa dkk., 2015)","plainCitation":"(Narisawa dkk., 2015)","noteIndex":0},"citationItems":[{"id":49,"uris":["http://zotero.org/users/3473210/items/YTJMKKDW"],"uri":["http://zotero.org/users/3473210/items/YTJMKKDW"],"itemData":{"id":49,"type":"paper-conference","title":"Formal Verification Method for Safety Diagnosis Software","source":"CrossRef","URL":"http://papers.sae.org/2015-01-0279/","DOI":"10.4271/2015-01-0279","author":[{"family":"Narisawa","given":"Fumio"},{"family":"Matsubara","given":"Masahiro"},{"family":"Nishi","given":"Masataka"},{"family":"Ebina","given":"Tomohito"}],"issued":{"date-parts":[["2015",4,14]]},"accessed":{"date-parts":[["2018",2,23]]}}}],"schema":"https://github.com/citation-style-language/schema/raw/master/csl-citation.json"} </w:instrText>
      </w:r>
      <w:r w:rsidR="004104C3">
        <w:rPr>
          <w:color w:val="000000" w:themeColor="text1"/>
        </w:rPr>
        <w:fldChar w:fldCharType="separate"/>
      </w:r>
      <w:r w:rsidR="007353E1">
        <w:rPr>
          <w:noProof/>
          <w:color w:val="000000" w:themeColor="text1"/>
        </w:rPr>
        <w:t>(Narisawa dkk., 2015)</w:t>
      </w:r>
      <w:r w:rsidR="004104C3">
        <w:rPr>
          <w:color w:val="000000" w:themeColor="text1"/>
        </w:rPr>
        <w:fldChar w:fldCharType="end"/>
      </w:r>
      <w:r w:rsidR="004657F5" w:rsidRPr="004657F5">
        <w:t>, dapat melengkapi pengujian untuk menjamin kesesuaian perangkat lunak dengan spesifikasi.</w:t>
      </w:r>
      <w:r w:rsidR="00966AA4">
        <w:t xml:space="preserve"> </w:t>
      </w:r>
      <w:r w:rsidR="004657F5" w:rsidRPr="004657F5">
        <w:t xml:space="preserve">Salah satu metode untuk memverifikasi adalah </w:t>
      </w:r>
      <w:r w:rsidR="004657F5" w:rsidRPr="00FE6477">
        <w:rPr>
          <w:i/>
        </w:rPr>
        <w:t>model checking</w:t>
      </w:r>
      <w:r w:rsidR="004657F5" w:rsidRPr="004657F5">
        <w:t xml:space="preserve">, yang dapat secara otomatis memverifikasi apakah desain mencakup, atau tidak mencakup perilaku yang dispesifikasikan secara formal. Pada verifikasi dengan </w:t>
      </w:r>
      <w:r w:rsidR="004657F5" w:rsidRPr="00FE6477">
        <w:rPr>
          <w:i/>
        </w:rPr>
        <w:t>model checking</w:t>
      </w:r>
      <w:r w:rsidR="004657F5" w:rsidRPr="004657F5">
        <w:t xml:space="preserve">, model dari perangkat lunak dibangun secara formal. Model tersebut kemudian diverifikasi terhadap </w:t>
      </w:r>
      <w:r w:rsidR="009C7280">
        <w:t>properti</w:t>
      </w:r>
      <w:r w:rsidR="004657F5" w:rsidRPr="004657F5">
        <w:t xml:space="preserve"> yang</w:t>
      </w:r>
      <w:r w:rsidR="00047753">
        <w:t xml:space="preserve"> juga</w:t>
      </w:r>
      <w:r w:rsidR="004657F5" w:rsidRPr="004657F5">
        <w:t xml:space="preserve"> didefinisikan secara formal.</w:t>
      </w:r>
    </w:p>
    <w:p w14:paraId="5A1D8224" w14:textId="77777777" w:rsidR="00870F79" w:rsidRPr="004657F5" w:rsidRDefault="00870F79" w:rsidP="004657F5">
      <w:pPr>
        <w:spacing w:line="360" w:lineRule="auto"/>
        <w:jc w:val="both"/>
      </w:pPr>
    </w:p>
    <w:p w14:paraId="342D423F" w14:textId="684828B4" w:rsidR="008C507B" w:rsidRDefault="008C507B" w:rsidP="008C507B">
      <w:pPr>
        <w:pStyle w:val="Paragraf"/>
      </w:pPr>
      <w:r>
        <w:t>Namun</w:t>
      </w:r>
      <w:r w:rsidR="00431756">
        <w:t>,</w:t>
      </w:r>
      <w:r>
        <w:t xml:space="preserve"> model dari sistem telah terverifikasi belum menjamin akan menghasilkan perangkat lunak yang benar, karena sangat tergantung dari implementasinya. Model yang telah terverifikasi sebelumnya mungkin menjadi tidak relevan lagi. Agar model yang diverifikasi selalu relevan dengan implementasi aktual dari perangkat lunak, pada penelitian ini diusulkan model yang diekstraksi dari </w:t>
      </w:r>
      <w:r w:rsidRPr="008C507B">
        <w:rPr>
          <w:i/>
        </w:rPr>
        <w:t>source code</w:t>
      </w:r>
      <w:r>
        <w:t xml:space="preserve"> perangkat lunak. Model hasil ekstraksi kemudian diverifikasi terhadap spesifikasi yang telah diformalkan dan dianotasikan pada </w:t>
      </w:r>
      <w:r w:rsidRPr="008C507B">
        <w:rPr>
          <w:i/>
        </w:rPr>
        <w:t>source code</w:t>
      </w:r>
      <w:r>
        <w:t xml:space="preserve">.  </w:t>
      </w:r>
    </w:p>
    <w:p w14:paraId="3ED0CABD" w14:textId="77777777" w:rsidR="00870F79" w:rsidRDefault="00870F79" w:rsidP="008C507B">
      <w:pPr>
        <w:pStyle w:val="Paragraf"/>
      </w:pPr>
    </w:p>
    <w:p w14:paraId="47534D0B" w14:textId="00138E85" w:rsidR="008C507B" w:rsidRDefault="008C507B" w:rsidP="008C507B">
      <w:pPr>
        <w:pStyle w:val="Paragraf"/>
      </w:pPr>
      <w:r>
        <w:t xml:space="preserve">Penelitian </w:t>
      </w:r>
      <w:r w:rsidR="008F0159">
        <w:t xml:space="preserve">ini </w:t>
      </w:r>
      <w:r w:rsidR="001456B2">
        <w:t xml:space="preserve">melengkapi proses </w:t>
      </w:r>
      <w:r w:rsidR="00754A92">
        <w:t>V&amp;V</w:t>
      </w:r>
      <w:r w:rsidR="001456B2">
        <w:t xml:space="preserve"> pada proses pengembangan</w:t>
      </w:r>
      <w:r w:rsidR="00691136">
        <w:t xml:space="preserve"> perangkat lunak </w:t>
      </w:r>
      <w:r w:rsidR="00691136" w:rsidRPr="00691136">
        <w:rPr>
          <w:i/>
        </w:rPr>
        <w:t>Behavior-Drive</w:t>
      </w:r>
      <w:r w:rsidR="001456B2" w:rsidRPr="00691136">
        <w:rPr>
          <w:i/>
        </w:rPr>
        <w:t>n Development</w:t>
      </w:r>
      <w:r w:rsidR="001456B2">
        <w:t xml:space="preserve">, dengan </w:t>
      </w:r>
      <w:r w:rsidR="007316C6">
        <w:t>menambahkan</w:t>
      </w:r>
      <w:r w:rsidR="004A1271">
        <w:t xml:space="preserve"> proses</w:t>
      </w:r>
      <w:r>
        <w:t xml:space="preserve"> verifikasi formal, yang diterapka</w:t>
      </w:r>
      <w:r w:rsidR="009F669E">
        <w:t xml:space="preserve">n pada </w:t>
      </w:r>
      <w:r w:rsidR="009F669E" w:rsidRPr="00593CC8">
        <w:rPr>
          <w:i/>
        </w:rPr>
        <w:t>existing source code</w:t>
      </w:r>
      <w:r>
        <w:t xml:space="preserve"> perangkat lunak. Dengan demikian, manfaat dari </w:t>
      </w:r>
      <w:r w:rsidR="00CD04FA">
        <w:t>pengujian dan verifikasi formal</w:t>
      </w:r>
      <w:r>
        <w:t xml:space="preserve"> dapat diperoleh sekaligus. Verifikasi formal dilakukan berdasarkan </w:t>
      </w:r>
      <w:r w:rsidRPr="00320125">
        <w:rPr>
          <w:i/>
        </w:rPr>
        <w:t>source code</w:t>
      </w:r>
      <w:r>
        <w:t xml:space="preserve">, yang telah diekstraksi menjadi model yang mampu diverifikasi, terhadap spesifikasi yang telah diformalkan dan dianotasikan pada </w:t>
      </w:r>
      <w:r w:rsidRPr="00320125">
        <w:rPr>
          <w:i/>
        </w:rPr>
        <w:t>source code</w:t>
      </w:r>
      <w:r>
        <w:t xml:space="preserve">. </w:t>
      </w:r>
      <w:r w:rsidR="00DA7DEC" w:rsidRPr="00DA7DEC">
        <w:rPr>
          <w:i/>
        </w:rPr>
        <w:t>Acceptance testing</w:t>
      </w:r>
      <w:r w:rsidR="00DA7DEC">
        <w:t xml:space="preserve"> didefinisikan</w:t>
      </w:r>
      <w:r w:rsidR="00A52513">
        <w:t xml:space="preserve"> dalam bentuk skenario</w:t>
      </w:r>
      <w:r w:rsidR="00DA7DEC">
        <w:t xml:space="preserve"> </w:t>
      </w:r>
      <w:r w:rsidR="00A52513">
        <w:t xml:space="preserve">yang dituliskan dalam DSL, dan </w:t>
      </w:r>
      <w:r w:rsidR="00DA7DEC">
        <w:t xml:space="preserve">dapat dibangkitkan menjadi kode pengujian. </w:t>
      </w:r>
      <w:r>
        <w:t>Hasil penelitian ini adalah</w:t>
      </w:r>
      <w:r w:rsidR="00117206">
        <w:t xml:space="preserve"> sebuah DSL yang mencakup </w:t>
      </w:r>
      <w:r w:rsidR="00A52513">
        <w:t xml:space="preserve">spesifikasi dan </w:t>
      </w:r>
      <w:r w:rsidR="004A0C0E">
        <w:t>skenario</w:t>
      </w:r>
      <w:r w:rsidR="00A52513">
        <w:t xml:space="preserve"> pengujian</w:t>
      </w:r>
      <w:r w:rsidR="00DE628F">
        <w:t xml:space="preserve">, </w:t>
      </w:r>
      <w:r w:rsidR="00F50A99">
        <w:t xml:space="preserve">serta mekanisme untuk melakukan verifikasi formal implementasi perangkat lunak terhadap </w:t>
      </w:r>
      <w:r>
        <w:t xml:space="preserve">spesifikasi formal yang dianotasikan pada </w:t>
      </w:r>
      <w:r w:rsidRPr="00DA7DEC">
        <w:rPr>
          <w:i/>
        </w:rPr>
        <w:t>source code</w:t>
      </w:r>
      <w:r w:rsidR="00F50A99">
        <w:t xml:space="preserve">. </w:t>
      </w:r>
      <w:r>
        <w:t xml:space="preserve">Dengan demikian, verifikasi </w:t>
      </w:r>
      <w:r w:rsidR="00AA61DC">
        <w:t xml:space="preserve">formal </w:t>
      </w:r>
      <w:r w:rsidR="00F4503F">
        <w:t xml:space="preserve">yang relevan terhadap implementasi </w:t>
      </w:r>
      <w:r w:rsidR="00AA61DC">
        <w:t>akan melengkapi</w:t>
      </w:r>
      <w:r w:rsidR="00F41EFA">
        <w:t xml:space="preserve"> pengujian </w:t>
      </w:r>
      <w:r w:rsidR="001C296A">
        <w:t xml:space="preserve">pada proses pengembangan </w:t>
      </w:r>
      <w:r w:rsidR="009A3771">
        <w:t>dengan</w:t>
      </w:r>
      <w:r w:rsidR="001C296A">
        <w:t xml:space="preserve"> </w:t>
      </w:r>
      <w:r w:rsidR="00E54EFE" w:rsidRPr="00E54EFE">
        <w:t>BDD</w:t>
      </w:r>
      <w:r>
        <w:t>.</w:t>
      </w:r>
    </w:p>
    <w:p w14:paraId="72319F78" w14:textId="3753C5FF" w:rsidR="00453985" w:rsidRDefault="00453985" w:rsidP="00EF4781">
      <w:pPr>
        <w:pStyle w:val="Paragraf"/>
      </w:pPr>
    </w:p>
    <w:p w14:paraId="014CD6E0" w14:textId="52B8C8C9" w:rsidR="0041415A" w:rsidRPr="001636CE" w:rsidRDefault="00D053DB" w:rsidP="00EF4781">
      <w:pPr>
        <w:pStyle w:val="Heading2"/>
        <w:keepNext w:val="0"/>
        <w:tabs>
          <w:tab w:val="clear" w:pos="3818"/>
        </w:tabs>
        <w:spacing w:before="240"/>
        <w:ind w:left="567" w:hanging="567"/>
        <w:jc w:val="left"/>
      </w:pPr>
      <w:bookmarkStart w:id="21" w:name="_Toc508897057"/>
      <w:r>
        <w:t>Rumusan Masalah</w:t>
      </w:r>
      <w:bookmarkEnd w:id="21"/>
    </w:p>
    <w:p w14:paraId="4B22553A" w14:textId="0225CDB7" w:rsidR="00CD3506" w:rsidRDefault="00CD3506" w:rsidP="00FB1939">
      <w:pPr>
        <w:spacing w:line="360" w:lineRule="auto"/>
        <w:jc w:val="both"/>
      </w:pPr>
      <w:r>
        <w:t>Dari uraian latar belakang, dapat dirumuskan beberapa masalah yang menjadi fokus penelitian ini:</w:t>
      </w:r>
    </w:p>
    <w:p w14:paraId="7F51A28B" w14:textId="6950BE6C" w:rsidR="00CD3506" w:rsidRPr="003F2CA8" w:rsidRDefault="00A5283A" w:rsidP="002F5EA3">
      <w:pPr>
        <w:pStyle w:val="ListParagraph"/>
        <w:numPr>
          <w:ilvl w:val="0"/>
          <w:numId w:val="7"/>
        </w:numPr>
        <w:rPr>
          <w:szCs w:val="24"/>
        </w:rPr>
      </w:pPr>
      <w:r>
        <w:rPr>
          <w:szCs w:val="24"/>
        </w:rPr>
        <w:t>Pengujian yang dilakukan pada proses pengembangan perangkat lunak dengan BDD, tidak cukup untuk menjamin perangkat lunak dari kesalahan (</w:t>
      </w:r>
      <w:r w:rsidRPr="006251F1">
        <w:rPr>
          <w:i/>
          <w:szCs w:val="24"/>
        </w:rPr>
        <w:t>correctness</w:t>
      </w:r>
      <w:r>
        <w:rPr>
          <w:szCs w:val="24"/>
        </w:rPr>
        <w:t>)</w:t>
      </w:r>
      <w:r w:rsidR="006251F1">
        <w:rPr>
          <w:szCs w:val="24"/>
        </w:rPr>
        <w:t xml:space="preserve">. Verifikasi formal </w:t>
      </w:r>
      <w:r w:rsidR="005E20AD">
        <w:rPr>
          <w:szCs w:val="24"/>
        </w:rPr>
        <w:t>dapat melengkapi proses V&amp;V pada BDD</w:t>
      </w:r>
      <w:r w:rsidR="00702C62">
        <w:rPr>
          <w:szCs w:val="24"/>
        </w:rPr>
        <w:t>.</w:t>
      </w:r>
      <w:r w:rsidR="001A0F79">
        <w:rPr>
          <w:szCs w:val="24"/>
        </w:rPr>
        <w:t xml:space="preserve"> Diperlukan strategi untuk membuat spesifikasi perangkat lunak yang mencakup kebutuhan untuk pengujian dan verifikasi formal.</w:t>
      </w:r>
    </w:p>
    <w:p w14:paraId="0D6F8DA6" w14:textId="39AA09BA" w:rsidR="00396432" w:rsidRDefault="001A0F79" w:rsidP="002F5EA3">
      <w:pPr>
        <w:pStyle w:val="ListParagraph"/>
        <w:numPr>
          <w:ilvl w:val="0"/>
          <w:numId w:val="7"/>
        </w:numPr>
        <w:rPr>
          <w:szCs w:val="24"/>
        </w:rPr>
      </w:pPr>
      <w:r>
        <w:t xml:space="preserve">Model perangkat lunak yang telah terverifikasi secara formal belum dapat menjamin </w:t>
      </w:r>
      <w:r w:rsidRPr="001A0F79">
        <w:rPr>
          <w:i/>
        </w:rPr>
        <w:t>correctness</w:t>
      </w:r>
      <w:r>
        <w:t xml:space="preserve"> perangkat lunak, karena sangat tergantung dari implementasinya</w:t>
      </w:r>
      <w:r w:rsidR="002F61EC">
        <w:rPr>
          <w:szCs w:val="24"/>
        </w:rPr>
        <w:t xml:space="preserve">. </w:t>
      </w:r>
      <w:r w:rsidR="00396432">
        <w:rPr>
          <w:szCs w:val="24"/>
        </w:rPr>
        <w:t xml:space="preserve">Verifikasi formal </w:t>
      </w:r>
      <w:r w:rsidR="004A530A">
        <w:rPr>
          <w:szCs w:val="24"/>
        </w:rPr>
        <w:t xml:space="preserve">harus </w:t>
      </w:r>
      <w:r w:rsidR="00F7128E">
        <w:rPr>
          <w:szCs w:val="24"/>
        </w:rPr>
        <w:t>dikenakan</w:t>
      </w:r>
      <w:r w:rsidR="004A530A">
        <w:rPr>
          <w:szCs w:val="24"/>
        </w:rPr>
        <w:t xml:space="preserve"> pada </w:t>
      </w:r>
      <w:r w:rsidR="004A530A" w:rsidRPr="00390DE8">
        <w:rPr>
          <w:i/>
          <w:szCs w:val="24"/>
        </w:rPr>
        <w:t>source code</w:t>
      </w:r>
      <w:r w:rsidR="000C3A5C">
        <w:rPr>
          <w:szCs w:val="24"/>
        </w:rPr>
        <w:t xml:space="preserve">, agar </w:t>
      </w:r>
      <w:r w:rsidR="00E71170">
        <w:rPr>
          <w:szCs w:val="24"/>
        </w:rPr>
        <w:t xml:space="preserve">hasil verifikasi </w:t>
      </w:r>
      <w:r w:rsidR="000C3A5C">
        <w:rPr>
          <w:szCs w:val="24"/>
        </w:rPr>
        <w:t>selalu relevan</w:t>
      </w:r>
      <w:r w:rsidR="00D874D0">
        <w:rPr>
          <w:szCs w:val="24"/>
        </w:rPr>
        <w:t xml:space="preserve"> dan </w:t>
      </w:r>
      <w:r w:rsidR="005E3062">
        <w:rPr>
          <w:szCs w:val="24"/>
        </w:rPr>
        <w:t>mampu</w:t>
      </w:r>
      <w:r w:rsidR="00D874D0">
        <w:rPr>
          <w:szCs w:val="24"/>
        </w:rPr>
        <w:t xml:space="preserve"> menjadi</w:t>
      </w:r>
      <w:r w:rsidR="0007182D">
        <w:rPr>
          <w:szCs w:val="24"/>
        </w:rPr>
        <w:t xml:space="preserve"> </w:t>
      </w:r>
      <w:r w:rsidR="0000173A">
        <w:rPr>
          <w:szCs w:val="24"/>
        </w:rPr>
        <w:t>parameter evaluasi</w:t>
      </w:r>
      <w:r w:rsidR="00D874D0">
        <w:rPr>
          <w:szCs w:val="24"/>
        </w:rPr>
        <w:t xml:space="preserve"> </w:t>
      </w:r>
      <w:r w:rsidR="003549F2" w:rsidRPr="00F7128E">
        <w:rPr>
          <w:i/>
          <w:szCs w:val="24"/>
        </w:rPr>
        <w:t>correctness</w:t>
      </w:r>
      <w:r w:rsidR="003549F2">
        <w:rPr>
          <w:szCs w:val="24"/>
        </w:rPr>
        <w:t xml:space="preserve"> perangkat lunak</w:t>
      </w:r>
      <w:r w:rsidR="002A753A">
        <w:rPr>
          <w:szCs w:val="24"/>
        </w:rPr>
        <w:t>.</w:t>
      </w:r>
    </w:p>
    <w:p w14:paraId="03CD385A" w14:textId="77777777" w:rsidR="009D01B0" w:rsidRPr="009D01B0" w:rsidRDefault="009D01B0" w:rsidP="009D01B0"/>
    <w:p w14:paraId="6AB0AAEA" w14:textId="3B09CACE" w:rsidR="00FB1939" w:rsidRPr="001636CE" w:rsidRDefault="00FB1939" w:rsidP="00FB1939">
      <w:pPr>
        <w:pStyle w:val="Heading2"/>
        <w:keepNext w:val="0"/>
        <w:tabs>
          <w:tab w:val="clear" w:pos="3818"/>
        </w:tabs>
        <w:spacing w:before="240"/>
        <w:ind w:left="567" w:hanging="567"/>
        <w:jc w:val="left"/>
      </w:pPr>
      <w:bookmarkStart w:id="22" w:name="_Toc508897058"/>
      <w:r>
        <w:t>Tujuan</w:t>
      </w:r>
      <w:r w:rsidR="007220B8">
        <w:t xml:space="preserve"> Penelitian</w:t>
      </w:r>
      <w:bookmarkEnd w:id="22"/>
    </w:p>
    <w:p w14:paraId="74911416" w14:textId="3202DF20" w:rsidR="00EA3259" w:rsidRDefault="00EA3259" w:rsidP="007220B8">
      <w:pPr>
        <w:spacing w:line="360" w:lineRule="auto"/>
        <w:jc w:val="both"/>
      </w:pPr>
      <w:r>
        <w:t>T</w:t>
      </w:r>
      <w:r w:rsidR="007220B8" w:rsidRPr="008E42E2">
        <w:t xml:space="preserve">ujuan </w:t>
      </w:r>
      <w:r>
        <w:t>dari penelitian ini adalah:</w:t>
      </w:r>
    </w:p>
    <w:p w14:paraId="3336ACE3" w14:textId="1135529C" w:rsidR="000063F8" w:rsidRDefault="000063F8" w:rsidP="002F5EA3">
      <w:pPr>
        <w:pStyle w:val="ListParagraph"/>
        <w:numPr>
          <w:ilvl w:val="0"/>
          <w:numId w:val="8"/>
        </w:numPr>
        <w:rPr>
          <w:szCs w:val="24"/>
        </w:rPr>
      </w:pPr>
      <w:r>
        <w:rPr>
          <w:szCs w:val="24"/>
        </w:rPr>
        <w:t xml:space="preserve">Menghasilkan </w:t>
      </w:r>
      <w:r w:rsidR="003F68D3">
        <w:rPr>
          <w:szCs w:val="24"/>
        </w:rPr>
        <w:t xml:space="preserve">sebuah </w:t>
      </w:r>
      <w:r w:rsidR="003F68D3" w:rsidRPr="00003068">
        <w:rPr>
          <w:i/>
          <w:szCs w:val="24"/>
        </w:rPr>
        <w:t>Domain-Specific Language</w:t>
      </w:r>
      <w:r w:rsidR="003F68D3">
        <w:rPr>
          <w:szCs w:val="24"/>
        </w:rPr>
        <w:t xml:space="preserve"> yang </w:t>
      </w:r>
      <w:r w:rsidR="00003068">
        <w:rPr>
          <w:szCs w:val="24"/>
        </w:rPr>
        <w:t xml:space="preserve">mampu </w:t>
      </w:r>
      <w:r w:rsidR="00585CE8">
        <w:rPr>
          <w:szCs w:val="24"/>
        </w:rPr>
        <w:t xml:space="preserve">menjadi spesifikasi perangkat lunak, dan mencakup kebutuhan untuk </w:t>
      </w:r>
      <w:r w:rsidR="00DE44EF">
        <w:rPr>
          <w:szCs w:val="24"/>
        </w:rPr>
        <w:t xml:space="preserve">pengujian dan </w:t>
      </w:r>
      <w:r w:rsidR="00585CE8">
        <w:rPr>
          <w:szCs w:val="24"/>
        </w:rPr>
        <w:t>verifikasi formal</w:t>
      </w:r>
    </w:p>
    <w:p w14:paraId="68DABDE2" w14:textId="73A3D339" w:rsidR="00F74605" w:rsidRDefault="00474D98" w:rsidP="002F5EA3">
      <w:pPr>
        <w:pStyle w:val="ListParagraph"/>
        <w:numPr>
          <w:ilvl w:val="0"/>
          <w:numId w:val="8"/>
        </w:numPr>
        <w:rPr>
          <w:szCs w:val="24"/>
        </w:rPr>
      </w:pPr>
      <w:r>
        <w:rPr>
          <w:szCs w:val="24"/>
        </w:rPr>
        <w:t xml:space="preserve">Menghasilkan </w:t>
      </w:r>
      <w:r w:rsidR="00CE774F">
        <w:rPr>
          <w:szCs w:val="24"/>
        </w:rPr>
        <w:t>kerangka kerja</w:t>
      </w:r>
      <w:r>
        <w:rPr>
          <w:szCs w:val="24"/>
        </w:rPr>
        <w:t xml:space="preserve"> untuk m</w:t>
      </w:r>
      <w:r w:rsidR="00FD70C6">
        <w:rPr>
          <w:szCs w:val="24"/>
        </w:rPr>
        <w:t xml:space="preserve">elengkapi proses </w:t>
      </w:r>
      <w:r w:rsidR="005040D1">
        <w:rPr>
          <w:szCs w:val="24"/>
        </w:rPr>
        <w:t xml:space="preserve">V&amp;V pada </w:t>
      </w:r>
      <w:r w:rsidR="00FD70C6">
        <w:rPr>
          <w:szCs w:val="24"/>
        </w:rPr>
        <w:t xml:space="preserve">pengembangan perangkat lunak </w:t>
      </w:r>
      <w:r w:rsidR="00FD70C6" w:rsidRPr="0058265D">
        <w:rPr>
          <w:i/>
          <w:szCs w:val="24"/>
        </w:rPr>
        <w:t>Behavior-Driven Development</w:t>
      </w:r>
      <w:r w:rsidR="00F0411A">
        <w:rPr>
          <w:szCs w:val="24"/>
        </w:rPr>
        <w:t>,</w:t>
      </w:r>
      <w:r w:rsidR="00FD70C6">
        <w:rPr>
          <w:szCs w:val="24"/>
        </w:rPr>
        <w:t xml:space="preserve"> </w:t>
      </w:r>
      <w:r w:rsidR="0058265D">
        <w:rPr>
          <w:szCs w:val="24"/>
        </w:rPr>
        <w:t xml:space="preserve">dengan </w:t>
      </w:r>
      <w:r w:rsidR="00B31125">
        <w:rPr>
          <w:szCs w:val="24"/>
        </w:rPr>
        <w:t>verifikasi formal</w:t>
      </w:r>
      <w:r w:rsidR="00977A02">
        <w:rPr>
          <w:szCs w:val="24"/>
        </w:rPr>
        <w:t xml:space="preserve"> yang dikenakan pada level </w:t>
      </w:r>
      <w:r w:rsidR="00977A02" w:rsidRPr="00977A02">
        <w:rPr>
          <w:i/>
          <w:szCs w:val="24"/>
        </w:rPr>
        <w:t>source code</w:t>
      </w:r>
      <w:r w:rsidR="00FD70C6">
        <w:rPr>
          <w:szCs w:val="24"/>
        </w:rPr>
        <w:t xml:space="preserve"> </w:t>
      </w:r>
    </w:p>
    <w:p w14:paraId="39B575AD" w14:textId="77777777" w:rsidR="009D01B0" w:rsidRPr="009D01B0" w:rsidRDefault="009D01B0" w:rsidP="009D01B0"/>
    <w:p w14:paraId="312B5240" w14:textId="2C965FD8" w:rsidR="005D1BFA" w:rsidRDefault="005D1BFA" w:rsidP="005D1BFA">
      <w:pPr>
        <w:pStyle w:val="Heading2"/>
        <w:keepNext w:val="0"/>
        <w:tabs>
          <w:tab w:val="clear" w:pos="3818"/>
        </w:tabs>
        <w:spacing w:before="240"/>
        <w:ind w:left="567" w:hanging="567"/>
        <w:jc w:val="left"/>
      </w:pPr>
      <w:bookmarkStart w:id="23" w:name="_Ref508375312"/>
      <w:bookmarkStart w:id="24" w:name="_Toc508897059"/>
      <w:r>
        <w:t>Batasan Masalah</w:t>
      </w:r>
      <w:bookmarkEnd w:id="23"/>
      <w:bookmarkEnd w:id="24"/>
    </w:p>
    <w:p w14:paraId="455182DC" w14:textId="77777777" w:rsidR="007B7122" w:rsidRPr="007B7122" w:rsidRDefault="009D01B0" w:rsidP="007B7122">
      <w:pPr>
        <w:spacing w:after="200" w:line="360" w:lineRule="auto"/>
        <w:jc w:val="both"/>
      </w:pPr>
      <w:r w:rsidRPr="007B7122">
        <w:t xml:space="preserve">Batasan </w:t>
      </w:r>
      <w:r w:rsidR="005D1BFA" w:rsidRPr="007B7122">
        <w:t xml:space="preserve">masalah </w:t>
      </w:r>
      <w:r w:rsidRPr="007B7122">
        <w:t>pada</w:t>
      </w:r>
      <w:r w:rsidR="0024020F" w:rsidRPr="007B7122">
        <w:t xml:space="preserve"> penelitian ini adalah:</w:t>
      </w:r>
    </w:p>
    <w:p w14:paraId="6F269F14" w14:textId="6BB11AD6" w:rsidR="00392F20" w:rsidRDefault="005D1BFA" w:rsidP="002F5EA3">
      <w:pPr>
        <w:pStyle w:val="ListParagraph"/>
        <w:numPr>
          <w:ilvl w:val="0"/>
          <w:numId w:val="9"/>
        </w:numPr>
        <w:spacing w:after="200"/>
        <w:rPr>
          <w:szCs w:val="24"/>
        </w:rPr>
      </w:pPr>
      <w:r w:rsidRPr="007B7122">
        <w:rPr>
          <w:szCs w:val="24"/>
        </w:rPr>
        <w:t xml:space="preserve">Batasan masalah dari penelitian ini adalah hanya menggunakan teknik </w:t>
      </w:r>
      <w:r w:rsidRPr="007B7122">
        <w:rPr>
          <w:i/>
          <w:szCs w:val="24"/>
        </w:rPr>
        <w:t>model checking</w:t>
      </w:r>
      <w:r w:rsidRPr="007B7122">
        <w:rPr>
          <w:szCs w:val="24"/>
        </w:rPr>
        <w:t xml:space="preserve"> untuk melakukan verifikasi formal.</w:t>
      </w:r>
    </w:p>
    <w:p w14:paraId="045F7590" w14:textId="5D2DC57D" w:rsidR="00392F20" w:rsidRDefault="00392F20" w:rsidP="00392F20">
      <w:pPr>
        <w:pStyle w:val="ListParagraph"/>
        <w:spacing w:after="200"/>
        <w:ind w:firstLine="0"/>
        <w:rPr>
          <w:szCs w:val="24"/>
        </w:rPr>
      </w:pPr>
    </w:p>
    <w:p w14:paraId="3FFE44BF" w14:textId="19D0BD2E" w:rsidR="00392F20" w:rsidRDefault="00392F20" w:rsidP="00392F20">
      <w:pPr>
        <w:pStyle w:val="ListParagraph"/>
        <w:spacing w:after="200"/>
        <w:ind w:firstLine="0"/>
        <w:rPr>
          <w:szCs w:val="24"/>
        </w:rPr>
      </w:pPr>
    </w:p>
    <w:p w14:paraId="77F6435B" w14:textId="79B77301" w:rsidR="00392F20" w:rsidRDefault="00392F20" w:rsidP="00392F20">
      <w:pPr>
        <w:pStyle w:val="ListParagraph"/>
        <w:spacing w:after="200"/>
        <w:ind w:firstLine="0"/>
        <w:rPr>
          <w:szCs w:val="24"/>
        </w:rPr>
      </w:pPr>
    </w:p>
    <w:p w14:paraId="0DC3E1A8" w14:textId="77777777" w:rsidR="00392F20" w:rsidRPr="00392F20" w:rsidRDefault="00392F20" w:rsidP="00392F20">
      <w:pPr>
        <w:pStyle w:val="ListParagraph"/>
        <w:spacing w:after="200"/>
        <w:ind w:firstLine="0"/>
        <w:rPr>
          <w:szCs w:val="24"/>
        </w:rPr>
      </w:pPr>
    </w:p>
    <w:p w14:paraId="132F183A" w14:textId="0CB85A33" w:rsidR="003E508E" w:rsidRDefault="003E508E" w:rsidP="003E508E">
      <w:pPr>
        <w:pStyle w:val="Heading2"/>
        <w:keepNext w:val="0"/>
        <w:tabs>
          <w:tab w:val="clear" w:pos="3818"/>
        </w:tabs>
        <w:spacing w:before="240"/>
        <w:ind w:left="567" w:hanging="567"/>
        <w:jc w:val="left"/>
      </w:pPr>
      <w:bookmarkStart w:id="25" w:name="_Toc494952749"/>
      <w:bookmarkStart w:id="26" w:name="_Toc508897060"/>
      <w:r w:rsidRPr="00506B28">
        <w:t>Metodologi</w:t>
      </w:r>
      <w:bookmarkEnd w:id="25"/>
      <w:r w:rsidR="00767A87">
        <w:t xml:space="preserve"> Penelitian</w:t>
      </w:r>
      <w:bookmarkEnd w:id="26"/>
    </w:p>
    <w:p w14:paraId="10C12BE9" w14:textId="567A5E05" w:rsidR="003E508E" w:rsidRDefault="00D02590" w:rsidP="003E508E">
      <w:pPr>
        <w:spacing w:line="360" w:lineRule="auto"/>
        <w:jc w:val="both"/>
      </w:pPr>
      <w:r>
        <w:t>P</w:t>
      </w:r>
      <w:r w:rsidR="003E508E">
        <w:t xml:space="preserve">enelitian ini meliputi 5 tahap utama, yaitu studi literatur, analisis permasalahan, pengembangan </w:t>
      </w:r>
      <w:r w:rsidR="00CB2810">
        <w:t xml:space="preserve">DSL dan </w:t>
      </w:r>
      <w:r w:rsidR="003E508E">
        <w:t>kakas, eksperimen</w:t>
      </w:r>
      <w:r w:rsidR="00656A7A">
        <w:t xml:space="preserve"> dan evaluasi</w:t>
      </w:r>
      <w:r w:rsidR="003E508E">
        <w:t xml:space="preserve">, </w:t>
      </w:r>
      <w:r w:rsidR="00656A7A">
        <w:t>serta</w:t>
      </w:r>
      <w:r w:rsidR="003E508E" w:rsidRPr="00093E8E">
        <w:t xml:space="preserve"> penarikan kesimpulan. Berikut pada </w:t>
      </w:r>
      <w:r w:rsidR="0099314F">
        <w:fldChar w:fldCharType="begin"/>
      </w:r>
      <w:r w:rsidR="0099314F">
        <w:instrText xml:space="preserve"> REF _Ref507667900 \h </w:instrText>
      </w:r>
      <w:r w:rsidR="0099314F">
        <w:fldChar w:fldCharType="separate"/>
      </w:r>
      <w:r w:rsidR="009010BC">
        <w:t xml:space="preserve">Gambar  </w:t>
      </w:r>
      <w:r w:rsidR="009010BC">
        <w:rPr>
          <w:noProof/>
        </w:rPr>
        <w:t>I</w:t>
      </w:r>
      <w:r w:rsidR="009010BC">
        <w:noBreakHyphen/>
      </w:r>
      <w:r w:rsidR="009010BC">
        <w:rPr>
          <w:noProof/>
        </w:rPr>
        <w:t>1</w:t>
      </w:r>
      <w:r w:rsidR="0099314F">
        <w:fldChar w:fldCharType="end"/>
      </w:r>
      <w:r w:rsidR="0099314F">
        <w:t xml:space="preserve"> </w:t>
      </w:r>
      <w:r w:rsidR="003E508E" w:rsidRPr="00093E8E">
        <w:t>adalah</w:t>
      </w:r>
      <w:r w:rsidR="003E508E">
        <w:t xml:space="preserve"> </w:t>
      </w:r>
      <w:r w:rsidR="00DC0F02">
        <w:t>tahapan</w:t>
      </w:r>
      <w:r w:rsidR="001012BA">
        <w:t xml:space="preserve"> utama</w:t>
      </w:r>
      <w:r w:rsidR="003E508E">
        <w:t xml:space="preserve"> pada penelitian ini.</w:t>
      </w:r>
    </w:p>
    <w:p w14:paraId="5DBE3E05" w14:textId="03A18CE4" w:rsidR="003E508E" w:rsidRDefault="00E4711B" w:rsidP="003E508E">
      <w:pPr>
        <w:keepNext/>
        <w:spacing w:line="360" w:lineRule="auto"/>
        <w:jc w:val="center"/>
      </w:pPr>
      <w:r>
        <w:rPr>
          <w:noProof/>
        </w:rPr>
        <w:drawing>
          <wp:inline distT="0" distB="0" distL="0" distR="0" wp14:anchorId="67A6CAB6" wp14:editId="40C00830">
            <wp:extent cx="5037455" cy="92646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b I - ad Tahapan 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5037455" cy="926465"/>
                    </a:xfrm>
                    <a:prstGeom prst="rect">
                      <a:avLst/>
                    </a:prstGeom>
                  </pic:spPr>
                </pic:pic>
              </a:graphicData>
            </a:graphic>
          </wp:inline>
        </w:drawing>
      </w:r>
    </w:p>
    <w:p w14:paraId="665E1E61" w14:textId="14409C7E" w:rsidR="003E508E" w:rsidRPr="00B417EF" w:rsidRDefault="008635FE" w:rsidP="008635FE">
      <w:pPr>
        <w:pStyle w:val="JudulGambar"/>
      </w:pPr>
      <w:bookmarkStart w:id="27" w:name="_Ref507667900"/>
      <w:bookmarkStart w:id="28" w:name="_Toc494952782"/>
      <w:bookmarkStart w:id="29" w:name="_Toc508897129"/>
      <w:r>
        <w:t xml:space="preserve">Gambar  </w:t>
      </w:r>
      <w:fldSimple w:instr=" STYLEREF 1 \s ">
        <w:r w:rsidR="009010BC">
          <w:rPr>
            <w:noProof/>
          </w:rPr>
          <w:t>I</w:t>
        </w:r>
      </w:fldSimple>
      <w:r w:rsidR="00C22B32">
        <w:noBreakHyphen/>
      </w:r>
      <w:fldSimple w:instr=" SEQ Gambar_ \* ARABIC \s 1 ">
        <w:r w:rsidR="009010BC">
          <w:rPr>
            <w:noProof/>
          </w:rPr>
          <w:t>1</w:t>
        </w:r>
      </w:fldSimple>
      <w:bookmarkEnd w:id="27"/>
      <w:r>
        <w:t xml:space="preserve"> Tahapan Utama Penelitia</w:t>
      </w:r>
      <w:bookmarkEnd w:id="28"/>
      <w:r>
        <w:t>n</w:t>
      </w:r>
      <w:bookmarkEnd w:id="29"/>
    </w:p>
    <w:p w14:paraId="43C063E7" w14:textId="77777777" w:rsidR="003E508E" w:rsidRDefault="003E508E" w:rsidP="003E508E">
      <w:pPr>
        <w:spacing w:line="360" w:lineRule="auto"/>
        <w:jc w:val="both"/>
      </w:pPr>
    </w:p>
    <w:p w14:paraId="46C567A4" w14:textId="0345AFE1" w:rsidR="003E508E" w:rsidRPr="00506B28" w:rsidRDefault="00A16D2B" w:rsidP="002F5EA3">
      <w:pPr>
        <w:pStyle w:val="ListParagraph"/>
        <w:numPr>
          <w:ilvl w:val="0"/>
          <w:numId w:val="6"/>
        </w:numPr>
        <w:rPr>
          <w:szCs w:val="24"/>
        </w:rPr>
      </w:pPr>
      <w:r>
        <w:rPr>
          <w:szCs w:val="24"/>
        </w:rPr>
        <w:t>Tinjauan Pustaka</w:t>
      </w:r>
    </w:p>
    <w:p w14:paraId="1E25C670" w14:textId="144AE3AC" w:rsidR="003E508E" w:rsidRPr="009B0E84" w:rsidRDefault="003E508E" w:rsidP="006D465F">
      <w:pPr>
        <w:pStyle w:val="ListParagraph"/>
        <w:ind w:firstLine="0"/>
        <w:rPr>
          <w:szCs w:val="24"/>
        </w:rPr>
      </w:pPr>
      <w:r w:rsidRPr="00506B28">
        <w:rPr>
          <w:szCs w:val="24"/>
        </w:rPr>
        <w:t xml:space="preserve">Pada tahap ini dilakukan </w:t>
      </w:r>
      <w:r w:rsidR="00E85431">
        <w:rPr>
          <w:szCs w:val="24"/>
        </w:rPr>
        <w:t>tinjauan pustaka</w:t>
      </w:r>
      <w:r w:rsidRPr="00506B28">
        <w:rPr>
          <w:szCs w:val="24"/>
        </w:rPr>
        <w:t xml:space="preserve"> terkait </w:t>
      </w:r>
      <w:r w:rsidR="00CA1851">
        <w:rPr>
          <w:szCs w:val="24"/>
        </w:rPr>
        <w:t>V&amp;V</w:t>
      </w:r>
      <w:r>
        <w:rPr>
          <w:szCs w:val="24"/>
        </w:rPr>
        <w:t xml:space="preserve"> perangkat lunak, </w:t>
      </w:r>
      <w:r w:rsidRPr="00506B28">
        <w:rPr>
          <w:szCs w:val="24"/>
        </w:rPr>
        <w:t xml:space="preserve">verifikasi formal, ekstraksi model dari </w:t>
      </w:r>
      <w:r w:rsidRPr="00506B28">
        <w:rPr>
          <w:i/>
          <w:szCs w:val="24"/>
        </w:rPr>
        <w:t>source code</w:t>
      </w:r>
      <w:r w:rsidRPr="00506B28">
        <w:rPr>
          <w:szCs w:val="24"/>
        </w:rPr>
        <w:t xml:space="preserve">, </w:t>
      </w:r>
      <w:r>
        <w:rPr>
          <w:szCs w:val="24"/>
        </w:rPr>
        <w:t>pengujian perangkat lunak</w:t>
      </w:r>
      <w:r w:rsidR="00CA1851">
        <w:rPr>
          <w:szCs w:val="24"/>
        </w:rPr>
        <w:t xml:space="preserve"> pada</w:t>
      </w:r>
      <w:r>
        <w:rPr>
          <w:szCs w:val="24"/>
        </w:rPr>
        <w:t xml:space="preserve"> </w:t>
      </w:r>
      <w:r w:rsidR="006447A2">
        <w:rPr>
          <w:szCs w:val="24"/>
        </w:rPr>
        <w:t>proses pengembangan</w:t>
      </w:r>
      <w:r w:rsidR="00CA1851">
        <w:rPr>
          <w:szCs w:val="24"/>
        </w:rPr>
        <w:t xml:space="preserve"> </w:t>
      </w:r>
      <w:r w:rsidR="00CA1851">
        <w:rPr>
          <w:i/>
          <w:szCs w:val="24"/>
        </w:rPr>
        <w:t>B</w:t>
      </w:r>
      <w:r w:rsidRPr="00506B28">
        <w:rPr>
          <w:i/>
          <w:szCs w:val="24"/>
        </w:rPr>
        <w:t>ehavior-driven</w:t>
      </w:r>
      <w:r w:rsidR="00CA1851">
        <w:rPr>
          <w:i/>
          <w:szCs w:val="24"/>
        </w:rPr>
        <w:t xml:space="preserve"> Development</w:t>
      </w:r>
      <w:r w:rsidR="00CA1851">
        <w:rPr>
          <w:szCs w:val="24"/>
        </w:rPr>
        <w:t xml:space="preserve">, rekayasa </w:t>
      </w:r>
      <w:r w:rsidR="00CA1851" w:rsidRPr="00CA1851">
        <w:rPr>
          <w:i/>
          <w:szCs w:val="24"/>
        </w:rPr>
        <w:t>Domain-Specific Language</w:t>
      </w:r>
      <w:r w:rsidR="007A510E">
        <w:rPr>
          <w:szCs w:val="24"/>
        </w:rPr>
        <w:t xml:space="preserve">, dan eksplorasi kakas </w:t>
      </w:r>
      <w:r w:rsidR="000D26A1">
        <w:rPr>
          <w:szCs w:val="24"/>
        </w:rPr>
        <w:t>yang dapat dimanfaatkan.</w:t>
      </w:r>
    </w:p>
    <w:p w14:paraId="2A3A7195" w14:textId="69325210" w:rsidR="003E508E" w:rsidRDefault="003F3522" w:rsidP="002F5EA3">
      <w:pPr>
        <w:pStyle w:val="ListParagraph"/>
        <w:numPr>
          <w:ilvl w:val="0"/>
          <w:numId w:val="6"/>
        </w:numPr>
        <w:rPr>
          <w:szCs w:val="24"/>
        </w:rPr>
      </w:pPr>
      <w:r>
        <w:rPr>
          <w:szCs w:val="24"/>
        </w:rPr>
        <w:t>Analisis</w:t>
      </w:r>
    </w:p>
    <w:p w14:paraId="1F243221" w14:textId="2669733D" w:rsidR="003E508E" w:rsidRPr="009C7757" w:rsidRDefault="003E508E" w:rsidP="00FD67B2">
      <w:pPr>
        <w:pStyle w:val="ListParagraph"/>
        <w:ind w:firstLine="0"/>
        <w:rPr>
          <w:szCs w:val="24"/>
        </w:rPr>
      </w:pPr>
      <w:r>
        <w:rPr>
          <w:szCs w:val="24"/>
        </w:rPr>
        <w:t xml:space="preserve">Pada tahap ini dilakukan analisis terhadap permasalahan yang diangkat pada penelitian. </w:t>
      </w:r>
      <w:r w:rsidR="006E4B5D">
        <w:rPr>
          <w:szCs w:val="24"/>
        </w:rPr>
        <w:t xml:space="preserve">Tahap ini mencakup analisis mengenai V&amp;V pada proses pengembangan BDD yang ada, </w:t>
      </w:r>
      <w:r w:rsidR="001A34FA">
        <w:rPr>
          <w:szCs w:val="24"/>
        </w:rPr>
        <w:t xml:space="preserve">identifikasi </w:t>
      </w:r>
      <w:r w:rsidR="006E4B5D">
        <w:rPr>
          <w:szCs w:val="24"/>
        </w:rPr>
        <w:t>masalah-masalah pada proses pengembangan yang ada</w:t>
      </w:r>
      <w:r w:rsidR="0091441C">
        <w:rPr>
          <w:szCs w:val="24"/>
        </w:rPr>
        <w:t>, dan analisis</w:t>
      </w:r>
      <w:r>
        <w:rPr>
          <w:szCs w:val="24"/>
        </w:rPr>
        <w:t xml:space="preserve"> solusi </w:t>
      </w:r>
      <w:r w:rsidR="000D26A1">
        <w:rPr>
          <w:szCs w:val="24"/>
        </w:rPr>
        <w:t>yang diusulkan pada penelitian</w:t>
      </w:r>
      <w:r>
        <w:rPr>
          <w:szCs w:val="24"/>
        </w:rPr>
        <w:t xml:space="preserve">. </w:t>
      </w:r>
      <w:r w:rsidR="00575496">
        <w:rPr>
          <w:szCs w:val="24"/>
        </w:rPr>
        <w:t xml:space="preserve">Hasil dari tahap ini adalah </w:t>
      </w:r>
      <w:r w:rsidR="00FA2B19">
        <w:rPr>
          <w:szCs w:val="24"/>
        </w:rPr>
        <w:t xml:space="preserve">perbedaan dari proses V&amp;V pada BDD yang ada, dengan </w:t>
      </w:r>
      <w:r w:rsidR="005B3589">
        <w:rPr>
          <w:szCs w:val="24"/>
        </w:rPr>
        <w:t>proses V&amp;V pada BDD dengan penggabungan pengujian dan verifika</w:t>
      </w:r>
      <w:r w:rsidR="00047FC2">
        <w:rPr>
          <w:szCs w:val="24"/>
        </w:rPr>
        <w:t>si yang dilakukan penelitian ini.</w:t>
      </w:r>
    </w:p>
    <w:p w14:paraId="4AA3DD07" w14:textId="2B7C70E3" w:rsidR="003E508E" w:rsidRDefault="003E508E" w:rsidP="002F5EA3">
      <w:pPr>
        <w:pStyle w:val="ListParagraph"/>
        <w:numPr>
          <w:ilvl w:val="0"/>
          <w:numId w:val="6"/>
        </w:numPr>
        <w:rPr>
          <w:szCs w:val="24"/>
        </w:rPr>
      </w:pPr>
      <w:r>
        <w:rPr>
          <w:szCs w:val="24"/>
        </w:rPr>
        <w:t xml:space="preserve">Pengembangan </w:t>
      </w:r>
      <w:r w:rsidR="0071566F">
        <w:rPr>
          <w:szCs w:val="24"/>
        </w:rPr>
        <w:t xml:space="preserve">DSL dan </w:t>
      </w:r>
      <w:r>
        <w:rPr>
          <w:szCs w:val="24"/>
        </w:rPr>
        <w:t>Kakas</w:t>
      </w:r>
    </w:p>
    <w:p w14:paraId="7AA1D5B6" w14:textId="389AF23F" w:rsidR="003E508E" w:rsidRDefault="003E0050" w:rsidP="001C2199">
      <w:pPr>
        <w:pStyle w:val="ListParagraph"/>
        <w:ind w:firstLine="0"/>
        <w:rPr>
          <w:szCs w:val="24"/>
        </w:rPr>
      </w:pPr>
      <w:r>
        <w:rPr>
          <w:szCs w:val="24"/>
        </w:rPr>
        <w:t>Pada tahap ini dilakukan pengemba</w:t>
      </w:r>
      <w:r w:rsidR="00EB3519">
        <w:rPr>
          <w:szCs w:val="24"/>
        </w:rPr>
        <w:t xml:space="preserve">ngan DSL dan pengembangan kakas. </w:t>
      </w:r>
      <w:r w:rsidR="001C2199">
        <w:rPr>
          <w:szCs w:val="24"/>
        </w:rPr>
        <w:t xml:space="preserve"> </w:t>
      </w:r>
      <w:r w:rsidR="003E508E" w:rsidRPr="001C2199">
        <w:rPr>
          <w:szCs w:val="24"/>
        </w:rPr>
        <w:t>Berikut adalah rincian tahap-tahap yang dilakukan pada pengembangan kakas</w:t>
      </w:r>
    </w:p>
    <w:p w14:paraId="5D39EDF7" w14:textId="77777777" w:rsidR="002B4C38" w:rsidRDefault="002254AB" w:rsidP="002F5EA3">
      <w:pPr>
        <w:pStyle w:val="ListParagraph"/>
        <w:numPr>
          <w:ilvl w:val="1"/>
          <w:numId w:val="7"/>
        </w:numPr>
        <w:ind w:left="1134" w:hanging="425"/>
      </w:pPr>
      <w:r w:rsidRPr="00A26B01">
        <w:t>Pengembangan DSL</w:t>
      </w:r>
    </w:p>
    <w:p w14:paraId="643690D9" w14:textId="6E652076" w:rsidR="002B4C38" w:rsidRPr="002B4C38" w:rsidRDefault="00F91F90" w:rsidP="009B1A47">
      <w:pPr>
        <w:pStyle w:val="ListParagraph"/>
        <w:ind w:left="1134" w:firstLine="0"/>
      </w:pPr>
      <w:r w:rsidRPr="002B4C38">
        <w:rPr>
          <w:szCs w:val="24"/>
        </w:rPr>
        <w:t>Pada tahap ini dilakukan rekayasa DSL yang meliputi</w:t>
      </w:r>
      <w:r w:rsidR="00552DC7" w:rsidRPr="002B4C38">
        <w:rPr>
          <w:szCs w:val="24"/>
        </w:rPr>
        <w:t xml:space="preserve"> 5 fase </w:t>
      </w:r>
      <w:r w:rsidR="00517669">
        <w:rPr>
          <w:szCs w:val="24"/>
        </w:rPr>
        <w:t>berdasarkan</w:t>
      </w:r>
      <w:r w:rsidR="00552DC7" w:rsidRPr="002B4C38">
        <w:rPr>
          <w:szCs w:val="24"/>
        </w:rPr>
        <w:t xml:space="preserve"> </w:t>
      </w:r>
      <w:r w:rsidR="00552DC7" w:rsidRPr="002B4C38">
        <w:rPr>
          <w:szCs w:val="24"/>
        </w:rPr>
        <w:fldChar w:fldCharType="begin"/>
      </w:r>
      <w:r w:rsidR="007353E1">
        <w:rPr>
          <w:szCs w:val="24"/>
        </w:rPr>
        <w:instrText xml:space="preserve"> ADDIN ZOTERO_ITEM CSL_CITATION {"citationID":"altnufjvca","properties":{"formattedCitation":"(Mernik dkk., 2005)","plainCitation":"(Mernik dkk., 2005)","noteIndex":0},"citationItems":[{"id":85,"uris":["http://zotero.org/users/3473210/items/Q2PZWKYP"],"uri":["http://zotero.org/users/3473210/items/Q2PZWKYP"],"itemData":{"id":85,"type":"article-journal","title":"When and how to develop domain-specific languages","container-title":"ACM Computing Surveys","page":"316-344","volume":"37","issue":"4","source":"CrossRef","DOI":"10.1145/1118890.1118892","ISSN":"03600300","language":"en","author":[{"family":"Mernik","given":"Marjan"},{"family":"Heering","given":"Jan"},{"family":"Sloane","given":"Anthony M."}],"issued":{"date-parts":[["2005",12,1]]}}}],"schema":"https://github.com/citation-style-language/schema/raw/master/csl-citation.json"} </w:instrText>
      </w:r>
      <w:r w:rsidR="00552DC7" w:rsidRPr="002B4C38">
        <w:rPr>
          <w:szCs w:val="24"/>
        </w:rPr>
        <w:fldChar w:fldCharType="separate"/>
      </w:r>
      <w:r w:rsidR="007353E1">
        <w:rPr>
          <w:noProof/>
          <w:szCs w:val="24"/>
        </w:rPr>
        <w:t>(Mernik dkk., 2005)</w:t>
      </w:r>
      <w:r w:rsidR="00552DC7" w:rsidRPr="002B4C38">
        <w:rPr>
          <w:szCs w:val="24"/>
        </w:rPr>
        <w:fldChar w:fldCharType="end"/>
      </w:r>
      <w:r w:rsidRPr="002B4C38">
        <w:rPr>
          <w:szCs w:val="24"/>
        </w:rPr>
        <w:t xml:space="preserve"> </w:t>
      </w:r>
      <w:r w:rsidR="00552DC7" w:rsidRPr="002B4C38">
        <w:rPr>
          <w:szCs w:val="24"/>
        </w:rPr>
        <w:t xml:space="preserve">yaitu: </w:t>
      </w:r>
      <w:r w:rsidR="00552DC7" w:rsidRPr="002B4C38">
        <w:rPr>
          <w:i/>
          <w:szCs w:val="24"/>
        </w:rPr>
        <w:t>decision</w:t>
      </w:r>
      <w:r w:rsidR="00552DC7" w:rsidRPr="002B4C38">
        <w:rPr>
          <w:szCs w:val="24"/>
        </w:rPr>
        <w:t xml:space="preserve">, </w:t>
      </w:r>
      <w:r w:rsidR="00552DC7" w:rsidRPr="002B4C38">
        <w:rPr>
          <w:i/>
          <w:szCs w:val="24"/>
        </w:rPr>
        <w:t>analysis</w:t>
      </w:r>
      <w:r w:rsidR="00552DC7" w:rsidRPr="002B4C38">
        <w:rPr>
          <w:szCs w:val="24"/>
        </w:rPr>
        <w:t xml:space="preserve">, </w:t>
      </w:r>
      <w:r w:rsidR="00552DC7" w:rsidRPr="002B4C38">
        <w:rPr>
          <w:i/>
          <w:szCs w:val="24"/>
        </w:rPr>
        <w:t>design</w:t>
      </w:r>
      <w:r w:rsidR="00552DC7" w:rsidRPr="002B4C38">
        <w:rPr>
          <w:szCs w:val="24"/>
        </w:rPr>
        <w:t xml:space="preserve">, </w:t>
      </w:r>
      <w:r w:rsidR="00552DC7" w:rsidRPr="002B4C38">
        <w:rPr>
          <w:i/>
          <w:szCs w:val="24"/>
        </w:rPr>
        <w:t>implementation</w:t>
      </w:r>
      <w:r w:rsidR="00552DC7" w:rsidRPr="002B4C38">
        <w:rPr>
          <w:szCs w:val="24"/>
        </w:rPr>
        <w:t xml:space="preserve">, dan </w:t>
      </w:r>
      <w:r w:rsidR="00552DC7" w:rsidRPr="002B4C38">
        <w:rPr>
          <w:i/>
          <w:szCs w:val="24"/>
        </w:rPr>
        <w:t>deployment</w:t>
      </w:r>
      <w:r w:rsidR="00552DC7" w:rsidRPr="002B4C38">
        <w:rPr>
          <w:szCs w:val="24"/>
        </w:rPr>
        <w:t xml:space="preserve">. </w:t>
      </w:r>
      <w:r w:rsidR="002254AB" w:rsidRPr="002B4C38">
        <w:rPr>
          <w:szCs w:val="24"/>
        </w:rPr>
        <w:t xml:space="preserve">Tahap ini menghasilkan DSL yang </w:t>
      </w:r>
      <w:r w:rsidR="002254AB" w:rsidRPr="002B4C38">
        <w:rPr>
          <w:szCs w:val="24"/>
        </w:rPr>
        <w:lastRenderedPageBreak/>
        <w:t>mampu dijadikan spesifikasi perangkat lunak, dan mencakup kebutuhan verifikasi formal dan pengujian.</w:t>
      </w:r>
    </w:p>
    <w:p w14:paraId="363A9DEB" w14:textId="77777777" w:rsidR="002B4C38" w:rsidRPr="002B4C38" w:rsidRDefault="006673C2" w:rsidP="002F5EA3">
      <w:pPr>
        <w:pStyle w:val="ListParagraph"/>
        <w:numPr>
          <w:ilvl w:val="1"/>
          <w:numId w:val="7"/>
        </w:numPr>
        <w:ind w:left="1134" w:hanging="425"/>
      </w:pPr>
      <w:r w:rsidRPr="002B4C38">
        <w:rPr>
          <w:szCs w:val="24"/>
        </w:rPr>
        <w:t>Pengembangan</w:t>
      </w:r>
      <w:r w:rsidR="003E508E" w:rsidRPr="002B4C38">
        <w:rPr>
          <w:szCs w:val="24"/>
        </w:rPr>
        <w:t xml:space="preserve"> Kakas </w:t>
      </w:r>
    </w:p>
    <w:p w14:paraId="1F2840B7" w14:textId="7CE78337" w:rsidR="003E508E" w:rsidRPr="002B4C38" w:rsidRDefault="003E508E" w:rsidP="009B1A47">
      <w:pPr>
        <w:pStyle w:val="ListParagraph"/>
        <w:ind w:left="1134" w:firstLine="0"/>
      </w:pPr>
      <w:r w:rsidRPr="002B4C38">
        <w:rPr>
          <w:szCs w:val="24"/>
        </w:rPr>
        <w:t xml:space="preserve">Pada tahap ini dilakukan </w:t>
      </w:r>
      <w:r w:rsidR="003F3F00">
        <w:rPr>
          <w:szCs w:val="24"/>
        </w:rPr>
        <w:t xml:space="preserve">pengembangan kakas yang mampu mengekstraksi properti formal yang dianotasikan pada </w:t>
      </w:r>
      <w:r w:rsidR="003F3F00" w:rsidRPr="003348C9">
        <w:rPr>
          <w:i/>
          <w:szCs w:val="24"/>
        </w:rPr>
        <w:t>source code</w:t>
      </w:r>
      <w:r w:rsidR="003F3F00">
        <w:rPr>
          <w:szCs w:val="24"/>
        </w:rPr>
        <w:t xml:space="preserve">, melakukan </w:t>
      </w:r>
      <w:r w:rsidR="003348C9">
        <w:rPr>
          <w:szCs w:val="24"/>
        </w:rPr>
        <w:t>transformasi</w:t>
      </w:r>
      <w:r w:rsidR="003F3F00">
        <w:rPr>
          <w:szCs w:val="24"/>
        </w:rPr>
        <w:t xml:space="preserve"> </w:t>
      </w:r>
      <w:r w:rsidR="003348C9" w:rsidRPr="003348C9">
        <w:rPr>
          <w:i/>
          <w:szCs w:val="24"/>
        </w:rPr>
        <w:t>source code</w:t>
      </w:r>
      <w:r w:rsidR="003348C9">
        <w:rPr>
          <w:szCs w:val="24"/>
        </w:rPr>
        <w:t xml:space="preserve"> menjadi </w:t>
      </w:r>
      <w:r w:rsidR="003F3F00">
        <w:rPr>
          <w:szCs w:val="24"/>
        </w:rPr>
        <w:t xml:space="preserve">model </w:t>
      </w:r>
      <w:r w:rsidR="003348C9">
        <w:rPr>
          <w:szCs w:val="24"/>
        </w:rPr>
        <w:t>yang mampu diverifikasi</w:t>
      </w:r>
      <w:r w:rsidR="003F3F00">
        <w:rPr>
          <w:szCs w:val="24"/>
        </w:rPr>
        <w:t>, dan melakukan verifikasi formal. Tahap ini meliputi 4 fase: analisis, desain, implementasi, dan pengujian.</w:t>
      </w:r>
      <w:r w:rsidRPr="002B4C38">
        <w:rPr>
          <w:szCs w:val="24"/>
        </w:rPr>
        <w:t xml:space="preserve"> Tahap ini akan menghasilkan daftar kemampuan kakas, rancangan kakas yang diimplementasikan</w:t>
      </w:r>
      <w:r w:rsidR="008B701F">
        <w:rPr>
          <w:szCs w:val="24"/>
        </w:rPr>
        <w:t>, dan kakas hasil implementasi</w:t>
      </w:r>
      <w:r w:rsidRPr="002B4C38">
        <w:rPr>
          <w:szCs w:val="24"/>
        </w:rPr>
        <w:t>.</w:t>
      </w:r>
    </w:p>
    <w:p w14:paraId="1B4CF7CD" w14:textId="77777777" w:rsidR="002B4C38" w:rsidRPr="002B4C38" w:rsidRDefault="002B4C38" w:rsidP="002B4C38"/>
    <w:p w14:paraId="2FFC3C99" w14:textId="374B2AB7" w:rsidR="003E508E" w:rsidRDefault="003E508E" w:rsidP="002F5EA3">
      <w:pPr>
        <w:pStyle w:val="ListParagraph"/>
        <w:numPr>
          <w:ilvl w:val="0"/>
          <w:numId w:val="6"/>
        </w:numPr>
        <w:rPr>
          <w:szCs w:val="24"/>
        </w:rPr>
      </w:pPr>
      <w:r>
        <w:rPr>
          <w:szCs w:val="24"/>
        </w:rPr>
        <w:t>Eksperimen</w:t>
      </w:r>
      <w:r w:rsidR="008B28E5">
        <w:rPr>
          <w:szCs w:val="24"/>
        </w:rPr>
        <w:t xml:space="preserve"> dan evaluasi</w:t>
      </w:r>
    </w:p>
    <w:p w14:paraId="455D853A" w14:textId="76677622" w:rsidR="00B63F3B" w:rsidRDefault="003E508E" w:rsidP="0085656F">
      <w:pPr>
        <w:pStyle w:val="ListParagraph"/>
        <w:ind w:firstLine="0"/>
        <w:rPr>
          <w:szCs w:val="24"/>
        </w:rPr>
      </w:pPr>
      <w:r>
        <w:rPr>
          <w:szCs w:val="24"/>
        </w:rPr>
        <w:t>Pada tahap ini dilakukan eksperimen</w:t>
      </w:r>
      <w:r w:rsidR="003A55B2">
        <w:rPr>
          <w:szCs w:val="24"/>
        </w:rPr>
        <w:t xml:space="preserve"> dan evaluasi</w:t>
      </w:r>
      <w:r>
        <w:rPr>
          <w:szCs w:val="24"/>
        </w:rPr>
        <w:t xml:space="preserve"> terhadap </w:t>
      </w:r>
      <w:r w:rsidR="006D6E11">
        <w:rPr>
          <w:szCs w:val="24"/>
        </w:rPr>
        <w:t xml:space="preserve">DSL dan </w:t>
      </w:r>
      <w:r>
        <w:rPr>
          <w:szCs w:val="24"/>
        </w:rPr>
        <w:t>kakas yang dihasilkan pada tahap 3.</w:t>
      </w:r>
      <w:r w:rsidR="00AB6947">
        <w:rPr>
          <w:szCs w:val="24"/>
        </w:rPr>
        <w:t xml:space="preserve"> </w:t>
      </w:r>
      <w:r w:rsidR="00001B16">
        <w:t xml:space="preserve">Objek eksperimen adalah sebuah perangkat lunak. </w:t>
      </w:r>
      <w:r w:rsidR="007F23DE">
        <w:t xml:space="preserve">Eksperimen dilakukan dengan cara </w:t>
      </w:r>
      <w:r w:rsidR="0049212F">
        <w:t xml:space="preserve">mengembangkan perangkat lunak dengan </w:t>
      </w:r>
      <w:r w:rsidR="001C2661">
        <w:t>spesifikasi yang dituliskan dengan DSL yang dihasilkan pada tahap 3.</w:t>
      </w:r>
      <w:r w:rsidR="006C4226">
        <w:t xml:space="preserve">1, dan mengeksekusi kakas </w:t>
      </w:r>
      <w:r w:rsidR="005B3D02">
        <w:t xml:space="preserve">yang dihasilkan tahap 3.2 untuk </w:t>
      </w:r>
      <w:r w:rsidR="007C655B">
        <w:t xml:space="preserve">melakukan </w:t>
      </w:r>
      <w:r w:rsidR="004228E3">
        <w:t>pengujian dan verifikasi formal.</w:t>
      </w:r>
      <w:r w:rsidR="000C7AD6">
        <w:t xml:space="preserve"> </w:t>
      </w:r>
      <w:r w:rsidRPr="000C7AD6">
        <w:rPr>
          <w:szCs w:val="24"/>
        </w:rPr>
        <w:t xml:space="preserve">Adapun </w:t>
      </w:r>
      <w:r w:rsidR="000D1C0A">
        <w:rPr>
          <w:szCs w:val="24"/>
        </w:rPr>
        <w:t>desain eksperimen</w:t>
      </w:r>
      <w:r w:rsidRPr="000C7AD6">
        <w:rPr>
          <w:szCs w:val="24"/>
        </w:rPr>
        <w:t xml:space="preserve"> dari </w:t>
      </w:r>
      <w:r w:rsidR="000D1C0A">
        <w:rPr>
          <w:szCs w:val="24"/>
        </w:rPr>
        <w:t>penelitian yang dilakukan</w:t>
      </w:r>
      <w:r w:rsidRPr="000C7AD6">
        <w:rPr>
          <w:szCs w:val="24"/>
        </w:rPr>
        <w:t xml:space="preserve"> ditunjukkan pada </w:t>
      </w:r>
      <w:r w:rsidR="00AA7B58">
        <w:rPr>
          <w:szCs w:val="24"/>
        </w:rPr>
        <w:t>Lampiran 1.</w:t>
      </w:r>
    </w:p>
    <w:p w14:paraId="0220AAFF" w14:textId="77777777" w:rsidR="00DC6A49" w:rsidRPr="0085656F" w:rsidRDefault="00DC6A49" w:rsidP="0085656F">
      <w:pPr>
        <w:pStyle w:val="ListParagraph"/>
        <w:ind w:firstLine="0"/>
        <w:rPr>
          <w:szCs w:val="24"/>
        </w:rPr>
      </w:pPr>
    </w:p>
    <w:p w14:paraId="0BCB5F13" w14:textId="77777777" w:rsidR="003E508E" w:rsidRPr="00506B28" w:rsidRDefault="003E508E" w:rsidP="002F5EA3">
      <w:pPr>
        <w:pStyle w:val="ListParagraph"/>
        <w:numPr>
          <w:ilvl w:val="0"/>
          <w:numId w:val="6"/>
        </w:numPr>
        <w:spacing w:before="120"/>
      </w:pPr>
      <w:r w:rsidRPr="00506B28">
        <w:rPr>
          <w:szCs w:val="24"/>
        </w:rPr>
        <w:t>Penarikan Kesimpulan</w:t>
      </w:r>
    </w:p>
    <w:p w14:paraId="140B09E9" w14:textId="321DCCFA" w:rsidR="003E508E" w:rsidRDefault="003E508E" w:rsidP="00B63F3B">
      <w:pPr>
        <w:pStyle w:val="ListParagraph"/>
        <w:ind w:firstLine="0"/>
      </w:pPr>
      <w:r w:rsidRPr="00506B28">
        <w:rPr>
          <w:szCs w:val="24"/>
        </w:rPr>
        <w:t xml:space="preserve">Pada tahap ini akan dilakukan evaluasi </w:t>
      </w:r>
      <w:r>
        <w:rPr>
          <w:szCs w:val="24"/>
        </w:rPr>
        <w:t>kinerja</w:t>
      </w:r>
      <w:r w:rsidRPr="00506B28">
        <w:rPr>
          <w:szCs w:val="24"/>
        </w:rPr>
        <w:t xml:space="preserve"> dari </w:t>
      </w:r>
      <w:r w:rsidR="002A15B6">
        <w:rPr>
          <w:szCs w:val="24"/>
        </w:rPr>
        <w:t>mekanisme pengujian dan verifikasi formal</w:t>
      </w:r>
      <w:r>
        <w:rPr>
          <w:szCs w:val="24"/>
        </w:rPr>
        <w:t xml:space="preserve"> yang dihasilkan pada penelitian</w:t>
      </w:r>
      <w:r w:rsidRPr="00506B28">
        <w:rPr>
          <w:szCs w:val="24"/>
        </w:rPr>
        <w:t xml:space="preserve">, kemudian ditarik kesimpulan terkait apakah </w:t>
      </w:r>
      <w:r w:rsidR="0063000E">
        <w:rPr>
          <w:szCs w:val="24"/>
        </w:rPr>
        <w:t>mekanisme</w:t>
      </w:r>
      <w:r w:rsidRPr="00506B28">
        <w:rPr>
          <w:szCs w:val="24"/>
        </w:rPr>
        <w:t xml:space="preserve"> yang diusulkan pada penelitian ini </w:t>
      </w:r>
      <w:r w:rsidRPr="00506B28">
        <w:t xml:space="preserve">mampu </w:t>
      </w:r>
      <w:r w:rsidR="00C62A9E">
        <w:t>memberikan hasil</w:t>
      </w:r>
      <w:r w:rsidR="00C62A9E" w:rsidRPr="00506B28">
        <w:t xml:space="preserve"> </w:t>
      </w:r>
      <w:r w:rsidR="00C62A9E">
        <w:t xml:space="preserve">yang dapat dijadikan parameter untuk mengukur kesesuaian </w:t>
      </w:r>
      <w:r w:rsidR="00C62A9E" w:rsidRPr="00506B28">
        <w:t xml:space="preserve">implementasi </w:t>
      </w:r>
      <w:r w:rsidR="00C62A9E">
        <w:t>perangkat lunak</w:t>
      </w:r>
      <w:r w:rsidR="00C62A9E" w:rsidRPr="00506B28">
        <w:t xml:space="preserve"> terhadap spesifikasinya</w:t>
      </w:r>
      <w:r w:rsidR="00C62A9E">
        <w:t xml:space="preserve"> (</w:t>
      </w:r>
      <w:r w:rsidR="00C62A9E" w:rsidRPr="00392933">
        <w:rPr>
          <w:i/>
        </w:rPr>
        <w:t>correctness</w:t>
      </w:r>
      <w:r w:rsidR="00C62A9E">
        <w:t>).</w:t>
      </w:r>
    </w:p>
    <w:p w14:paraId="3BA9813A" w14:textId="77777777" w:rsidR="003029A0" w:rsidRPr="00EE4484" w:rsidRDefault="003029A0" w:rsidP="003F272D">
      <w:pPr>
        <w:pStyle w:val="ListParagraph"/>
        <w:spacing w:line="240" w:lineRule="auto"/>
        <w:ind w:firstLine="0"/>
        <w:rPr>
          <w:szCs w:val="24"/>
        </w:rPr>
      </w:pPr>
    </w:p>
    <w:p w14:paraId="0687F75B" w14:textId="77777777" w:rsidR="003E508E" w:rsidRPr="00506B28" w:rsidRDefault="003E508E" w:rsidP="003E508E">
      <w:pPr>
        <w:pStyle w:val="Heading2"/>
        <w:keepNext w:val="0"/>
        <w:tabs>
          <w:tab w:val="clear" w:pos="3818"/>
        </w:tabs>
        <w:spacing w:before="240"/>
        <w:ind w:left="567" w:hanging="567"/>
        <w:jc w:val="left"/>
      </w:pPr>
      <w:bookmarkStart w:id="30" w:name="_Toc494952750"/>
      <w:bookmarkStart w:id="31" w:name="_Toc508897061"/>
      <w:r w:rsidRPr="00506B28">
        <w:t>Asumsi</w:t>
      </w:r>
      <w:bookmarkEnd w:id="30"/>
      <w:bookmarkEnd w:id="31"/>
    </w:p>
    <w:p w14:paraId="41DCFB26" w14:textId="5A07B848" w:rsidR="00345BCE" w:rsidRDefault="003E508E" w:rsidP="003E508E">
      <w:pPr>
        <w:spacing w:line="360" w:lineRule="auto"/>
        <w:jc w:val="both"/>
      </w:pPr>
      <w:r w:rsidRPr="00506B28">
        <w:t>Asumsi pada penelitian ini adalah spesifikasi</w:t>
      </w:r>
      <w:r>
        <w:t xml:space="preserve"> perangkat lunak yang dijadikan input untuk penelitian telah mencakup kebutuhan pembangkitan skenario pengujian dan spesifikasi formal. </w:t>
      </w:r>
    </w:p>
    <w:p w14:paraId="75357A7E" w14:textId="1FA939E6" w:rsidR="005131DE" w:rsidRDefault="005131DE" w:rsidP="003E508E">
      <w:pPr>
        <w:spacing w:line="360" w:lineRule="auto"/>
        <w:jc w:val="both"/>
      </w:pPr>
    </w:p>
    <w:p w14:paraId="3A1EE56D" w14:textId="77777777" w:rsidR="005131DE" w:rsidRPr="00506B28" w:rsidRDefault="005131DE" w:rsidP="003E508E">
      <w:pPr>
        <w:spacing w:line="360" w:lineRule="auto"/>
        <w:jc w:val="both"/>
      </w:pPr>
    </w:p>
    <w:p w14:paraId="269871B2" w14:textId="77777777" w:rsidR="003E508E" w:rsidRPr="00506B28" w:rsidRDefault="003E508E" w:rsidP="003E508E">
      <w:pPr>
        <w:pStyle w:val="Heading2"/>
        <w:keepNext w:val="0"/>
        <w:tabs>
          <w:tab w:val="clear" w:pos="3818"/>
        </w:tabs>
        <w:spacing w:before="240"/>
        <w:ind w:left="567" w:hanging="567"/>
        <w:jc w:val="left"/>
      </w:pPr>
      <w:bookmarkStart w:id="32" w:name="_Toc494952751"/>
      <w:bookmarkStart w:id="33" w:name="_Toc508897062"/>
      <w:r w:rsidRPr="00506B28">
        <w:t>Hipotesis</w:t>
      </w:r>
      <w:bookmarkEnd w:id="32"/>
      <w:bookmarkEnd w:id="33"/>
    </w:p>
    <w:p w14:paraId="120E0BB9" w14:textId="69EB7606" w:rsidR="003029A0" w:rsidRDefault="003E508E" w:rsidP="003E508E">
      <w:pPr>
        <w:spacing w:line="360" w:lineRule="auto"/>
        <w:jc w:val="both"/>
      </w:pPr>
      <w:r>
        <w:t>Gabungan</w:t>
      </w:r>
      <w:r w:rsidRPr="00506B28">
        <w:t xml:space="preserve"> dari verifikasi formal pada </w:t>
      </w:r>
      <w:r w:rsidRPr="00D9171E">
        <w:rPr>
          <w:i/>
        </w:rPr>
        <w:t>source code</w:t>
      </w:r>
      <w:r w:rsidR="00293B16">
        <w:rPr>
          <w:i/>
        </w:rPr>
        <w:t xml:space="preserve"> </w:t>
      </w:r>
      <w:r w:rsidRPr="00506B28">
        <w:t>dan pengujian</w:t>
      </w:r>
      <w:r w:rsidR="00EC6480">
        <w:t xml:space="preserve"> pada proses pengembangan</w:t>
      </w:r>
      <w:r w:rsidR="00F41EF4">
        <w:t xml:space="preserve"> perangkat lunak dengan</w:t>
      </w:r>
      <w:r w:rsidRPr="00506B28">
        <w:t xml:space="preserve"> </w:t>
      </w:r>
      <w:r w:rsidR="00AE3888">
        <w:rPr>
          <w:i/>
        </w:rPr>
        <w:t>B</w:t>
      </w:r>
      <w:r w:rsidRPr="003E508E">
        <w:rPr>
          <w:i/>
        </w:rPr>
        <w:t>ehavior-driven</w:t>
      </w:r>
      <w:r w:rsidRPr="00506B28">
        <w:t xml:space="preserve"> </w:t>
      </w:r>
      <w:r w:rsidRPr="00D9171E">
        <w:rPr>
          <w:i/>
        </w:rPr>
        <w:t>Development</w:t>
      </w:r>
      <w:r w:rsidR="001C077B">
        <w:t xml:space="preserve">, </w:t>
      </w:r>
      <w:r w:rsidRPr="00506B28">
        <w:t xml:space="preserve">mampu </w:t>
      </w:r>
      <w:r w:rsidR="005B7E47">
        <w:t>memberikan</w:t>
      </w:r>
      <w:r w:rsidR="00794797">
        <w:t xml:space="preserve"> hasil</w:t>
      </w:r>
      <w:r w:rsidRPr="00506B28">
        <w:t xml:space="preserve"> </w:t>
      </w:r>
      <w:r w:rsidR="002B1A7D">
        <w:t xml:space="preserve">yang dapat dijadikan parameter </w:t>
      </w:r>
      <w:r w:rsidR="008A5133">
        <w:t xml:space="preserve">untuk mengukur </w:t>
      </w:r>
      <w:r>
        <w:t xml:space="preserve">kesesuaian </w:t>
      </w:r>
      <w:r w:rsidRPr="00506B28">
        <w:t xml:space="preserve">implementasi </w:t>
      </w:r>
      <w:r>
        <w:t>perangkat lunak</w:t>
      </w:r>
      <w:r w:rsidRPr="00506B28">
        <w:t xml:space="preserve"> terhadap spesifikasinya</w:t>
      </w:r>
      <w:r w:rsidR="00786D09">
        <w:t xml:space="preserve"> (</w:t>
      </w:r>
      <w:r w:rsidR="00786D09" w:rsidRPr="00392933">
        <w:rPr>
          <w:i/>
        </w:rPr>
        <w:t>correctness</w:t>
      </w:r>
      <w:r w:rsidR="00786D09">
        <w:t>)</w:t>
      </w:r>
      <w:r>
        <w:t>.</w:t>
      </w:r>
    </w:p>
    <w:p w14:paraId="091BA9B6" w14:textId="77777777" w:rsidR="00381F9F" w:rsidRPr="00381F9F" w:rsidRDefault="00381F9F" w:rsidP="00984FAE">
      <w:pPr>
        <w:jc w:val="both"/>
      </w:pPr>
    </w:p>
    <w:p w14:paraId="1E805632" w14:textId="4CED0EB6" w:rsidR="003029A0" w:rsidRPr="00506B28" w:rsidRDefault="003029A0" w:rsidP="003029A0">
      <w:pPr>
        <w:pStyle w:val="Heading2"/>
        <w:keepNext w:val="0"/>
        <w:tabs>
          <w:tab w:val="clear" w:pos="3818"/>
        </w:tabs>
        <w:spacing w:before="240"/>
        <w:ind w:left="567" w:hanging="567"/>
        <w:jc w:val="left"/>
      </w:pPr>
      <w:bookmarkStart w:id="34" w:name="_Toc508897063"/>
      <w:r>
        <w:t>Sistematika Penulisan</w:t>
      </w:r>
      <w:bookmarkEnd w:id="34"/>
    </w:p>
    <w:p w14:paraId="49071E89" w14:textId="55B2248A" w:rsidR="005D1BFA" w:rsidRDefault="002B5C63" w:rsidP="007220B8">
      <w:pPr>
        <w:spacing w:line="360" w:lineRule="auto"/>
        <w:jc w:val="both"/>
      </w:pPr>
      <w:r>
        <w:t>Sistematika penulisan laporan pada penelitian ini adalah sebagai berikut:</w:t>
      </w:r>
    </w:p>
    <w:p w14:paraId="2E30A4BD" w14:textId="0F753332" w:rsidR="002B5C63" w:rsidRDefault="002B5C63" w:rsidP="007220B8">
      <w:pPr>
        <w:spacing w:line="360" w:lineRule="auto"/>
        <w:jc w:val="both"/>
      </w:pPr>
      <w:r w:rsidRPr="00C474DA">
        <w:rPr>
          <w:b/>
        </w:rPr>
        <w:t>Bab I Pendahuluan</w:t>
      </w:r>
      <w:r>
        <w:t xml:space="preserve">. Bab ini memaparkan latar belakang, rumusan masalah, tujuan, </w:t>
      </w:r>
      <w:r w:rsidR="00ED7415">
        <w:t xml:space="preserve">batasan masalah, </w:t>
      </w:r>
      <w:r>
        <w:t>tahapan penelitian, dan sistematika penulisan laporan</w:t>
      </w:r>
      <w:r w:rsidR="00305CDA">
        <w:t>.</w:t>
      </w:r>
    </w:p>
    <w:p w14:paraId="75061651" w14:textId="053E3F92" w:rsidR="00C474DA" w:rsidRDefault="00B90FF3" w:rsidP="007220B8">
      <w:pPr>
        <w:spacing w:line="360" w:lineRule="auto"/>
        <w:jc w:val="both"/>
      </w:pPr>
      <w:r w:rsidRPr="00305CDA">
        <w:rPr>
          <w:b/>
        </w:rPr>
        <w:t>Bab II Tinjauan Pustaka</w:t>
      </w:r>
      <w:r>
        <w:t xml:space="preserve">. </w:t>
      </w:r>
      <w:r w:rsidR="00305CDA">
        <w:t>Bab kedua berisi uraian hasil-hasil penelitian terdahulu yang melandasi penelitian ini, beserta teori-teori pendukung yang bersumber dari buku teks dan jurnal.</w:t>
      </w:r>
    </w:p>
    <w:p w14:paraId="5C334139" w14:textId="59659743" w:rsidR="00305CDA" w:rsidRDefault="00305CDA" w:rsidP="007220B8">
      <w:pPr>
        <w:spacing w:line="360" w:lineRule="auto"/>
        <w:jc w:val="both"/>
      </w:pPr>
      <w:r w:rsidRPr="00884698">
        <w:rPr>
          <w:b/>
        </w:rPr>
        <w:t>Bab III Analisis</w:t>
      </w:r>
      <w:r>
        <w:t>. Bab ketiga berisi analisis permasalahan, dan analisis solusi yang ditawarkan penelitian ini.</w:t>
      </w:r>
    </w:p>
    <w:p w14:paraId="2968BA9C" w14:textId="2DE80F0E" w:rsidR="00305CDA" w:rsidRDefault="00305CDA" w:rsidP="007220B8">
      <w:pPr>
        <w:spacing w:line="360" w:lineRule="auto"/>
        <w:jc w:val="both"/>
      </w:pPr>
      <w:r w:rsidRPr="00884698">
        <w:rPr>
          <w:b/>
        </w:rPr>
        <w:t>Bab IV Perancangan dan Implementasi</w:t>
      </w:r>
      <w:r>
        <w:t>. Bab keempat berisi uraian tentang rancangan serta implementasi dari solusi yang digunakan.</w:t>
      </w:r>
    </w:p>
    <w:p w14:paraId="1773D850" w14:textId="20593D28" w:rsidR="00305CDA" w:rsidRDefault="00884698" w:rsidP="007220B8">
      <w:pPr>
        <w:spacing w:line="360" w:lineRule="auto"/>
        <w:jc w:val="both"/>
      </w:pPr>
      <w:r w:rsidRPr="00884698">
        <w:rPr>
          <w:b/>
        </w:rPr>
        <w:t>Bab V Eksperimen dan Evaluasi</w:t>
      </w:r>
      <w:r>
        <w:t xml:space="preserve">. Bab kelima </w:t>
      </w:r>
      <w:r w:rsidR="00ED7C6A">
        <w:t xml:space="preserve">memaparkan tentang </w:t>
      </w:r>
      <w:r w:rsidR="00A35DD8">
        <w:t>skenario-skenario, lingkungan, hasil, dan evaluasi dari eksperimen yang dilakukan</w:t>
      </w:r>
    </w:p>
    <w:p w14:paraId="1A8BE7D3" w14:textId="02A8CA60" w:rsidR="00343306" w:rsidRDefault="00343306" w:rsidP="007220B8">
      <w:pPr>
        <w:spacing w:line="360" w:lineRule="auto"/>
        <w:jc w:val="both"/>
      </w:pPr>
      <w:r w:rsidRPr="00343306">
        <w:rPr>
          <w:b/>
        </w:rPr>
        <w:t>Bab VI Kesimpulan dan Saran</w:t>
      </w:r>
      <w:r>
        <w:t>. Bab keenam berisi kesimpulan hasil penelitian, dan saran untuk penelitian selanjutnya.</w:t>
      </w:r>
    </w:p>
    <w:p w14:paraId="5EE7CA79" w14:textId="77777777" w:rsidR="00ED7415" w:rsidRDefault="00ED7415" w:rsidP="007220B8">
      <w:pPr>
        <w:spacing w:line="360" w:lineRule="auto"/>
        <w:jc w:val="both"/>
      </w:pPr>
    </w:p>
    <w:p w14:paraId="1D81EC3F" w14:textId="77777777" w:rsidR="003029A0" w:rsidRDefault="003029A0" w:rsidP="007220B8">
      <w:pPr>
        <w:spacing w:line="360" w:lineRule="auto"/>
        <w:jc w:val="both"/>
      </w:pPr>
    </w:p>
    <w:p w14:paraId="5CBA1517" w14:textId="77777777" w:rsidR="008F3C9C" w:rsidRDefault="008F3C9C">
      <w:pPr>
        <w:rPr>
          <w:color w:val="808080" w:themeColor="background1" w:themeShade="80"/>
        </w:rPr>
      </w:pPr>
      <w:r>
        <w:br w:type="page"/>
      </w:r>
    </w:p>
    <w:p w14:paraId="416BDEA9" w14:textId="7C5AC6F4" w:rsidR="008F3C9C" w:rsidRPr="00506B28" w:rsidRDefault="00E32116" w:rsidP="008F3C9C">
      <w:pPr>
        <w:pStyle w:val="Heading1"/>
        <w:keepNext w:val="0"/>
        <w:tabs>
          <w:tab w:val="clear" w:pos="1077"/>
        </w:tabs>
        <w:spacing w:before="120" w:line="240" w:lineRule="auto"/>
        <w:ind w:left="0" w:firstLine="0"/>
      </w:pPr>
      <w:bookmarkStart w:id="35" w:name="_Toc508897064"/>
      <w:r>
        <w:lastRenderedPageBreak/>
        <w:t>TINJAUAN PUSTAKA</w:t>
      </w:r>
      <w:r w:rsidR="009778B6">
        <w:t xml:space="preserve"> DAN EKSPLORASI KAKAS</w:t>
      </w:r>
      <w:bookmarkEnd w:id="35"/>
    </w:p>
    <w:p w14:paraId="6249D22F" w14:textId="77777777" w:rsidR="008F3C9C" w:rsidRPr="001636CE" w:rsidRDefault="008F3C9C" w:rsidP="00E96068"/>
    <w:p w14:paraId="78CEFC28" w14:textId="7B2D1A52" w:rsidR="003B5173" w:rsidRPr="005676D5" w:rsidRDefault="00890E24" w:rsidP="00DA2926">
      <w:pPr>
        <w:spacing w:line="360" w:lineRule="auto"/>
        <w:jc w:val="both"/>
      </w:pPr>
      <w:r w:rsidRPr="00506B28">
        <w:t xml:space="preserve">Bab ini menyajikan hasil dari kajian literatur yang relevan dengan penelitian mengenai </w:t>
      </w:r>
      <w:r w:rsidR="006650A6">
        <w:t xml:space="preserve">V&amp;V perangkat lunak, </w:t>
      </w:r>
      <w:r w:rsidR="00F61443" w:rsidRPr="00506B28">
        <w:t xml:space="preserve">pengujian </w:t>
      </w:r>
      <w:r w:rsidR="00F61443">
        <w:t>pada proses pengembangan BDD</w:t>
      </w:r>
      <w:r w:rsidR="00F457BA">
        <w:t xml:space="preserve">, </w:t>
      </w:r>
      <w:r w:rsidRPr="00506B28">
        <w:t xml:space="preserve">verifikasi formal, </w:t>
      </w:r>
      <w:r w:rsidR="005676D5">
        <w:t xml:space="preserve">dan </w:t>
      </w:r>
      <w:r w:rsidRPr="00506B28">
        <w:t xml:space="preserve">ekstraksi model dari </w:t>
      </w:r>
      <w:r w:rsidRPr="00506B28">
        <w:rPr>
          <w:i/>
        </w:rPr>
        <w:t>source code</w:t>
      </w:r>
      <w:r w:rsidR="005676D5">
        <w:t>. Bab ini juga menyajikan tinjauan mengenai kakas yang digunakan untuk memenuhi tujuan dari tesis.</w:t>
      </w:r>
    </w:p>
    <w:p w14:paraId="6C3DBDB0" w14:textId="77777777" w:rsidR="003B5173" w:rsidRDefault="003B5173" w:rsidP="00DA2926">
      <w:pPr>
        <w:pStyle w:val="Heading2"/>
        <w:keepNext w:val="0"/>
        <w:tabs>
          <w:tab w:val="clear" w:pos="3818"/>
        </w:tabs>
        <w:spacing w:before="240"/>
        <w:ind w:left="567" w:hanging="567"/>
        <w:jc w:val="left"/>
      </w:pPr>
      <w:bookmarkStart w:id="36" w:name="_Toc508897065"/>
      <w:r>
        <w:t>Verifikasi dan Validasi (V&amp;V) Perangkat Lunak</w:t>
      </w:r>
      <w:bookmarkEnd w:id="36"/>
    </w:p>
    <w:p w14:paraId="2792B522" w14:textId="47ABEA25" w:rsidR="00E30EC2" w:rsidRDefault="003C5E0C" w:rsidP="00DA2926">
      <w:pPr>
        <w:spacing w:line="360" w:lineRule="auto"/>
        <w:jc w:val="both"/>
      </w:pPr>
      <w:r>
        <w:t xml:space="preserve">Berdasarkan </w:t>
      </w:r>
      <w:r w:rsidR="00643525">
        <w:fldChar w:fldCharType="begin"/>
      </w:r>
      <w:r w:rsidR="007353E1">
        <w:instrText xml:space="preserve"> ADDIN ZOTERO_ITEM CSL_CITATION {"citationID":"a1tiroi7uhc","properties":{"formattedCitation":"(IEEE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643525">
        <w:fldChar w:fldCharType="separate"/>
      </w:r>
      <w:r w:rsidR="007353E1">
        <w:rPr>
          <w:noProof/>
        </w:rPr>
        <w:t>(IEEE Std 1012-2016, 2016)</w:t>
      </w:r>
      <w:r w:rsidR="00643525">
        <w:fldChar w:fldCharType="end"/>
      </w:r>
      <w:r w:rsidR="00643525">
        <w:t xml:space="preserve"> </w:t>
      </w:r>
      <w:r w:rsidR="00A17685">
        <w:t xml:space="preserve">proses verifikasi dan validasi adalah proses teknikal pada rekayasa sistem, perangkat lunak, dan perangkat keras. Tujuan dari V&amp;V adalah untuk membantu organisasi membangun kualitas pada sistem selama siklus hidup sistem. Proses V&amp;V menyediakan penilaian objektif dari produk dan proses selama siklus hidup. Penilaian ini mendemonstrasikan apakah </w:t>
      </w:r>
      <w:r w:rsidR="00A17685" w:rsidRPr="00B83B05">
        <w:rPr>
          <w:i/>
        </w:rPr>
        <w:t>requirements</w:t>
      </w:r>
      <w:r w:rsidR="00A17685">
        <w:t xml:space="preserve"> benar, lengkap, akurat, konsisten, dan mampu diuji.</w:t>
      </w:r>
      <w:r w:rsidR="00B83B05">
        <w:t xml:space="preserve"> Proses V&amp;V </w:t>
      </w:r>
      <w:r w:rsidR="00A9477F">
        <w:t xml:space="preserve">menentukan apakah produk yang dikembangkan sesuai dengan </w:t>
      </w:r>
      <w:r w:rsidR="00A9477F" w:rsidRPr="002C3F2C">
        <w:rPr>
          <w:i/>
        </w:rPr>
        <w:t>requirement</w:t>
      </w:r>
      <w:r w:rsidR="00A9477F">
        <w:t xml:space="preserve"> </w:t>
      </w:r>
      <w:r w:rsidR="00C9759B">
        <w:t>dan</w:t>
      </w:r>
      <w:r w:rsidR="000B2EEE">
        <w:t xml:space="preserve"> produk memenuhi kebutuhan penggunanya.</w:t>
      </w:r>
      <w:r w:rsidR="000F14AC">
        <w:t xml:space="preserve"> Penentuan dilakukan dengan penilaian, analisis, evaluasi, </w:t>
      </w:r>
      <w:r w:rsidR="000F14AC" w:rsidRPr="00676E53">
        <w:rPr>
          <w:i/>
        </w:rPr>
        <w:t>review</w:t>
      </w:r>
      <w:r w:rsidR="000F14AC">
        <w:t xml:space="preserve">, inspeksi, dan pengujian dari produk dan proses. </w:t>
      </w:r>
    </w:p>
    <w:p w14:paraId="5934B891" w14:textId="77777777" w:rsidR="007D30FB" w:rsidRDefault="007D30FB" w:rsidP="00DA2926">
      <w:pPr>
        <w:spacing w:line="360" w:lineRule="auto"/>
        <w:jc w:val="both"/>
      </w:pPr>
    </w:p>
    <w:p w14:paraId="2EA53900" w14:textId="5B5F3663" w:rsidR="00ED4539" w:rsidRDefault="00ED4539" w:rsidP="00DA2926">
      <w:pPr>
        <w:spacing w:line="360" w:lineRule="auto"/>
        <w:jc w:val="both"/>
      </w:pPr>
      <w:r>
        <w:t xml:space="preserve">Proses V&amp;V terdiri dari </w:t>
      </w:r>
      <w:r w:rsidR="00586B63">
        <w:t xml:space="preserve">proses verifikasi </w:t>
      </w:r>
      <w:r w:rsidR="00075685">
        <w:t>dan proses validasi. Proses verifikasi menyediakan bukti objektif yang menentukan apakah produk</w:t>
      </w:r>
      <w:r w:rsidR="007937A4">
        <w:t xml:space="preserve"> </w:t>
      </w:r>
      <w:r w:rsidR="007937A4">
        <w:fldChar w:fldCharType="begin"/>
      </w:r>
      <w:r w:rsidR="007353E1">
        <w:instrText xml:space="preserve"> ADDIN ZOTERO_ITEM CSL_CITATION {"citationID":"PEuYCiAy","properties":{"formattedCitation":"(IEEE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7937A4">
        <w:fldChar w:fldCharType="separate"/>
      </w:r>
      <w:r w:rsidR="007353E1">
        <w:rPr>
          <w:noProof/>
        </w:rPr>
        <w:t>(IEEE Std 1012-2016, 2016)</w:t>
      </w:r>
      <w:r w:rsidR="007937A4">
        <w:fldChar w:fldCharType="end"/>
      </w:r>
      <w:r w:rsidR="00075685">
        <w:t>:</w:t>
      </w:r>
    </w:p>
    <w:p w14:paraId="20C12C4B" w14:textId="75BFD1CF" w:rsidR="00075685" w:rsidRDefault="00075685" w:rsidP="002F5EA3">
      <w:pPr>
        <w:pStyle w:val="ListParagraph"/>
        <w:numPr>
          <w:ilvl w:val="0"/>
          <w:numId w:val="10"/>
        </w:numPr>
        <w:rPr>
          <w:szCs w:val="24"/>
        </w:rPr>
      </w:pPr>
      <w:r>
        <w:rPr>
          <w:szCs w:val="24"/>
        </w:rPr>
        <w:t>Sesuai dengan</w:t>
      </w:r>
      <w:r w:rsidR="00422A6B">
        <w:rPr>
          <w:szCs w:val="24"/>
        </w:rPr>
        <w:t xml:space="preserve"> </w:t>
      </w:r>
      <w:r w:rsidR="00422A6B" w:rsidRPr="00422A6B">
        <w:rPr>
          <w:i/>
          <w:szCs w:val="24"/>
        </w:rPr>
        <w:t>requirement</w:t>
      </w:r>
      <w:r w:rsidR="00BF44DD">
        <w:rPr>
          <w:szCs w:val="24"/>
        </w:rPr>
        <w:t xml:space="preserve"> (</w:t>
      </w:r>
      <w:r w:rsidR="00422A6B">
        <w:rPr>
          <w:szCs w:val="24"/>
        </w:rPr>
        <w:t xml:space="preserve">lewat atribut </w:t>
      </w:r>
      <w:r w:rsidR="00422A6B" w:rsidRPr="00BF44DD">
        <w:rPr>
          <w:i/>
          <w:szCs w:val="24"/>
        </w:rPr>
        <w:t>correctness</w:t>
      </w:r>
      <w:r w:rsidR="00422A6B">
        <w:rPr>
          <w:szCs w:val="24"/>
        </w:rPr>
        <w:t xml:space="preserve">, </w:t>
      </w:r>
      <w:r w:rsidR="00422A6B" w:rsidRPr="00BF44DD">
        <w:rPr>
          <w:i/>
          <w:szCs w:val="24"/>
        </w:rPr>
        <w:t>completeness</w:t>
      </w:r>
      <w:r w:rsidR="00422A6B">
        <w:rPr>
          <w:szCs w:val="24"/>
        </w:rPr>
        <w:t xml:space="preserve">, </w:t>
      </w:r>
      <w:r w:rsidR="00422A6B" w:rsidRPr="00BF44DD">
        <w:rPr>
          <w:i/>
          <w:szCs w:val="24"/>
        </w:rPr>
        <w:t>consistency</w:t>
      </w:r>
      <w:r w:rsidR="00422A6B">
        <w:rPr>
          <w:szCs w:val="24"/>
        </w:rPr>
        <w:t xml:space="preserve">, dan </w:t>
      </w:r>
      <w:r w:rsidR="00422A6B" w:rsidRPr="00BF44DD">
        <w:rPr>
          <w:i/>
          <w:szCs w:val="24"/>
        </w:rPr>
        <w:t>accuracy</w:t>
      </w:r>
      <w:r w:rsidR="00422A6B">
        <w:rPr>
          <w:szCs w:val="24"/>
        </w:rPr>
        <w:t>) untuk semua aktivitas pada setiap proses</w:t>
      </w:r>
    </w:p>
    <w:p w14:paraId="5AE0EDD4" w14:textId="735991CB" w:rsidR="00AD120F" w:rsidRPr="00D77177" w:rsidRDefault="00AD120F" w:rsidP="002F5EA3">
      <w:pPr>
        <w:pStyle w:val="ListParagraph"/>
        <w:numPr>
          <w:ilvl w:val="0"/>
          <w:numId w:val="10"/>
        </w:numPr>
        <w:rPr>
          <w:szCs w:val="24"/>
        </w:rPr>
      </w:pPr>
      <w:r w:rsidRPr="00D77177">
        <w:rPr>
          <w:szCs w:val="24"/>
        </w:rPr>
        <w:t>Memenuhi standar, praktis, dan konvensi selama proses siklus hidup</w:t>
      </w:r>
    </w:p>
    <w:p w14:paraId="4E3B00D2" w14:textId="5699708F" w:rsidR="006F17A9" w:rsidRDefault="006F17A9" w:rsidP="002F5EA3">
      <w:pPr>
        <w:pStyle w:val="ListParagraph"/>
        <w:numPr>
          <w:ilvl w:val="0"/>
          <w:numId w:val="10"/>
        </w:numPr>
        <w:rPr>
          <w:szCs w:val="24"/>
        </w:rPr>
      </w:pPr>
      <w:r w:rsidRPr="00D77177">
        <w:rPr>
          <w:szCs w:val="24"/>
        </w:rPr>
        <w:t xml:space="preserve">Secara sukses </w:t>
      </w:r>
      <w:r w:rsidR="007111B6" w:rsidRPr="00D77177">
        <w:rPr>
          <w:szCs w:val="24"/>
        </w:rPr>
        <w:t>melengkapi semua aktivitas siklus hidup</w:t>
      </w:r>
      <w:r w:rsidR="00062EE8" w:rsidRPr="00D77177">
        <w:rPr>
          <w:szCs w:val="24"/>
        </w:rPr>
        <w:t xml:space="preserve"> dan memenuhi semua kriteria untuk memulai aktivitas siklus hidup berikutnya (</w:t>
      </w:r>
      <w:r w:rsidR="00062EE8" w:rsidRPr="00D77177">
        <w:rPr>
          <w:i/>
          <w:szCs w:val="24"/>
        </w:rPr>
        <w:t>builds the product correctly</w:t>
      </w:r>
      <w:r w:rsidR="00062EE8" w:rsidRPr="00D77177">
        <w:rPr>
          <w:szCs w:val="24"/>
        </w:rPr>
        <w:t>)</w:t>
      </w:r>
    </w:p>
    <w:p w14:paraId="57800EA4" w14:textId="77777777" w:rsidR="007D30FB" w:rsidRPr="007D30FB" w:rsidRDefault="007D30FB" w:rsidP="00DA2926">
      <w:pPr>
        <w:spacing w:line="360" w:lineRule="auto"/>
      </w:pPr>
    </w:p>
    <w:p w14:paraId="79AB4540" w14:textId="45DD5482" w:rsidR="00B10909" w:rsidRPr="00D77177" w:rsidRDefault="00B10909" w:rsidP="00DA2926">
      <w:pPr>
        <w:spacing w:line="360" w:lineRule="auto"/>
      </w:pPr>
      <w:r w:rsidRPr="00D77177">
        <w:t>Proses validasi menyediakan bukti untuk menentukan apakah produk</w:t>
      </w:r>
      <w:r w:rsidR="007937A4">
        <w:t xml:space="preserve"> </w:t>
      </w:r>
      <w:r w:rsidR="007937A4">
        <w:fldChar w:fldCharType="begin"/>
      </w:r>
      <w:r w:rsidR="007353E1">
        <w:instrText xml:space="preserve"> ADDIN ZOTERO_ITEM CSL_CITATION {"citationID":"2XOEMpvy","properties":{"formattedCitation":"(IEEE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7937A4">
        <w:fldChar w:fldCharType="separate"/>
      </w:r>
      <w:r w:rsidR="007353E1">
        <w:rPr>
          <w:noProof/>
        </w:rPr>
        <w:t>(IEEE Std 1012-2016, 2016)</w:t>
      </w:r>
      <w:r w:rsidR="007937A4">
        <w:fldChar w:fldCharType="end"/>
      </w:r>
      <w:r w:rsidRPr="00D77177">
        <w:t>:</w:t>
      </w:r>
    </w:p>
    <w:p w14:paraId="5955CD52" w14:textId="6B19B8EC" w:rsidR="00B10909" w:rsidRPr="00D77177" w:rsidRDefault="0063175C" w:rsidP="002F5EA3">
      <w:pPr>
        <w:pStyle w:val="ListParagraph"/>
        <w:numPr>
          <w:ilvl w:val="0"/>
          <w:numId w:val="11"/>
        </w:numPr>
        <w:rPr>
          <w:szCs w:val="24"/>
        </w:rPr>
      </w:pPr>
      <w:r w:rsidRPr="00D77177">
        <w:rPr>
          <w:szCs w:val="24"/>
        </w:rPr>
        <w:t xml:space="preserve">Memenuhi </w:t>
      </w:r>
      <w:r w:rsidR="00062EE8" w:rsidRPr="00D77177">
        <w:rPr>
          <w:szCs w:val="24"/>
        </w:rPr>
        <w:t>daftar kebutuhan sistem yang dialokasikan ke produk</w:t>
      </w:r>
    </w:p>
    <w:p w14:paraId="54D82A79" w14:textId="40CE8C4C" w:rsidR="000850A9" w:rsidRPr="00D77177" w:rsidRDefault="000850A9" w:rsidP="002F5EA3">
      <w:pPr>
        <w:pStyle w:val="ListParagraph"/>
        <w:numPr>
          <w:ilvl w:val="0"/>
          <w:numId w:val="11"/>
        </w:numPr>
        <w:rPr>
          <w:szCs w:val="24"/>
        </w:rPr>
      </w:pPr>
      <w:r w:rsidRPr="00D77177">
        <w:rPr>
          <w:szCs w:val="24"/>
        </w:rPr>
        <w:t xml:space="preserve">Menyelesaikan masalah yang tepat (misalnya: mengimplementasikan aturan bisnis dengan benar, </w:t>
      </w:r>
      <w:r w:rsidR="009D4971" w:rsidRPr="00D77177">
        <w:rPr>
          <w:szCs w:val="24"/>
        </w:rPr>
        <w:t>menggunakan asumsi sistem yang tepat)</w:t>
      </w:r>
    </w:p>
    <w:p w14:paraId="4EE910FB" w14:textId="08514A16" w:rsidR="009D4971" w:rsidRDefault="009D4971" w:rsidP="002F5EA3">
      <w:pPr>
        <w:pStyle w:val="ListParagraph"/>
        <w:numPr>
          <w:ilvl w:val="0"/>
          <w:numId w:val="11"/>
        </w:numPr>
        <w:rPr>
          <w:szCs w:val="24"/>
        </w:rPr>
      </w:pPr>
      <w:r w:rsidRPr="00D77177">
        <w:rPr>
          <w:szCs w:val="24"/>
        </w:rPr>
        <w:lastRenderedPageBreak/>
        <w:t>Memenuhi tujuan yang diinginkan dan kebutuhan sistem pada lingkungan operasional (</w:t>
      </w:r>
      <w:r w:rsidRPr="00D77177">
        <w:rPr>
          <w:i/>
          <w:szCs w:val="24"/>
        </w:rPr>
        <w:t>builds the correct product</w:t>
      </w:r>
      <w:r w:rsidRPr="00D77177">
        <w:rPr>
          <w:szCs w:val="24"/>
        </w:rPr>
        <w:t>)</w:t>
      </w:r>
    </w:p>
    <w:p w14:paraId="3193DC86" w14:textId="77777777" w:rsidR="007D30FB" w:rsidRPr="007D30FB" w:rsidRDefault="007D30FB" w:rsidP="00DA2926">
      <w:pPr>
        <w:spacing w:line="360" w:lineRule="auto"/>
      </w:pPr>
    </w:p>
    <w:p w14:paraId="36D4AF9F" w14:textId="5771B2F7" w:rsidR="00DE49D8" w:rsidRDefault="007937A4" w:rsidP="00DA2926">
      <w:pPr>
        <w:spacing w:line="360" w:lineRule="auto"/>
        <w:jc w:val="both"/>
      </w:pPr>
      <w:r>
        <w:t xml:space="preserve">Berdasarkan </w:t>
      </w:r>
      <w:r>
        <w:fldChar w:fldCharType="begin"/>
      </w:r>
      <w:r w:rsidR="007353E1">
        <w:instrText xml:space="preserve"> ADDIN ZOTERO_ITEM CSL_CITATION {"citationID":"62nRp2L4","properties":{"formattedCitation":"(IEEE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fldChar w:fldCharType="separate"/>
      </w:r>
      <w:r w:rsidR="007353E1">
        <w:rPr>
          <w:noProof/>
        </w:rPr>
        <w:t>(IEEE Std 1012-2016, 2016)</w:t>
      </w:r>
      <w:r>
        <w:fldChar w:fldCharType="end"/>
      </w:r>
      <w:r>
        <w:t>, h</w:t>
      </w:r>
      <w:r w:rsidR="00DE49D8">
        <w:t>asil dari V&amp;V menyediakan manfaat-manfaat berikut:</w:t>
      </w:r>
    </w:p>
    <w:p w14:paraId="4DB65B3D" w14:textId="39E0DB5C" w:rsidR="00DE49D8" w:rsidRDefault="00DE49D8" w:rsidP="002F5EA3">
      <w:pPr>
        <w:pStyle w:val="ListParagraph"/>
        <w:numPr>
          <w:ilvl w:val="0"/>
          <w:numId w:val="12"/>
        </w:numPr>
        <w:rPr>
          <w:szCs w:val="24"/>
        </w:rPr>
      </w:pPr>
      <w:r>
        <w:rPr>
          <w:szCs w:val="24"/>
        </w:rPr>
        <w:t>Memfasilitasi deteksi awal dan koreksi dari aomali</w:t>
      </w:r>
    </w:p>
    <w:p w14:paraId="748C0D56" w14:textId="5E6F8E2D" w:rsidR="00DE49D8" w:rsidRDefault="00DE49D8" w:rsidP="002F5EA3">
      <w:pPr>
        <w:pStyle w:val="ListParagraph"/>
        <w:numPr>
          <w:ilvl w:val="0"/>
          <w:numId w:val="12"/>
        </w:numPr>
        <w:rPr>
          <w:szCs w:val="24"/>
        </w:rPr>
      </w:pPr>
      <w:r>
        <w:rPr>
          <w:szCs w:val="24"/>
        </w:rPr>
        <w:t>Mendukung proses siklus hidup untuk menjami kesesuaian pada performansi program, jadwal, dan anggaran</w:t>
      </w:r>
    </w:p>
    <w:p w14:paraId="78AE4C14" w14:textId="0FCE4C2A" w:rsidR="00635BF4" w:rsidRDefault="00635BF4" w:rsidP="002F5EA3">
      <w:pPr>
        <w:pStyle w:val="ListParagraph"/>
        <w:numPr>
          <w:ilvl w:val="0"/>
          <w:numId w:val="12"/>
        </w:numPr>
        <w:rPr>
          <w:szCs w:val="24"/>
        </w:rPr>
      </w:pPr>
      <w:r>
        <w:rPr>
          <w:szCs w:val="24"/>
        </w:rPr>
        <w:t>Menyediakan penilaian awal dari performansi sistem</w:t>
      </w:r>
    </w:p>
    <w:p w14:paraId="784C9CD4" w14:textId="5011AF53" w:rsidR="00635BF4" w:rsidRDefault="00635BF4" w:rsidP="002F5EA3">
      <w:pPr>
        <w:pStyle w:val="ListParagraph"/>
        <w:numPr>
          <w:ilvl w:val="0"/>
          <w:numId w:val="12"/>
        </w:numPr>
        <w:rPr>
          <w:szCs w:val="24"/>
        </w:rPr>
      </w:pPr>
      <w:r>
        <w:rPr>
          <w:szCs w:val="24"/>
        </w:rPr>
        <w:t xml:space="preserve">Menyediakan bukti objektif </w:t>
      </w:r>
      <w:r w:rsidR="009B548D">
        <w:rPr>
          <w:szCs w:val="24"/>
        </w:rPr>
        <w:t>terkait</w:t>
      </w:r>
      <w:r>
        <w:rPr>
          <w:szCs w:val="24"/>
        </w:rPr>
        <w:t xml:space="preserve"> kesesuaian untuk mendukung proses </w:t>
      </w:r>
      <w:r w:rsidR="00614399">
        <w:rPr>
          <w:szCs w:val="24"/>
        </w:rPr>
        <w:t>ser</w:t>
      </w:r>
      <w:r w:rsidR="00C8066E">
        <w:rPr>
          <w:szCs w:val="24"/>
        </w:rPr>
        <w:t>tifikasi</w:t>
      </w:r>
    </w:p>
    <w:p w14:paraId="644E4CAC" w14:textId="1221525C" w:rsidR="00F827E6" w:rsidRDefault="00F827E6" w:rsidP="002F5EA3">
      <w:pPr>
        <w:pStyle w:val="ListParagraph"/>
        <w:numPr>
          <w:ilvl w:val="0"/>
          <w:numId w:val="12"/>
        </w:numPr>
        <w:rPr>
          <w:szCs w:val="24"/>
        </w:rPr>
      </w:pPr>
      <w:r>
        <w:rPr>
          <w:szCs w:val="24"/>
        </w:rPr>
        <w:t>Mendukung aktivitas peningkatan proses</w:t>
      </w:r>
    </w:p>
    <w:p w14:paraId="23616027" w14:textId="3C0332A6" w:rsidR="00C85FC4" w:rsidRDefault="00C85FC4" w:rsidP="00DA2926">
      <w:pPr>
        <w:spacing w:line="360" w:lineRule="auto"/>
      </w:pPr>
    </w:p>
    <w:p w14:paraId="5AEEA42E" w14:textId="3573BE7B" w:rsidR="00C85FC4" w:rsidRDefault="00663A01" w:rsidP="00DA2926">
      <w:pPr>
        <w:spacing w:line="360" w:lineRule="auto"/>
        <w:jc w:val="both"/>
      </w:pPr>
      <w:r>
        <w:t xml:space="preserve">Aktivitas V&amp;V berdasarkan </w:t>
      </w:r>
      <w:r>
        <w:fldChar w:fldCharType="begin"/>
      </w:r>
      <w:r w:rsidR="007353E1">
        <w:instrText xml:space="preserve"> ADDIN ZOTERO_ITEM CSL_CITATION {"citationID":"fARakjCx","properties":{"formattedCitation":"(Berztiss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fldChar w:fldCharType="separate"/>
      </w:r>
      <w:r w:rsidR="007353E1">
        <w:rPr>
          <w:noProof/>
        </w:rPr>
        <w:t>(Berztiss dan Ardis, 1988)</w:t>
      </w:r>
      <w:r>
        <w:fldChar w:fldCharType="end"/>
      </w:r>
      <w:r>
        <w:t xml:space="preserve"> </w:t>
      </w:r>
      <w:r>
        <w:fldChar w:fldCharType="begin"/>
      </w:r>
      <w:r w:rsidR="007353E1">
        <w:instrText xml:space="preserve"> ADDIN ZOTERO_ITEM CSL_CITATION {"citationID":"T9T7qIBO","properties":{"formattedCitation":"(IEEE-SA Standards Board dkk., 2013)","plainCitation":"(IEEE-SA Standards Board dkk., 2013)","noteIndex":0},"citationItems":[{"id":54,"uris":["http://zotero.org/users/3473210/items/QI94PRUA"],"uri":["http://zotero.org/users/3473210/items/QI94PRUA"],"itemData":{"id":54,"type":"book","title":"Software and systems engineering: software testing. Part 1, Part 1,","source":"Open WorldCat","abstract":"Abstract: The purpose of the ISO/IEC/IEEE 29119 series of software testing  standards is to define an internationally-agreed set of standards for software testing  that can be used by any organization when performing any form of software testing.  ISO/IEC/IEEE 29119-1 facilitates the use of the other ISO/IEC/IEEE 29119 standards  by introducing the concepts and vocabulary on which these standards are built, as well as providing examples of its application in practice. ISO/IEC/IEEE 29119-1 is informative, providing a starting point, context, and guidance for the other parts.  Keywords:  29119, 29119-1, software testing, Test Planning Process, Test Plan,  verification and validation.","URL":"http://ieeexplore.ieee.org/servlet/opac?punumber=6588535","ISBN":"978-0-7381-8597-2","note":"OCLC: 859409066","shortTitle":"Software and systems engineering","language":"English","author":[{"literal":"IEEE-SA Standards Board"},{"literal":"International Organization for Standardization"},{"literal":"International Electrotechnical Commission"},{"literal":"Institute of Electrical and Electronics Engineers"}],"issued":{"date-parts":[["2013"]]},"accessed":{"date-parts":[["2018",2,24]]}}}],"schema":"https://github.com/citation-style-language/schema/raw/master/csl-citation.json"} </w:instrText>
      </w:r>
      <w:r>
        <w:fldChar w:fldCharType="separate"/>
      </w:r>
      <w:r w:rsidR="007353E1">
        <w:rPr>
          <w:noProof/>
        </w:rPr>
        <w:t>(IEEE-SA Standards Board dkk., 2013)</w:t>
      </w:r>
      <w:r>
        <w:fldChar w:fldCharType="end"/>
      </w:r>
      <w:r>
        <w:t xml:space="preserve"> umumnya fokus pada pengujian perangkat lunak. </w:t>
      </w:r>
      <w:r w:rsidR="00C85FC4">
        <w:fldChar w:fldCharType="begin"/>
      </w:r>
      <w:r w:rsidR="007353E1">
        <w:instrText xml:space="preserve"> ADDIN ZOTERO_ITEM CSL_CITATION {"citationID":"a21ifsd63io","properties":{"formattedCitation":"(Berztiss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C85FC4">
        <w:fldChar w:fldCharType="separate"/>
      </w:r>
      <w:r w:rsidR="007353E1">
        <w:rPr>
          <w:noProof/>
        </w:rPr>
        <w:t>(Berztiss dan Ardis, 1988)</w:t>
      </w:r>
      <w:r w:rsidR="00C85FC4">
        <w:fldChar w:fldCharType="end"/>
      </w:r>
      <w:r w:rsidR="00C85FC4">
        <w:t xml:space="preserve"> mengkategorisasikan pendekatan V&amp;V dalam 5 </w:t>
      </w:r>
      <w:r w:rsidR="00C26624">
        <w:t>kategori</w:t>
      </w:r>
      <w:r w:rsidR="00C85FC4">
        <w:t>, yaitu:</w:t>
      </w:r>
    </w:p>
    <w:p w14:paraId="101D5BFF" w14:textId="77777777" w:rsidR="00C85FC4" w:rsidRPr="00560825" w:rsidRDefault="00C85FC4" w:rsidP="002F5EA3">
      <w:pPr>
        <w:pStyle w:val="ListParagraph"/>
        <w:numPr>
          <w:ilvl w:val="0"/>
          <w:numId w:val="24"/>
        </w:numPr>
        <w:rPr>
          <w:i/>
        </w:rPr>
      </w:pPr>
      <w:r w:rsidRPr="00560825">
        <w:rPr>
          <w:i/>
        </w:rPr>
        <w:t>Technical reviews</w:t>
      </w:r>
    </w:p>
    <w:p w14:paraId="515EEC99" w14:textId="77777777" w:rsidR="00C85FC4" w:rsidRDefault="00C85FC4" w:rsidP="002F5EA3">
      <w:pPr>
        <w:pStyle w:val="ListParagraph"/>
        <w:numPr>
          <w:ilvl w:val="0"/>
          <w:numId w:val="24"/>
        </w:numPr>
      </w:pPr>
      <w:r>
        <w:t>Pengujian perangkat lunak</w:t>
      </w:r>
    </w:p>
    <w:p w14:paraId="41A794CE" w14:textId="77777777" w:rsidR="00C85FC4" w:rsidRDefault="00C85FC4" w:rsidP="002F5EA3">
      <w:pPr>
        <w:pStyle w:val="ListParagraph"/>
        <w:numPr>
          <w:ilvl w:val="0"/>
          <w:numId w:val="24"/>
        </w:numPr>
      </w:pPr>
      <w:r w:rsidRPr="00560825">
        <w:rPr>
          <w:i/>
        </w:rPr>
        <w:t>Proof of correctness</w:t>
      </w:r>
      <w:r>
        <w:t xml:space="preserve"> (verifikasi program)</w:t>
      </w:r>
    </w:p>
    <w:p w14:paraId="550479E7" w14:textId="77777777" w:rsidR="00C85FC4" w:rsidRDefault="00C85FC4" w:rsidP="002F5EA3">
      <w:pPr>
        <w:pStyle w:val="ListParagraph"/>
        <w:numPr>
          <w:ilvl w:val="0"/>
          <w:numId w:val="24"/>
        </w:numPr>
      </w:pPr>
      <w:r>
        <w:t>Simulasi dan prototyping</w:t>
      </w:r>
    </w:p>
    <w:p w14:paraId="746A4DD0" w14:textId="4C76E23E" w:rsidR="002D17FB" w:rsidRPr="00A65B07" w:rsidRDefault="00C85FC4" w:rsidP="002F5EA3">
      <w:pPr>
        <w:pStyle w:val="ListParagraph"/>
        <w:numPr>
          <w:ilvl w:val="0"/>
          <w:numId w:val="24"/>
        </w:numPr>
        <w:rPr>
          <w:i/>
        </w:rPr>
      </w:pPr>
      <w:r w:rsidRPr="00DE456D">
        <w:rPr>
          <w:i/>
        </w:rPr>
        <w:t>Requirement tracing</w:t>
      </w:r>
    </w:p>
    <w:p w14:paraId="4E38C937" w14:textId="738C34B8" w:rsidR="005D72D5" w:rsidRDefault="005D72D5" w:rsidP="00DA2926">
      <w:pPr>
        <w:spacing w:line="360" w:lineRule="auto"/>
      </w:pPr>
    </w:p>
    <w:p w14:paraId="5EB28AC6" w14:textId="3B452458" w:rsidR="005D72D5" w:rsidRDefault="005D72D5" w:rsidP="00DA2926">
      <w:pPr>
        <w:pStyle w:val="Heading3"/>
        <w:jc w:val="left"/>
      </w:pPr>
      <w:bookmarkStart w:id="37" w:name="_Toc508897066"/>
      <w:r>
        <w:t>Limitasi Verifikasi dan Validasi (V&amp;V)</w:t>
      </w:r>
      <w:bookmarkEnd w:id="37"/>
    </w:p>
    <w:p w14:paraId="6C3BE04F" w14:textId="1A224474" w:rsidR="0026513E" w:rsidRDefault="00FF57B2" w:rsidP="00DA2926">
      <w:pPr>
        <w:spacing w:line="360" w:lineRule="auto"/>
        <w:jc w:val="both"/>
      </w:pPr>
      <w:r>
        <w:t xml:space="preserve">Tujuan umum dari </w:t>
      </w:r>
      <w:r w:rsidR="0095436E">
        <w:t xml:space="preserve">pendekatan-pendekatan V&amp;V adalah memastikan produk bebas dari kesalahan dan memenuhi ekspektasi pengguna </w:t>
      </w:r>
      <w:r w:rsidR="0095436E">
        <w:fldChar w:fldCharType="begin"/>
      </w:r>
      <w:r w:rsidR="007353E1">
        <w:instrText xml:space="preserve"> ADDIN ZOTERO_ITEM CSL_CITATION {"citationID":"mT4cCHUp","properties":{"formattedCitation":"(Berztiss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95436E">
        <w:fldChar w:fldCharType="separate"/>
      </w:r>
      <w:r w:rsidR="007353E1">
        <w:rPr>
          <w:noProof/>
        </w:rPr>
        <w:t>(Berztiss dan Ardis, 1988)</w:t>
      </w:r>
      <w:r w:rsidR="0095436E">
        <w:fldChar w:fldCharType="end"/>
      </w:r>
      <w:r w:rsidR="0095436E">
        <w:t xml:space="preserve">. Namun, </w:t>
      </w:r>
      <w:r w:rsidR="005E6686">
        <w:t>ada beberapa limitasi yang membuat tujuan ini tidak mungkin dic</w:t>
      </w:r>
      <w:r w:rsidR="003B2A8F">
        <w:t>apai di banyak produk:</w:t>
      </w:r>
    </w:p>
    <w:p w14:paraId="0648AFCA" w14:textId="70E22E4F" w:rsidR="005E6686" w:rsidRDefault="00532D51" w:rsidP="002F5EA3">
      <w:pPr>
        <w:pStyle w:val="ListParagraph"/>
        <w:numPr>
          <w:ilvl w:val="0"/>
          <w:numId w:val="25"/>
        </w:numPr>
      </w:pPr>
      <w:r>
        <w:t>Teoritis</w:t>
      </w:r>
    </w:p>
    <w:p w14:paraId="45E04473" w14:textId="7087F274" w:rsidR="00E1351C" w:rsidRDefault="00E1351C" w:rsidP="00DA2926">
      <w:pPr>
        <w:pStyle w:val="ListParagraph"/>
        <w:ind w:firstLine="0"/>
      </w:pPr>
      <w:r>
        <w:fldChar w:fldCharType="begin"/>
      </w:r>
      <w:r w:rsidR="007353E1">
        <w:instrText xml:space="preserve"> ADDIN ZOTERO_ITEM CSL_CITATION {"citationID":"a2icnvp8k4n","properties":{"formattedCitation":"(Howden, 1987)","plainCitation":"(Howden, 1987)","noteIndex":0},"citationItems":[{"id":57,"uris":["http://zotero.org/users/3473210/items/DWUQ7Q8X"],"uri":["http://zotero.org/users/3473210/items/DWUQ7Q8X"],"itemData":{"id":57,"type":"book","title":"Functional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fldChar w:fldCharType="separate"/>
      </w:r>
      <w:r w:rsidR="007353E1">
        <w:rPr>
          <w:noProof/>
        </w:rPr>
        <w:t>(Howden, 1987)</w:t>
      </w:r>
      <w:r>
        <w:fldChar w:fldCharType="end"/>
      </w:r>
      <w:r>
        <w:t xml:space="preserve"> </w:t>
      </w:r>
      <w:r w:rsidR="009C1B41">
        <w:t xml:space="preserve">menyatakan bahwa tidak ada prosedur pengujian dan analisis yang dapat digunakan untuk membuktikan </w:t>
      </w:r>
      <w:r w:rsidR="009C1B41" w:rsidRPr="009C1B41">
        <w:rPr>
          <w:i/>
        </w:rPr>
        <w:t>correctness</w:t>
      </w:r>
      <w:r w:rsidR="009C1B41">
        <w:t xml:space="preserve"> dari program</w:t>
      </w:r>
    </w:p>
    <w:p w14:paraId="50B3FB3D" w14:textId="77777777" w:rsidR="00130203" w:rsidRDefault="00130203" w:rsidP="00DA2926">
      <w:pPr>
        <w:pStyle w:val="ListParagraph"/>
        <w:ind w:firstLine="0"/>
      </w:pPr>
    </w:p>
    <w:p w14:paraId="738D7E6B" w14:textId="4A501B2B" w:rsidR="00532D51" w:rsidRDefault="00532D51" w:rsidP="002F5EA3">
      <w:pPr>
        <w:pStyle w:val="ListParagraph"/>
        <w:numPr>
          <w:ilvl w:val="0"/>
          <w:numId w:val="25"/>
        </w:numPr>
      </w:pPr>
      <w:r>
        <w:lastRenderedPageBreak/>
        <w:t>Tidak mungkin melakukan pengujian pada semua kemungkinan data</w:t>
      </w:r>
    </w:p>
    <w:p w14:paraId="7E2F26F8" w14:textId="741D0960" w:rsidR="00685ACE" w:rsidRDefault="00685ACE" w:rsidP="00DA2926">
      <w:pPr>
        <w:pStyle w:val="ListParagraph"/>
        <w:ind w:firstLine="0"/>
      </w:pPr>
      <w:r>
        <w:t xml:space="preserve">Pada kebanyakan program, tidak mungkin untuk mencoba menguji program dengan segala kemungkinan input, karena </w:t>
      </w:r>
      <w:r w:rsidR="00BE33F6" w:rsidRPr="00BE33F6">
        <w:rPr>
          <w:i/>
        </w:rPr>
        <w:t>combinatorial explosion</w:t>
      </w:r>
      <w:r w:rsidR="002D2F27">
        <w:rPr>
          <w:i/>
        </w:rPr>
        <w:t xml:space="preserve"> </w:t>
      </w:r>
      <w:r w:rsidR="002D2F27">
        <w:fldChar w:fldCharType="begin"/>
      </w:r>
      <w:r w:rsidR="007353E1">
        <w:instrText xml:space="preserve"> ADDIN ZOTERO_ITEM CSL_CITATION {"citationID":"KMLHtcG3","properties":{"formattedCitation":"(Howden, 1987)","plainCitation":"(Howden, 1987)","noteIndex":0},"citationItems":[{"id":57,"uris":["http://zotero.org/users/3473210/items/DWUQ7Q8X"],"uri":["http://zotero.org/users/3473210/items/DWUQ7Q8X"],"itemData":{"id":57,"type":"book","title":"Functional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rsidR="002D2F27">
        <w:fldChar w:fldCharType="separate"/>
      </w:r>
      <w:r w:rsidR="007353E1">
        <w:rPr>
          <w:noProof/>
        </w:rPr>
        <w:t>(Howden, 1987)</w:t>
      </w:r>
      <w:r w:rsidR="002D2F27">
        <w:fldChar w:fldCharType="end"/>
      </w:r>
      <w:r w:rsidR="00BE33F6">
        <w:t>.</w:t>
      </w:r>
    </w:p>
    <w:p w14:paraId="22BB797F" w14:textId="6C134FFB" w:rsidR="00532D51" w:rsidRDefault="00532D51" w:rsidP="002F5EA3">
      <w:pPr>
        <w:pStyle w:val="ListParagraph"/>
        <w:numPr>
          <w:ilvl w:val="0"/>
          <w:numId w:val="25"/>
        </w:numPr>
      </w:pPr>
      <w:r>
        <w:t>Tidak mungkin melakukan pengujian pada semua kemungkinan jalur eksekusi</w:t>
      </w:r>
    </w:p>
    <w:p w14:paraId="3BF02EF8" w14:textId="14A013CC" w:rsidR="00352A7B" w:rsidRPr="00222B03" w:rsidRDefault="00352A7B" w:rsidP="00DA2926">
      <w:pPr>
        <w:pStyle w:val="ListParagraph"/>
        <w:ind w:firstLine="0"/>
      </w:pPr>
      <w:r>
        <w:t xml:space="preserve">Untuk kebanyakan program, tidak mungkin untuk </w:t>
      </w:r>
      <w:r w:rsidR="00F57E44">
        <w:t>menguji s</w:t>
      </w:r>
      <w:r w:rsidR="009030E3">
        <w:t xml:space="preserve">emua kemungkinan jalur eksekusi, karena </w:t>
      </w:r>
      <w:r w:rsidR="00222B03" w:rsidRPr="00BE33F6">
        <w:rPr>
          <w:i/>
        </w:rPr>
        <w:t>combinatorial explosion</w:t>
      </w:r>
      <w:r w:rsidR="00222B03">
        <w:rPr>
          <w:i/>
        </w:rPr>
        <w:t xml:space="preserve"> </w:t>
      </w:r>
      <w:r w:rsidR="002451C9">
        <w:fldChar w:fldCharType="begin"/>
      </w:r>
      <w:r w:rsidR="007353E1">
        <w:instrText xml:space="preserve"> ADDIN ZOTERO_ITEM CSL_CITATION {"citationID":"a7bpb3fk0a","properties":{"formattedCitation":"(Beizer, 1990)","plainCitation":"(Beizer, 1990)","noteIndex":0},"citationItems":[{"id":58,"uris":["http://zotero.org/users/3473210/items/AFYE3TVY"],"uri":["http://zotero.org/users/3473210/items/AFYE3TVY"],"itemData":{"id":58,"type":"book","title":"Software testing techniques","publisher":"Van Nostrand Reinhold","publisher-place":"New York","number-of-pages":"550","edition":"2nd ed","source":"Library of Congress ISBN","event-place":"New York","ISBN":"978-0-442-20672-7","call-number":"QA76.76.T48 B45 1990","author":[{"family":"Beizer","given":"Boris"}],"issued":{"date-parts":[["1990"]]}}}],"schema":"https://github.com/citation-style-language/schema/raw/master/csl-citation.json"} </w:instrText>
      </w:r>
      <w:r w:rsidR="002451C9">
        <w:fldChar w:fldCharType="separate"/>
      </w:r>
      <w:r w:rsidR="007353E1">
        <w:rPr>
          <w:noProof/>
        </w:rPr>
        <w:t>(Beizer, 1990)</w:t>
      </w:r>
      <w:r w:rsidR="002451C9">
        <w:fldChar w:fldCharType="end"/>
      </w:r>
      <w:r w:rsidR="00D44864">
        <w:t>.</w:t>
      </w:r>
      <w:r w:rsidR="004247C9">
        <w:t xml:space="preserve"> Tidak mungkin juga untuk mengembangkan sebuah algoritma untuk membangkitkan data uji untuk semua jalur, karena ketidakmampuan </w:t>
      </w:r>
      <w:r w:rsidR="003564FC">
        <w:t>untuk menentukan jumlah jalur yang layak</w:t>
      </w:r>
      <w:r w:rsidR="00171AED">
        <w:t xml:space="preserve"> </w:t>
      </w:r>
      <w:r w:rsidR="00171AED">
        <w:fldChar w:fldCharType="begin"/>
      </w:r>
      <w:r w:rsidR="007353E1">
        <w:instrText xml:space="preserve"> ADDIN ZOTERO_ITEM CSL_CITATION {"citationID":"a8hpp9mi6k","properties":{"formattedCitation":"(Adrion dkk., 1982)","plainCitation":"(Adrion dkk., 1982)","noteIndex":0},"citationItems":[{"id":59,"uris":["http://zotero.org/users/3473210/items/HWRJFCEI"],"uri":["http://zotero.org/users/3473210/items/HWRJFCEI"],"itemData":{"id":59,"type":"article-journal","title":"Validation, Verification, and Testing of Computer Software","container-title":"ACM Computing Surveys","page":"159-192","volume":"14","issue":"2","source":"CrossRef","DOI":"10.1145/356876.356879","ISSN":"03600300","author":[{"family":"Adrion","given":"W. Richards"},{"family":"Branstad","given":"Martha A."},{"family":"Cherniavsky","given":"John C."}],"issued":{"date-parts":[["1982",6,1]]}}}],"schema":"https://github.com/citation-style-language/schema/raw/master/csl-citation.json"} </w:instrText>
      </w:r>
      <w:r w:rsidR="00171AED">
        <w:fldChar w:fldCharType="separate"/>
      </w:r>
      <w:r w:rsidR="007353E1">
        <w:rPr>
          <w:noProof/>
        </w:rPr>
        <w:t>(Adrion dkk., 1982)</w:t>
      </w:r>
      <w:r w:rsidR="00171AED">
        <w:fldChar w:fldCharType="end"/>
      </w:r>
      <w:r w:rsidR="00FA6ADD">
        <w:t>.</w:t>
      </w:r>
    </w:p>
    <w:p w14:paraId="25B89B30" w14:textId="3A490F5F" w:rsidR="00E1351C" w:rsidRDefault="00E1351C" w:rsidP="002F5EA3">
      <w:pPr>
        <w:pStyle w:val="ListParagraph"/>
        <w:numPr>
          <w:ilvl w:val="0"/>
          <w:numId w:val="25"/>
        </w:numPr>
      </w:pPr>
      <w:r>
        <w:t xml:space="preserve">Tidak ada </w:t>
      </w:r>
      <w:r w:rsidRPr="00E1351C">
        <w:rPr>
          <w:i/>
        </w:rPr>
        <w:t>proof of correctness</w:t>
      </w:r>
      <w:r>
        <w:t xml:space="preserve"> yang absolut</w:t>
      </w:r>
    </w:p>
    <w:p w14:paraId="1FDF7067" w14:textId="62EC63B8" w:rsidR="005D358F" w:rsidRDefault="005D358F" w:rsidP="00DA2926">
      <w:pPr>
        <w:pStyle w:val="ListParagraph"/>
        <w:ind w:firstLine="0"/>
      </w:pPr>
      <w:r>
        <w:fldChar w:fldCharType="begin"/>
      </w:r>
      <w:r w:rsidR="007353E1">
        <w:instrText xml:space="preserve"> ADDIN ZOTERO_ITEM CSL_CITATION {"citationID":"lC2UVgWF","properties":{"formattedCitation":"(Howden, 1987)","plainCitation":"(Howden, 1987)","noteIndex":0},"citationItems":[{"id":57,"uris":["http://zotero.org/users/3473210/items/DWUQ7Q8X"],"uri":["http://zotero.org/users/3473210/items/DWUQ7Q8X"],"itemData":{"id":57,"type":"book","title":"Functional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fldChar w:fldCharType="separate"/>
      </w:r>
      <w:r w:rsidR="007353E1">
        <w:rPr>
          <w:noProof/>
        </w:rPr>
        <w:t>(Howden, 1987)</w:t>
      </w:r>
      <w:r>
        <w:fldChar w:fldCharType="end"/>
      </w:r>
      <w:r>
        <w:t xml:space="preserve"> menyatakan bahwa tidak ada </w:t>
      </w:r>
      <w:r w:rsidRPr="00E1351C">
        <w:rPr>
          <w:i/>
        </w:rPr>
        <w:t>proof of correctness</w:t>
      </w:r>
      <w:r>
        <w:t xml:space="preserve"> yang absolut</w:t>
      </w:r>
      <w:r w:rsidR="00001813">
        <w:t xml:space="preserve">. </w:t>
      </w:r>
      <w:r w:rsidR="00001813">
        <w:fldChar w:fldCharType="begin"/>
      </w:r>
      <w:r w:rsidR="007353E1">
        <w:instrText xml:space="preserve"> ADDIN ZOTERO_ITEM CSL_CITATION {"citationID":"O2SdHAHD","properties":{"formattedCitation":"(Howden, 1987)","plainCitation":"(Howden, 1987)","noteIndex":0},"citationItems":[{"id":57,"uris":["http://zotero.org/users/3473210/items/DWUQ7Q8X"],"uri":["http://zotero.org/users/3473210/items/DWUQ7Q8X"],"itemData":{"id":57,"type":"book","title":"Functional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rsidR="00001813">
        <w:fldChar w:fldCharType="separate"/>
      </w:r>
      <w:r w:rsidR="007353E1">
        <w:rPr>
          <w:noProof/>
        </w:rPr>
        <w:t>(Howden, 1987)</w:t>
      </w:r>
      <w:r w:rsidR="00001813">
        <w:fldChar w:fldCharType="end"/>
      </w:r>
      <w:r w:rsidR="00001813">
        <w:t xml:space="preserve"> menyarankan </w:t>
      </w:r>
      <w:r w:rsidR="00001813" w:rsidRPr="00E1351C">
        <w:rPr>
          <w:i/>
        </w:rPr>
        <w:t xml:space="preserve">proof of </w:t>
      </w:r>
      <w:r w:rsidR="00001813">
        <w:rPr>
          <w:i/>
        </w:rPr>
        <w:t>equivalency</w:t>
      </w:r>
      <w:r w:rsidR="00001813">
        <w:t xml:space="preserve"> yaitu bukti bahwa suatu deskripsi produk ekuivalen dengan deskripsi lainnya. </w:t>
      </w:r>
      <w:r w:rsidR="00001813">
        <w:fldChar w:fldCharType="begin"/>
      </w:r>
      <w:r w:rsidR="007353E1">
        <w:instrText xml:space="preserve"> ADDIN ZOTERO_ITEM CSL_CITATION {"citationID":"Q3euh49Q","properties":{"formattedCitation":"(Beizer, 1990)","plainCitation":"(Beizer, 1990)","noteIndex":0},"citationItems":[{"id":58,"uris":["http://zotero.org/users/3473210/items/AFYE3TVY"],"uri":["http://zotero.org/users/3473210/items/AFYE3TVY"],"itemData":{"id":58,"type":"book","title":"Software testing techniques","publisher":"Van Nostrand Reinhold","publisher-place":"New York","number-of-pages":"550","edition":"2nd ed","source":"Library of Congress ISBN","event-place":"New York","ISBN":"978-0-442-20672-7","call-number":"QA76.76.T48 B45 1990","author":[{"family":"Beizer","given":"Boris"}],"issued":{"date-parts":[["1990"]]}}}],"schema":"https://github.com/citation-style-language/schema/raw/master/csl-citation.json"} </w:instrText>
      </w:r>
      <w:r w:rsidR="00001813">
        <w:fldChar w:fldCharType="separate"/>
      </w:r>
      <w:r w:rsidR="007353E1">
        <w:rPr>
          <w:noProof/>
        </w:rPr>
        <w:t>(Beizer, 1990)</w:t>
      </w:r>
      <w:r w:rsidR="00001813">
        <w:fldChar w:fldCharType="end"/>
      </w:r>
      <w:r w:rsidR="00001813">
        <w:t xml:space="preserve"> dan </w:t>
      </w:r>
      <w:r w:rsidR="00001813">
        <w:fldChar w:fldCharType="begin"/>
      </w:r>
      <w:r w:rsidR="007353E1">
        <w:instrText xml:space="preserve"> ADDIN ZOTERO_ITEM CSL_CITATION {"citationID":"OfUsfxiD","properties":{"formattedCitation":"(Howden, 1987)","plainCitation":"(Howden, 1987)","noteIndex":0},"citationItems":[{"id":57,"uris":["http://zotero.org/users/3473210/items/DWUQ7Q8X"],"uri":["http://zotero.org/users/3473210/items/DWUQ7Q8X"],"itemData":{"id":57,"type":"book","title":"Functional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rsidR="00001813">
        <w:fldChar w:fldCharType="separate"/>
      </w:r>
      <w:r w:rsidR="007353E1">
        <w:rPr>
          <w:noProof/>
        </w:rPr>
        <w:t>(Howden, 1987)</w:t>
      </w:r>
      <w:r w:rsidR="00001813">
        <w:fldChar w:fldCharType="end"/>
      </w:r>
      <w:r w:rsidR="00001813">
        <w:t xml:space="preserve"> menyatakan, tidak ada klaim proof of </w:t>
      </w:r>
      <w:r w:rsidR="00001813" w:rsidRPr="00001813">
        <w:rPr>
          <w:i/>
        </w:rPr>
        <w:t>correctness</w:t>
      </w:r>
      <w:r w:rsidR="00001813">
        <w:t xml:space="preserve"> yang dapat dibuat, kecuali spesifikasi formal dapat </w:t>
      </w:r>
      <w:r w:rsidR="00511D96">
        <w:t>dibuktikan</w:t>
      </w:r>
      <w:r w:rsidR="00001813">
        <w:t xml:space="preserve"> benar, dan benar-benar merefleksikan ekspektasi dari pengguna.</w:t>
      </w:r>
    </w:p>
    <w:p w14:paraId="1370D2C2" w14:textId="51988413" w:rsidR="004B6F86" w:rsidRDefault="004B6F86" w:rsidP="004B6F86"/>
    <w:p w14:paraId="2D459501" w14:textId="54992523" w:rsidR="00F827E6" w:rsidRDefault="00F827E6" w:rsidP="00F827E6"/>
    <w:p w14:paraId="24CCC45F" w14:textId="77777777" w:rsidR="00BC6885" w:rsidRDefault="00BC6885" w:rsidP="00BC6885">
      <w:pPr>
        <w:pStyle w:val="Heading3"/>
        <w:jc w:val="left"/>
      </w:pPr>
      <w:bookmarkStart w:id="38" w:name="_Toc508897067"/>
      <w:r>
        <w:t>Teknik-Teknik pada Verifikasi dan Validasi (V&amp;V)</w:t>
      </w:r>
      <w:bookmarkEnd w:id="38"/>
    </w:p>
    <w:p w14:paraId="17907839" w14:textId="77777777" w:rsidR="009C70C3" w:rsidRDefault="009C70C3" w:rsidP="009C70C3"/>
    <w:p w14:paraId="1317D8E8" w14:textId="7F3C50CB" w:rsidR="00D33929" w:rsidRDefault="008430FF" w:rsidP="00A503AE">
      <w:pPr>
        <w:spacing w:line="360" w:lineRule="auto"/>
        <w:jc w:val="both"/>
      </w:pPr>
      <w:r>
        <w:t xml:space="preserve">Aktivitas V&amp;V terjadi selama perangkat lunak berevolusi. </w:t>
      </w:r>
      <w:r w:rsidR="004E6094">
        <w:t xml:space="preserve">Ada banyak teknik dan kakas yang dapat digunakan secara terisolasi atau </w:t>
      </w:r>
      <w:r w:rsidR="009B7486">
        <w:t>dikombinasika</w:t>
      </w:r>
      <w:r w:rsidR="00A5785E">
        <w:t>n</w:t>
      </w:r>
      <w:r w:rsidR="009B7486">
        <w:t xml:space="preserve"> dengan teknik lain. </w:t>
      </w:r>
      <w:r w:rsidR="00A503AE">
        <w:t>Berik</w:t>
      </w:r>
      <w:r w:rsidR="00F049F4">
        <w:t>ut adalah teknik-</w:t>
      </w:r>
      <w:r w:rsidR="00A503AE">
        <w:t>teknik yang pernah digunakan untuk memverifikasi perangkat lunak berdasarkan literatur</w:t>
      </w:r>
      <w:r w:rsidR="00260C24">
        <w:t xml:space="preserve"> </w:t>
      </w:r>
      <w:r w:rsidR="00260C24">
        <w:fldChar w:fldCharType="begin"/>
      </w:r>
      <w:r w:rsidR="007353E1">
        <w:instrText xml:space="preserve"> ADDIN ZOTERO_ITEM CSL_CITATION {"citationID":"3Cac0oM0","properties":{"formattedCitation":"(Berztiss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260C24">
        <w:fldChar w:fldCharType="separate"/>
      </w:r>
      <w:r w:rsidR="007353E1">
        <w:rPr>
          <w:noProof/>
        </w:rPr>
        <w:t>(Berztiss dan Ardis, 1988)</w:t>
      </w:r>
      <w:r w:rsidR="00260C24">
        <w:fldChar w:fldCharType="end"/>
      </w:r>
      <w:r w:rsidR="00260C24">
        <w:t>,</w:t>
      </w:r>
      <w:r w:rsidR="00D46DA2">
        <w:t xml:space="preserve"> </w:t>
      </w:r>
      <w:r w:rsidR="00D46DA2">
        <w:rPr>
          <w:color w:val="353535"/>
        </w:rPr>
        <w:fldChar w:fldCharType="begin"/>
      </w:r>
      <w:r w:rsidR="007353E1">
        <w:rPr>
          <w:color w:val="353535"/>
        </w:rPr>
        <w:instrText xml:space="preserve"> ADDIN ZOTERO_ITEM CSL_CITATION {"citationID":"a1j59102cvp","properties":{"formattedCitation":"(Kukimoto, 1996)","plainCitation":"(Kukimoto, 1996)","noteIndex":0},"citationItems":[{"id":71,"uris":["http://zotero.org/users/3473210/items/5I2NFVJS"],"uri":["http://zotero.org/users/3473210/items/5I2NFVJS"],"itemData":{"id":71,"type":"webpage","title":"Introduction to Formal Verification","URL":"https://embedded.eecs.berkeley.edu/research/vis/doc/VisUser/vis_user/node4.html","author":[{"family":"Kukimoto","given":"Yuji"}],"issued":{"date-parts":[["1996",2,6]]},"accessed":{"date-parts":[["2018",2,27]]}}}],"schema":"https://github.com/citation-style-language/schema/raw/master/csl-citation.json"} </w:instrText>
      </w:r>
      <w:r w:rsidR="00D46DA2">
        <w:rPr>
          <w:color w:val="353535"/>
        </w:rPr>
        <w:fldChar w:fldCharType="separate"/>
      </w:r>
      <w:r w:rsidR="007353E1">
        <w:rPr>
          <w:noProof/>
          <w:color w:val="353535"/>
        </w:rPr>
        <w:t>(Kukimoto, 1996)</w:t>
      </w:r>
      <w:r w:rsidR="00D46DA2">
        <w:rPr>
          <w:color w:val="353535"/>
        </w:rPr>
        <w:fldChar w:fldCharType="end"/>
      </w:r>
      <w:r w:rsidR="00D46DA2">
        <w:rPr>
          <w:color w:val="353535"/>
        </w:rPr>
        <w:t>,</w:t>
      </w:r>
      <w:r w:rsidR="006C2DB0">
        <w:t xml:space="preserve"> </w:t>
      </w:r>
      <w:r w:rsidR="006C2DB0">
        <w:fldChar w:fldCharType="begin"/>
      </w:r>
      <w:r w:rsidR="007353E1">
        <w:instrText xml:space="preserve"> ADDIN ZOTERO_ITEM CSL_CITATION {"citationID":"a24jlep891v","properties":{"formattedCitation":"(Harrison, 2008)","plainCitation":"(Harrison, 2008)","noteIndex":0},"citationItems":[{"id":70,"uris":["http://zotero.org/users/3473210/items/NGUQZ37W"],"uri":["http://zotero.org/users/3473210/items/NGUQZ37W"],"itemData":{"id":70,"type":"book","title":"Formal Proof—Theory and Practice","publisher":"American Mathematical Society","volume":"55","author":[{"family":"Harrison","given":"John"}],"issued":{"date-parts":[["2008"]]}}}],"schema":"https://github.com/citation-style-language/schema/raw/master/csl-citation.json"} </w:instrText>
      </w:r>
      <w:r w:rsidR="006C2DB0">
        <w:fldChar w:fldCharType="separate"/>
      </w:r>
      <w:r w:rsidR="007353E1">
        <w:rPr>
          <w:noProof/>
        </w:rPr>
        <w:t>(Harrison, 2008)</w:t>
      </w:r>
      <w:r w:rsidR="006C2DB0">
        <w:fldChar w:fldCharType="end"/>
      </w:r>
      <w:r w:rsidR="006C2DB0">
        <w:t xml:space="preserve">, </w:t>
      </w:r>
      <w:r w:rsidR="00416E0D">
        <w:fldChar w:fldCharType="begin"/>
      </w:r>
      <w:r w:rsidR="007353E1">
        <w:instrText xml:space="preserve"> ADDIN ZOTERO_ITEM CSL_CITATION {"citationID":"a2gpjtmvd2h","properties":{"formattedCitation":"(Wiegers, 2002)","plainCitation":"(Wiegers, 2002)","noteIndex":0},"citationItems":[{"id":73,"uris":["http://zotero.org/users/3473210/items/EPDWXKTA"],"uri":["http://zotero.org/users/3473210/items/EPDWXKTA"],"itemData":{"id":73,"type":"book","title":"Peer reviews in software: a practical guide","collection-title":"The Addison-Wesley information technology series","publisher":"Addison-Wesley","publisher-place":"Boston, MA","number-of-pages":"232","source":"Library of Congress ISBN","event-place":"Boston, MA","ISBN":"978-0-201-73485-0","call-number":"QA76.76.Q35 W54 2002","shortTitle":"Peer reviews in software","author":[{"family":"Wiegers","given":"Karl Eugene"}],"issued":{"date-parts":[["2002"]]}}}],"schema":"https://github.com/citation-style-language/schema/raw/master/csl-citation.json"} </w:instrText>
      </w:r>
      <w:r w:rsidR="00416E0D">
        <w:fldChar w:fldCharType="separate"/>
      </w:r>
      <w:r w:rsidR="007353E1">
        <w:rPr>
          <w:noProof/>
        </w:rPr>
        <w:t>(Wiegers, 2002)</w:t>
      </w:r>
      <w:r w:rsidR="00416E0D">
        <w:fldChar w:fldCharType="end"/>
      </w:r>
      <w:r w:rsidR="00416E0D">
        <w:t xml:space="preserve">, </w:t>
      </w:r>
      <w:r w:rsidR="00416E0D">
        <w:fldChar w:fldCharType="begin"/>
      </w:r>
      <w:r w:rsidR="007353E1">
        <w:instrText xml:space="preserve"> ADDIN ZOTERO_ITEM CSL_CITATION {"citationID":"a1tkedroc5f","properties":{"formattedCitation":"(Parnas dan Lawford, 2003)","plainCitation":"(Parnas dan Lawford, 2003)","noteIndex":0},"citationItems":[{"id":74,"uris":["http://zotero.org/users/3473210/items/H6XP5KP3"],"uri":["http://zotero.org/users/3473210/items/H6XP5KP3"],"itemData":{"id":74,"type":"article-journal","title":"The role of inspection in software quality assurance","container-title":"IEEE Transactions on Software Engineering","page":"674-676","volume":"29","issue":"8","source":"CrossRef","DOI":"10.1109/TSE.2003.1223642","ISSN":"0098-5589","language":"en","author":[{"family":"Parnas","given":"D.L."},{"family":"Lawford","given":"M."}],"issued":{"date-parts":[["2003",8]]}}}],"schema":"https://github.com/citation-style-language/schema/raw/master/csl-citation.json"} </w:instrText>
      </w:r>
      <w:r w:rsidR="00416E0D">
        <w:fldChar w:fldCharType="separate"/>
      </w:r>
      <w:r w:rsidR="007353E1">
        <w:rPr>
          <w:noProof/>
        </w:rPr>
        <w:t>(Parnas dan Lawford, 2003)</w:t>
      </w:r>
      <w:r w:rsidR="00416E0D">
        <w:fldChar w:fldCharType="end"/>
      </w:r>
      <w:r w:rsidR="00416E0D">
        <w:t xml:space="preserve">, </w:t>
      </w:r>
      <w:r w:rsidR="00416E0D">
        <w:fldChar w:fldCharType="begin"/>
      </w:r>
      <w:r w:rsidR="007353E1">
        <w:instrText xml:space="preserve"> ADDIN ZOTERO_ITEM CSL_CITATION {"citationID":"a1noou62fc8","properties":{"formattedCitation":"(Ciolkowski dkk., 2002)","plainCitation":"(Ciolkowski dkk., 2002)","noteIndex":0},"citationItems":[{"id":75,"uris":["http://zotero.org/users/3473210/items/XX4T3TC4"],"uri":["http://zotero.org/users/3473210/items/XX4T3TC4"],"itemData":{"id":75,"type":"paper-conference","title":"Software inspections, reviews &amp; walkthroughs","publisher":"ACM Press","page":"641","source":"CrossRef","URL":"http://portal.acm.org/citation.cfm?doid=581339.581422","DOI":"10.1145/581339.581422","ISBN":"978-1-58113-472-8","language":"en","author":[{"family":"Ciolkowski","given":"Marcus"},{"family":"Laitenberger","given":"Oliver"},{"family":"Rombach","given":"Dieter"},{"family":"Shull","given":"Forrest"},{"family":"Perry","given":"Dewayne"}],"issued":{"date-parts":[["2002"]]},"accessed":{"date-parts":[["2018",2,27]]}}}],"schema":"https://github.com/citation-style-language/schema/raw/master/csl-citation.json"} </w:instrText>
      </w:r>
      <w:r w:rsidR="00416E0D">
        <w:fldChar w:fldCharType="separate"/>
      </w:r>
      <w:r w:rsidR="007353E1">
        <w:rPr>
          <w:noProof/>
        </w:rPr>
        <w:t>(Ciolkowski dkk., 2002)</w:t>
      </w:r>
      <w:r w:rsidR="00416E0D">
        <w:fldChar w:fldCharType="end"/>
      </w:r>
      <w:r w:rsidR="00416E0D">
        <w:t xml:space="preserve">, dan </w:t>
      </w:r>
      <w:r w:rsidR="006C2DB0">
        <w:fldChar w:fldCharType="begin"/>
      </w:r>
      <w:r w:rsidR="007353E1">
        <w:instrText xml:space="preserve"> ADDIN ZOTERO_ITEM CSL_CITATION {"citationID":"a17sbd2k3vu","properties":{"formattedCitation":"(Liu,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6C2DB0">
        <w:fldChar w:fldCharType="separate"/>
      </w:r>
      <w:r w:rsidR="007353E1">
        <w:rPr>
          <w:noProof/>
        </w:rPr>
        <w:t>(Liu, 2016)</w:t>
      </w:r>
      <w:r w:rsidR="006C2DB0">
        <w:fldChar w:fldCharType="end"/>
      </w:r>
      <w:r w:rsidR="006C2DB0">
        <w:t>:</w:t>
      </w:r>
    </w:p>
    <w:p w14:paraId="52F954FB" w14:textId="5316288B" w:rsidR="00A503AE" w:rsidRPr="009238FD" w:rsidRDefault="00A503AE" w:rsidP="002F5EA3">
      <w:pPr>
        <w:pStyle w:val="ListParagraph"/>
        <w:numPr>
          <w:ilvl w:val="0"/>
          <w:numId w:val="14"/>
        </w:numPr>
        <w:spacing w:before="120"/>
        <w:rPr>
          <w:szCs w:val="24"/>
        </w:rPr>
      </w:pPr>
      <w:r>
        <w:rPr>
          <w:i/>
          <w:szCs w:val="24"/>
        </w:rPr>
        <w:t>Formal Proof</w:t>
      </w:r>
      <w:r w:rsidR="00B961CF">
        <w:rPr>
          <w:i/>
          <w:szCs w:val="24"/>
        </w:rPr>
        <w:t xml:space="preserve"> / Proof of Correctness</w:t>
      </w:r>
      <w:r w:rsidR="004305A0">
        <w:rPr>
          <w:i/>
          <w:szCs w:val="24"/>
        </w:rPr>
        <w:t xml:space="preserve"> / </w:t>
      </w:r>
      <w:r w:rsidR="004305A0" w:rsidRPr="004305A0">
        <w:rPr>
          <w:szCs w:val="24"/>
        </w:rPr>
        <w:t>Verifikasi Formal</w:t>
      </w:r>
    </w:p>
    <w:p w14:paraId="423DFD0C" w14:textId="3F25F63A" w:rsidR="00A503AE" w:rsidRDefault="00A503AE" w:rsidP="00F00B90">
      <w:pPr>
        <w:pStyle w:val="ListParagraph"/>
        <w:ind w:firstLine="0"/>
        <w:rPr>
          <w:szCs w:val="24"/>
        </w:rPr>
      </w:pPr>
      <w:r w:rsidRPr="009238FD">
        <w:rPr>
          <w:i/>
          <w:szCs w:val="24"/>
        </w:rPr>
        <w:t>Formal proof</w:t>
      </w:r>
      <w:r w:rsidR="00D74264">
        <w:rPr>
          <w:i/>
          <w:szCs w:val="24"/>
        </w:rPr>
        <w:t xml:space="preserve"> </w:t>
      </w:r>
      <w:r w:rsidR="00D74264">
        <w:fldChar w:fldCharType="begin"/>
      </w:r>
      <w:r w:rsidR="007353E1">
        <w:instrText xml:space="preserve"> ADDIN ZOTERO_ITEM CSL_CITATION {"citationID":"DQHkZgeh","properties":{"formattedCitation":"(Harrison, 2008)","plainCitation":"(Harrison, 2008)","noteIndex":0},"citationItems":[{"id":70,"uris":["http://zotero.org/users/3473210/items/NGUQZ37W"],"uri":["http://zotero.org/users/3473210/items/NGUQZ37W"],"itemData":{"id":70,"type":"book","title":"Formal Proof—Theory and Practice","publisher":"American Mathematical Society","volume":"55","author":[{"family":"Harrison","given":"John"}],"issued":{"date-parts":[["2008"]]}}}],"schema":"https://github.com/citation-style-language/schema/raw/master/csl-citation.json"} </w:instrText>
      </w:r>
      <w:r w:rsidR="00D74264">
        <w:fldChar w:fldCharType="separate"/>
      </w:r>
      <w:r w:rsidR="007353E1">
        <w:rPr>
          <w:noProof/>
        </w:rPr>
        <w:t>(Harrison, 2008)</w:t>
      </w:r>
      <w:r w:rsidR="00D74264">
        <w:fldChar w:fldCharType="end"/>
      </w:r>
      <w:r w:rsidR="004305A0">
        <w:t xml:space="preserve">, </w:t>
      </w:r>
      <w:r w:rsidR="00D74264">
        <w:t xml:space="preserve">atau </w:t>
      </w:r>
      <w:r w:rsidR="00D74264" w:rsidRPr="003B1298">
        <w:rPr>
          <w:i/>
        </w:rPr>
        <w:t>proof of correctness</w:t>
      </w:r>
      <w:r w:rsidR="00D74264">
        <w:t xml:space="preserve"> </w:t>
      </w:r>
      <w:r w:rsidR="003B1298">
        <w:fldChar w:fldCharType="begin"/>
      </w:r>
      <w:r w:rsidR="007353E1">
        <w:instrText xml:space="preserve"> ADDIN ZOTERO_ITEM CSL_CITATION {"citationID":"EYJEt37D","properties":{"formattedCitation":"(Berztiss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3B1298">
        <w:fldChar w:fldCharType="separate"/>
      </w:r>
      <w:r w:rsidR="007353E1">
        <w:rPr>
          <w:noProof/>
        </w:rPr>
        <w:t>(Berztiss dan Ardis, 1988)</w:t>
      </w:r>
      <w:r w:rsidR="003B1298">
        <w:fldChar w:fldCharType="end"/>
      </w:r>
      <w:r w:rsidR="003B1298">
        <w:t xml:space="preserve">, </w:t>
      </w:r>
      <w:r w:rsidRPr="009238FD">
        <w:rPr>
          <w:szCs w:val="24"/>
        </w:rPr>
        <w:t>adalah teknik matematis yang digunakan untuk verifikasi perangkat lunak</w:t>
      </w:r>
      <w:r w:rsidR="000641D1">
        <w:rPr>
          <w:szCs w:val="24"/>
        </w:rPr>
        <w:t xml:space="preserve"> </w:t>
      </w:r>
      <w:r w:rsidR="000641D1">
        <w:fldChar w:fldCharType="begin"/>
      </w:r>
      <w:r w:rsidR="007353E1">
        <w:instrText xml:space="preserve"> ADDIN ZOTERO_ITEM CSL_CITATION {"citationID":"olLQb4p4","properties":{"formattedCitation":"(Harrison, 2008)","plainCitation":"(Harrison, 2008)","noteIndex":0},"citationItems":[{"id":70,"uris":["http://zotero.org/users/3473210/items/NGUQZ37W"],"uri":["http://zotero.org/users/3473210/items/NGUQZ37W"],"itemData":{"id":70,"type":"book","title":"Formal Proof—Theory and Practice","publisher":"American Mathematical Society","volume":"55","author":[{"family":"Harrison","given":"John"}],"issued":{"date-parts":[["2008"]]}}}],"schema":"https://github.com/citation-style-language/schema/raw/master/csl-citation.json"} </w:instrText>
      </w:r>
      <w:r w:rsidR="000641D1">
        <w:fldChar w:fldCharType="separate"/>
      </w:r>
      <w:r w:rsidR="007353E1">
        <w:rPr>
          <w:noProof/>
        </w:rPr>
        <w:t>(Harrison, 2008)</w:t>
      </w:r>
      <w:r w:rsidR="000641D1">
        <w:fldChar w:fldCharType="end"/>
      </w:r>
      <w:r w:rsidRPr="009238FD">
        <w:rPr>
          <w:szCs w:val="24"/>
        </w:rPr>
        <w:t xml:space="preserve">. Ide utamanya adalah untuk memformalisasi properti dari perangkat lunak kemudian membuktikan </w:t>
      </w:r>
      <w:r w:rsidRPr="009238FD">
        <w:rPr>
          <w:szCs w:val="24"/>
        </w:rPr>
        <w:lastRenderedPageBreak/>
        <w:t xml:space="preserve">validitasnya dengan menggunakan </w:t>
      </w:r>
      <w:r w:rsidRPr="009238FD">
        <w:rPr>
          <w:i/>
          <w:szCs w:val="24"/>
        </w:rPr>
        <w:t>rules</w:t>
      </w:r>
      <w:r w:rsidRPr="009238FD">
        <w:rPr>
          <w:szCs w:val="24"/>
        </w:rPr>
        <w:t xml:space="preserve"> dan </w:t>
      </w:r>
      <w:r w:rsidRPr="009238FD">
        <w:rPr>
          <w:i/>
          <w:szCs w:val="24"/>
        </w:rPr>
        <w:t>axioms</w:t>
      </w:r>
      <w:r w:rsidRPr="009238FD">
        <w:rPr>
          <w:szCs w:val="24"/>
        </w:rPr>
        <w:t xml:space="preserve">. </w:t>
      </w:r>
      <w:r w:rsidR="004305A0" w:rsidRPr="009C4E10">
        <w:t xml:space="preserve">Verifikasi formal adalah tindakan untuk membuktikan kebenaran suatu sistem berkenaan dengan spesifikasi atau properti formal tertentu </w:t>
      </w:r>
      <w:sdt>
        <w:sdtPr>
          <w:rPr>
            <w:color w:val="353535"/>
          </w:rPr>
          <w:id w:val="-1302078902"/>
          <w:citation/>
        </w:sdtPr>
        <w:sdtContent>
          <w:r w:rsidR="004305A0" w:rsidRPr="009C4E10">
            <w:rPr>
              <w:color w:val="353535"/>
            </w:rPr>
            <w:fldChar w:fldCharType="begin"/>
          </w:r>
          <w:r w:rsidR="004305A0" w:rsidRPr="009C4E10">
            <w:rPr>
              <w:color w:val="353535"/>
            </w:rPr>
            <w:instrText xml:space="preserve"> CITATION YKu96 \l 1033 </w:instrText>
          </w:r>
          <w:r w:rsidR="004305A0" w:rsidRPr="009C4E10">
            <w:rPr>
              <w:color w:val="353535"/>
            </w:rPr>
            <w:fldChar w:fldCharType="separate"/>
          </w:r>
          <w:r w:rsidR="004305A0" w:rsidRPr="00584879">
            <w:rPr>
              <w:noProof/>
              <w:color w:val="353535"/>
            </w:rPr>
            <w:t>(Kukimoto, 1996)</w:t>
          </w:r>
          <w:r w:rsidR="004305A0" w:rsidRPr="009C4E10">
            <w:rPr>
              <w:color w:val="353535"/>
            </w:rPr>
            <w:fldChar w:fldCharType="end"/>
          </w:r>
        </w:sdtContent>
      </w:sdt>
      <w:r w:rsidR="004305A0">
        <w:t>.</w:t>
      </w:r>
      <w:r w:rsidRPr="009238FD">
        <w:rPr>
          <w:szCs w:val="24"/>
        </w:rPr>
        <w:t xml:space="preserve"> Ada beberapa logic yang pernah digunakan dalam literatur, yaitu </w:t>
      </w:r>
      <w:r w:rsidRPr="009238FD">
        <w:rPr>
          <w:i/>
          <w:szCs w:val="24"/>
        </w:rPr>
        <w:t>propositional logic</w:t>
      </w:r>
      <w:r w:rsidRPr="009238FD">
        <w:rPr>
          <w:szCs w:val="24"/>
        </w:rPr>
        <w:t xml:space="preserve">, </w:t>
      </w:r>
      <w:r w:rsidRPr="009238FD">
        <w:rPr>
          <w:i/>
          <w:szCs w:val="24"/>
        </w:rPr>
        <w:t>first-order predicate logic</w:t>
      </w:r>
      <w:r w:rsidRPr="009238FD">
        <w:rPr>
          <w:szCs w:val="24"/>
        </w:rPr>
        <w:t xml:space="preserve">, </w:t>
      </w:r>
      <w:r w:rsidRPr="009238FD">
        <w:rPr>
          <w:i/>
          <w:szCs w:val="24"/>
        </w:rPr>
        <w:t>high-order predicate logic</w:t>
      </w:r>
      <w:r>
        <w:rPr>
          <w:szCs w:val="24"/>
        </w:rPr>
        <w:t>,</w:t>
      </w:r>
      <w:r w:rsidRPr="009238FD">
        <w:rPr>
          <w:szCs w:val="24"/>
        </w:rPr>
        <w:t xml:space="preserve"> </w:t>
      </w:r>
      <w:r w:rsidRPr="009238FD">
        <w:rPr>
          <w:i/>
          <w:szCs w:val="24"/>
        </w:rPr>
        <w:t>Hoare logic</w:t>
      </w:r>
      <w:r>
        <w:rPr>
          <w:szCs w:val="24"/>
        </w:rPr>
        <w:t xml:space="preserve"> </w:t>
      </w:r>
      <w:r w:rsidR="000E2A38">
        <w:fldChar w:fldCharType="begin"/>
      </w:r>
      <w:r w:rsidR="007353E1">
        <w:instrText xml:space="preserve"> ADDIN ZOTERO_ITEM CSL_CITATION {"citationID":"jsQyck2u","properties":{"formattedCitation":"(Liu,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0E2A38">
        <w:fldChar w:fldCharType="separate"/>
      </w:r>
      <w:r w:rsidR="007353E1">
        <w:rPr>
          <w:noProof/>
        </w:rPr>
        <w:t>(Liu, 2016)</w:t>
      </w:r>
      <w:r w:rsidR="000E2A38">
        <w:fldChar w:fldCharType="end"/>
      </w:r>
      <w:r w:rsidRPr="009238FD">
        <w:rPr>
          <w:szCs w:val="24"/>
        </w:rPr>
        <w:t xml:space="preserve">. Setiap logic punya kegunaan yang berbeda-beda. Kebanyakan sistem program menggunakan </w:t>
      </w:r>
      <w:r w:rsidRPr="009238FD">
        <w:rPr>
          <w:i/>
          <w:szCs w:val="24"/>
        </w:rPr>
        <w:t>first-order logic</w:t>
      </w:r>
      <w:r w:rsidR="000E2A38">
        <w:rPr>
          <w:szCs w:val="24"/>
        </w:rPr>
        <w:t xml:space="preserve"> </w:t>
      </w:r>
      <w:r w:rsidR="000E2A38">
        <w:fldChar w:fldCharType="begin"/>
      </w:r>
      <w:r w:rsidR="007353E1">
        <w:instrText xml:space="preserve"> ADDIN ZOTERO_ITEM CSL_CITATION {"citationID":"Dv3quX2C","properties":{"formattedCitation":"(Liu,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0E2A38">
        <w:fldChar w:fldCharType="separate"/>
      </w:r>
      <w:r w:rsidR="007353E1">
        <w:rPr>
          <w:noProof/>
        </w:rPr>
        <w:t>(Liu, 2016)</w:t>
      </w:r>
      <w:r w:rsidR="000E2A38">
        <w:fldChar w:fldCharType="end"/>
      </w:r>
      <w:r w:rsidRPr="009238FD">
        <w:rPr>
          <w:szCs w:val="24"/>
        </w:rPr>
        <w:t xml:space="preserve">. </w:t>
      </w:r>
    </w:p>
    <w:p w14:paraId="703B8EEC" w14:textId="37E6F67C" w:rsidR="00D74264" w:rsidRDefault="00D74264" w:rsidP="00F00B90">
      <w:pPr>
        <w:pStyle w:val="ListParagraph"/>
        <w:ind w:firstLine="0"/>
        <w:rPr>
          <w:szCs w:val="24"/>
        </w:rPr>
      </w:pPr>
    </w:p>
    <w:p w14:paraId="328ACB8A" w14:textId="2D14E57D" w:rsidR="00D74264" w:rsidRDefault="002407E0" w:rsidP="00F00B90">
      <w:pPr>
        <w:pStyle w:val="ListParagraph"/>
        <w:ind w:firstLine="0"/>
        <w:rPr>
          <w:szCs w:val="24"/>
        </w:rPr>
      </w:pPr>
      <w:r>
        <w:rPr>
          <w:szCs w:val="24"/>
        </w:rPr>
        <w:t xml:space="preserve">Teknik </w:t>
      </w:r>
      <w:r w:rsidRPr="00BB5099">
        <w:rPr>
          <w:i/>
          <w:szCs w:val="24"/>
        </w:rPr>
        <w:t>proof of correctness</w:t>
      </w:r>
      <w:r>
        <w:rPr>
          <w:szCs w:val="24"/>
        </w:rPr>
        <w:t xml:space="preserve"> umumnya disajikan dalam konteks memverifikasi implementasi terhadap spesifikasi.</w:t>
      </w:r>
      <w:r w:rsidR="004B6CD1">
        <w:rPr>
          <w:szCs w:val="24"/>
        </w:rPr>
        <w:t xml:space="preserve"> Teknik ini juga dapat diaplikasikan </w:t>
      </w:r>
      <w:r w:rsidR="007858E9">
        <w:rPr>
          <w:szCs w:val="24"/>
        </w:rPr>
        <w:t>untuk memverifikasikan produk lain, selama produk tersebut memiliki spesifikasi formal</w:t>
      </w:r>
      <w:r w:rsidR="00806464">
        <w:rPr>
          <w:noProof/>
        </w:rPr>
        <w:t xml:space="preserve"> </w:t>
      </w:r>
      <w:r w:rsidR="00806464">
        <w:fldChar w:fldCharType="begin"/>
      </w:r>
      <w:r w:rsidR="007353E1">
        <w:instrText xml:space="preserve"> ADDIN ZOTERO_ITEM CSL_CITATION {"citationID":"HhVEikKc","properties":{"formattedCitation":"(Berztiss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806464">
        <w:fldChar w:fldCharType="separate"/>
      </w:r>
      <w:r w:rsidR="007353E1">
        <w:rPr>
          <w:noProof/>
        </w:rPr>
        <w:t>(Berztiss dan Ardis, 1988)</w:t>
      </w:r>
      <w:r w:rsidR="00806464">
        <w:fldChar w:fldCharType="end"/>
      </w:r>
      <w:r w:rsidR="006947E8">
        <w:t>.</w:t>
      </w:r>
    </w:p>
    <w:p w14:paraId="29B36872" w14:textId="77777777" w:rsidR="008278CC" w:rsidRDefault="008278CC" w:rsidP="00F00B90">
      <w:pPr>
        <w:pStyle w:val="ListParagraph"/>
        <w:ind w:firstLine="0"/>
        <w:rPr>
          <w:szCs w:val="24"/>
        </w:rPr>
      </w:pPr>
    </w:p>
    <w:p w14:paraId="16055C18" w14:textId="0905D0EB" w:rsidR="00445CD7" w:rsidRPr="00445CD7" w:rsidRDefault="00A503AE" w:rsidP="00445CD7">
      <w:pPr>
        <w:pStyle w:val="ListParagraph"/>
        <w:ind w:firstLine="0"/>
        <w:rPr>
          <w:szCs w:val="24"/>
        </w:rPr>
      </w:pPr>
      <w:r w:rsidRPr="00DD76E3">
        <w:rPr>
          <w:szCs w:val="24"/>
        </w:rPr>
        <w:t xml:space="preserve">Kekuatan dari </w:t>
      </w:r>
      <w:r w:rsidRPr="00DD76E3">
        <w:rPr>
          <w:i/>
          <w:szCs w:val="24"/>
        </w:rPr>
        <w:t>formal proof</w:t>
      </w:r>
      <w:r w:rsidRPr="00DD76E3">
        <w:rPr>
          <w:szCs w:val="24"/>
        </w:rPr>
        <w:t xml:space="preserve"> adalah kemampuannya untuk mendemonstrasikan bahwa properti akan berlaku dalam kondisi-kondisi yang ditentukan, sehingga sangat baik untuk digunakan dalam penjaminan </w:t>
      </w:r>
      <w:r w:rsidRPr="00DD76E3">
        <w:rPr>
          <w:i/>
          <w:szCs w:val="24"/>
        </w:rPr>
        <w:t>correctness</w:t>
      </w:r>
      <w:r w:rsidRPr="00DD76E3">
        <w:rPr>
          <w:szCs w:val="24"/>
        </w:rPr>
        <w:t xml:space="preserve"> dari perangkat lunak dengan </w:t>
      </w:r>
      <w:r w:rsidRPr="00DD76E3">
        <w:rPr>
          <w:i/>
          <w:szCs w:val="24"/>
        </w:rPr>
        <w:t>requirement</w:t>
      </w:r>
      <w:r w:rsidRPr="00DD76E3">
        <w:rPr>
          <w:szCs w:val="24"/>
        </w:rPr>
        <w:t xml:space="preserve"> yang didefinisikan dengan baik</w:t>
      </w:r>
      <w:r w:rsidRPr="00CE455E">
        <w:rPr>
          <w:szCs w:val="24"/>
        </w:rPr>
        <w:t xml:space="preserve"> </w:t>
      </w:r>
      <w:r w:rsidR="008278CC">
        <w:fldChar w:fldCharType="begin"/>
      </w:r>
      <w:r w:rsidR="007353E1">
        <w:instrText xml:space="preserve"> ADDIN ZOTERO_ITEM CSL_CITATION {"citationID":"LnHkNRqO","properties":{"formattedCitation":"(Liu,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8278CC">
        <w:fldChar w:fldCharType="separate"/>
      </w:r>
      <w:r w:rsidR="007353E1">
        <w:rPr>
          <w:noProof/>
        </w:rPr>
        <w:t>(Liu, 2016)</w:t>
      </w:r>
      <w:r w:rsidR="008278CC">
        <w:fldChar w:fldCharType="end"/>
      </w:r>
      <w:r w:rsidR="008278CC">
        <w:t>.</w:t>
      </w:r>
      <w:r w:rsidRPr="00DD76E3">
        <w:rPr>
          <w:szCs w:val="24"/>
        </w:rPr>
        <w:t xml:space="preserve"> Namun, ada keterbatasan pada pengaplikasian </w:t>
      </w:r>
      <w:r w:rsidRPr="00DD76E3">
        <w:rPr>
          <w:i/>
          <w:szCs w:val="24"/>
        </w:rPr>
        <w:t>formal proof</w:t>
      </w:r>
      <w:r w:rsidRPr="00DD76E3">
        <w:rPr>
          <w:szCs w:val="24"/>
        </w:rPr>
        <w:t xml:space="preserve"> pada software development, yaitu</w:t>
      </w:r>
      <w:r w:rsidR="008278CC">
        <w:rPr>
          <w:szCs w:val="24"/>
        </w:rPr>
        <w:t xml:space="preserve"> </w:t>
      </w:r>
      <w:r w:rsidR="008278CC">
        <w:fldChar w:fldCharType="begin"/>
      </w:r>
      <w:r w:rsidR="007353E1">
        <w:instrText xml:space="preserve"> ADDIN ZOTERO_ITEM CSL_CITATION {"citationID":"EAaNeKam","properties":{"formattedCitation":"(Liu,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8278CC">
        <w:fldChar w:fldCharType="separate"/>
      </w:r>
      <w:r w:rsidR="007353E1">
        <w:rPr>
          <w:noProof/>
        </w:rPr>
        <w:t>(Liu, 2016)</w:t>
      </w:r>
      <w:r w:rsidR="008278CC">
        <w:fldChar w:fldCharType="end"/>
      </w:r>
      <w:r w:rsidRPr="00DD76E3">
        <w:rPr>
          <w:szCs w:val="24"/>
        </w:rPr>
        <w:t>:</w:t>
      </w:r>
    </w:p>
    <w:p w14:paraId="23B93DA2" w14:textId="77777777" w:rsidR="00A503AE" w:rsidRDefault="00A503AE" w:rsidP="002F5EA3">
      <w:pPr>
        <w:pStyle w:val="ListParagraph"/>
        <w:numPr>
          <w:ilvl w:val="0"/>
          <w:numId w:val="13"/>
        </w:numPr>
        <w:spacing w:before="120"/>
        <w:rPr>
          <w:szCs w:val="24"/>
        </w:rPr>
      </w:pPr>
      <w:r w:rsidRPr="009238FD">
        <w:rPr>
          <w:szCs w:val="24"/>
        </w:rPr>
        <w:t>Kompleksitas dari proses pembuktian (</w:t>
      </w:r>
      <w:r w:rsidRPr="009238FD">
        <w:rPr>
          <w:i/>
          <w:szCs w:val="24"/>
        </w:rPr>
        <w:t>proof process</w:t>
      </w:r>
      <w:r w:rsidRPr="009238FD">
        <w:rPr>
          <w:szCs w:val="24"/>
        </w:rPr>
        <w:t>)</w:t>
      </w:r>
    </w:p>
    <w:p w14:paraId="147E4832" w14:textId="77777777" w:rsidR="00A503AE" w:rsidRDefault="00A503AE" w:rsidP="002F5EA3">
      <w:pPr>
        <w:pStyle w:val="ListParagraph"/>
        <w:numPr>
          <w:ilvl w:val="0"/>
          <w:numId w:val="13"/>
        </w:numPr>
        <w:spacing w:before="120"/>
        <w:rPr>
          <w:szCs w:val="24"/>
        </w:rPr>
      </w:pPr>
      <w:r w:rsidRPr="009238FD">
        <w:rPr>
          <w:szCs w:val="24"/>
        </w:rPr>
        <w:t>Tidak memungkinkan untuk menangani fungsi logika dengan definisi matematis yang minim</w:t>
      </w:r>
    </w:p>
    <w:p w14:paraId="4BA45F8F" w14:textId="77777777" w:rsidR="00A503AE" w:rsidRPr="009238FD" w:rsidRDefault="00A503AE" w:rsidP="002F5EA3">
      <w:pPr>
        <w:pStyle w:val="ListParagraph"/>
        <w:numPr>
          <w:ilvl w:val="0"/>
          <w:numId w:val="13"/>
        </w:numPr>
        <w:spacing w:before="120"/>
        <w:rPr>
          <w:szCs w:val="24"/>
        </w:rPr>
      </w:pPr>
      <w:r w:rsidRPr="009238FD">
        <w:rPr>
          <w:szCs w:val="24"/>
        </w:rPr>
        <w:t>Hanya ada sedikit praktisi yang punya kemampuan untuk melakukan formal proof</w:t>
      </w:r>
    </w:p>
    <w:p w14:paraId="1147FAE7" w14:textId="0F7C382F" w:rsidR="00445CD7" w:rsidRDefault="00A503AE" w:rsidP="002F5EA3">
      <w:pPr>
        <w:pStyle w:val="ListParagraph"/>
        <w:numPr>
          <w:ilvl w:val="0"/>
          <w:numId w:val="13"/>
        </w:numPr>
        <w:spacing w:before="120"/>
        <w:ind w:hanging="420"/>
        <w:rPr>
          <w:szCs w:val="24"/>
        </w:rPr>
      </w:pPr>
      <w:r w:rsidRPr="00DD76E3">
        <w:rPr>
          <w:szCs w:val="24"/>
        </w:rPr>
        <w:t xml:space="preserve">Umumnya membutuhkan biaya besar, sehingga tidak mampu menjamin </w:t>
      </w:r>
      <w:r w:rsidRPr="00DD76E3">
        <w:rPr>
          <w:i/>
          <w:szCs w:val="24"/>
        </w:rPr>
        <w:t>cost-effective benefit</w:t>
      </w:r>
      <w:r w:rsidRPr="00DD76E3">
        <w:rPr>
          <w:szCs w:val="24"/>
        </w:rPr>
        <w:t xml:space="preserve"> pada </w:t>
      </w:r>
      <w:r w:rsidRPr="00DD76E3">
        <w:rPr>
          <w:i/>
          <w:szCs w:val="24"/>
        </w:rPr>
        <w:t>software verification</w:t>
      </w:r>
      <w:r w:rsidRPr="00DD76E3">
        <w:rPr>
          <w:szCs w:val="24"/>
        </w:rPr>
        <w:t xml:space="preserve">  </w:t>
      </w:r>
    </w:p>
    <w:p w14:paraId="2B841640" w14:textId="77777777" w:rsidR="00CF1EB0" w:rsidRDefault="00CF1EB0" w:rsidP="00CF1EB0">
      <w:pPr>
        <w:pStyle w:val="ListParagraph"/>
        <w:spacing w:before="120"/>
        <w:ind w:left="1080" w:firstLine="0"/>
        <w:rPr>
          <w:szCs w:val="24"/>
        </w:rPr>
      </w:pPr>
    </w:p>
    <w:p w14:paraId="6EB729CA" w14:textId="1CF35224" w:rsidR="00450A0D" w:rsidRDefault="00450A0D" w:rsidP="00450A0D">
      <w:pPr>
        <w:spacing w:line="360" w:lineRule="auto"/>
        <w:ind w:left="660"/>
        <w:jc w:val="both"/>
      </w:pPr>
      <w:r w:rsidRPr="00450A0D">
        <w:t xml:space="preserve">Berdasarkan </w:t>
      </w:r>
      <w:sdt>
        <w:sdtPr>
          <w:rPr>
            <w:color w:val="353535"/>
          </w:rPr>
          <w:id w:val="1830551035"/>
          <w:citation/>
        </w:sdtPr>
        <w:sdtContent>
          <w:r w:rsidRPr="00450A0D">
            <w:rPr>
              <w:color w:val="353535"/>
            </w:rPr>
            <w:fldChar w:fldCharType="begin"/>
          </w:r>
          <w:r w:rsidRPr="00450A0D">
            <w:rPr>
              <w:color w:val="353535"/>
            </w:rPr>
            <w:instrText xml:space="preserve"> CITATION YKu96 \l 1033 </w:instrText>
          </w:r>
          <w:r w:rsidRPr="00450A0D">
            <w:rPr>
              <w:color w:val="353535"/>
            </w:rPr>
            <w:fldChar w:fldCharType="separate"/>
          </w:r>
          <w:r w:rsidRPr="00450A0D">
            <w:rPr>
              <w:noProof/>
              <w:color w:val="353535"/>
            </w:rPr>
            <w:t>(Kukimoto, 1996)</w:t>
          </w:r>
          <w:r w:rsidRPr="00450A0D">
            <w:rPr>
              <w:color w:val="353535"/>
            </w:rPr>
            <w:fldChar w:fldCharType="end"/>
          </w:r>
        </w:sdtContent>
      </w:sdt>
      <w:r w:rsidRPr="00450A0D">
        <w:t xml:space="preserve">, fase perancangan adalah tahap kritis dalam pengembangan sebuah produk perangkat lunak. Rancangan sistem yang salah atau tidak konsisten akan mengakibatkan waktu yang dibutuhkan untuk tahap perancangan bertambah untuk mengakomodasi perubahan dan </w:t>
      </w:r>
      <w:r w:rsidRPr="00450A0D">
        <w:lastRenderedPageBreak/>
        <w:t xml:space="preserve">perbaikan rancangan. Maka dari itu, sangat penting untuk melakukan eksplorasi dari desain sedini mungkin </w:t>
      </w:r>
      <w:sdt>
        <w:sdtPr>
          <w:rPr>
            <w:color w:val="353535"/>
          </w:rPr>
          <w:id w:val="-13466004"/>
          <w:citation/>
        </w:sdtPr>
        <w:sdtContent>
          <w:r w:rsidRPr="00450A0D">
            <w:rPr>
              <w:color w:val="353535"/>
            </w:rPr>
            <w:fldChar w:fldCharType="begin"/>
          </w:r>
          <w:r w:rsidRPr="00450A0D">
            <w:rPr>
              <w:color w:val="353535"/>
            </w:rPr>
            <w:instrText xml:space="preserve"> CITATION YKu96 \l 1033 </w:instrText>
          </w:r>
          <w:r w:rsidRPr="00450A0D">
            <w:rPr>
              <w:color w:val="353535"/>
            </w:rPr>
            <w:fldChar w:fldCharType="separate"/>
          </w:r>
          <w:r w:rsidRPr="00450A0D">
            <w:rPr>
              <w:noProof/>
              <w:color w:val="353535"/>
            </w:rPr>
            <w:t>(Kukimoto, 1996)</w:t>
          </w:r>
          <w:r w:rsidRPr="00450A0D">
            <w:rPr>
              <w:color w:val="353535"/>
            </w:rPr>
            <w:fldChar w:fldCharType="end"/>
          </w:r>
        </w:sdtContent>
      </w:sdt>
      <w:r w:rsidRPr="00450A0D">
        <w:t xml:space="preserve">. </w:t>
      </w:r>
    </w:p>
    <w:p w14:paraId="3DA2F343" w14:textId="77777777" w:rsidR="0006409A" w:rsidRPr="00450A0D" w:rsidRDefault="0006409A" w:rsidP="00450A0D">
      <w:pPr>
        <w:spacing w:line="360" w:lineRule="auto"/>
        <w:ind w:left="660"/>
        <w:jc w:val="both"/>
      </w:pPr>
    </w:p>
    <w:p w14:paraId="72A0F651" w14:textId="046F0048" w:rsidR="00450A0D" w:rsidRPr="00450A0D" w:rsidRDefault="004F6138" w:rsidP="00450A0D">
      <w:pPr>
        <w:spacing w:line="360" w:lineRule="auto"/>
        <w:ind w:left="660"/>
        <w:jc w:val="both"/>
      </w:pPr>
      <w:r>
        <w:t>Menurut</w:t>
      </w:r>
      <w:r w:rsidR="00450A0D" w:rsidRPr="00450A0D">
        <w:t xml:space="preserve"> </w:t>
      </w:r>
      <w:sdt>
        <w:sdtPr>
          <w:id w:val="827333008"/>
          <w:citation/>
        </w:sdtPr>
        <w:sdtContent>
          <w:r w:rsidR="00450A0D" w:rsidRPr="00450A0D">
            <w:fldChar w:fldCharType="begin"/>
          </w:r>
          <w:r w:rsidR="00450A0D" w:rsidRPr="00450A0D">
            <w:instrText xml:space="preserve"> CITATION Liu16 \l 1033 </w:instrText>
          </w:r>
          <w:r w:rsidR="00450A0D" w:rsidRPr="00450A0D">
            <w:fldChar w:fldCharType="separate"/>
          </w:r>
          <w:r w:rsidR="00450A0D" w:rsidRPr="00450A0D">
            <w:rPr>
              <w:noProof/>
            </w:rPr>
            <w:t>(Liu, 2016)</w:t>
          </w:r>
          <w:r w:rsidR="00450A0D" w:rsidRPr="00450A0D">
            <w:fldChar w:fldCharType="end"/>
          </w:r>
        </w:sdtContent>
      </w:sdt>
      <w:r w:rsidR="00450A0D" w:rsidRPr="00450A0D">
        <w:t xml:space="preserve">, untuk dapat melakukan verifikasi formal sebuah rancangan, mula-mula rancangan harus diubah ke dalam format yang dapat diverifikasi. Rancangan dapat dipandang sebagai himpunan dari sistem yang saling berinteraksi. Pada setiap sistem interaksi, ada sejumlah </w:t>
      </w:r>
      <w:r w:rsidR="00450A0D" w:rsidRPr="00450A0D">
        <w:rPr>
          <w:i/>
        </w:rPr>
        <w:t>finite states</w:t>
      </w:r>
      <w:r w:rsidR="00450A0D" w:rsidRPr="00450A0D">
        <w:t xml:space="preserve">. </w:t>
      </w:r>
      <w:r w:rsidR="00450A0D" w:rsidRPr="00450A0D">
        <w:rPr>
          <w:i/>
        </w:rPr>
        <w:t>States</w:t>
      </w:r>
      <w:r w:rsidR="00450A0D" w:rsidRPr="00450A0D">
        <w:t xml:space="preserve"> dan transisi antar </w:t>
      </w:r>
      <w:r w:rsidR="00450A0D" w:rsidRPr="00450A0D">
        <w:rPr>
          <w:i/>
        </w:rPr>
        <w:t>states</w:t>
      </w:r>
      <w:r w:rsidR="00450A0D" w:rsidRPr="00450A0D">
        <w:t xml:space="preserve"> akan membentuk akan </w:t>
      </w:r>
      <w:r w:rsidR="00450A0D" w:rsidRPr="00450A0D">
        <w:rPr>
          <w:i/>
        </w:rPr>
        <w:t>Finite State Machines</w:t>
      </w:r>
      <w:r w:rsidR="00450A0D" w:rsidRPr="00450A0D">
        <w:t xml:space="preserve"> (FSMs). Keseluruhan sistem dapat dipandang sebagai sebuah FSMs, yang diperoleh dengan menyusun FSMs yang berkaitan. Dengan demikian, langkah utama yang dilakukan pada verifikasi formal adalah menghasilkan deskripsi lengkap sistem dalam format FSM yang dapat diverifikasi. Setelah itu, dilakukan verifikasi model terhadap setiap formula yang mewakili properti.</w:t>
      </w:r>
    </w:p>
    <w:p w14:paraId="3FBD64F4" w14:textId="03B66D2C" w:rsidR="00445CD7" w:rsidRPr="00980D23" w:rsidRDefault="00445CD7" w:rsidP="00980D23">
      <w:pPr>
        <w:spacing w:before="120"/>
      </w:pPr>
    </w:p>
    <w:p w14:paraId="2D23B001" w14:textId="66E2B65D" w:rsidR="00A503AE" w:rsidRPr="00E8560B" w:rsidRDefault="00E52C25" w:rsidP="002F5EA3">
      <w:pPr>
        <w:pStyle w:val="ListParagraph"/>
        <w:numPr>
          <w:ilvl w:val="0"/>
          <w:numId w:val="14"/>
        </w:numPr>
        <w:spacing w:before="120"/>
        <w:rPr>
          <w:i/>
          <w:szCs w:val="24"/>
        </w:rPr>
      </w:pPr>
      <w:r>
        <w:rPr>
          <w:szCs w:val="24"/>
        </w:rPr>
        <w:t xml:space="preserve">Verifikasi Formal : </w:t>
      </w:r>
      <w:r w:rsidR="00A503AE" w:rsidRPr="00E8560B">
        <w:rPr>
          <w:i/>
          <w:szCs w:val="24"/>
        </w:rPr>
        <w:t>Model Checking</w:t>
      </w:r>
    </w:p>
    <w:p w14:paraId="33300CF8" w14:textId="3E25FF9B" w:rsidR="0060757D" w:rsidRDefault="00035324" w:rsidP="002462F2">
      <w:pPr>
        <w:spacing w:line="360" w:lineRule="auto"/>
        <w:ind w:left="709"/>
        <w:jc w:val="both"/>
      </w:pPr>
      <w:r w:rsidRPr="00506B28">
        <w:t xml:space="preserve">Salah satu metode untuk melakukan verifikasi formal adalah </w:t>
      </w:r>
      <w:r w:rsidRPr="00270431">
        <w:rPr>
          <w:i/>
        </w:rPr>
        <w:t>model checking</w:t>
      </w:r>
      <w:r w:rsidR="00327E8F">
        <w:rPr>
          <w:color w:val="353535"/>
        </w:rPr>
        <w:t xml:space="preserve"> </w:t>
      </w:r>
      <w:r w:rsidR="00327E8F">
        <w:rPr>
          <w:color w:val="353535"/>
        </w:rPr>
        <w:fldChar w:fldCharType="begin"/>
      </w:r>
      <w:r w:rsidR="007353E1">
        <w:rPr>
          <w:color w:val="353535"/>
        </w:rPr>
        <w:instrText xml:space="preserve"> ADDIN ZOTERO_ITEM CSL_CITATION {"citationID":"sQL5AcXy","properties":{"formattedCitation":"(Kukimoto, 1996)","plainCitation":"(Kukimoto, 1996)","noteIndex":0},"citationItems":[{"id":71,"uris":["http://zotero.org/users/3473210/items/5I2NFVJS"],"uri":["http://zotero.org/users/3473210/items/5I2NFVJS"],"itemData":{"id":71,"type":"webpage","title":"Introduction to Formal Verification","URL":"https://embedded.eecs.berkeley.edu/research/vis/doc/VisUser/vis_user/node4.html","author":[{"family":"Kukimoto","given":"Yuji"}],"issued":{"date-parts":[["1996",2,6]]},"accessed":{"date-parts":[["2018",2,27]]}}}],"schema":"https://github.com/citation-style-language/schema/raw/master/csl-citation.json"} </w:instrText>
      </w:r>
      <w:r w:rsidR="00327E8F">
        <w:rPr>
          <w:color w:val="353535"/>
        </w:rPr>
        <w:fldChar w:fldCharType="separate"/>
      </w:r>
      <w:r w:rsidR="007353E1">
        <w:rPr>
          <w:noProof/>
          <w:color w:val="353535"/>
        </w:rPr>
        <w:t>(Kukimoto, 1996)</w:t>
      </w:r>
      <w:r w:rsidR="00327E8F">
        <w:rPr>
          <w:color w:val="353535"/>
        </w:rPr>
        <w:fldChar w:fldCharType="end"/>
      </w:r>
      <w:r w:rsidRPr="00506B28">
        <w:t>.</w:t>
      </w:r>
      <w:r>
        <w:t xml:space="preserve"> </w:t>
      </w:r>
      <w:r w:rsidR="00A503AE" w:rsidRPr="00E8560B">
        <w:rPr>
          <w:i/>
        </w:rPr>
        <w:t>Model checking</w:t>
      </w:r>
      <w:r w:rsidR="00A503AE" w:rsidRPr="00034036">
        <w:t xml:space="preserve"> adalah teknik yang mampu secara otomatis memverifikasi apakah model pada finite automata memenuhi properti yang diekspresikan dalam </w:t>
      </w:r>
      <w:r w:rsidR="00A503AE" w:rsidRPr="00034036">
        <w:rPr>
          <w:i/>
        </w:rPr>
        <w:t>temporal logic</w:t>
      </w:r>
      <w:r w:rsidR="007A7540">
        <w:t xml:space="preserve"> </w:t>
      </w:r>
      <w:r w:rsidR="007A7540">
        <w:fldChar w:fldCharType="begin"/>
      </w:r>
      <w:r w:rsidR="007353E1">
        <w:instrText xml:space="preserve"> ADDIN ZOTERO_ITEM CSL_CITATION {"citationID":"l6ThMbqx","properties":{"formattedCitation":"(Liu,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7A7540">
        <w:fldChar w:fldCharType="separate"/>
      </w:r>
      <w:r w:rsidR="007353E1">
        <w:rPr>
          <w:noProof/>
        </w:rPr>
        <w:t>(Liu, 2016)</w:t>
      </w:r>
      <w:r w:rsidR="007A7540">
        <w:fldChar w:fldCharType="end"/>
      </w:r>
      <w:r w:rsidR="00A503AE" w:rsidRPr="00034036">
        <w:t xml:space="preserve">. </w:t>
      </w:r>
      <w:r w:rsidR="0060757D" w:rsidRPr="00506B28">
        <w:t xml:space="preserve">Pada </w:t>
      </w:r>
      <w:r w:rsidR="0060757D" w:rsidRPr="00993728">
        <w:rPr>
          <w:i/>
        </w:rPr>
        <w:t>model checking</w:t>
      </w:r>
      <w:r w:rsidR="0060757D" w:rsidRPr="00506B28">
        <w:t xml:space="preserve"> dengan </w:t>
      </w:r>
      <w:r w:rsidR="0060757D" w:rsidRPr="00993728">
        <w:rPr>
          <w:i/>
        </w:rPr>
        <w:t>temporal logic</w:t>
      </w:r>
      <w:r w:rsidR="0060757D" w:rsidRPr="00506B28">
        <w:t xml:space="preserve">, sebuah </w:t>
      </w:r>
      <w:r w:rsidR="0060757D" w:rsidRPr="00993728">
        <w:rPr>
          <w:i/>
        </w:rPr>
        <w:t>finite state system</w:t>
      </w:r>
      <w:r w:rsidR="0060757D" w:rsidRPr="00506B28">
        <w:t xml:space="preserve"> direpresentasikan dalam buah graf transisi berlabel, dimana label dari </w:t>
      </w:r>
      <w:r w:rsidR="0060757D" w:rsidRPr="00506B28">
        <w:rPr>
          <w:i/>
        </w:rPr>
        <w:t>state</w:t>
      </w:r>
      <w:r w:rsidR="0060757D" w:rsidRPr="00506B28">
        <w:t xml:space="preserve"> adalah nilai dari proposisi </w:t>
      </w:r>
      <w:r w:rsidR="0060757D" w:rsidRPr="00993728">
        <w:rPr>
          <w:i/>
        </w:rPr>
        <w:t>atomic</w:t>
      </w:r>
      <w:r w:rsidR="0060757D" w:rsidRPr="00506B28">
        <w:t xml:space="preserve"> pada label tersebut</w:t>
      </w:r>
      <w:r w:rsidR="00E247CA">
        <w:rPr>
          <w:color w:val="353535"/>
        </w:rPr>
        <w:t xml:space="preserve"> </w:t>
      </w:r>
      <w:r w:rsidR="00E247CA">
        <w:rPr>
          <w:color w:val="353535"/>
        </w:rPr>
        <w:fldChar w:fldCharType="begin"/>
      </w:r>
      <w:r w:rsidR="007353E1">
        <w:rPr>
          <w:color w:val="353535"/>
        </w:rPr>
        <w:instrText xml:space="preserve"> ADDIN ZOTERO_ITEM CSL_CITATION {"citationID":"LIYpfPZ3","properties":{"formattedCitation":"(Kukimoto, 1996)","plainCitation":"(Kukimoto, 1996)","noteIndex":0},"citationItems":[{"id":71,"uris":["http://zotero.org/users/3473210/items/5I2NFVJS"],"uri":["http://zotero.org/users/3473210/items/5I2NFVJS"],"itemData":{"id":71,"type":"webpage","title":"Introduction to Formal Verification","URL":"https://embedded.eecs.berkeley.edu/research/vis/doc/VisUser/vis_user/node4.html","author":[{"family":"Kukimoto","given":"Yuji"}],"issued":{"date-parts":[["1996",2,6]]},"accessed":{"date-parts":[["2018",2,27]]}}}],"schema":"https://github.com/citation-style-language/schema/raw/master/csl-citation.json"} </w:instrText>
      </w:r>
      <w:r w:rsidR="00E247CA">
        <w:rPr>
          <w:color w:val="353535"/>
        </w:rPr>
        <w:fldChar w:fldCharType="separate"/>
      </w:r>
      <w:r w:rsidR="007353E1">
        <w:rPr>
          <w:noProof/>
          <w:color w:val="353535"/>
        </w:rPr>
        <w:t>(Kukimoto, 1996)</w:t>
      </w:r>
      <w:r w:rsidR="00E247CA">
        <w:rPr>
          <w:color w:val="353535"/>
        </w:rPr>
        <w:fldChar w:fldCharType="end"/>
      </w:r>
      <w:r w:rsidR="0060757D" w:rsidRPr="00506B28">
        <w:t xml:space="preserve">. Properti dari sistem diekspresikan sebagai formula dalam </w:t>
      </w:r>
      <w:r w:rsidR="0060757D" w:rsidRPr="00506B28">
        <w:rPr>
          <w:i/>
        </w:rPr>
        <w:t>temporal logic</w:t>
      </w:r>
      <w:r w:rsidR="0060757D" w:rsidRPr="00506B28">
        <w:t xml:space="preserve"> yang mana transisi </w:t>
      </w:r>
      <w:r w:rsidR="0060757D" w:rsidRPr="00993728">
        <w:rPr>
          <w:i/>
        </w:rPr>
        <w:t>state</w:t>
      </w:r>
      <w:r w:rsidR="0060757D" w:rsidRPr="00506B28">
        <w:t xml:space="preserve"> dianggap sebagai sebuah model</w:t>
      </w:r>
      <w:r w:rsidR="00E247CA">
        <w:rPr>
          <w:color w:val="353535"/>
        </w:rPr>
        <w:t xml:space="preserve"> </w:t>
      </w:r>
      <w:r w:rsidR="00E247CA">
        <w:rPr>
          <w:color w:val="353535"/>
        </w:rPr>
        <w:fldChar w:fldCharType="begin"/>
      </w:r>
      <w:r w:rsidR="007353E1">
        <w:rPr>
          <w:color w:val="353535"/>
        </w:rPr>
        <w:instrText xml:space="preserve"> ADDIN ZOTERO_ITEM CSL_CITATION {"citationID":"NrzCbZnd","properties":{"formattedCitation":"(Kukimoto, 1996)","plainCitation":"(Kukimoto, 1996)","noteIndex":0},"citationItems":[{"id":71,"uris":["http://zotero.org/users/3473210/items/5I2NFVJS"],"uri":["http://zotero.org/users/3473210/items/5I2NFVJS"],"itemData":{"id":71,"type":"webpage","title":"Introduction to Formal Verification","URL":"https://embedded.eecs.berkeley.edu/research/vis/doc/VisUser/vis_user/node4.html","author":[{"family":"Kukimoto","given":"Yuji"}],"issued":{"date-parts":[["1996",2,6]]},"accessed":{"date-parts":[["2018",2,27]]}}}],"schema":"https://github.com/citation-style-language/schema/raw/master/csl-citation.json"} </w:instrText>
      </w:r>
      <w:r w:rsidR="00E247CA">
        <w:rPr>
          <w:color w:val="353535"/>
        </w:rPr>
        <w:fldChar w:fldCharType="separate"/>
      </w:r>
      <w:r w:rsidR="007353E1">
        <w:rPr>
          <w:noProof/>
          <w:color w:val="353535"/>
        </w:rPr>
        <w:t>(Kukimoto, 1996)</w:t>
      </w:r>
      <w:r w:rsidR="00E247CA">
        <w:rPr>
          <w:color w:val="353535"/>
        </w:rPr>
        <w:fldChar w:fldCharType="end"/>
      </w:r>
      <w:r w:rsidR="0060757D" w:rsidRPr="00506B28">
        <w:t xml:space="preserve">. </w:t>
      </w:r>
      <w:r w:rsidR="0060757D" w:rsidRPr="005E2E1D">
        <w:rPr>
          <w:i/>
        </w:rPr>
        <w:t>Model checking</w:t>
      </w:r>
      <w:r w:rsidR="0060757D" w:rsidRPr="00506B28">
        <w:t xml:space="preserve"> terdiri dari menelusuri graf transisi sistem untuk memverifikasi bahwa model memenuhi sebuah formula yang merepresentasikan properti atau spesifikasi sistem.</w:t>
      </w:r>
    </w:p>
    <w:p w14:paraId="18C2B53E" w14:textId="77777777" w:rsidR="00993728" w:rsidRPr="002462F2" w:rsidRDefault="00993728" w:rsidP="002462F2">
      <w:pPr>
        <w:spacing w:line="360" w:lineRule="auto"/>
        <w:ind w:left="709"/>
        <w:jc w:val="both"/>
      </w:pPr>
    </w:p>
    <w:p w14:paraId="0D6980C4" w14:textId="43854F2E" w:rsidR="00035324" w:rsidRPr="002462F2" w:rsidRDefault="00A503AE" w:rsidP="002462F2">
      <w:pPr>
        <w:pStyle w:val="ListParagraph"/>
        <w:ind w:firstLine="0"/>
        <w:rPr>
          <w:szCs w:val="24"/>
        </w:rPr>
      </w:pPr>
      <w:r w:rsidRPr="00034036">
        <w:rPr>
          <w:szCs w:val="24"/>
        </w:rPr>
        <w:t xml:space="preserve">Karena </w:t>
      </w:r>
      <w:r w:rsidRPr="0022486D">
        <w:rPr>
          <w:i/>
          <w:szCs w:val="24"/>
        </w:rPr>
        <w:t>finite automata</w:t>
      </w:r>
      <w:r w:rsidRPr="00034036">
        <w:rPr>
          <w:szCs w:val="24"/>
        </w:rPr>
        <w:t xml:space="preserve"> cocok untuk memodelkan </w:t>
      </w:r>
      <w:r w:rsidRPr="0022486D">
        <w:rPr>
          <w:i/>
          <w:szCs w:val="24"/>
        </w:rPr>
        <w:t>reactive system</w:t>
      </w:r>
      <w:r w:rsidRPr="00347D85">
        <w:rPr>
          <w:szCs w:val="24"/>
        </w:rPr>
        <w:t xml:space="preserve">, maka </w:t>
      </w:r>
      <w:r w:rsidRPr="004D0C83">
        <w:rPr>
          <w:i/>
          <w:szCs w:val="24"/>
        </w:rPr>
        <w:t>model checking</w:t>
      </w:r>
      <w:r w:rsidRPr="00347D85">
        <w:rPr>
          <w:szCs w:val="24"/>
        </w:rPr>
        <w:t xml:space="preserve"> awalnya diusulkan untuk </w:t>
      </w:r>
      <w:r w:rsidRPr="001928C5">
        <w:rPr>
          <w:i/>
          <w:szCs w:val="24"/>
        </w:rPr>
        <w:t>hardware verification</w:t>
      </w:r>
      <w:r w:rsidRPr="00347D85">
        <w:rPr>
          <w:szCs w:val="24"/>
        </w:rPr>
        <w:t xml:space="preserve">. </w:t>
      </w:r>
      <w:r w:rsidRPr="001928C5">
        <w:rPr>
          <w:i/>
          <w:szCs w:val="24"/>
        </w:rPr>
        <w:t>Model checking</w:t>
      </w:r>
      <w:r w:rsidRPr="00347D85">
        <w:rPr>
          <w:szCs w:val="24"/>
        </w:rPr>
        <w:t xml:space="preserve"> telah menunjukkan efektivitasnya dalam mendeteksi error di </w:t>
      </w:r>
      <w:r w:rsidRPr="00846A8A">
        <w:rPr>
          <w:i/>
          <w:szCs w:val="24"/>
        </w:rPr>
        <w:lastRenderedPageBreak/>
        <w:t>hardware</w:t>
      </w:r>
      <w:r w:rsidR="00D154F2">
        <w:rPr>
          <w:szCs w:val="24"/>
        </w:rPr>
        <w:t xml:space="preserve"> </w:t>
      </w:r>
      <w:r w:rsidR="00D154F2">
        <w:fldChar w:fldCharType="begin"/>
      </w:r>
      <w:r w:rsidR="007353E1">
        <w:instrText xml:space="preserve"> ADDIN ZOTERO_ITEM CSL_CITATION {"citationID":"zxgdLVaH","properties":{"formattedCitation":"(Liu,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D154F2">
        <w:fldChar w:fldCharType="separate"/>
      </w:r>
      <w:r w:rsidR="007353E1">
        <w:rPr>
          <w:noProof/>
        </w:rPr>
        <w:t>(Liu, 2016)</w:t>
      </w:r>
      <w:r w:rsidR="00D154F2">
        <w:fldChar w:fldCharType="end"/>
      </w:r>
      <w:r w:rsidRPr="00347D85">
        <w:rPr>
          <w:szCs w:val="24"/>
        </w:rPr>
        <w:t xml:space="preserve">. Tantangan </w:t>
      </w:r>
      <w:r w:rsidRPr="00FD7B2B">
        <w:rPr>
          <w:i/>
          <w:szCs w:val="24"/>
        </w:rPr>
        <w:t>model checking</w:t>
      </w:r>
      <w:r w:rsidRPr="00347D85">
        <w:rPr>
          <w:szCs w:val="24"/>
        </w:rPr>
        <w:t xml:space="preserve"> pada </w:t>
      </w:r>
      <w:r w:rsidR="002C6DCE">
        <w:rPr>
          <w:szCs w:val="24"/>
        </w:rPr>
        <w:t>verifikasi perangkat lunak</w:t>
      </w:r>
      <w:r w:rsidRPr="00347D85">
        <w:rPr>
          <w:szCs w:val="24"/>
        </w:rPr>
        <w:t xml:space="preserve"> adalah sulitnya mengabstraksikan implementasi dari perangkat lunak kedalam </w:t>
      </w:r>
      <w:r w:rsidRPr="00347D85">
        <w:rPr>
          <w:i/>
          <w:szCs w:val="24"/>
        </w:rPr>
        <w:t>finite automata</w:t>
      </w:r>
      <w:r w:rsidRPr="00347D85">
        <w:rPr>
          <w:szCs w:val="24"/>
        </w:rPr>
        <w:t>, dan penanganan struktur data yang kompleks</w:t>
      </w:r>
      <w:r w:rsidR="007A7540">
        <w:rPr>
          <w:szCs w:val="24"/>
        </w:rPr>
        <w:t xml:space="preserve"> </w:t>
      </w:r>
      <w:r w:rsidR="007A7540">
        <w:fldChar w:fldCharType="begin"/>
      </w:r>
      <w:r w:rsidR="007353E1">
        <w:instrText xml:space="preserve"> ADDIN ZOTERO_ITEM CSL_CITATION {"citationID":"aeRTFoi0","properties":{"formattedCitation":"(Liu,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7A7540">
        <w:fldChar w:fldCharType="separate"/>
      </w:r>
      <w:r w:rsidR="007353E1">
        <w:rPr>
          <w:noProof/>
        </w:rPr>
        <w:t>(Liu, 2016)</w:t>
      </w:r>
      <w:r w:rsidR="007A7540">
        <w:fldChar w:fldCharType="end"/>
      </w:r>
      <w:r w:rsidRPr="00347D85">
        <w:rPr>
          <w:szCs w:val="24"/>
        </w:rPr>
        <w:t>.</w:t>
      </w:r>
    </w:p>
    <w:p w14:paraId="09D35D56" w14:textId="77777777" w:rsidR="00262CFD" w:rsidRPr="002E7E7D" w:rsidRDefault="00262CFD" w:rsidP="00E8560B">
      <w:pPr>
        <w:pStyle w:val="ListParagraph"/>
        <w:ind w:firstLine="0"/>
        <w:rPr>
          <w:szCs w:val="24"/>
        </w:rPr>
      </w:pPr>
    </w:p>
    <w:p w14:paraId="73B4EFBC" w14:textId="77777777" w:rsidR="00A503AE" w:rsidRDefault="00A503AE" w:rsidP="002F5EA3">
      <w:pPr>
        <w:pStyle w:val="ListParagraph"/>
        <w:numPr>
          <w:ilvl w:val="0"/>
          <w:numId w:val="14"/>
        </w:numPr>
        <w:spacing w:before="120"/>
        <w:rPr>
          <w:szCs w:val="24"/>
        </w:rPr>
      </w:pPr>
      <w:r w:rsidRPr="0037776E">
        <w:rPr>
          <w:i/>
          <w:szCs w:val="24"/>
        </w:rPr>
        <w:t>Review</w:t>
      </w:r>
      <w:r w:rsidRPr="00347D85">
        <w:rPr>
          <w:szCs w:val="24"/>
        </w:rPr>
        <w:t xml:space="preserve"> Perangkat Lunak</w:t>
      </w:r>
    </w:p>
    <w:p w14:paraId="7F5E0770" w14:textId="61E38C89" w:rsidR="00A503AE" w:rsidRDefault="00A503AE" w:rsidP="00E8560B">
      <w:pPr>
        <w:pStyle w:val="ListParagraph"/>
        <w:ind w:firstLine="0"/>
        <w:rPr>
          <w:szCs w:val="24"/>
        </w:rPr>
      </w:pPr>
      <w:r w:rsidRPr="00EA2382">
        <w:rPr>
          <w:i/>
          <w:szCs w:val="24"/>
        </w:rPr>
        <w:t>Review</w:t>
      </w:r>
      <w:r>
        <w:rPr>
          <w:szCs w:val="24"/>
        </w:rPr>
        <w:t xml:space="preserve"> Perangkat Lunak adalah proses atau aktivitas untuk memeriksa dokumentasi perangkat lunak, atau kode perangkat lunak oleh </w:t>
      </w:r>
      <w:r w:rsidR="00864DE4">
        <w:rPr>
          <w:szCs w:val="24"/>
        </w:rPr>
        <w:t>pengembang</w:t>
      </w:r>
      <w:r>
        <w:rPr>
          <w:szCs w:val="24"/>
        </w:rPr>
        <w:t xml:space="preserve"> yang relevan, atau </w:t>
      </w:r>
      <w:r w:rsidR="00737C18">
        <w:rPr>
          <w:szCs w:val="24"/>
        </w:rPr>
        <w:t>pengguna</w:t>
      </w:r>
      <w:r>
        <w:rPr>
          <w:szCs w:val="24"/>
        </w:rPr>
        <w:t xml:space="preserve">. Aktivitas yang dilakukan pada </w:t>
      </w:r>
      <w:r w:rsidRPr="00EA2382">
        <w:rPr>
          <w:i/>
          <w:szCs w:val="24"/>
        </w:rPr>
        <w:t>review</w:t>
      </w:r>
      <w:r>
        <w:rPr>
          <w:szCs w:val="24"/>
        </w:rPr>
        <w:t xml:space="preserve"> perangkat lunak yaitu pemberian komentar, deteksi </w:t>
      </w:r>
      <w:r w:rsidRPr="00EA2382">
        <w:rPr>
          <w:i/>
          <w:szCs w:val="24"/>
        </w:rPr>
        <w:t>defect</w:t>
      </w:r>
      <w:r>
        <w:rPr>
          <w:szCs w:val="24"/>
        </w:rPr>
        <w:t xml:space="preserve">, dan perbaikan dokumen atau kode. Teknik yang umumnya digunakan pada </w:t>
      </w:r>
      <w:r w:rsidRPr="000A0AFB">
        <w:rPr>
          <w:i/>
          <w:szCs w:val="24"/>
        </w:rPr>
        <w:t>review</w:t>
      </w:r>
      <w:r>
        <w:rPr>
          <w:szCs w:val="24"/>
        </w:rPr>
        <w:t xml:space="preserve"> perangkat lunak antara lain: </w:t>
      </w:r>
      <w:r w:rsidRPr="00723D7C">
        <w:rPr>
          <w:i/>
          <w:szCs w:val="24"/>
        </w:rPr>
        <w:t>peer review</w:t>
      </w:r>
      <w:r w:rsidR="00665E5F">
        <w:rPr>
          <w:szCs w:val="24"/>
        </w:rPr>
        <w:t xml:space="preserve"> </w:t>
      </w:r>
      <w:r w:rsidR="00665E5F">
        <w:rPr>
          <w:szCs w:val="24"/>
        </w:rPr>
        <w:fldChar w:fldCharType="begin"/>
      </w:r>
      <w:r w:rsidR="007353E1">
        <w:rPr>
          <w:szCs w:val="24"/>
        </w:rPr>
        <w:instrText xml:space="preserve"> ADDIN ZOTERO_ITEM CSL_CITATION {"citationID":"hGLGoYE6","properties":{"formattedCitation":"(Wiegers, 2002)","plainCitation":"(Wiegers, 2002)","noteIndex":0},"citationItems":[{"id":73,"uris":["http://zotero.org/users/3473210/items/EPDWXKTA"],"uri":["http://zotero.org/users/3473210/items/EPDWXKTA"],"itemData":{"id":73,"type":"book","title":"Peer reviews in software: a practical guide","collection-title":"The Addison-Wesley information technology series","publisher":"Addison-Wesley","publisher-place":"Boston, MA","number-of-pages":"232","source":"Library of Congress ISBN","event-place":"Boston, MA","ISBN":"978-0-201-73485-0","call-number":"QA76.76.Q35 W54 2002","shortTitle":"Peer reviews in software","author":[{"family":"Wiegers","given":"Karl Eugene"}],"issued":{"date-parts":[["2002"]]}}}],"schema":"https://github.com/citation-style-language/schema/raw/master/csl-citation.json"} </w:instrText>
      </w:r>
      <w:r w:rsidR="00665E5F">
        <w:rPr>
          <w:szCs w:val="24"/>
        </w:rPr>
        <w:fldChar w:fldCharType="separate"/>
      </w:r>
      <w:r w:rsidR="007353E1">
        <w:rPr>
          <w:noProof/>
          <w:szCs w:val="24"/>
        </w:rPr>
        <w:t>(Wiegers, 2002)</w:t>
      </w:r>
      <w:r w:rsidR="00665E5F">
        <w:rPr>
          <w:szCs w:val="24"/>
        </w:rPr>
        <w:fldChar w:fldCharType="end"/>
      </w:r>
      <w:r>
        <w:rPr>
          <w:szCs w:val="24"/>
        </w:rPr>
        <w:t xml:space="preserve">, </w:t>
      </w:r>
      <w:r w:rsidRPr="005D0676">
        <w:rPr>
          <w:i/>
          <w:szCs w:val="24"/>
        </w:rPr>
        <w:t>inspection</w:t>
      </w:r>
      <w:r w:rsidR="00593412">
        <w:rPr>
          <w:szCs w:val="24"/>
        </w:rPr>
        <w:t xml:space="preserve"> </w:t>
      </w:r>
      <w:r w:rsidR="00593412">
        <w:rPr>
          <w:szCs w:val="24"/>
        </w:rPr>
        <w:fldChar w:fldCharType="begin"/>
      </w:r>
      <w:r w:rsidR="007353E1">
        <w:rPr>
          <w:szCs w:val="24"/>
        </w:rPr>
        <w:instrText xml:space="preserve"> ADDIN ZOTERO_ITEM CSL_CITATION {"citationID":"tuIvKJBX","properties":{"formattedCitation":"(Parnas dan Lawford, 2003)","plainCitation":"(Parnas dan Lawford, 2003)","noteIndex":0},"citationItems":[{"id":74,"uris":["http://zotero.org/users/3473210/items/H6XP5KP3"],"uri":["http://zotero.org/users/3473210/items/H6XP5KP3"],"itemData":{"id":74,"type":"article-journal","title":"The role of inspection in software quality assurance","container-title":"IEEE Transactions on Software Engineering","page":"674-676","volume":"29","issue":"8","source":"CrossRef","DOI":"10.1109/TSE.2003.1223642","ISSN":"0098-5589","language":"en","author":[{"family":"Parnas","given":"D.L."},{"family":"Lawford","given":"M."}],"issued":{"date-parts":[["2003",8]]}}}],"schema":"https://github.com/citation-style-language/schema/raw/master/csl-citation.json"} </w:instrText>
      </w:r>
      <w:r w:rsidR="00593412">
        <w:rPr>
          <w:szCs w:val="24"/>
        </w:rPr>
        <w:fldChar w:fldCharType="separate"/>
      </w:r>
      <w:r w:rsidR="007353E1">
        <w:rPr>
          <w:noProof/>
          <w:szCs w:val="24"/>
        </w:rPr>
        <w:t>(Parnas dan Lawford, 2003)</w:t>
      </w:r>
      <w:r w:rsidR="00593412">
        <w:rPr>
          <w:szCs w:val="24"/>
        </w:rPr>
        <w:fldChar w:fldCharType="end"/>
      </w:r>
      <w:r>
        <w:rPr>
          <w:szCs w:val="24"/>
        </w:rPr>
        <w:t xml:space="preserve">, dan </w:t>
      </w:r>
      <w:r w:rsidRPr="004C7589">
        <w:rPr>
          <w:i/>
          <w:szCs w:val="24"/>
        </w:rPr>
        <w:t>walkthrough</w:t>
      </w:r>
      <w:r w:rsidR="00593412">
        <w:rPr>
          <w:szCs w:val="24"/>
        </w:rPr>
        <w:t xml:space="preserve"> </w:t>
      </w:r>
      <w:r w:rsidR="00593412">
        <w:rPr>
          <w:szCs w:val="24"/>
        </w:rPr>
        <w:fldChar w:fldCharType="begin"/>
      </w:r>
      <w:r w:rsidR="007353E1">
        <w:rPr>
          <w:szCs w:val="24"/>
        </w:rPr>
        <w:instrText xml:space="preserve"> ADDIN ZOTERO_ITEM CSL_CITATION {"citationID":"d6Gsvq1J","properties":{"formattedCitation":"(Ciolkowski dkk., 2002)","plainCitation":"(Ciolkowski dkk., 2002)","noteIndex":0},"citationItems":[{"id":75,"uris":["http://zotero.org/users/3473210/items/XX4T3TC4"],"uri":["http://zotero.org/users/3473210/items/XX4T3TC4"],"itemData":{"id":75,"type":"paper-conference","title":"Software inspections, reviews &amp; walkthroughs","publisher":"ACM Press","page":"641","source":"CrossRef","URL":"http://portal.acm.org/citation.cfm?doid=581339.581422","DOI":"10.1145/581339.581422","ISBN":"978-1-58113-472-8","language":"en","author":[{"family":"Ciolkowski","given":"Marcus"},{"family":"Laitenberger","given":"Oliver"},{"family":"Rombach","given":"Dieter"},{"family":"Shull","given":"Forrest"},{"family":"Perry","given":"Dewayne"}],"issued":{"date-parts":[["2002"]]},"accessed":{"date-parts":[["2018",2,27]]}}}],"schema":"https://github.com/citation-style-language/schema/raw/master/csl-citation.json"} </w:instrText>
      </w:r>
      <w:r w:rsidR="00593412">
        <w:rPr>
          <w:szCs w:val="24"/>
        </w:rPr>
        <w:fldChar w:fldCharType="separate"/>
      </w:r>
      <w:r w:rsidR="007353E1">
        <w:rPr>
          <w:noProof/>
          <w:szCs w:val="24"/>
        </w:rPr>
        <w:t>(Ciolkowski dkk., 2002)</w:t>
      </w:r>
      <w:r w:rsidR="00593412">
        <w:rPr>
          <w:szCs w:val="24"/>
        </w:rPr>
        <w:fldChar w:fldCharType="end"/>
      </w:r>
      <w:r>
        <w:rPr>
          <w:szCs w:val="24"/>
        </w:rPr>
        <w:t xml:space="preserve">. </w:t>
      </w:r>
      <w:r w:rsidRPr="004C7589">
        <w:rPr>
          <w:i/>
          <w:szCs w:val="24"/>
        </w:rPr>
        <w:t>Peer review</w:t>
      </w:r>
      <w:r>
        <w:rPr>
          <w:szCs w:val="24"/>
        </w:rPr>
        <w:t xml:space="preserve"> adalah evaluasi perangkat lunak oleh satu atau lebih developer dengan kompetensi yang sama atau lebih tinggi dari developer yang di-</w:t>
      </w:r>
      <w:r w:rsidRPr="00046B8F">
        <w:rPr>
          <w:i/>
          <w:szCs w:val="24"/>
        </w:rPr>
        <w:t>review</w:t>
      </w:r>
      <w:r w:rsidR="00F33402">
        <w:rPr>
          <w:i/>
          <w:szCs w:val="24"/>
        </w:rPr>
        <w:t xml:space="preserve"> </w:t>
      </w:r>
      <w:r w:rsidR="00F33402">
        <w:rPr>
          <w:szCs w:val="24"/>
        </w:rPr>
        <w:fldChar w:fldCharType="begin"/>
      </w:r>
      <w:r w:rsidR="007353E1">
        <w:rPr>
          <w:szCs w:val="24"/>
        </w:rPr>
        <w:instrText xml:space="preserve"> ADDIN ZOTERO_ITEM CSL_CITATION {"citationID":"xCaUJyT7","properties":{"formattedCitation":"(Wiegers, 2002)","plainCitation":"(Wiegers, 2002)","noteIndex":0},"citationItems":[{"id":73,"uris":["http://zotero.org/users/3473210/items/EPDWXKTA"],"uri":["http://zotero.org/users/3473210/items/EPDWXKTA"],"itemData":{"id":73,"type":"book","title":"Peer reviews in software: a practical guide","collection-title":"The Addison-Wesley information technology series","publisher":"Addison-Wesley","publisher-place":"Boston, MA","number-of-pages":"232","source":"Library of Congress ISBN","event-place":"Boston, MA","ISBN":"978-0-201-73485-0","call-number":"QA76.76.Q35 W54 2002","shortTitle":"Peer reviews in software","author":[{"family":"Wiegers","given":"Karl Eugene"}],"issued":{"date-parts":[["2002"]]}}}],"schema":"https://github.com/citation-style-language/schema/raw/master/csl-citation.json"} </w:instrText>
      </w:r>
      <w:r w:rsidR="00F33402">
        <w:rPr>
          <w:szCs w:val="24"/>
        </w:rPr>
        <w:fldChar w:fldCharType="separate"/>
      </w:r>
      <w:r w:rsidR="007353E1">
        <w:rPr>
          <w:noProof/>
          <w:szCs w:val="24"/>
        </w:rPr>
        <w:t>(Wiegers, 2002)</w:t>
      </w:r>
      <w:r w:rsidR="00F33402">
        <w:rPr>
          <w:szCs w:val="24"/>
        </w:rPr>
        <w:fldChar w:fldCharType="end"/>
      </w:r>
      <w:r>
        <w:rPr>
          <w:szCs w:val="24"/>
        </w:rPr>
        <w:t xml:space="preserve">. Inspeksi adalah proses pemeriksaan apakah perangkat lunak memenuhi standar yang ditentukan, atau </w:t>
      </w:r>
      <w:r w:rsidRPr="00E93F69">
        <w:rPr>
          <w:i/>
          <w:szCs w:val="24"/>
        </w:rPr>
        <w:t>checklist</w:t>
      </w:r>
      <w:r>
        <w:rPr>
          <w:szCs w:val="24"/>
        </w:rPr>
        <w:t xml:space="preserve"> yang telah dibuat sebelumnya</w:t>
      </w:r>
      <w:r w:rsidR="00F33402">
        <w:rPr>
          <w:szCs w:val="24"/>
        </w:rPr>
        <w:t xml:space="preserve"> </w:t>
      </w:r>
      <w:r w:rsidR="00F33402">
        <w:rPr>
          <w:szCs w:val="24"/>
        </w:rPr>
        <w:fldChar w:fldCharType="begin"/>
      </w:r>
      <w:r w:rsidR="007353E1">
        <w:rPr>
          <w:szCs w:val="24"/>
        </w:rPr>
        <w:instrText xml:space="preserve"> ADDIN ZOTERO_ITEM CSL_CITATION {"citationID":"xnDAsV4g","properties":{"formattedCitation":"(Parnas dan Lawford, 2003)","plainCitation":"(Parnas dan Lawford, 2003)","noteIndex":0},"citationItems":[{"id":74,"uris":["http://zotero.org/users/3473210/items/H6XP5KP3"],"uri":["http://zotero.org/users/3473210/items/H6XP5KP3"],"itemData":{"id":74,"type":"article-journal","title":"The role of inspection in software quality assurance","container-title":"IEEE Transactions on Software Engineering","page":"674-676","volume":"29","issue":"8","source":"CrossRef","DOI":"10.1109/TSE.2003.1223642","ISSN":"0098-5589","language":"en","author":[{"family":"Parnas","given":"D.L."},{"family":"Lawford","given":"M."}],"issued":{"date-parts":[["2003",8]]}}}],"schema":"https://github.com/citation-style-language/schema/raw/master/csl-citation.json"} </w:instrText>
      </w:r>
      <w:r w:rsidR="00F33402">
        <w:rPr>
          <w:szCs w:val="24"/>
        </w:rPr>
        <w:fldChar w:fldCharType="separate"/>
      </w:r>
      <w:r w:rsidR="007353E1">
        <w:rPr>
          <w:noProof/>
          <w:szCs w:val="24"/>
        </w:rPr>
        <w:t>(Parnas dan Lawford, 2003)</w:t>
      </w:r>
      <w:r w:rsidR="00F33402">
        <w:rPr>
          <w:szCs w:val="24"/>
        </w:rPr>
        <w:fldChar w:fldCharType="end"/>
      </w:r>
      <w:r w:rsidR="00F33402">
        <w:rPr>
          <w:szCs w:val="24"/>
        </w:rPr>
        <w:t>.</w:t>
      </w:r>
      <w:r>
        <w:rPr>
          <w:szCs w:val="24"/>
        </w:rPr>
        <w:t xml:space="preserve"> </w:t>
      </w:r>
      <w:r w:rsidRPr="00262E69">
        <w:rPr>
          <w:i/>
          <w:szCs w:val="24"/>
        </w:rPr>
        <w:t>Walkthrough</w:t>
      </w:r>
      <w:r>
        <w:rPr>
          <w:szCs w:val="24"/>
        </w:rPr>
        <w:t xml:space="preserve"> adalah proses membaca algoritma dari perangkat lunak untuk mendeteksi </w:t>
      </w:r>
      <w:r w:rsidRPr="000B1812">
        <w:rPr>
          <w:i/>
          <w:szCs w:val="24"/>
        </w:rPr>
        <w:t>bugs</w:t>
      </w:r>
      <w:r>
        <w:rPr>
          <w:szCs w:val="24"/>
        </w:rPr>
        <w:t xml:space="preserve"> dengan cara mencoba memahami perilaku yang diharapkan dari tujuan program</w:t>
      </w:r>
      <w:r w:rsidR="000B1812">
        <w:rPr>
          <w:szCs w:val="24"/>
        </w:rPr>
        <w:t xml:space="preserve"> </w:t>
      </w:r>
      <w:r w:rsidR="000B1812">
        <w:rPr>
          <w:szCs w:val="24"/>
        </w:rPr>
        <w:fldChar w:fldCharType="begin"/>
      </w:r>
      <w:r w:rsidR="007353E1">
        <w:rPr>
          <w:szCs w:val="24"/>
        </w:rPr>
        <w:instrText xml:space="preserve"> ADDIN ZOTERO_ITEM CSL_CITATION {"citationID":"WQQth8G7","properties":{"formattedCitation":"(Ciolkowski dkk., 2002)","plainCitation":"(Ciolkowski dkk., 2002)","noteIndex":0},"citationItems":[{"id":75,"uris":["http://zotero.org/users/3473210/items/XX4T3TC4"],"uri":["http://zotero.org/users/3473210/items/XX4T3TC4"],"itemData":{"id":75,"type":"paper-conference","title":"Software inspections, reviews &amp; walkthroughs","publisher":"ACM Press","page":"641","source":"CrossRef","URL":"http://portal.acm.org/citation.cfm?doid=581339.581422","DOI":"10.1145/581339.581422","ISBN":"978-1-58113-472-8","language":"en","author":[{"family":"Ciolkowski","given":"Marcus"},{"family":"Laitenberger","given":"Oliver"},{"family":"Rombach","given":"Dieter"},{"family":"Shull","given":"Forrest"},{"family":"Perry","given":"Dewayne"}],"issued":{"date-parts":[["2002"]]},"accessed":{"date-parts":[["2018",2,27]]}}}],"schema":"https://github.com/citation-style-language/schema/raw/master/csl-citation.json"} </w:instrText>
      </w:r>
      <w:r w:rsidR="000B1812">
        <w:rPr>
          <w:szCs w:val="24"/>
        </w:rPr>
        <w:fldChar w:fldCharType="separate"/>
      </w:r>
      <w:r w:rsidR="007353E1">
        <w:rPr>
          <w:noProof/>
          <w:szCs w:val="24"/>
        </w:rPr>
        <w:t>(Ciolkowski dkk., 2002)</w:t>
      </w:r>
      <w:r w:rsidR="000B1812">
        <w:rPr>
          <w:szCs w:val="24"/>
        </w:rPr>
        <w:fldChar w:fldCharType="end"/>
      </w:r>
      <w:r>
        <w:rPr>
          <w:szCs w:val="24"/>
        </w:rPr>
        <w:t>.</w:t>
      </w:r>
    </w:p>
    <w:p w14:paraId="7A82AECB" w14:textId="77777777" w:rsidR="00125834" w:rsidRDefault="00125834" w:rsidP="00E8560B">
      <w:pPr>
        <w:pStyle w:val="ListParagraph"/>
        <w:ind w:firstLine="0"/>
        <w:rPr>
          <w:szCs w:val="24"/>
        </w:rPr>
      </w:pPr>
    </w:p>
    <w:p w14:paraId="5550558A" w14:textId="77777777" w:rsidR="00A503AE" w:rsidRDefault="00A503AE" w:rsidP="0076462E">
      <w:pPr>
        <w:pStyle w:val="ListParagraph"/>
        <w:ind w:firstLine="0"/>
        <w:rPr>
          <w:szCs w:val="24"/>
        </w:rPr>
      </w:pPr>
      <w:r>
        <w:rPr>
          <w:szCs w:val="24"/>
        </w:rPr>
        <w:t xml:space="preserve">Kelebihan dari pendekatan </w:t>
      </w:r>
      <w:r w:rsidRPr="0037776E">
        <w:rPr>
          <w:i/>
          <w:szCs w:val="24"/>
        </w:rPr>
        <w:t>review</w:t>
      </w:r>
      <w:r>
        <w:rPr>
          <w:szCs w:val="24"/>
        </w:rPr>
        <w:t xml:space="preserve"> perangkat lunak adalah mampu diaplikasikan pada dokumen dalam bentuk apapun, seperti: spesifikasi kebutuhan, desain, kode, dan pengujian. Tantangan dari pendekatan ini adalah pemeriksaan dari target yang di-</w:t>
      </w:r>
      <w:r w:rsidRPr="002A4368">
        <w:rPr>
          <w:i/>
          <w:szCs w:val="24"/>
        </w:rPr>
        <w:t>review</w:t>
      </w:r>
      <w:r>
        <w:rPr>
          <w:szCs w:val="24"/>
        </w:rPr>
        <w:t xml:space="preserve"> harus dilakukan oleh manusia dengan pengetahuan, dan kecakapan yang sesuai.</w:t>
      </w:r>
    </w:p>
    <w:p w14:paraId="05EE60BC" w14:textId="77777777" w:rsidR="00A503AE" w:rsidRPr="00347D85" w:rsidRDefault="00A503AE" w:rsidP="00A503AE">
      <w:pPr>
        <w:pStyle w:val="ListParagraph"/>
        <w:rPr>
          <w:szCs w:val="24"/>
        </w:rPr>
      </w:pPr>
    </w:p>
    <w:p w14:paraId="2501B85B" w14:textId="77777777" w:rsidR="00A503AE" w:rsidRDefault="00A503AE" w:rsidP="002F5EA3">
      <w:pPr>
        <w:pStyle w:val="ListParagraph"/>
        <w:numPr>
          <w:ilvl w:val="0"/>
          <w:numId w:val="14"/>
        </w:numPr>
        <w:spacing w:before="120"/>
        <w:rPr>
          <w:szCs w:val="24"/>
        </w:rPr>
      </w:pPr>
      <w:r w:rsidRPr="00347D85">
        <w:rPr>
          <w:szCs w:val="24"/>
        </w:rPr>
        <w:t>Pengujian Perangkat Lunak</w:t>
      </w:r>
    </w:p>
    <w:p w14:paraId="4E0A4D67" w14:textId="618D0EF1" w:rsidR="00A503AE" w:rsidRPr="00347D85" w:rsidRDefault="00A503AE" w:rsidP="00A503AE">
      <w:pPr>
        <w:pStyle w:val="ListParagraph"/>
        <w:ind w:firstLine="0"/>
        <w:rPr>
          <w:szCs w:val="24"/>
        </w:rPr>
      </w:pPr>
      <w:r>
        <w:rPr>
          <w:szCs w:val="24"/>
        </w:rPr>
        <w:t xml:space="preserve">Pengujian dilakukan untuk mendeteksi kesalahan pada pada perilaku perangkat lunak ketika </w:t>
      </w:r>
      <w:r w:rsidRPr="00AE35E1">
        <w:rPr>
          <w:i/>
          <w:szCs w:val="24"/>
        </w:rPr>
        <w:t>runtime</w:t>
      </w:r>
      <w:r>
        <w:rPr>
          <w:szCs w:val="24"/>
        </w:rPr>
        <w:t xml:space="preserve">. Pengujian perangkat lunak umumnya terdiri dari 3 aktivitas utama, yaitu pembuatan kasus uji, eksekusi pengujian, </w:t>
      </w:r>
      <w:r>
        <w:rPr>
          <w:szCs w:val="24"/>
        </w:rPr>
        <w:lastRenderedPageBreak/>
        <w:t>dan analisis hasil pengujian. Tiga pendekatan yang dikenal pada pengujian perangkat lunak adalah sebagai berikut</w:t>
      </w:r>
      <w:r w:rsidR="00E80B19">
        <w:rPr>
          <w:szCs w:val="24"/>
        </w:rPr>
        <w:t xml:space="preserve"> </w:t>
      </w:r>
      <w:r w:rsidR="00E80B19">
        <w:fldChar w:fldCharType="begin"/>
      </w:r>
      <w:r w:rsidR="007353E1">
        <w:instrText xml:space="preserve"> ADDIN ZOTERO_ITEM CSL_CITATION {"citationID":"dTGEqccy","properties":{"formattedCitation":"(Liu,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E80B19">
        <w:fldChar w:fldCharType="separate"/>
      </w:r>
      <w:r w:rsidR="007353E1">
        <w:rPr>
          <w:noProof/>
        </w:rPr>
        <w:t>(Liu, 2016)</w:t>
      </w:r>
      <w:r w:rsidR="00E80B19">
        <w:fldChar w:fldCharType="end"/>
      </w:r>
      <w:r>
        <w:rPr>
          <w:szCs w:val="24"/>
        </w:rPr>
        <w:t>:</w:t>
      </w:r>
    </w:p>
    <w:p w14:paraId="7C485A28" w14:textId="77777777" w:rsidR="00A503AE" w:rsidRDefault="00A503AE" w:rsidP="002F5EA3">
      <w:pPr>
        <w:pStyle w:val="ListParagraph"/>
        <w:numPr>
          <w:ilvl w:val="1"/>
          <w:numId w:val="14"/>
        </w:numPr>
        <w:spacing w:before="120"/>
        <w:rPr>
          <w:szCs w:val="24"/>
        </w:rPr>
      </w:pPr>
      <w:r w:rsidRPr="00347D85">
        <w:rPr>
          <w:szCs w:val="24"/>
        </w:rPr>
        <w:t xml:space="preserve">Pengujian </w:t>
      </w:r>
      <w:r w:rsidRPr="002C60BD">
        <w:rPr>
          <w:i/>
          <w:szCs w:val="24"/>
        </w:rPr>
        <w:t>White-box</w:t>
      </w:r>
    </w:p>
    <w:p w14:paraId="7EB7A664" w14:textId="437C93BE" w:rsidR="00A503AE" w:rsidRDefault="002C60BD" w:rsidP="00A503AE">
      <w:pPr>
        <w:pStyle w:val="ListParagraph"/>
        <w:ind w:left="1440" w:firstLine="0"/>
        <w:rPr>
          <w:szCs w:val="24"/>
        </w:rPr>
      </w:pPr>
      <w:r>
        <w:rPr>
          <w:szCs w:val="24"/>
        </w:rPr>
        <w:t>Berdasarkan</w:t>
      </w:r>
      <w:r w:rsidR="00E80B19">
        <w:rPr>
          <w:szCs w:val="24"/>
        </w:rPr>
        <w:t xml:space="preserve"> </w:t>
      </w:r>
      <w:r w:rsidR="00E80B19">
        <w:fldChar w:fldCharType="begin"/>
      </w:r>
      <w:r w:rsidR="007353E1">
        <w:instrText xml:space="preserve"> ADDIN ZOTERO_ITEM CSL_CITATION {"citationID":"xmPyv9dV","properties":{"formattedCitation":"(Liu,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E80B19">
        <w:fldChar w:fldCharType="separate"/>
      </w:r>
      <w:r w:rsidR="007353E1">
        <w:rPr>
          <w:noProof/>
        </w:rPr>
        <w:t>(Liu, 2016)</w:t>
      </w:r>
      <w:r w:rsidR="00E80B19">
        <w:fldChar w:fldCharType="end"/>
      </w:r>
      <w:r>
        <w:rPr>
          <w:szCs w:val="24"/>
        </w:rPr>
        <w:t>, p</w:t>
      </w:r>
      <w:r w:rsidR="00A503AE">
        <w:rPr>
          <w:szCs w:val="24"/>
        </w:rPr>
        <w:t xml:space="preserve">ada pengujian </w:t>
      </w:r>
      <w:r w:rsidR="00A503AE" w:rsidRPr="002C60BD">
        <w:rPr>
          <w:i/>
          <w:szCs w:val="24"/>
        </w:rPr>
        <w:t>white-box</w:t>
      </w:r>
      <w:r w:rsidR="00A503AE">
        <w:rPr>
          <w:szCs w:val="24"/>
        </w:rPr>
        <w:t xml:space="preserve">, struktur program menjadi elemen yang digunakan untuk membuat kasus uji. Ada beberapa pendekatan yang digunakan pada pengujian </w:t>
      </w:r>
      <w:r w:rsidR="00A503AE" w:rsidRPr="002C60BD">
        <w:rPr>
          <w:i/>
          <w:szCs w:val="24"/>
        </w:rPr>
        <w:t>white-box</w:t>
      </w:r>
      <w:r w:rsidR="00A503AE">
        <w:rPr>
          <w:szCs w:val="24"/>
        </w:rPr>
        <w:t xml:space="preserve">, yaitu: </w:t>
      </w:r>
      <w:r w:rsidR="00A503AE" w:rsidRPr="00756B6D">
        <w:rPr>
          <w:i/>
          <w:szCs w:val="24"/>
        </w:rPr>
        <w:t>branch coverage</w:t>
      </w:r>
      <w:r w:rsidR="00A503AE">
        <w:rPr>
          <w:szCs w:val="24"/>
        </w:rPr>
        <w:t xml:space="preserve">, </w:t>
      </w:r>
      <w:r w:rsidR="00A503AE" w:rsidRPr="006F27BD">
        <w:rPr>
          <w:i/>
          <w:szCs w:val="24"/>
        </w:rPr>
        <w:t>statement coverage</w:t>
      </w:r>
      <w:r w:rsidR="00A503AE">
        <w:rPr>
          <w:szCs w:val="24"/>
        </w:rPr>
        <w:t xml:space="preserve">, </w:t>
      </w:r>
      <w:r w:rsidR="00A503AE" w:rsidRPr="006F27BD">
        <w:rPr>
          <w:i/>
          <w:szCs w:val="24"/>
        </w:rPr>
        <w:t>path coverage</w:t>
      </w:r>
      <w:r w:rsidR="00A503AE">
        <w:rPr>
          <w:szCs w:val="24"/>
        </w:rPr>
        <w:t xml:space="preserve">, dan </w:t>
      </w:r>
      <w:r w:rsidR="00A503AE" w:rsidRPr="006F27BD">
        <w:rPr>
          <w:i/>
          <w:szCs w:val="24"/>
        </w:rPr>
        <w:t>modified condition / decision coverage</w:t>
      </w:r>
      <w:r w:rsidR="00A503AE">
        <w:rPr>
          <w:szCs w:val="24"/>
        </w:rPr>
        <w:t xml:space="preserve"> (MC/DC). Setiap kriteria </w:t>
      </w:r>
      <w:r w:rsidR="00A503AE" w:rsidRPr="009E52F1">
        <w:rPr>
          <w:i/>
          <w:szCs w:val="24"/>
        </w:rPr>
        <w:t>coverage</w:t>
      </w:r>
      <w:r w:rsidR="00A503AE">
        <w:rPr>
          <w:szCs w:val="24"/>
        </w:rPr>
        <w:t xml:space="preserve"> mengindikasikan kondisi dimana pengujian dapat dihentikan. Pengujian </w:t>
      </w:r>
      <w:r w:rsidR="00A503AE" w:rsidRPr="00617C0B">
        <w:rPr>
          <w:i/>
          <w:szCs w:val="24"/>
        </w:rPr>
        <w:t>white-box</w:t>
      </w:r>
      <w:r w:rsidR="00A503AE">
        <w:rPr>
          <w:szCs w:val="24"/>
        </w:rPr>
        <w:t xml:space="preserve"> dapat menentukan bagian pada program yang perlu diperiksa. Namun, pengujian </w:t>
      </w:r>
      <w:r w:rsidR="00A503AE" w:rsidRPr="00617C0B">
        <w:rPr>
          <w:i/>
          <w:szCs w:val="24"/>
        </w:rPr>
        <w:t>white-box</w:t>
      </w:r>
      <w:r w:rsidR="00A503AE">
        <w:rPr>
          <w:szCs w:val="24"/>
        </w:rPr>
        <w:t xml:space="preserve"> mensyaratkan ketersediaan kode program untuk diperiksa oleh </w:t>
      </w:r>
      <w:r w:rsidR="00617C0B">
        <w:rPr>
          <w:szCs w:val="24"/>
        </w:rPr>
        <w:t>penguji</w:t>
      </w:r>
      <w:r w:rsidR="00A503AE">
        <w:rPr>
          <w:szCs w:val="24"/>
        </w:rPr>
        <w:t>, dan hanya mampu memeriksa fungsionalitas yang sudah diimplementasikan pada program, dan tidak mampu memeriksa apakah program telah mengimplementasikan semua fungsi atau konstrain yang dispesifikasikan.</w:t>
      </w:r>
    </w:p>
    <w:p w14:paraId="0D5A6B9F" w14:textId="77777777" w:rsidR="006C055B" w:rsidRPr="00347D85" w:rsidRDefault="006C055B" w:rsidP="00A503AE">
      <w:pPr>
        <w:pStyle w:val="ListParagraph"/>
        <w:ind w:left="1440" w:firstLine="0"/>
        <w:rPr>
          <w:szCs w:val="24"/>
        </w:rPr>
      </w:pPr>
    </w:p>
    <w:p w14:paraId="66773FE3" w14:textId="77777777" w:rsidR="00A503AE" w:rsidRDefault="00A503AE" w:rsidP="002F5EA3">
      <w:pPr>
        <w:pStyle w:val="ListParagraph"/>
        <w:numPr>
          <w:ilvl w:val="1"/>
          <w:numId w:val="14"/>
        </w:numPr>
        <w:spacing w:before="120"/>
        <w:rPr>
          <w:szCs w:val="24"/>
        </w:rPr>
      </w:pPr>
      <w:r w:rsidRPr="00347D85">
        <w:rPr>
          <w:szCs w:val="24"/>
        </w:rPr>
        <w:t>Pengujian Black-box</w:t>
      </w:r>
    </w:p>
    <w:p w14:paraId="07DAE785" w14:textId="142CDAC8" w:rsidR="00A503AE" w:rsidRPr="00347D85" w:rsidRDefault="00A503AE" w:rsidP="00A503AE">
      <w:pPr>
        <w:pStyle w:val="ListParagraph"/>
        <w:ind w:left="1440" w:firstLine="0"/>
        <w:rPr>
          <w:szCs w:val="24"/>
        </w:rPr>
      </w:pPr>
      <w:r>
        <w:rPr>
          <w:szCs w:val="24"/>
        </w:rPr>
        <w:t xml:space="preserve">Pada pengujian </w:t>
      </w:r>
      <w:r w:rsidRPr="009D6A11">
        <w:rPr>
          <w:i/>
          <w:szCs w:val="24"/>
        </w:rPr>
        <w:t>Black-box</w:t>
      </w:r>
      <w:r>
        <w:rPr>
          <w:szCs w:val="24"/>
        </w:rPr>
        <w:t>, program yang diuji</w:t>
      </w:r>
      <w:r w:rsidR="009D6A11">
        <w:rPr>
          <w:szCs w:val="24"/>
        </w:rPr>
        <w:t>k</w:t>
      </w:r>
      <w:r>
        <w:rPr>
          <w:szCs w:val="24"/>
        </w:rPr>
        <w:t xml:space="preserve">an (SUT) diperlakukan sebagai </w:t>
      </w:r>
      <w:r w:rsidRPr="00834800">
        <w:rPr>
          <w:i/>
          <w:szCs w:val="24"/>
        </w:rPr>
        <w:t>black-box</w:t>
      </w:r>
      <w:r>
        <w:rPr>
          <w:szCs w:val="24"/>
        </w:rPr>
        <w:t xml:space="preserve">, yang evaluasinya dilakukan hanya berdasarkan pada input dan output, bukan berdasarkan pada isi dari program. Pengujian dilakukan dengan menentukan </w:t>
      </w:r>
      <w:r w:rsidRPr="000A5705">
        <w:rPr>
          <w:i/>
          <w:szCs w:val="24"/>
        </w:rPr>
        <w:t>initial states</w:t>
      </w:r>
      <w:r>
        <w:rPr>
          <w:szCs w:val="24"/>
        </w:rPr>
        <w:t xml:space="preserve"> dan </w:t>
      </w:r>
      <w:r>
        <w:rPr>
          <w:i/>
          <w:szCs w:val="24"/>
        </w:rPr>
        <w:t>final</w:t>
      </w:r>
      <w:r w:rsidRPr="000A5705">
        <w:rPr>
          <w:i/>
          <w:szCs w:val="24"/>
        </w:rPr>
        <w:t xml:space="preserve"> states</w:t>
      </w:r>
      <w:r>
        <w:rPr>
          <w:szCs w:val="24"/>
        </w:rPr>
        <w:t xml:space="preserve">, kemudian membandingkan </w:t>
      </w:r>
      <w:r>
        <w:rPr>
          <w:i/>
          <w:szCs w:val="24"/>
        </w:rPr>
        <w:t>final</w:t>
      </w:r>
      <w:r w:rsidRPr="000A5705">
        <w:rPr>
          <w:i/>
          <w:szCs w:val="24"/>
        </w:rPr>
        <w:t xml:space="preserve"> states</w:t>
      </w:r>
      <w:r>
        <w:rPr>
          <w:i/>
          <w:szCs w:val="24"/>
        </w:rPr>
        <w:t xml:space="preserve"> </w:t>
      </w:r>
      <w:r>
        <w:rPr>
          <w:szCs w:val="24"/>
        </w:rPr>
        <w:t xml:space="preserve">dengan output dari perangkat lunak. Ada banyak teknik yang digunakan untuk membuat kasus uji, yaitu: </w:t>
      </w:r>
      <w:r w:rsidRPr="00031460">
        <w:rPr>
          <w:i/>
          <w:szCs w:val="24"/>
        </w:rPr>
        <w:t>random testing</w:t>
      </w:r>
      <w:r>
        <w:rPr>
          <w:szCs w:val="24"/>
        </w:rPr>
        <w:t xml:space="preserve">, </w:t>
      </w:r>
      <w:r w:rsidRPr="00031460">
        <w:rPr>
          <w:i/>
          <w:szCs w:val="24"/>
        </w:rPr>
        <w:t>combinatorial testing</w:t>
      </w:r>
      <w:r>
        <w:rPr>
          <w:szCs w:val="24"/>
        </w:rPr>
        <w:t xml:space="preserve">, </w:t>
      </w:r>
      <w:r w:rsidRPr="00031460">
        <w:rPr>
          <w:i/>
          <w:szCs w:val="24"/>
        </w:rPr>
        <w:t>specification-based testing</w:t>
      </w:r>
      <w:r>
        <w:rPr>
          <w:szCs w:val="24"/>
        </w:rPr>
        <w:t xml:space="preserve">, </w:t>
      </w:r>
      <w:r w:rsidRPr="00031460">
        <w:rPr>
          <w:i/>
          <w:szCs w:val="24"/>
        </w:rPr>
        <w:t>vibration testing</w:t>
      </w:r>
      <w:r>
        <w:rPr>
          <w:szCs w:val="24"/>
        </w:rPr>
        <w:t xml:space="preserve">, dan </w:t>
      </w:r>
      <w:r w:rsidRPr="00031460">
        <w:rPr>
          <w:i/>
          <w:szCs w:val="24"/>
        </w:rPr>
        <w:t>relation-based testing</w:t>
      </w:r>
      <w:r>
        <w:rPr>
          <w:szCs w:val="24"/>
        </w:rPr>
        <w:t xml:space="preserve">. Jika dibandingkan dengan pengujian </w:t>
      </w:r>
      <w:r w:rsidRPr="00834800">
        <w:rPr>
          <w:i/>
          <w:szCs w:val="24"/>
        </w:rPr>
        <w:t>white-box</w:t>
      </w:r>
      <w:r>
        <w:rPr>
          <w:szCs w:val="24"/>
        </w:rPr>
        <w:t xml:space="preserve">, pengujian </w:t>
      </w:r>
      <w:r w:rsidRPr="00834800">
        <w:rPr>
          <w:i/>
          <w:szCs w:val="24"/>
        </w:rPr>
        <w:t>black-box</w:t>
      </w:r>
      <w:r>
        <w:rPr>
          <w:szCs w:val="24"/>
        </w:rPr>
        <w:t xml:space="preserve"> relative lebih mudah dilakukan, dan mudah diotomasi</w:t>
      </w:r>
      <w:r w:rsidR="00E80B19">
        <w:rPr>
          <w:szCs w:val="24"/>
        </w:rPr>
        <w:t xml:space="preserve"> </w:t>
      </w:r>
      <w:r w:rsidR="00E80B19">
        <w:fldChar w:fldCharType="begin"/>
      </w:r>
      <w:r w:rsidR="007353E1">
        <w:instrText xml:space="preserve"> ADDIN ZOTERO_ITEM CSL_CITATION {"citationID":"BLoMCIL8","properties":{"formattedCitation":"(Liu,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E80B19">
        <w:fldChar w:fldCharType="separate"/>
      </w:r>
      <w:r w:rsidR="007353E1">
        <w:rPr>
          <w:noProof/>
        </w:rPr>
        <w:t>(Liu, 2016)</w:t>
      </w:r>
      <w:r w:rsidR="00E80B19">
        <w:fldChar w:fldCharType="end"/>
      </w:r>
      <w:r>
        <w:rPr>
          <w:szCs w:val="24"/>
        </w:rPr>
        <w:t>.</w:t>
      </w:r>
    </w:p>
    <w:p w14:paraId="73F09D0C" w14:textId="77777777" w:rsidR="00A503AE" w:rsidRDefault="00A503AE" w:rsidP="002F5EA3">
      <w:pPr>
        <w:pStyle w:val="ListParagraph"/>
        <w:numPr>
          <w:ilvl w:val="1"/>
          <w:numId w:val="14"/>
        </w:numPr>
        <w:spacing w:before="120"/>
        <w:rPr>
          <w:szCs w:val="24"/>
        </w:rPr>
      </w:pPr>
      <w:r w:rsidRPr="00347D85">
        <w:rPr>
          <w:szCs w:val="24"/>
        </w:rPr>
        <w:t xml:space="preserve">Pengujian </w:t>
      </w:r>
      <w:r w:rsidRPr="00834800">
        <w:rPr>
          <w:i/>
          <w:szCs w:val="24"/>
        </w:rPr>
        <w:t>Grey-box</w:t>
      </w:r>
    </w:p>
    <w:p w14:paraId="70C5DD5A" w14:textId="09B28959" w:rsidR="00A503AE" w:rsidRDefault="00A503AE" w:rsidP="00A503AE">
      <w:pPr>
        <w:pStyle w:val="ListParagraph"/>
        <w:ind w:left="1440" w:firstLine="0"/>
        <w:rPr>
          <w:szCs w:val="24"/>
        </w:rPr>
      </w:pPr>
      <w:r>
        <w:rPr>
          <w:szCs w:val="24"/>
        </w:rPr>
        <w:t xml:space="preserve">Pengujian </w:t>
      </w:r>
      <w:r w:rsidRPr="00834800">
        <w:rPr>
          <w:i/>
          <w:szCs w:val="24"/>
        </w:rPr>
        <w:t>grey-box</w:t>
      </w:r>
      <w:r>
        <w:rPr>
          <w:szCs w:val="24"/>
        </w:rPr>
        <w:t xml:space="preserve"> adalah kombinasi dari pengujian </w:t>
      </w:r>
      <w:r w:rsidRPr="00834800">
        <w:rPr>
          <w:i/>
          <w:szCs w:val="24"/>
        </w:rPr>
        <w:t>white-box</w:t>
      </w:r>
      <w:r>
        <w:rPr>
          <w:szCs w:val="24"/>
        </w:rPr>
        <w:t xml:space="preserve"> dan pengujian </w:t>
      </w:r>
      <w:r w:rsidRPr="00834800">
        <w:rPr>
          <w:i/>
          <w:szCs w:val="24"/>
        </w:rPr>
        <w:t>black-box</w:t>
      </w:r>
      <w:r w:rsidR="00E80B19">
        <w:rPr>
          <w:szCs w:val="24"/>
        </w:rPr>
        <w:t xml:space="preserve"> </w:t>
      </w:r>
      <w:r w:rsidR="00E80B19">
        <w:fldChar w:fldCharType="begin"/>
      </w:r>
      <w:r w:rsidR="007353E1">
        <w:instrText xml:space="preserve"> ADDIN ZOTERO_ITEM CSL_CITATION {"citationID":"RDf4z0u7","properties":{"formattedCitation":"(Liu,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rsidR="00E80B19">
        <w:fldChar w:fldCharType="separate"/>
      </w:r>
      <w:r w:rsidR="007353E1">
        <w:rPr>
          <w:noProof/>
        </w:rPr>
        <w:t>(Liu, 2016)</w:t>
      </w:r>
      <w:r w:rsidR="00E80B19">
        <w:fldChar w:fldCharType="end"/>
      </w:r>
      <w:r>
        <w:rPr>
          <w:szCs w:val="24"/>
        </w:rPr>
        <w:t xml:space="preserve">. Pembuatan kasus uji dilakukan </w:t>
      </w:r>
      <w:r>
        <w:rPr>
          <w:szCs w:val="24"/>
        </w:rPr>
        <w:lastRenderedPageBreak/>
        <w:t xml:space="preserve">berdasarkan struktur program dan spesifikasi kebutuhan. Namun, umumnya hanya sebagian kode yang dapat dipelajari oleh </w:t>
      </w:r>
      <w:r w:rsidR="00834800">
        <w:rPr>
          <w:szCs w:val="24"/>
        </w:rPr>
        <w:t>penguji</w:t>
      </w:r>
      <w:r>
        <w:rPr>
          <w:szCs w:val="24"/>
        </w:rPr>
        <w:t xml:space="preserve">. Kelebihan dari pengujian </w:t>
      </w:r>
      <w:r w:rsidRPr="00F47E6E">
        <w:rPr>
          <w:i/>
          <w:szCs w:val="24"/>
        </w:rPr>
        <w:t>grey-box</w:t>
      </w:r>
      <w:r>
        <w:rPr>
          <w:szCs w:val="24"/>
        </w:rPr>
        <w:t xml:space="preserve"> adalah kemampuannya untuk menggunakan kedua informasi: spesifikasi kebutuhan dan implementasi program dalam perancangan kasus uji. Tantangan pada pengujian </w:t>
      </w:r>
      <w:r w:rsidRPr="00F47E6E">
        <w:rPr>
          <w:i/>
          <w:szCs w:val="24"/>
        </w:rPr>
        <w:t>grey-box</w:t>
      </w:r>
      <w:r>
        <w:rPr>
          <w:szCs w:val="24"/>
        </w:rPr>
        <w:t xml:space="preserve"> adalah cara agar informasi parsial mengenai struktur program dapat diutilisasi dan dikombinasikan </w:t>
      </w:r>
      <w:r w:rsidR="002761E3">
        <w:rPr>
          <w:szCs w:val="24"/>
        </w:rPr>
        <w:t>dengan informasi pada spesifika</w:t>
      </w:r>
      <w:r>
        <w:rPr>
          <w:szCs w:val="24"/>
        </w:rPr>
        <w:t>si kebutuhan untuk membuat kasus uji.</w:t>
      </w:r>
    </w:p>
    <w:p w14:paraId="3213130B" w14:textId="77777777" w:rsidR="00617C0B" w:rsidRPr="00347D85" w:rsidRDefault="00617C0B" w:rsidP="00A503AE">
      <w:pPr>
        <w:pStyle w:val="ListParagraph"/>
        <w:ind w:left="1440" w:firstLine="0"/>
        <w:rPr>
          <w:szCs w:val="24"/>
        </w:rPr>
      </w:pPr>
    </w:p>
    <w:p w14:paraId="2060A5E9" w14:textId="77777777" w:rsidR="009E6F42" w:rsidRPr="009E6F42" w:rsidRDefault="00084AF0" w:rsidP="002F5EA3">
      <w:pPr>
        <w:pStyle w:val="ListParagraph"/>
        <w:numPr>
          <w:ilvl w:val="0"/>
          <w:numId w:val="14"/>
        </w:numPr>
        <w:rPr>
          <w:i/>
        </w:rPr>
      </w:pPr>
      <w:r w:rsidRPr="00964F1E">
        <w:rPr>
          <w:i/>
        </w:rPr>
        <w:t>Testing-Based Formal Verification</w:t>
      </w:r>
      <w:r w:rsidR="00964F1E">
        <w:t xml:space="preserve"> (TBFV)</w:t>
      </w:r>
      <w:r w:rsidR="00B30FDC">
        <w:t xml:space="preserve"> </w:t>
      </w:r>
      <w:sdt>
        <w:sdtPr>
          <w:rPr>
            <w:szCs w:val="24"/>
          </w:rPr>
          <w:id w:val="1393704527"/>
          <w:citation/>
        </w:sdtPr>
        <w:sdtContent>
          <w:r w:rsidR="00B30FDC" w:rsidRPr="00506B28">
            <w:rPr>
              <w:szCs w:val="24"/>
            </w:rPr>
            <w:fldChar w:fldCharType="begin"/>
          </w:r>
          <w:r w:rsidR="00B30FDC" w:rsidRPr="00506B28">
            <w:rPr>
              <w:szCs w:val="24"/>
            </w:rPr>
            <w:instrText xml:space="preserve"> CITATION Liu16 \l 1033 </w:instrText>
          </w:r>
          <w:r w:rsidR="00B30FDC" w:rsidRPr="00506B28">
            <w:rPr>
              <w:szCs w:val="24"/>
            </w:rPr>
            <w:fldChar w:fldCharType="separate"/>
          </w:r>
          <w:r w:rsidR="00B30FDC" w:rsidRPr="00584879">
            <w:rPr>
              <w:noProof/>
              <w:szCs w:val="24"/>
            </w:rPr>
            <w:t>(Liu, 2016)</w:t>
          </w:r>
          <w:r w:rsidR="00B30FDC" w:rsidRPr="00506B28">
            <w:rPr>
              <w:szCs w:val="24"/>
            </w:rPr>
            <w:fldChar w:fldCharType="end"/>
          </w:r>
        </w:sdtContent>
      </w:sdt>
    </w:p>
    <w:p w14:paraId="038F802D" w14:textId="630C32F0" w:rsidR="009E6F42" w:rsidRDefault="009E6F42" w:rsidP="009E6F42">
      <w:pPr>
        <w:pStyle w:val="ListParagraph"/>
        <w:ind w:firstLine="0"/>
        <w:rPr>
          <w:color w:val="353535"/>
          <w:szCs w:val="24"/>
        </w:rPr>
      </w:pPr>
      <w:r>
        <w:fldChar w:fldCharType="begin"/>
      </w:r>
      <w:r w:rsidR="007353E1">
        <w:instrText xml:space="preserve"> ADDIN ZOTERO_ITEM CSL_CITATION {"citationID":"58LBTrI0","properties":{"formattedCitation":"(Liu,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fldChar w:fldCharType="separate"/>
      </w:r>
      <w:r w:rsidR="007353E1">
        <w:rPr>
          <w:noProof/>
        </w:rPr>
        <w:t>(Liu, 2016)</w:t>
      </w:r>
      <w:r>
        <w:fldChar w:fldCharType="end"/>
      </w:r>
      <w:r>
        <w:t xml:space="preserve"> </w:t>
      </w:r>
      <w:r w:rsidR="00B50702" w:rsidRPr="009E6F42">
        <w:rPr>
          <w:color w:val="353535"/>
          <w:szCs w:val="24"/>
        </w:rPr>
        <w:t>mengusulkan teknik TBFV (</w:t>
      </w:r>
      <w:r w:rsidR="00B50702" w:rsidRPr="009E6F42">
        <w:rPr>
          <w:i/>
          <w:color w:val="353535"/>
          <w:szCs w:val="24"/>
        </w:rPr>
        <w:t>Testing-based Formal Verification</w:t>
      </w:r>
      <w:r w:rsidR="00B50702" w:rsidRPr="009E6F42">
        <w:rPr>
          <w:color w:val="353535"/>
          <w:szCs w:val="24"/>
        </w:rPr>
        <w:t>) untuk memeriksa teorema fungsi algoritmik (</w:t>
      </w:r>
      <w:r w:rsidR="00B50702" w:rsidRPr="009E6F42">
        <w:rPr>
          <w:i/>
          <w:color w:val="353535"/>
          <w:szCs w:val="24"/>
        </w:rPr>
        <w:t>algorithmic function theorems</w:t>
      </w:r>
      <w:r w:rsidR="00B50702" w:rsidRPr="009E6F42">
        <w:rPr>
          <w:color w:val="353535"/>
          <w:szCs w:val="24"/>
        </w:rPr>
        <w:t xml:space="preserve">) yang merepresentasikan properti formal. </w:t>
      </w:r>
      <w:r w:rsidR="00B50702" w:rsidRPr="009E6F42">
        <w:rPr>
          <w:i/>
          <w:color w:val="353535"/>
          <w:szCs w:val="24"/>
        </w:rPr>
        <w:t>Algorithmic function theorems</w:t>
      </w:r>
      <w:r w:rsidR="00B50702" w:rsidRPr="009E6F42">
        <w:rPr>
          <w:color w:val="353535"/>
          <w:szCs w:val="24"/>
        </w:rPr>
        <w:t xml:space="preserve"> adalah teorema </w:t>
      </w:r>
      <w:r w:rsidR="00B50702" w:rsidRPr="009E6F42">
        <w:rPr>
          <w:i/>
          <w:color w:val="353535"/>
          <w:szCs w:val="24"/>
        </w:rPr>
        <w:t>first-order logic</w:t>
      </w:r>
      <w:r w:rsidR="00B50702" w:rsidRPr="009E6F42">
        <w:rPr>
          <w:color w:val="353535"/>
          <w:szCs w:val="24"/>
        </w:rPr>
        <w:t xml:space="preserve"> yang mana fungsi matematis didefinisikan dengan sebuah algoritma, bukan ekspresi matematika.</w:t>
      </w:r>
      <w:r w:rsidR="00DA61CA" w:rsidRPr="009E6F42">
        <w:rPr>
          <w:color w:val="353535"/>
        </w:rPr>
        <w:t xml:space="preserve"> </w:t>
      </w:r>
      <w:r w:rsidR="00B50702" w:rsidRPr="009E6F42">
        <w:rPr>
          <w:color w:val="353535"/>
          <w:szCs w:val="24"/>
        </w:rPr>
        <w:t xml:space="preserve">TBFV digunakan untuk memeriksa validitas dari teorema dengan menggunakan </w:t>
      </w:r>
      <w:r w:rsidR="00B50702" w:rsidRPr="009E6F42">
        <w:rPr>
          <w:i/>
          <w:color w:val="353535"/>
          <w:szCs w:val="24"/>
        </w:rPr>
        <w:t>predicate-based testing</w:t>
      </w:r>
      <w:r w:rsidR="00B50702" w:rsidRPr="009E6F42">
        <w:rPr>
          <w:color w:val="353535"/>
          <w:szCs w:val="24"/>
        </w:rPr>
        <w:t>.</w:t>
      </w:r>
    </w:p>
    <w:p w14:paraId="0EE3AEB4" w14:textId="77777777" w:rsidR="009E6F42" w:rsidRDefault="009E6F42" w:rsidP="009E6F42">
      <w:pPr>
        <w:pStyle w:val="ListParagraph"/>
        <w:ind w:firstLine="0"/>
        <w:rPr>
          <w:color w:val="353535"/>
          <w:szCs w:val="24"/>
        </w:rPr>
      </w:pPr>
    </w:p>
    <w:p w14:paraId="4859BE08" w14:textId="7EC4ED23" w:rsidR="009E6F42" w:rsidRDefault="009E6F42" w:rsidP="009E6F42">
      <w:pPr>
        <w:pStyle w:val="ListParagraph"/>
        <w:ind w:firstLine="0"/>
        <w:rPr>
          <w:color w:val="353535"/>
          <w:szCs w:val="24"/>
        </w:rPr>
      </w:pPr>
      <w:r>
        <w:fldChar w:fldCharType="begin"/>
      </w:r>
      <w:r w:rsidR="007353E1">
        <w:instrText xml:space="preserve"> ADDIN ZOTERO_ITEM CSL_CITATION {"citationID":"S70gvxjC","properties":{"formattedCitation":"(Liu, 2016)","plainCitation":"(Liu, 2016)","noteIndex":0},"citationItems":[{"id":53,"uris":["http://zotero.org/users/3473210/items/FPFPAA75"],"uri":["http://zotero.org/users/3473210/items/FPFPAA75"],"itemData":{"id":53,"type":"paper-conference","title":"Testing-Based Formal Verification for Algorithmic Function Theorems and Its Application to Software Verification and Validation","publisher":"IEEE","page":"1-6","source":"CrossRef","URL":"http://ieeexplore.ieee.org/document/7810789/","DOI":"10.1109/ISSSR.2016.010","ISBN":"978-1-5090-5563-0","author":[{"family":"Liu","given":"Shaoying"}],"issued":{"date-parts":[["2016",10]]},"accessed":{"date-parts":[["2018",2,24]]}}}],"schema":"https://github.com/citation-style-language/schema/raw/master/csl-citation.json"} </w:instrText>
      </w:r>
      <w:r>
        <w:fldChar w:fldCharType="separate"/>
      </w:r>
      <w:r w:rsidR="007353E1">
        <w:rPr>
          <w:noProof/>
        </w:rPr>
        <w:t>(Liu, 2016)</w:t>
      </w:r>
      <w:r>
        <w:fldChar w:fldCharType="end"/>
      </w:r>
      <w:r w:rsidR="00DA61CA" w:rsidRPr="000A7025">
        <w:rPr>
          <w:color w:val="353535"/>
        </w:rPr>
        <w:t xml:space="preserve"> </w:t>
      </w:r>
      <w:r w:rsidR="00B50702" w:rsidRPr="000A7025">
        <w:rPr>
          <w:color w:val="353535"/>
          <w:szCs w:val="24"/>
        </w:rPr>
        <w:t xml:space="preserve">juga mengusulkan pendekatan </w:t>
      </w:r>
      <w:r w:rsidR="00B50702" w:rsidRPr="000A7025">
        <w:rPr>
          <w:i/>
          <w:color w:val="353535"/>
          <w:szCs w:val="24"/>
        </w:rPr>
        <w:t>scenario-based</w:t>
      </w:r>
      <w:r w:rsidR="00B50702" w:rsidRPr="000A7025">
        <w:rPr>
          <w:color w:val="353535"/>
          <w:szCs w:val="24"/>
        </w:rPr>
        <w:t xml:space="preserve"> untuk mengaplikasikan teknik TBFV saat </w:t>
      </w:r>
      <w:r w:rsidR="00C431F6">
        <w:rPr>
          <w:color w:val="353535"/>
          <w:szCs w:val="24"/>
        </w:rPr>
        <w:t>melakukan V&amp;V</w:t>
      </w:r>
      <w:r w:rsidR="00B50702" w:rsidRPr="000A7025">
        <w:rPr>
          <w:color w:val="353535"/>
          <w:szCs w:val="24"/>
        </w:rPr>
        <w:t xml:space="preserve"> program.</w:t>
      </w:r>
    </w:p>
    <w:p w14:paraId="6778F621" w14:textId="1171731C" w:rsidR="00B50702" w:rsidRPr="009E6F42" w:rsidRDefault="00B50702" w:rsidP="009E6F42">
      <w:pPr>
        <w:pStyle w:val="ListParagraph"/>
        <w:ind w:firstLine="0"/>
        <w:rPr>
          <w:i/>
        </w:rPr>
      </w:pPr>
      <w:r w:rsidRPr="000A7025">
        <w:rPr>
          <w:color w:val="353535"/>
          <w:szCs w:val="24"/>
        </w:rPr>
        <w:t xml:space="preserve">Pendekatan ini melibatkan dua konsep fundamental: </w:t>
      </w:r>
      <w:r w:rsidRPr="000A7025">
        <w:rPr>
          <w:i/>
          <w:color w:val="353535"/>
          <w:szCs w:val="24"/>
        </w:rPr>
        <w:t>algorithmic function theorem</w:t>
      </w:r>
      <w:r w:rsidRPr="000A7025">
        <w:rPr>
          <w:color w:val="353535"/>
          <w:szCs w:val="24"/>
        </w:rPr>
        <w:t xml:space="preserve"> (AFT) dan </w:t>
      </w:r>
      <w:r w:rsidRPr="000A7025">
        <w:rPr>
          <w:i/>
          <w:color w:val="353535"/>
          <w:szCs w:val="24"/>
        </w:rPr>
        <w:t>testing-based formal verification</w:t>
      </w:r>
      <w:r w:rsidRPr="000A7025">
        <w:rPr>
          <w:color w:val="353535"/>
          <w:szCs w:val="24"/>
        </w:rPr>
        <w:t xml:space="preserve"> (TBFV)</w:t>
      </w:r>
      <w:r w:rsidR="00DA61CA">
        <w:rPr>
          <w:color w:val="353535"/>
        </w:rPr>
        <w:t>:</w:t>
      </w:r>
    </w:p>
    <w:p w14:paraId="26872D20" w14:textId="0115629C" w:rsidR="00B50702" w:rsidRPr="00DA61CA" w:rsidRDefault="00B50702" w:rsidP="002F5EA3">
      <w:pPr>
        <w:pStyle w:val="ListParagraph"/>
        <w:widowControl w:val="0"/>
        <w:numPr>
          <w:ilvl w:val="0"/>
          <w:numId w:val="27"/>
        </w:numPr>
        <w:autoSpaceDE w:val="0"/>
        <w:autoSpaceDN w:val="0"/>
        <w:adjustRightInd w:val="0"/>
        <w:rPr>
          <w:color w:val="353535"/>
        </w:rPr>
      </w:pPr>
      <w:r w:rsidRPr="00DA61CA">
        <w:rPr>
          <w:color w:val="353535"/>
        </w:rPr>
        <w:t xml:space="preserve">AFT: teorema </w:t>
      </w:r>
      <w:r w:rsidRPr="00306757">
        <w:rPr>
          <w:i/>
          <w:color w:val="353535"/>
        </w:rPr>
        <w:t>first-order logic</w:t>
      </w:r>
      <w:r w:rsidRPr="00DA61CA">
        <w:rPr>
          <w:color w:val="353535"/>
        </w:rPr>
        <w:t xml:space="preserve"> yang mana fungsi matematika didefinisikan dengan sebuah algoritma daripada ekspresi matematika.</w:t>
      </w:r>
    </w:p>
    <w:p w14:paraId="617B06C3" w14:textId="7E7570AB" w:rsidR="009E6F42" w:rsidRDefault="00B50702" w:rsidP="002F5EA3">
      <w:pPr>
        <w:pStyle w:val="ListParagraph"/>
        <w:widowControl w:val="0"/>
        <w:numPr>
          <w:ilvl w:val="0"/>
          <w:numId w:val="27"/>
        </w:numPr>
        <w:autoSpaceDE w:val="0"/>
        <w:autoSpaceDN w:val="0"/>
        <w:adjustRightInd w:val="0"/>
        <w:rPr>
          <w:color w:val="353535"/>
        </w:rPr>
      </w:pPr>
      <w:r w:rsidRPr="00DA61CA">
        <w:rPr>
          <w:color w:val="353535"/>
        </w:rPr>
        <w:t xml:space="preserve">TBFV: Teknik yang dihasilkan dari mengkombinasikan </w:t>
      </w:r>
      <w:r w:rsidRPr="00DA61CA">
        <w:rPr>
          <w:i/>
          <w:color w:val="353535"/>
        </w:rPr>
        <w:t>predicate-based testing</w:t>
      </w:r>
      <w:r w:rsidRPr="00DA61CA">
        <w:rPr>
          <w:color w:val="353535"/>
        </w:rPr>
        <w:t xml:space="preserve"> dengan </w:t>
      </w:r>
      <w:r w:rsidRPr="00DA61CA">
        <w:rPr>
          <w:i/>
          <w:color w:val="353535"/>
        </w:rPr>
        <w:t>formal proof</w:t>
      </w:r>
      <w:r w:rsidRPr="00DA61CA">
        <w:rPr>
          <w:color w:val="353535"/>
        </w:rPr>
        <w:t xml:space="preserve"> untuk memverifikasi propoerti dari artifak </w:t>
      </w:r>
      <w:r w:rsidR="004A1D23">
        <w:rPr>
          <w:color w:val="353535"/>
        </w:rPr>
        <w:t>perangkat lunak</w:t>
      </w:r>
      <w:r w:rsidRPr="00DA61CA">
        <w:rPr>
          <w:color w:val="353535"/>
        </w:rPr>
        <w:t xml:space="preserve"> atau kode. Prinsip utamanya adalah untuk memformalisasi properti kedalam teorema, kemudian memvalidasi teorema untuk tujuan </w:t>
      </w:r>
      <w:r w:rsidR="00306757">
        <w:rPr>
          <w:color w:val="353535"/>
        </w:rPr>
        <w:t>pengujian</w:t>
      </w:r>
      <w:r w:rsidRPr="00DA61CA">
        <w:rPr>
          <w:color w:val="353535"/>
        </w:rPr>
        <w:t>.</w:t>
      </w:r>
    </w:p>
    <w:p w14:paraId="7A705C9C" w14:textId="77777777" w:rsidR="00D00D3D" w:rsidRDefault="00D00D3D" w:rsidP="00D00D3D">
      <w:pPr>
        <w:pStyle w:val="ListParagraph"/>
        <w:widowControl w:val="0"/>
        <w:autoSpaceDE w:val="0"/>
        <w:autoSpaceDN w:val="0"/>
        <w:adjustRightInd w:val="0"/>
        <w:ind w:left="1080" w:firstLine="0"/>
        <w:rPr>
          <w:color w:val="353535"/>
        </w:rPr>
      </w:pPr>
    </w:p>
    <w:p w14:paraId="71AAA664" w14:textId="77777777" w:rsidR="009E6F42" w:rsidRDefault="009E6F42" w:rsidP="009E6F42">
      <w:pPr>
        <w:widowControl w:val="0"/>
        <w:autoSpaceDE w:val="0"/>
        <w:autoSpaceDN w:val="0"/>
        <w:adjustRightInd w:val="0"/>
        <w:spacing w:line="360" w:lineRule="auto"/>
        <w:ind w:left="720"/>
        <w:jc w:val="both"/>
        <w:rPr>
          <w:color w:val="353535"/>
        </w:rPr>
      </w:pPr>
    </w:p>
    <w:p w14:paraId="7A74694A" w14:textId="5EF82B86" w:rsidR="009E6F42" w:rsidRDefault="00B50702" w:rsidP="009E6F42">
      <w:pPr>
        <w:widowControl w:val="0"/>
        <w:autoSpaceDE w:val="0"/>
        <w:autoSpaceDN w:val="0"/>
        <w:adjustRightInd w:val="0"/>
        <w:spacing w:line="360" w:lineRule="auto"/>
        <w:ind w:left="720"/>
        <w:jc w:val="both"/>
        <w:rPr>
          <w:color w:val="353535"/>
        </w:rPr>
      </w:pPr>
      <w:r w:rsidRPr="009E6F42">
        <w:rPr>
          <w:color w:val="353535"/>
        </w:rPr>
        <w:lastRenderedPageBreak/>
        <w:t>Ekspresi dari properti melibatkan sebagian atau keseluruhan kode sebagai fungsi matematis, dimana fungsi didefinisikan dengan algoritma yang bisa dieksekusi di mesin, tapi sulit diabstraksik</w:t>
      </w:r>
      <w:r w:rsidR="00D527CB" w:rsidRPr="009E6F42">
        <w:rPr>
          <w:color w:val="353535"/>
        </w:rPr>
        <w:t>an kedalam ekspresi matematis.</w:t>
      </w:r>
      <w:r w:rsidR="00CD5048" w:rsidRPr="009E6F42">
        <w:rPr>
          <w:color w:val="353535"/>
        </w:rPr>
        <w:t xml:space="preserve"> </w:t>
      </w:r>
      <w:r w:rsidRPr="009E6F42">
        <w:rPr>
          <w:color w:val="353535"/>
        </w:rPr>
        <w:t>Manfaat signifikan dari TBFV untuk AFT</w:t>
      </w:r>
      <w:r w:rsidR="00D71009" w:rsidRPr="009E6F42">
        <w:rPr>
          <w:color w:val="353535"/>
        </w:rPr>
        <w:t xml:space="preserve"> berdasarkan </w:t>
      </w:r>
      <w:sdt>
        <w:sdtPr>
          <w:id w:val="580032026"/>
          <w:citation/>
        </w:sdtPr>
        <w:sdtContent>
          <w:r w:rsidR="00D71009" w:rsidRPr="009E6F42">
            <w:fldChar w:fldCharType="begin"/>
          </w:r>
          <w:r w:rsidR="00D71009" w:rsidRPr="009E6F42">
            <w:instrText xml:space="preserve"> CITATION Liu16 \l 1033 </w:instrText>
          </w:r>
          <w:r w:rsidR="00D71009" w:rsidRPr="009E6F42">
            <w:fldChar w:fldCharType="separate"/>
          </w:r>
          <w:r w:rsidR="00D71009" w:rsidRPr="009E6F42">
            <w:rPr>
              <w:noProof/>
            </w:rPr>
            <w:t>(Liu, 2016)</w:t>
          </w:r>
          <w:r w:rsidR="00D71009" w:rsidRPr="009E6F42">
            <w:fldChar w:fldCharType="end"/>
          </w:r>
        </w:sdtContent>
      </w:sdt>
      <w:r w:rsidRPr="009E6F42">
        <w:rPr>
          <w:color w:val="353535"/>
        </w:rPr>
        <w:t xml:space="preserve"> adalah fakta bahwa kombinasi tersebut menyatukan </w:t>
      </w:r>
      <w:r w:rsidRPr="009E6F42">
        <w:rPr>
          <w:i/>
          <w:color w:val="353535"/>
        </w:rPr>
        <w:t>formal proof</w:t>
      </w:r>
      <w:r w:rsidRPr="009E6F42">
        <w:rPr>
          <w:color w:val="353535"/>
        </w:rPr>
        <w:t xml:space="preserve">, </w:t>
      </w:r>
      <w:r w:rsidRPr="009E6F42">
        <w:rPr>
          <w:i/>
          <w:color w:val="353535"/>
        </w:rPr>
        <w:t>software testing</w:t>
      </w:r>
      <w:r w:rsidRPr="009E6F42">
        <w:rPr>
          <w:color w:val="353535"/>
        </w:rPr>
        <w:t xml:space="preserve">, dan </w:t>
      </w:r>
      <w:r w:rsidRPr="009E6F42">
        <w:rPr>
          <w:i/>
          <w:color w:val="353535"/>
        </w:rPr>
        <w:t>software review</w:t>
      </w:r>
      <w:r w:rsidRPr="009E6F42">
        <w:rPr>
          <w:color w:val="353535"/>
        </w:rPr>
        <w:t xml:space="preserve">, dengan cara: Pengetahuan utama digunakan untuk membentuk teorema fungsi algoritmik yang terverifikasi untuk mendeteksi error dan membangun </w:t>
      </w:r>
      <w:r w:rsidRPr="009E6F42">
        <w:rPr>
          <w:i/>
          <w:color w:val="353535"/>
        </w:rPr>
        <w:t>confidence</w:t>
      </w:r>
      <w:r w:rsidRPr="009E6F42">
        <w:rPr>
          <w:color w:val="353535"/>
        </w:rPr>
        <w:t xml:space="preserve"> menggunakan prinsip fundamental dari </w:t>
      </w:r>
      <w:r w:rsidRPr="009E6F42">
        <w:rPr>
          <w:i/>
          <w:color w:val="353535"/>
        </w:rPr>
        <w:t>software testing</w:t>
      </w:r>
      <w:r w:rsidRPr="009E6F42">
        <w:rPr>
          <w:color w:val="353535"/>
        </w:rPr>
        <w:t xml:space="preserve"> dan </w:t>
      </w:r>
      <w:r w:rsidRPr="009E6F42">
        <w:rPr>
          <w:i/>
          <w:color w:val="353535"/>
        </w:rPr>
        <w:t>software review</w:t>
      </w:r>
      <w:r w:rsidRPr="009E6F42">
        <w:rPr>
          <w:color w:val="353535"/>
        </w:rPr>
        <w:t>.</w:t>
      </w:r>
    </w:p>
    <w:p w14:paraId="31C52F27" w14:textId="77777777" w:rsidR="009E6F42" w:rsidRDefault="009E6F42" w:rsidP="009E6F42">
      <w:pPr>
        <w:widowControl w:val="0"/>
        <w:autoSpaceDE w:val="0"/>
        <w:autoSpaceDN w:val="0"/>
        <w:adjustRightInd w:val="0"/>
        <w:spacing w:line="360" w:lineRule="auto"/>
        <w:ind w:left="720"/>
        <w:jc w:val="both"/>
        <w:rPr>
          <w:color w:val="353535"/>
        </w:rPr>
      </w:pPr>
    </w:p>
    <w:p w14:paraId="4ECE2C45" w14:textId="6027025E" w:rsidR="00B50702" w:rsidRDefault="00B50702" w:rsidP="009E6F42">
      <w:pPr>
        <w:widowControl w:val="0"/>
        <w:autoSpaceDE w:val="0"/>
        <w:autoSpaceDN w:val="0"/>
        <w:adjustRightInd w:val="0"/>
        <w:spacing w:line="360" w:lineRule="auto"/>
        <w:ind w:left="720"/>
        <w:jc w:val="both"/>
      </w:pPr>
      <w:r w:rsidRPr="00DA61CA">
        <w:rPr>
          <w:color w:val="353535"/>
        </w:rPr>
        <w:t xml:space="preserve">Pada </w:t>
      </w:r>
      <w:sdt>
        <w:sdtPr>
          <w:id w:val="-429968763"/>
          <w:citation/>
        </w:sdtPr>
        <w:sdtContent>
          <w:r w:rsidR="00CC3A6F" w:rsidRPr="009E6F42">
            <w:fldChar w:fldCharType="begin"/>
          </w:r>
          <w:r w:rsidR="00CC3A6F" w:rsidRPr="009E6F42">
            <w:instrText xml:space="preserve"> CITATION Liu16 \l 1033 </w:instrText>
          </w:r>
          <w:r w:rsidR="00CC3A6F" w:rsidRPr="009E6F42">
            <w:fldChar w:fldCharType="separate"/>
          </w:r>
          <w:r w:rsidR="00CC3A6F" w:rsidRPr="009E6F42">
            <w:rPr>
              <w:noProof/>
            </w:rPr>
            <w:t>(Liu, 2016)</w:t>
          </w:r>
          <w:r w:rsidR="00CC3A6F" w:rsidRPr="009E6F42">
            <w:fldChar w:fldCharType="end"/>
          </w:r>
        </w:sdtContent>
      </w:sdt>
      <w:r w:rsidRPr="00DA61CA">
        <w:rPr>
          <w:color w:val="353535"/>
        </w:rPr>
        <w:t xml:space="preserve">, teknik verifikasi yang digunakan adalah </w:t>
      </w:r>
      <w:r w:rsidRPr="00DA61CA">
        <w:rPr>
          <w:i/>
          <w:color w:val="353535"/>
        </w:rPr>
        <w:t>formal proof</w:t>
      </w:r>
      <w:r w:rsidRPr="00DA61CA">
        <w:rPr>
          <w:color w:val="353535"/>
        </w:rPr>
        <w:t xml:space="preserve">, yang digabungkan dengan </w:t>
      </w:r>
      <w:r w:rsidRPr="00D71009">
        <w:rPr>
          <w:i/>
          <w:color w:val="353535"/>
        </w:rPr>
        <w:t>software review</w:t>
      </w:r>
      <w:r w:rsidRPr="00DA61CA">
        <w:rPr>
          <w:color w:val="353535"/>
        </w:rPr>
        <w:t xml:space="preserve">. </w:t>
      </w:r>
      <w:r w:rsidRPr="00D71009">
        <w:rPr>
          <w:i/>
          <w:color w:val="353535"/>
        </w:rPr>
        <w:t>Formal proof</w:t>
      </w:r>
      <w:r w:rsidRPr="00DA61CA">
        <w:rPr>
          <w:color w:val="353535"/>
        </w:rPr>
        <w:t xml:space="preserve"> telah terbukti efektivitasnya pada </w:t>
      </w:r>
      <w:r w:rsidRPr="00DA61CA">
        <w:rPr>
          <w:i/>
          <w:color w:val="353535"/>
        </w:rPr>
        <w:t>hardware verification</w:t>
      </w:r>
      <w:r w:rsidRPr="00DA61CA">
        <w:rPr>
          <w:color w:val="353535"/>
        </w:rPr>
        <w:t xml:space="preserve">, namun pada punya tantangan yaitu: sulitnya </w:t>
      </w:r>
      <w:r w:rsidRPr="000A7025">
        <w:t xml:space="preserve">menangani fungsi logika dengan definisi matematis yang minim, dan hanya sedikit praktisi yang mampu melakukan </w:t>
      </w:r>
      <w:r w:rsidRPr="00DA61CA">
        <w:rPr>
          <w:i/>
        </w:rPr>
        <w:t>formal proof</w:t>
      </w:r>
      <w:r w:rsidRPr="000A7025">
        <w:t xml:space="preserve">. Teknik verifikasi lain yang bisa digunakan adalah </w:t>
      </w:r>
      <w:r w:rsidRPr="00DA61CA">
        <w:rPr>
          <w:i/>
        </w:rPr>
        <w:t>model checking</w:t>
      </w:r>
      <w:r w:rsidRPr="000A7025">
        <w:t>, yang dapat dilakukan otomatis dengan memodelkan kode program kemudian melakukan verifikasi terhadap properti.</w:t>
      </w:r>
    </w:p>
    <w:p w14:paraId="5392CA5B" w14:textId="4169E8B7" w:rsidR="00920E61" w:rsidRDefault="00920E61" w:rsidP="009E6F42">
      <w:pPr>
        <w:widowControl w:val="0"/>
        <w:autoSpaceDE w:val="0"/>
        <w:autoSpaceDN w:val="0"/>
        <w:adjustRightInd w:val="0"/>
        <w:spacing w:line="360" w:lineRule="auto"/>
        <w:ind w:left="720"/>
        <w:jc w:val="both"/>
      </w:pPr>
    </w:p>
    <w:p w14:paraId="15268D24" w14:textId="77777777" w:rsidR="00920E61" w:rsidRDefault="00920E61" w:rsidP="002F5EA3">
      <w:pPr>
        <w:pStyle w:val="ListParagraph"/>
        <w:numPr>
          <w:ilvl w:val="0"/>
          <w:numId w:val="14"/>
        </w:numPr>
      </w:pPr>
      <w:r>
        <w:t>Formal Unit Test / Formal Testing</w:t>
      </w:r>
    </w:p>
    <w:p w14:paraId="030150A9" w14:textId="34AC5AB5" w:rsidR="00920E61" w:rsidRDefault="00920E61" w:rsidP="00920E61">
      <w:pPr>
        <w:pStyle w:val="ListParagraph"/>
        <w:ind w:firstLine="0"/>
      </w:pPr>
      <w:r>
        <w:fldChar w:fldCharType="begin"/>
      </w:r>
      <w:r w:rsidR="007353E1">
        <w:instrText xml:space="preserve"> ADDIN ZOTERO_ITEM CSL_CITATION {"citationID":"aq838610i8","properties":{"formattedCitation":"(Bentes dkk., 2016)","plainCitation":"(Bentes dkk., 2016)","noteIndex":0},"citationItems":[{"id":78,"uris":["http://zotero.org/users/3473210/items/FPYAT39M"],"uri":["http://zotero.org/users/3473210/items/FPYAT39M"],"itemData":{"id":78,"type":"paper-conference","title":"JFORTES: Java Formal Unit TESt Generation","publisher":"IEEE","page":"16-23","source":"CrossRef","URL":"http://ieeexplore.ieee.org/document/7828280/","DOI":"10.1109/SBESC.2016.012","ISBN":"978-1-5090-2653-1","shortTitle":"JFORTES","author":[{"family":"Bentes","given":"Larissa"},{"family":"Rocha","given":"Herbert"},{"family":"Valentin","given":"Eduardo"},{"family":"Barreto","given":"Raimundo"}],"issued":{"date-parts":[["2016",11]]},"accessed":{"date-parts":[["2018",2,27]]}}}],"schema":"https://github.com/citation-style-language/schema/raw/master/csl-citation.json"} </w:instrText>
      </w:r>
      <w:r>
        <w:fldChar w:fldCharType="separate"/>
      </w:r>
      <w:r w:rsidR="007353E1">
        <w:rPr>
          <w:noProof/>
        </w:rPr>
        <w:t>(Bentes dkk., 2016)</w:t>
      </w:r>
      <w:r>
        <w:fldChar w:fldCharType="end"/>
      </w:r>
      <w:r>
        <w:t xml:space="preserve"> </w:t>
      </w:r>
      <w:r w:rsidRPr="002751FC">
        <w:t xml:space="preserve">mendeskripsikan hasil </w:t>
      </w:r>
      <w:r w:rsidRPr="00002811">
        <w:rPr>
          <w:i/>
        </w:rPr>
        <w:t>preliminary</w:t>
      </w:r>
      <w:r w:rsidRPr="002751FC">
        <w:t xml:space="preserve"> dari pekerjaan yang menyajikan sebuah metode untuk mengintegrasikan teknik formal verifikasi yang men</w:t>
      </w:r>
      <w:r>
        <w:t>gadaptasi tools ESC/Java2 dan JC</w:t>
      </w:r>
      <w:r w:rsidRPr="002751FC">
        <w:t xml:space="preserve">ute dengan </w:t>
      </w:r>
      <w:r w:rsidRPr="00002811">
        <w:rPr>
          <w:i/>
        </w:rPr>
        <w:t>unit testing</w:t>
      </w:r>
      <w:r w:rsidRPr="002751FC">
        <w:t xml:space="preserve"> dengan framework TestNG untuk memverifikasi program Java. Metode ini akan mengekstraksi properti </w:t>
      </w:r>
      <w:r w:rsidRPr="00002811">
        <w:rPr>
          <w:i/>
        </w:rPr>
        <w:t>safety</w:t>
      </w:r>
      <w:r w:rsidRPr="002751FC">
        <w:t xml:space="preserve"> yang dibangkitkan oleh ESC/Java2, untuk secara otomatis membangkitkan </w:t>
      </w:r>
      <w:r w:rsidRPr="00002811">
        <w:rPr>
          <w:i/>
        </w:rPr>
        <w:t>test cases</w:t>
      </w:r>
      <w:r w:rsidRPr="002751FC">
        <w:t xml:space="preserve"> menggunakan himpunan </w:t>
      </w:r>
      <w:r w:rsidRPr="00002811">
        <w:rPr>
          <w:i/>
        </w:rPr>
        <w:t>assertion</w:t>
      </w:r>
      <w:r w:rsidRPr="002751FC">
        <w:t xml:space="preserve"> yang disediakan oleh framework TestNG dan JCute untuk memvalidasi </w:t>
      </w:r>
      <w:r w:rsidRPr="00002811">
        <w:rPr>
          <w:i/>
        </w:rPr>
        <w:t>test case</w:t>
      </w:r>
      <w:r w:rsidRPr="002751FC">
        <w:t xml:space="preserve"> tersebut. </w:t>
      </w:r>
    </w:p>
    <w:p w14:paraId="648007CF" w14:textId="77777777" w:rsidR="00920E61" w:rsidRDefault="00920E61" w:rsidP="00920E61">
      <w:pPr>
        <w:pStyle w:val="ListParagraph"/>
        <w:ind w:firstLine="0"/>
      </w:pPr>
    </w:p>
    <w:p w14:paraId="1EB874AF" w14:textId="14D564CC" w:rsidR="00920E61" w:rsidRPr="002751FC" w:rsidRDefault="00920E61" w:rsidP="00920E61">
      <w:pPr>
        <w:pStyle w:val="ListParagraph"/>
        <w:ind w:firstLine="0"/>
        <w:rPr>
          <w:szCs w:val="24"/>
        </w:rPr>
      </w:pPr>
      <w:r>
        <w:rPr>
          <w:szCs w:val="24"/>
        </w:rPr>
        <w:t xml:space="preserve">Berdasarkan </w:t>
      </w:r>
      <w:r>
        <w:rPr>
          <w:szCs w:val="24"/>
        </w:rPr>
        <w:fldChar w:fldCharType="begin"/>
      </w:r>
      <w:r w:rsidR="007353E1">
        <w:rPr>
          <w:szCs w:val="24"/>
        </w:rPr>
        <w:instrText xml:space="preserve"> ADDIN ZOTERO_ITEM CSL_CITATION {"citationID":"a21aecdthgq","properties":{"formattedCitation":"(Ghosh dkk., 2013)","plainCitation":"(Ghosh dkk., 2013)","noteIndex":0},"citationItems":[{"id":79,"uris":["http://zotero.org/users/3473210/items/GUT2DQ9Y"],"uri":["http://zotero.org/users/3473210/items/GUT2DQ9Y"],"itemData":{"id":79,"type":"paper-conference","title":"JST: An automatic test generation tool for industrial Java applications with strings","publisher":"IEEE","page":"992-1001","source":"CrossRef","URL":"http://ieeexplore.ieee.org/document/6606649/","DOI":"10.1109/ICSE.2013.6606649","ISBN":"978-1-4673-3076-3","shortTitle":"JST","author":[{"family":"Ghosh","given":"Indradeep"},{"family":"Shafiei","given":"Nastaran"},{"family":"Li","given":"Guodong"},{"family":"Chiang","given":"Wei-Fan"}],"issued":{"date-parts":[["2013",5]]},"accessed":{"date-parts":[["2018",2,27]]}}}],"schema":"https://github.com/citation-style-language/schema/raw/master/csl-citation.json"} </w:instrText>
      </w:r>
      <w:r>
        <w:rPr>
          <w:szCs w:val="24"/>
        </w:rPr>
        <w:fldChar w:fldCharType="separate"/>
      </w:r>
      <w:r w:rsidR="007353E1">
        <w:rPr>
          <w:noProof/>
          <w:szCs w:val="24"/>
        </w:rPr>
        <w:t>(Ghosh dkk., 2013)</w:t>
      </w:r>
      <w:r>
        <w:rPr>
          <w:szCs w:val="24"/>
        </w:rPr>
        <w:fldChar w:fldCharType="end"/>
      </w:r>
      <w:r>
        <w:rPr>
          <w:szCs w:val="24"/>
        </w:rPr>
        <w:t>, s</w:t>
      </w:r>
      <w:r w:rsidRPr="002751FC">
        <w:rPr>
          <w:szCs w:val="24"/>
        </w:rPr>
        <w:t xml:space="preserve">ecara tradisional, kualitas </w:t>
      </w:r>
      <w:r>
        <w:rPr>
          <w:szCs w:val="24"/>
        </w:rPr>
        <w:t>perangkat lunak</w:t>
      </w:r>
      <w:r w:rsidRPr="002751FC">
        <w:rPr>
          <w:szCs w:val="24"/>
        </w:rPr>
        <w:t xml:space="preserve"> dijamin lewat </w:t>
      </w:r>
      <w:r w:rsidRPr="007602E4">
        <w:rPr>
          <w:i/>
          <w:szCs w:val="24"/>
        </w:rPr>
        <w:t>manual testing</w:t>
      </w:r>
      <w:r w:rsidRPr="002751FC">
        <w:rPr>
          <w:szCs w:val="24"/>
        </w:rPr>
        <w:t xml:space="preserve">, yang sulit dan memberikan </w:t>
      </w:r>
      <w:r w:rsidRPr="007602E4">
        <w:rPr>
          <w:i/>
          <w:szCs w:val="24"/>
        </w:rPr>
        <w:t>coverage</w:t>
      </w:r>
      <w:r w:rsidRPr="002751FC">
        <w:rPr>
          <w:szCs w:val="24"/>
        </w:rPr>
        <w:t xml:space="preserve"> yang buruk. Salah satu teknik formal ada</w:t>
      </w:r>
      <w:r>
        <w:rPr>
          <w:szCs w:val="24"/>
        </w:rPr>
        <w:t>lah</w:t>
      </w:r>
      <w:r w:rsidRPr="002751FC">
        <w:rPr>
          <w:szCs w:val="24"/>
        </w:rPr>
        <w:t xml:space="preserve"> </w:t>
      </w:r>
      <w:r w:rsidRPr="007602E4">
        <w:rPr>
          <w:i/>
          <w:szCs w:val="24"/>
        </w:rPr>
        <w:t>symbolic execution</w:t>
      </w:r>
      <w:r w:rsidRPr="002751FC">
        <w:rPr>
          <w:szCs w:val="24"/>
        </w:rPr>
        <w:t xml:space="preserve"> yang dapat </w:t>
      </w:r>
      <w:r w:rsidRPr="002751FC">
        <w:rPr>
          <w:szCs w:val="24"/>
        </w:rPr>
        <w:lastRenderedPageBreak/>
        <w:t xml:space="preserve">digunakan untuk secara otomatis membangkitkan </w:t>
      </w:r>
      <w:r w:rsidRPr="007602E4">
        <w:rPr>
          <w:i/>
          <w:szCs w:val="24"/>
        </w:rPr>
        <w:t>test input</w:t>
      </w:r>
      <w:r w:rsidRPr="002751FC">
        <w:rPr>
          <w:szCs w:val="24"/>
        </w:rPr>
        <w:t xml:space="preserve"> dengan </w:t>
      </w:r>
      <w:r w:rsidRPr="007602E4">
        <w:rPr>
          <w:i/>
          <w:szCs w:val="24"/>
        </w:rPr>
        <w:t>coverage</w:t>
      </w:r>
      <w:r w:rsidRPr="002751FC">
        <w:rPr>
          <w:szCs w:val="24"/>
        </w:rPr>
        <w:t xml:space="preserve"> struktural yang tinggi. </w:t>
      </w:r>
      <w:r>
        <w:rPr>
          <w:i/>
          <w:szCs w:val="24"/>
        </w:rPr>
        <w:t>S</w:t>
      </w:r>
      <w:r w:rsidRPr="007602E4">
        <w:rPr>
          <w:i/>
          <w:szCs w:val="24"/>
        </w:rPr>
        <w:t>ymbolic execution</w:t>
      </w:r>
      <w:r w:rsidRPr="002751FC">
        <w:rPr>
          <w:szCs w:val="24"/>
        </w:rPr>
        <w:t xml:space="preserve"> digunakan untuk mencapai </w:t>
      </w:r>
      <w:r w:rsidRPr="007602E4">
        <w:rPr>
          <w:i/>
          <w:szCs w:val="24"/>
        </w:rPr>
        <w:t>coverage</w:t>
      </w:r>
      <w:r w:rsidRPr="002751FC">
        <w:rPr>
          <w:szCs w:val="24"/>
        </w:rPr>
        <w:t xml:space="preserve"> kode yang tinggi dengan melakukan </w:t>
      </w:r>
      <w:r w:rsidRPr="007602E4">
        <w:rPr>
          <w:i/>
          <w:szCs w:val="24"/>
        </w:rPr>
        <w:t>reasoning</w:t>
      </w:r>
      <w:r w:rsidRPr="002751FC">
        <w:rPr>
          <w:szCs w:val="24"/>
        </w:rPr>
        <w:t xml:space="preserve"> pada semua nilai input yang mungkin. Hal itu dicirikan dengan pada setiap path dari program, </w:t>
      </w:r>
      <w:r w:rsidRPr="007602E4">
        <w:rPr>
          <w:i/>
          <w:szCs w:val="24"/>
        </w:rPr>
        <w:t>Symbolic execution</w:t>
      </w:r>
      <w:r w:rsidRPr="002751FC">
        <w:rPr>
          <w:szCs w:val="24"/>
        </w:rPr>
        <w:t xml:space="preserve"> akan melakukan eksplorasi pada kondisi </w:t>
      </w:r>
      <w:r w:rsidRPr="007602E4">
        <w:rPr>
          <w:i/>
          <w:szCs w:val="24"/>
        </w:rPr>
        <w:t>path</w:t>
      </w:r>
      <w:r w:rsidRPr="002751FC">
        <w:rPr>
          <w:szCs w:val="24"/>
        </w:rPr>
        <w:t xml:space="preserve"> yang dikodekan sebagai sebuah konjungsi dari Boolean clauses. Sebuah path condition mendenotasikan sebuah himpulan dari branching decisions. Ketika ekskusi selesai, beberapa kondisi path mungkin dibangkitkan. Solusi untuk kondisi path adalah input test yang akan menjamin bahwa program yang akan di test.</w:t>
      </w:r>
    </w:p>
    <w:p w14:paraId="256117F2" w14:textId="77777777" w:rsidR="00920E61" w:rsidRDefault="00920E61" w:rsidP="00920E61">
      <w:pPr>
        <w:ind w:left="294"/>
      </w:pPr>
    </w:p>
    <w:p w14:paraId="18E06580" w14:textId="1A0E8A37" w:rsidR="00920E61" w:rsidRPr="00254779" w:rsidRDefault="00920E61" w:rsidP="00920E61">
      <w:pPr>
        <w:pStyle w:val="ListParagraph"/>
        <w:ind w:firstLine="0"/>
        <w:rPr>
          <w:szCs w:val="24"/>
        </w:rPr>
      </w:pPr>
      <w:r>
        <w:rPr>
          <w:szCs w:val="24"/>
        </w:rPr>
        <w:fldChar w:fldCharType="begin"/>
      </w:r>
      <w:r w:rsidR="007353E1">
        <w:rPr>
          <w:szCs w:val="24"/>
        </w:rPr>
        <w:instrText xml:space="preserve"> ADDIN ZOTERO_ITEM CSL_CITATION {"citationID":"WGPubBhe","properties":{"formattedCitation":"(Ghosh dkk., 2013)","plainCitation":"(Ghosh dkk., 2013)","noteIndex":0},"citationItems":[{"id":79,"uris":["http://zotero.org/users/3473210/items/GUT2DQ9Y"],"uri":["http://zotero.org/users/3473210/items/GUT2DQ9Y"],"itemData":{"id":79,"type":"paper-conference","title":"JST: An automatic test generation tool for industrial Java applications with strings","publisher":"IEEE","page":"992-1001","source":"CrossRef","URL":"http://ieeexplore.ieee.org/document/6606649/","DOI":"10.1109/ICSE.2013.6606649","ISBN":"978-1-4673-3076-3","shortTitle":"JST","author":[{"family":"Ghosh","given":"Indradeep"},{"family":"Shafiei","given":"Nastaran"},{"family":"Li","given":"Guodong"},{"family":"Chiang","given":"Wei-Fan"}],"issued":{"date-parts":[["2013",5]]},"accessed":{"date-parts":[["2018",2,27]]}}}],"schema":"https://github.com/citation-style-language/schema/raw/master/csl-citation.json"} </w:instrText>
      </w:r>
      <w:r>
        <w:rPr>
          <w:szCs w:val="24"/>
        </w:rPr>
        <w:fldChar w:fldCharType="separate"/>
      </w:r>
      <w:r w:rsidR="007353E1">
        <w:rPr>
          <w:noProof/>
          <w:szCs w:val="24"/>
        </w:rPr>
        <w:t>(Ghosh dkk., 2013)</w:t>
      </w:r>
      <w:r>
        <w:rPr>
          <w:szCs w:val="24"/>
        </w:rPr>
        <w:fldChar w:fldCharType="end"/>
      </w:r>
      <w:r>
        <w:rPr>
          <w:szCs w:val="24"/>
        </w:rPr>
        <w:t xml:space="preserve"> berkontribusi sebuah kakas</w:t>
      </w:r>
      <w:r w:rsidRPr="002751FC">
        <w:rPr>
          <w:szCs w:val="24"/>
        </w:rPr>
        <w:t xml:space="preserve"> JST</w:t>
      </w:r>
      <w:r>
        <w:rPr>
          <w:szCs w:val="24"/>
        </w:rPr>
        <w:t xml:space="preserve"> </w:t>
      </w:r>
      <w:r w:rsidRPr="002751FC">
        <w:rPr>
          <w:szCs w:val="24"/>
        </w:rPr>
        <w:t>(</w:t>
      </w:r>
      <w:r w:rsidRPr="003E7EB0">
        <w:rPr>
          <w:i/>
          <w:szCs w:val="24"/>
        </w:rPr>
        <w:t>Java String Testing</w:t>
      </w:r>
      <w:r w:rsidRPr="002751FC">
        <w:rPr>
          <w:szCs w:val="24"/>
        </w:rPr>
        <w:t xml:space="preserve">), yaitu sebuah </w:t>
      </w:r>
      <w:r>
        <w:rPr>
          <w:szCs w:val="24"/>
        </w:rPr>
        <w:t>kakas</w:t>
      </w:r>
      <w:r w:rsidRPr="002751FC">
        <w:rPr>
          <w:szCs w:val="24"/>
        </w:rPr>
        <w:t xml:space="preserve"> pengujian Java yang komprehensif yang mengalamatkan isu-isu tersebut dalam </w:t>
      </w:r>
      <w:r w:rsidRPr="004B6805">
        <w:rPr>
          <w:i/>
          <w:szCs w:val="24"/>
        </w:rPr>
        <w:t>traditional symbolic execution</w:t>
      </w:r>
      <w:r w:rsidRPr="002751FC">
        <w:rPr>
          <w:szCs w:val="24"/>
        </w:rPr>
        <w:t xml:space="preserve"> </w:t>
      </w:r>
      <w:r w:rsidRPr="004B6805">
        <w:rPr>
          <w:i/>
          <w:szCs w:val="24"/>
        </w:rPr>
        <w:t>engines</w:t>
      </w:r>
      <w:r w:rsidRPr="002751FC">
        <w:rPr>
          <w:szCs w:val="24"/>
        </w:rPr>
        <w:t xml:space="preserve">. JST berbasis pada </w:t>
      </w:r>
      <w:r w:rsidRPr="00C841DC">
        <w:rPr>
          <w:i/>
          <w:szCs w:val="24"/>
        </w:rPr>
        <w:t>Java PathFinder</w:t>
      </w:r>
      <w:r w:rsidRPr="002751FC">
        <w:rPr>
          <w:szCs w:val="24"/>
        </w:rPr>
        <w:t xml:space="preserve"> (JPF) </w:t>
      </w:r>
      <w:r w:rsidRPr="00C841DC">
        <w:rPr>
          <w:i/>
          <w:szCs w:val="24"/>
        </w:rPr>
        <w:t>model checker</w:t>
      </w:r>
      <w:r w:rsidRPr="002751FC">
        <w:rPr>
          <w:szCs w:val="24"/>
        </w:rPr>
        <w:t xml:space="preserve"> dan </w:t>
      </w:r>
      <w:r w:rsidRPr="00C841DC">
        <w:rPr>
          <w:i/>
          <w:szCs w:val="24"/>
        </w:rPr>
        <w:t>symbolic execution extension</w:t>
      </w:r>
      <w:r w:rsidRPr="002751FC">
        <w:rPr>
          <w:szCs w:val="24"/>
        </w:rPr>
        <w:t>-</w:t>
      </w:r>
      <w:r>
        <w:rPr>
          <w:szCs w:val="24"/>
        </w:rPr>
        <w:t>nya</w:t>
      </w:r>
      <w:r w:rsidRPr="002751FC">
        <w:rPr>
          <w:szCs w:val="24"/>
        </w:rPr>
        <w:t>. JPF mengimpleme</w:t>
      </w:r>
      <w:r>
        <w:rPr>
          <w:szCs w:val="24"/>
        </w:rPr>
        <w:t xml:space="preserve">ntasikan </w:t>
      </w:r>
      <w:r w:rsidRPr="004A6B3C">
        <w:rPr>
          <w:i/>
          <w:szCs w:val="24"/>
        </w:rPr>
        <w:t>Java Virtual Machine</w:t>
      </w:r>
      <w:r w:rsidRPr="002751FC">
        <w:rPr>
          <w:szCs w:val="24"/>
        </w:rPr>
        <w:t xml:space="preserve"> </w:t>
      </w:r>
      <w:r>
        <w:rPr>
          <w:szCs w:val="24"/>
        </w:rPr>
        <w:t xml:space="preserve">milik </w:t>
      </w:r>
      <w:r w:rsidRPr="002751FC">
        <w:rPr>
          <w:szCs w:val="24"/>
        </w:rPr>
        <w:t xml:space="preserve">sendiri untuk mengeksekusi </w:t>
      </w:r>
      <w:r w:rsidRPr="0020567B">
        <w:rPr>
          <w:i/>
          <w:szCs w:val="24"/>
        </w:rPr>
        <w:t>Java bytecode</w:t>
      </w:r>
      <w:r w:rsidRPr="002751FC">
        <w:rPr>
          <w:szCs w:val="24"/>
        </w:rPr>
        <w:t xml:space="preserve"> yang mana </w:t>
      </w:r>
      <w:r>
        <w:rPr>
          <w:szCs w:val="24"/>
        </w:rPr>
        <w:t>pada</w:t>
      </w:r>
      <w:r w:rsidRPr="002751FC">
        <w:rPr>
          <w:szCs w:val="24"/>
        </w:rPr>
        <w:t xml:space="preserve"> penelitian ini diperluas untuk menangani semua </w:t>
      </w:r>
      <w:r w:rsidRPr="0020567B">
        <w:rPr>
          <w:i/>
          <w:szCs w:val="24"/>
        </w:rPr>
        <w:t>Java primitive type</w:t>
      </w:r>
      <w:r w:rsidRPr="002751FC">
        <w:rPr>
          <w:szCs w:val="24"/>
        </w:rPr>
        <w:t xml:space="preserve"> dan </w:t>
      </w:r>
      <w:r w:rsidRPr="0020567B">
        <w:rPr>
          <w:i/>
          <w:szCs w:val="24"/>
        </w:rPr>
        <w:t>String</w:t>
      </w:r>
      <w:r w:rsidRPr="002751FC">
        <w:rPr>
          <w:szCs w:val="24"/>
        </w:rPr>
        <w:t>.</w:t>
      </w:r>
    </w:p>
    <w:p w14:paraId="5451E422" w14:textId="10A8B3F7" w:rsidR="00D21BFB" w:rsidRDefault="00D21BFB" w:rsidP="00FB2FF2">
      <w:pPr>
        <w:widowControl w:val="0"/>
        <w:autoSpaceDE w:val="0"/>
        <w:autoSpaceDN w:val="0"/>
        <w:adjustRightInd w:val="0"/>
        <w:spacing w:line="360" w:lineRule="auto"/>
        <w:jc w:val="both"/>
      </w:pPr>
    </w:p>
    <w:p w14:paraId="636821DD" w14:textId="048D776F" w:rsidR="00D21BFB" w:rsidRDefault="002B2A61" w:rsidP="002F5EA3">
      <w:pPr>
        <w:pStyle w:val="ListParagraph"/>
        <w:widowControl w:val="0"/>
        <w:numPr>
          <w:ilvl w:val="0"/>
          <w:numId w:val="14"/>
        </w:numPr>
        <w:autoSpaceDE w:val="0"/>
        <w:autoSpaceDN w:val="0"/>
        <w:adjustRightInd w:val="0"/>
        <w:rPr>
          <w:color w:val="353535"/>
        </w:rPr>
      </w:pPr>
      <w:r>
        <w:rPr>
          <w:color w:val="353535"/>
        </w:rPr>
        <w:t xml:space="preserve">Testing pada </w:t>
      </w:r>
      <w:r w:rsidRPr="002B2A61">
        <w:rPr>
          <w:i/>
          <w:color w:val="353535"/>
        </w:rPr>
        <w:t>Model-Driven Development</w:t>
      </w:r>
    </w:p>
    <w:p w14:paraId="5A3B89AD" w14:textId="19679436" w:rsidR="00E87C38" w:rsidRDefault="002B2A61" w:rsidP="00E87C38">
      <w:pPr>
        <w:spacing w:line="360" w:lineRule="auto"/>
        <w:ind w:left="720"/>
        <w:jc w:val="both"/>
        <w:rPr>
          <w:color w:val="353535"/>
        </w:rPr>
      </w:pPr>
      <w:r>
        <w:rPr>
          <w:color w:val="353535"/>
        </w:rPr>
        <w:fldChar w:fldCharType="begin"/>
      </w:r>
      <w:r w:rsidR="007353E1">
        <w:rPr>
          <w:color w:val="353535"/>
        </w:rPr>
        <w:instrText xml:space="preserve"> ADDIN ZOTERO_ITEM CSL_CITATION {"citationID":"a2qcrr413a5","properties":{"formattedCitation":"(Mar\\uc0\\u237{}n dkk., 2017)","plainCitation":"(Marín dkk., 2017)","noteIndex":0},"citationItems":[{"id":76,"uris":["http://zotero.org/users/3473210/items/D5DWY63R"],"uri":["http://zotero.org/users/3473210/items/D5DWY63R"],"itemData":{"id":76,"type":"article-journal","title":"Testing of model-driven development applications","container-title":"Software Quality Journal","page":"407-435","volume":"25","issue":"2","source":"CrossRef","DOI":"10.1007/s11219-016-9308-8","ISSN":"0963-9314, 1573-1367","language":"en","author":[{"family":"Marín","given":"Beatriz"},{"family":"Gallardo","given":"Carlos"},{"family":"Quiroga","given":"Diego"},{"family":"Giachetti","given":"Giovanni"},{"family":"Serral","given":"Estefanía"}],"issued":{"date-parts":[["2017",6]]}}}],"schema":"https://github.com/citation-style-language/schema/raw/master/csl-citation.json"} </w:instrText>
      </w:r>
      <w:r>
        <w:rPr>
          <w:color w:val="353535"/>
        </w:rPr>
        <w:fldChar w:fldCharType="separate"/>
      </w:r>
      <w:r w:rsidR="007353E1" w:rsidRPr="007353E1">
        <w:rPr>
          <w:color w:val="000000"/>
        </w:rPr>
        <w:t>(Marín dkk., 2017)</w:t>
      </w:r>
      <w:r>
        <w:rPr>
          <w:color w:val="353535"/>
        </w:rPr>
        <w:fldChar w:fldCharType="end"/>
      </w:r>
      <w:r>
        <w:rPr>
          <w:color w:val="353535"/>
        </w:rPr>
        <w:t xml:space="preserve"> </w:t>
      </w:r>
      <w:r w:rsidRPr="002751FC">
        <w:rPr>
          <w:color w:val="353535"/>
        </w:rPr>
        <w:t>menyajikan</w:t>
      </w:r>
      <w:r w:rsidR="00933506">
        <w:rPr>
          <w:color w:val="353535"/>
        </w:rPr>
        <w:t xml:space="preserve"> T4MDD (</w:t>
      </w:r>
      <w:r w:rsidR="00933506" w:rsidRPr="00933506">
        <w:rPr>
          <w:i/>
          <w:color w:val="353535"/>
        </w:rPr>
        <w:t>Testing for Model-Driven Development</w:t>
      </w:r>
      <w:r w:rsidR="00933506">
        <w:rPr>
          <w:color w:val="353535"/>
        </w:rPr>
        <w:t>), yaitu</w:t>
      </w:r>
      <w:r w:rsidRPr="002751FC">
        <w:rPr>
          <w:color w:val="353535"/>
        </w:rPr>
        <w:t xml:space="preserve"> pendekatan testing yang secara otomatis membangkitkan </w:t>
      </w:r>
      <w:r w:rsidRPr="002B2A61">
        <w:rPr>
          <w:i/>
          <w:color w:val="353535"/>
        </w:rPr>
        <w:t>executable test cases</w:t>
      </w:r>
      <w:r w:rsidRPr="002751FC">
        <w:rPr>
          <w:color w:val="353535"/>
        </w:rPr>
        <w:t xml:space="preserve"> untuk </w:t>
      </w:r>
      <w:r>
        <w:rPr>
          <w:color w:val="353535"/>
        </w:rPr>
        <w:t>perangkat lunak</w:t>
      </w:r>
      <w:r w:rsidRPr="002751FC">
        <w:rPr>
          <w:color w:val="353535"/>
        </w:rPr>
        <w:t xml:space="preserve"> yang dikembangkan dengan teknologi MDD. Kontribusi utama dari </w:t>
      </w:r>
      <w:r w:rsidR="001830BB">
        <w:rPr>
          <w:color w:val="353535"/>
        </w:rPr>
        <w:fldChar w:fldCharType="begin"/>
      </w:r>
      <w:r w:rsidR="007353E1">
        <w:rPr>
          <w:color w:val="353535"/>
        </w:rPr>
        <w:instrText xml:space="preserve"> ADDIN ZOTERO_ITEM CSL_CITATION {"citationID":"DtzDWFvV","properties":{"formattedCitation":"(Mar\\uc0\\u237{}n dkk., 2017)","plainCitation":"(Marín dkk., 2017)","noteIndex":0},"citationItems":[{"id":76,"uris":["http://zotero.org/users/3473210/items/D5DWY63R"],"uri":["http://zotero.org/users/3473210/items/D5DWY63R"],"itemData":{"id":76,"type":"article-journal","title":"Testing of model-driven development applications","container-title":"Software Quality Journal","page":"407-435","volume":"25","issue":"2","source":"CrossRef","DOI":"10.1007/s11219-016-9308-8","ISSN":"0963-9314, 1573-1367","language":"en","author":[{"family":"Marín","given":"Beatriz"},{"family":"Gallardo","given":"Carlos"},{"family":"Quiroga","given":"Diego"},{"family":"Giachetti","given":"Giovanni"},{"family":"Serral","given":"Estefanía"}],"issued":{"date-parts":[["2017",6]]}}}],"schema":"https://github.com/citation-style-language/schema/raw/master/csl-citation.json"} </w:instrText>
      </w:r>
      <w:r w:rsidR="001830BB">
        <w:rPr>
          <w:color w:val="353535"/>
        </w:rPr>
        <w:fldChar w:fldCharType="separate"/>
      </w:r>
      <w:r w:rsidR="007353E1" w:rsidRPr="007353E1">
        <w:rPr>
          <w:color w:val="000000"/>
        </w:rPr>
        <w:t>(Marín dkk., 2017)</w:t>
      </w:r>
      <w:r w:rsidR="001830BB">
        <w:rPr>
          <w:color w:val="353535"/>
        </w:rPr>
        <w:fldChar w:fldCharType="end"/>
      </w:r>
      <w:r w:rsidR="001830BB">
        <w:rPr>
          <w:color w:val="353535"/>
        </w:rPr>
        <w:t xml:space="preserve"> </w:t>
      </w:r>
      <w:r w:rsidRPr="002751FC">
        <w:rPr>
          <w:color w:val="353535"/>
        </w:rPr>
        <w:t>dibagi ke dalam 2 bagian:</w:t>
      </w:r>
    </w:p>
    <w:p w14:paraId="1E8620D6" w14:textId="77777777" w:rsidR="00E87C38" w:rsidRDefault="002B2A61" w:rsidP="002F5EA3">
      <w:pPr>
        <w:pStyle w:val="ListParagraph"/>
        <w:numPr>
          <w:ilvl w:val="0"/>
          <w:numId w:val="28"/>
        </w:numPr>
        <w:rPr>
          <w:color w:val="353535"/>
        </w:rPr>
      </w:pPr>
      <w:r w:rsidRPr="00E87C38">
        <w:rPr>
          <w:color w:val="353535"/>
        </w:rPr>
        <w:t xml:space="preserve">Sebuah teknik </w:t>
      </w:r>
      <w:r w:rsidRPr="00E87C38">
        <w:rPr>
          <w:i/>
          <w:color w:val="353535"/>
        </w:rPr>
        <w:t>model-based testing</w:t>
      </w:r>
      <w:r w:rsidRPr="00E87C38">
        <w:rPr>
          <w:color w:val="353535"/>
        </w:rPr>
        <w:t xml:space="preserve"> yang secara otomatis mampu membangkitkan </w:t>
      </w:r>
      <w:r w:rsidRPr="00E87C38">
        <w:rPr>
          <w:i/>
          <w:color w:val="353535"/>
        </w:rPr>
        <w:t>abstract test case</w:t>
      </w:r>
      <w:r w:rsidRPr="00E87C38">
        <w:rPr>
          <w:color w:val="353535"/>
        </w:rPr>
        <w:t xml:space="preserve"> dari model konseptual yang digunakan pada </w:t>
      </w:r>
      <w:r w:rsidRPr="00E87C38">
        <w:rPr>
          <w:i/>
          <w:color w:val="353535"/>
        </w:rPr>
        <w:t>environment</w:t>
      </w:r>
      <w:r w:rsidRPr="00E87C38">
        <w:rPr>
          <w:color w:val="353535"/>
        </w:rPr>
        <w:t xml:space="preserve"> MDD</w:t>
      </w:r>
    </w:p>
    <w:p w14:paraId="2983C65B" w14:textId="56ABF941" w:rsidR="002B2A61" w:rsidRPr="00E87C38" w:rsidRDefault="002B2A61" w:rsidP="002F5EA3">
      <w:pPr>
        <w:pStyle w:val="ListParagraph"/>
        <w:numPr>
          <w:ilvl w:val="0"/>
          <w:numId w:val="28"/>
        </w:numPr>
        <w:rPr>
          <w:color w:val="353535"/>
        </w:rPr>
      </w:pPr>
      <w:r w:rsidRPr="00E87C38">
        <w:rPr>
          <w:color w:val="353535"/>
          <w:szCs w:val="24"/>
        </w:rPr>
        <w:t xml:space="preserve">Teknik </w:t>
      </w:r>
      <w:r w:rsidRPr="00E87C38">
        <w:rPr>
          <w:i/>
          <w:color w:val="353535"/>
          <w:szCs w:val="24"/>
        </w:rPr>
        <w:t>model-based testing</w:t>
      </w:r>
      <w:r w:rsidRPr="00E87C38">
        <w:rPr>
          <w:color w:val="353535"/>
          <w:szCs w:val="24"/>
        </w:rPr>
        <w:t xml:space="preserve"> yang secara otomatis membangkitkan </w:t>
      </w:r>
      <w:r w:rsidRPr="00E87C38">
        <w:rPr>
          <w:i/>
          <w:color w:val="353535"/>
          <w:szCs w:val="24"/>
        </w:rPr>
        <w:t>test case</w:t>
      </w:r>
      <w:r w:rsidRPr="00E87C38">
        <w:rPr>
          <w:color w:val="353535"/>
          <w:szCs w:val="24"/>
        </w:rPr>
        <w:t xml:space="preserve"> konkrit dalam bahasa Java </w:t>
      </w:r>
      <w:r w:rsidR="00314C52" w:rsidRPr="00E87C38">
        <w:rPr>
          <w:color w:val="353535"/>
        </w:rPr>
        <w:t>dan C#, me</w:t>
      </w:r>
      <w:r w:rsidRPr="00E87C38">
        <w:rPr>
          <w:color w:val="353535"/>
          <w:szCs w:val="24"/>
        </w:rPr>
        <w:t xml:space="preserve">reduksi </w:t>
      </w:r>
      <w:r w:rsidRPr="00E87C38">
        <w:rPr>
          <w:i/>
          <w:color w:val="353535"/>
          <w:szCs w:val="24"/>
        </w:rPr>
        <w:t>effort</w:t>
      </w:r>
      <w:r w:rsidRPr="00E87C38">
        <w:rPr>
          <w:color w:val="353535"/>
          <w:szCs w:val="24"/>
        </w:rPr>
        <w:t xml:space="preserve"> </w:t>
      </w:r>
      <w:r w:rsidRPr="00E87C38">
        <w:rPr>
          <w:i/>
          <w:color w:val="353535"/>
          <w:szCs w:val="24"/>
        </w:rPr>
        <w:t>testing</w:t>
      </w:r>
      <w:r w:rsidRPr="00E87C38">
        <w:rPr>
          <w:color w:val="353535"/>
          <w:szCs w:val="24"/>
        </w:rPr>
        <w:t xml:space="preserve"> pada MDD </w:t>
      </w:r>
      <w:r w:rsidRPr="00E87C38">
        <w:rPr>
          <w:i/>
          <w:color w:val="353535"/>
          <w:szCs w:val="24"/>
        </w:rPr>
        <w:t>project</w:t>
      </w:r>
    </w:p>
    <w:p w14:paraId="32D719C6" w14:textId="01049754" w:rsidR="00602501" w:rsidRDefault="00602501" w:rsidP="00602501">
      <w:pPr>
        <w:spacing w:line="360" w:lineRule="auto"/>
        <w:ind w:left="720"/>
        <w:jc w:val="both"/>
        <w:rPr>
          <w:color w:val="353535"/>
        </w:rPr>
      </w:pPr>
    </w:p>
    <w:p w14:paraId="0A097B95" w14:textId="678A2DCF" w:rsidR="00602501" w:rsidRDefault="00602501" w:rsidP="00602501">
      <w:pPr>
        <w:spacing w:line="360" w:lineRule="auto"/>
        <w:ind w:left="720"/>
        <w:jc w:val="both"/>
      </w:pPr>
      <w:r>
        <w:lastRenderedPageBreak/>
        <w:fldChar w:fldCharType="begin"/>
      </w:r>
      <w:r w:rsidR="007353E1">
        <w:instrText xml:space="preserve"> ADDIN ZOTERO_ITEM CSL_CITATION {"citationID":"a20mpgv5pac","properties":{"formattedCitation":"(Mashkoor, 2016)","plainCitation":"(Mashkoor, 2016)","noteIndex":0},"citationItems":[{"id":77,"uris":["http://zotero.org/users/3473210/items/8ZXVKHK2"],"uri":["http://zotero.org/users/3473210/items/8ZXVKHK2"],"itemData":{"id":77,"type":"article-journal","title":"Model-driven development of high-assurance active medical devices","container-title":"Software Quality Journal","page":"571-596","volume":"24","issue":"3","source":"CrossRef","DOI":"10.1007/s11219-015-9288-0","ISSN":"0963-9314, 1573-1367","language":"en","author":[{"family":"Mashkoor","given":"Atif"}],"issued":{"date-parts":[["2016",9]]}}}],"schema":"https://github.com/citation-style-language/schema/raw/master/csl-citation.json"} </w:instrText>
      </w:r>
      <w:r>
        <w:fldChar w:fldCharType="separate"/>
      </w:r>
      <w:r w:rsidR="007353E1">
        <w:rPr>
          <w:noProof/>
        </w:rPr>
        <w:t>(Mashkoor, 2016)</w:t>
      </w:r>
      <w:r>
        <w:fldChar w:fldCharType="end"/>
      </w:r>
      <w:r>
        <w:t xml:space="preserve"> </w:t>
      </w:r>
      <w:r w:rsidRPr="002751FC">
        <w:t xml:space="preserve">menyajikan hasil awal dan </w:t>
      </w:r>
      <w:r w:rsidRPr="00602501">
        <w:rPr>
          <w:i/>
        </w:rPr>
        <w:t>lesson learned</w:t>
      </w:r>
      <w:r w:rsidRPr="002751FC">
        <w:t xml:space="preserve"> dari sebuah </w:t>
      </w:r>
      <w:r w:rsidRPr="00602501">
        <w:rPr>
          <w:i/>
        </w:rPr>
        <w:t>ongoing project</w:t>
      </w:r>
      <w:r w:rsidRPr="002751FC">
        <w:t xml:space="preserve"> yang berfokus pada pengembangan dari sebuah model formal pada </w:t>
      </w:r>
      <w:r w:rsidRPr="00602501">
        <w:rPr>
          <w:i/>
        </w:rPr>
        <w:t>subsystem</w:t>
      </w:r>
      <w:r w:rsidRPr="002751FC">
        <w:t xml:space="preserve"> dari </w:t>
      </w:r>
      <w:r w:rsidRPr="00602501">
        <w:rPr>
          <w:i/>
        </w:rPr>
        <w:t>software-controlled safety-critical active medical device</w:t>
      </w:r>
      <w:r w:rsidRPr="002751FC">
        <w:t xml:space="preserve"> (AMD) yang bertanggungjawab pada </w:t>
      </w:r>
      <w:r w:rsidRPr="00602501">
        <w:rPr>
          <w:i/>
        </w:rPr>
        <w:t>renal replacement therapy</w:t>
      </w:r>
      <w:r w:rsidRPr="002751FC">
        <w:t xml:space="preserve">. Penggunaan pendekatan formal pada pengembangan AMD sangat direkomendasikan oleh standar dan regulasi, dan memotivasi </w:t>
      </w:r>
      <w:r w:rsidRPr="00602501">
        <w:rPr>
          <w:i/>
        </w:rPr>
        <w:t>advancement</w:t>
      </w:r>
      <w:r w:rsidRPr="002751FC">
        <w:t xml:space="preserve"> terkini pada metode dan tools terkait seperti Event-B dan Rodin, yang juga diaplikasikan </w:t>
      </w:r>
      <w:r>
        <w:t xml:space="preserve">oleh </w:t>
      </w:r>
      <w:r>
        <w:fldChar w:fldCharType="begin"/>
      </w:r>
      <w:r w:rsidR="007353E1">
        <w:instrText xml:space="preserve"> ADDIN ZOTERO_ITEM CSL_CITATION {"citationID":"BKlP8XXx","properties":{"formattedCitation":"(Mashkoor, 2016)","plainCitation":"(Mashkoor, 2016)","noteIndex":0},"citationItems":[{"id":77,"uris":["http://zotero.org/users/3473210/items/8ZXVKHK2"],"uri":["http://zotero.org/users/3473210/items/8ZXVKHK2"],"itemData":{"id":77,"type":"article-journal","title":"Model-driven development of high-assurance active medical devices","container-title":"Software Quality Journal","page":"571-596","volume":"24","issue":"3","source":"CrossRef","DOI":"10.1007/s11219-015-9288-0","ISSN":"0963-9314, 1573-1367","language":"en","author":[{"family":"Mashkoor","given":"Atif"}],"issued":{"date-parts":[["2016",9]]}}}],"schema":"https://github.com/citation-style-language/schema/raw/master/csl-citation.json"} </w:instrText>
      </w:r>
      <w:r>
        <w:fldChar w:fldCharType="separate"/>
      </w:r>
      <w:r w:rsidR="007353E1">
        <w:rPr>
          <w:noProof/>
        </w:rPr>
        <w:t>(Mashkoor, 2016)</w:t>
      </w:r>
      <w:r>
        <w:fldChar w:fldCharType="end"/>
      </w:r>
      <w:r w:rsidRPr="002751FC">
        <w:t>.</w:t>
      </w:r>
    </w:p>
    <w:p w14:paraId="22E9C4A6" w14:textId="77777777" w:rsidR="00602501" w:rsidRPr="002751FC" w:rsidRDefault="00602501" w:rsidP="00602501">
      <w:pPr>
        <w:spacing w:line="360" w:lineRule="auto"/>
        <w:ind w:left="720"/>
        <w:jc w:val="both"/>
      </w:pPr>
    </w:p>
    <w:p w14:paraId="28D6CBA0" w14:textId="15F5C2B7" w:rsidR="00602501" w:rsidRDefault="00602501" w:rsidP="00602501">
      <w:pPr>
        <w:spacing w:line="360" w:lineRule="auto"/>
        <w:ind w:left="720"/>
        <w:jc w:val="both"/>
      </w:pPr>
      <w:r w:rsidRPr="002751FC">
        <w:t xml:space="preserve">Kontribusi utama dari </w:t>
      </w:r>
      <w:r>
        <w:fldChar w:fldCharType="begin"/>
      </w:r>
      <w:r w:rsidR="007353E1">
        <w:instrText xml:space="preserve"> ADDIN ZOTERO_ITEM CSL_CITATION {"citationID":"YmZjjZR5","properties":{"formattedCitation":"(Mashkoor, 2016)","plainCitation":"(Mashkoor, 2016)","noteIndex":0},"citationItems":[{"id":77,"uris":["http://zotero.org/users/3473210/items/8ZXVKHK2"],"uri":["http://zotero.org/users/3473210/items/8ZXVKHK2"],"itemData":{"id":77,"type":"article-journal","title":"Model-driven development of high-assurance active medical devices","container-title":"Software Quality Journal","page":"571-596","volume":"24","issue":"3","source":"CrossRef","DOI":"10.1007/s11219-015-9288-0","ISSN":"0963-9314, 1573-1367","language":"en","author":[{"family":"Mashkoor","given":"Atif"}],"issued":{"date-parts":[["2016",9]]}}}],"schema":"https://github.com/citation-style-language/schema/raw/master/csl-citation.json"} </w:instrText>
      </w:r>
      <w:r>
        <w:fldChar w:fldCharType="separate"/>
      </w:r>
      <w:r w:rsidR="007353E1">
        <w:rPr>
          <w:noProof/>
        </w:rPr>
        <w:t>(Mashkoor, 2016)</w:t>
      </w:r>
      <w:r>
        <w:fldChar w:fldCharType="end"/>
      </w:r>
      <w:r>
        <w:t xml:space="preserve"> </w:t>
      </w:r>
      <w:r w:rsidRPr="002751FC">
        <w:t xml:space="preserve">adalah menghasilkan model formal yang mendemonstrasikan sebuah contoh bagaimana </w:t>
      </w:r>
      <w:r w:rsidRPr="00602501">
        <w:rPr>
          <w:i/>
        </w:rPr>
        <w:t>requirement</w:t>
      </w:r>
      <w:r w:rsidRPr="002751FC">
        <w:t xml:space="preserve"> dari software pada AMD modern dapat secara ketat dispesifikasikan melalui rantai </w:t>
      </w:r>
      <w:r w:rsidRPr="00602501">
        <w:rPr>
          <w:i/>
        </w:rPr>
        <w:t>refinement</w:t>
      </w:r>
      <w:r w:rsidRPr="002751FC">
        <w:t xml:space="preserve"> untuk merepresentasikan </w:t>
      </w:r>
      <w:r w:rsidRPr="00602501">
        <w:rPr>
          <w:i/>
        </w:rPr>
        <w:t>requirement</w:t>
      </w:r>
      <w:r w:rsidRPr="002751FC">
        <w:t xml:space="preserve"> pada level abstraksi yang berbeda-beda. Selain itu, </w:t>
      </w:r>
      <w:r>
        <w:fldChar w:fldCharType="begin"/>
      </w:r>
      <w:r w:rsidR="007353E1">
        <w:instrText xml:space="preserve"> ADDIN ZOTERO_ITEM CSL_CITATION {"citationID":"dHPONqv1","properties":{"formattedCitation":"(Mashkoor, 2016)","plainCitation":"(Mashkoor, 2016)","noteIndex":0},"citationItems":[{"id":77,"uris":["http://zotero.org/users/3473210/items/8ZXVKHK2"],"uri":["http://zotero.org/users/3473210/items/8ZXVKHK2"],"itemData":{"id":77,"type":"article-journal","title":"Model-driven development of high-assurance active medical devices","container-title":"Software Quality Journal","page":"571-596","volume":"24","issue":"3","source":"CrossRef","DOI":"10.1007/s11219-015-9288-0","ISSN":"0963-9314, 1573-1367","language":"en","author":[{"family":"Mashkoor","given":"Atif"}],"issued":{"date-parts":[["2016",9]]}}}],"schema":"https://github.com/citation-style-language/schema/raw/master/csl-citation.json"} </w:instrText>
      </w:r>
      <w:r>
        <w:fldChar w:fldCharType="separate"/>
      </w:r>
      <w:r w:rsidR="007353E1">
        <w:rPr>
          <w:noProof/>
        </w:rPr>
        <w:t>(Mashkoor, 2016)</w:t>
      </w:r>
      <w:r>
        <w:fldChar w:fldCharType="end"/>
      </w:r>
      <w:r>
        <w:t xml:space="preserve"> </w:t>
      </w:r>
      <w:r w:rsidRPr="002751FC">
        <w:t xml:space="preserve">juga mengarah pada </w:t>
      </w:r>
      <w:r w:rsidRPr="00602501">
        <w:rPr>
          <w:i/>
        </w:rPr>
        <w:t>software safety requirement</w:t>
      </w:r>
      <w:r w:rsidRPr="002751FC">
        <w:t xml:space="preserve"> yang menjamin </w:t>
      </w:r>
      <w:r w:rsidRPr="00602501">
        <w:rPr>
          <w:i/>
        </w:rPr>
        <w:t>correctness</w:t>
      </w:r>
      <w:r w:rsidRPr="002751FC">
        <w:t xml:space="preserve"> dari aspek yang dialamatkan pada </w:t>
      </w:r>
      <w:r w:rsidRPr="00602501">
        <w:rPr>
          <w:i/>
        </w:rPr>
        <w:t>behavior</w:t>
      </w:r>
      <w:r w:rsidRPr="002751FC">
        <w:t xml:space="preserve">, </w:t>
      </w:r>
      <w:r w:rsidRPr="00602501">
        <w:rPr>
          <w:i/>
        </w:rPr>
        <w:t>support verification</w:t>
      </w:r>
      <w:r w:rsidRPr="002751FC">
        <w:t xml:space="preserve"> dari spesifikasi berdasarkan analisis. Menghindari </w:t>
      </w:r>
      <w:r w:rsidRPr="00CC3A6F">
        <w:rPr>
          <w:i/>
        </w:rPr>
        <w:t>fault</w:t>
      </w:r>
      <w:r w:rsidRPr="002751FC">
        <w:t xml:space="preserve"> akibat spesifikasi, dan mereduksi ambiguitas pada proses penulisan spesifikasi dengan melibatkan </w:t>
      </w:r>
      <w:r w:rsidRPr="00CC3A6F">
        <w:rPr>
          <w:i/>
        </w:rPr>
        <w:t>customer</w:t>
      </w:r>
      <w:r w:rsidRPr="002751FC">
        <w:t xml:space="preserve"> pada tahap awal </w:t>
      </w:r>
      <w:r w:rsidRPr="00CC3A6F">
        <w:rPr>
          <w:i/>
        </w:rPr>
        <w:t>development</w:t>
      </w:r>
      <w:r w:rsidRPr="002751FC">
        <w:t>.</w:t>
      </w:r>
    </w:p>
    <w:p w14:paraId="03663460" w14:textId="02F40093" w:rsidR="0067725F" w:rsidRDefault="0067725F" w:rsidP="00602501">
      <w:pPr>
        <w:spacing w:line="360" w:lineRule="auto"/>
        <w:ind w:left="720"/>
        <w:jc w:val="both"/>
      </w:pPr>
    </w:p>
    <w:p w14:paraId="3D2DC819" w14:textId="10899775" w:rsidR="005F7B2A" w:rsidRPr="005F7B2A" w:rsidRDefault="0036735D" w:rsidP="002F5EA3">
      <w:pPr>
        <w:pStyle w:val="ListParagraph"/>
        <w:numPr>
          <w:ilvl w:val="0"/>
          <w:numId w:val="14"/>
        </w:numPr>
        <w:rPr>
          <w:color w:val="000000" w:themeColor="text1"/>
        </w:rPr>
      </w:pPr>
      <w:r>
        <w:rPr>
          <w:color w:val="000000" w:themeColor="text1"/>
        </w:rPr>
        <w:t>Pengujian</w:t>
      </w:r>
      <w:r w:rsidR="004A3EF7" w:rsidRPr="005F7B2A">
        <w:rPr>
          <w:color w:val="000000" w:themeColor="text1"/>
        </w:rPr>
        <w:t xml:space="preserve"> dan Verifikasi</w:t>
      </w:r>
      <w:r w:rsidR="004A3EF7">
        <w:rPr>
          <w:color w:val="000000" w:themeColor="text1"/>
        </w:rPr>
        <w:t xml:space="preserve"> pada </w:t>
      </w:r>
      <w:r w:rsidR="0067725F" w:rsidRPr="005F7B2A">
        <w:rPr>
          <w:i/>
          <w:color w:val="000000" w:themeColor="text1"/>
        </w:rPr>
        <w:t>Behavior-Driven Development</w:t>
      </w:r>
      <w:r w:rsidR="0067725F" w:rsidRPr="005F7B2A">
        <w:rPr>
          <w:color w:val="000000" w:themeColor="text1"/>
        </w:rPr>
        <w:t xml:space="preserve"> </w:t>
      </w:r>
      <w:r w:rsidR="00CD305F">
        <w:rPr>
          <w:color w:val="000000" w:themeColor="text1"/>
        </w:rPr>
        <w:t xml:space="preserve">untuk Perancangan Perangkat Keras </w:t>
      </w:r>
      <w:r w:rsidR="00CD305F">
        <w:fldChar w:fldCharType="begin"/>
      </w:r>
      <w:r w:rsidR="007353E1">
        <w:instrText xml:space="preserve"> ADDIN ZOTERO_ITEM CSL_CITATION {"citationID":"abtcor60q2","properties":{"formattedCitation":"(Diepenbeck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CD305F">
        <w:fldChar w:fldCharType="separate"/>
      </w:r>
      <w:r w:rsidR="007353E1">
        <w:rPr>
          <w:noProof/>
        </w:rPr>
        <w:t>(Diepenbeck dan Drechsler, 2015)</w:t>
      </w:r>
      <w:r w:rsidR="00CD305F">
        <w:fldChar w:fldCharType="end"/>
      </w:r>
    </w:p>
    <w:p w14:paraId="49A0563A" w14:textId="63371CA1" w:rsidR="00FC792F" w:rsidRDefault="003C6A5A" w:rsidP="005F7B2A">
      <w:pPr>
        <w:pStyle w:val="ListParagraph"/>
        <w:ind w:firstLine="0"/>
      </w:pPr>
      <w:r>
        <w:t xml:space="preserve">Penelitian </w:t>
      </w:r>
      <w:r>
        <w:fldChar w:fldCharType="begin"/>
      </w:r>
      <w:r w:rsidR="007353E1">
        <w:instrText xml:space="preserve"> ADDIN ZOTERO_ITEM CSL_CITATION {"citationID":"mSCgW9KS","properties":{"formattedCitation":"(Diepenbeck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fldChar w:fldCharType="separate"/>
      </w:r>
      <w:r w:rsidR="007353E1">
        <w:rPr>
          <w:noProof/>
        </w:rPr>
        <w:t>(Diepenbeck dan Drechsler, 2015)</w:t>
      </w:r>
      <w:r>
        <w:fldChar w:fldCharType="end"/>
      </w:r>
      <w:r>
        <w:t xml:space="preserve"> </w:t>
      </w:r>
      <w:r w:rsidR="000538F4">
        <w:t xml:space="preserve">menyajikan </w:t>
      </w:r>
      <w:r w:rsidR="009E3431" w:rsidRPr="009E3431">
        <w:rPr>
          <w:i/>
        </w:rPr>
        <w:t>flow</w:t>
      </w:r>
      <w:r w:rsidR="009E3431">
        <w:t xml:space="preserve"> </w:t>
      </w:r>
      <w:r w:rsidR="000538F4">
        <w:t xml:space="preserve">pendekatan </w:t>
      </w:r>
      <w:r w:rsidR="00235DB4">
        <w:t xml:space="preserve">BDD yang menggabungkan pengujian dan verifikasi untuk </w:t>
      </w:r>
      <w:r w:rsidR="007E6D50">
        <w:t xml:space="preserve">rancangan </w:t>
      </w:r>
      <w:r w:rsidR="00235DB4">
        <w:t xml:space="preserve">perangkat keras. </w:t>
      </w:r>
      <w:r w:rsidR="001135E5">
        <w:t>Menurut p</w:t>
      </w:r>
      <w:r w:rsidR="00050766">
        <w:t xml:space="preserve">enelitian </w:t>
      </w:r>
      <w:r w:rsidR="00050766">
        <w:fldChar w:fldCharType="begin"/>
      </w:r>
      <w:r w:rsidR="007353E1">
        <w:instrText xml:space="preserve"> ADDIN ZOTERO_ITEM CSL_CITATION {"citationID":"M5tQbTGs","properties":{"formattedCitation":"(Diepenbeck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050766">
        <w:fldChar w:fldCharType="separate"/>
      </w:r>
      <w:r w:rsidR="007353E1">
        <w:rPr>
          <w:noProof/>
        </w:rPr>
        <w:t>(Diepenbeck dan Drechsler, 2015)</w:t>
      </w:r>
      <w:r w:rsidR="00050766">
        <w:fldChar w:fldCharType="end"/>
      </w:r>
      <w:r w:rsidR="000C0A2C">
        <w:t xml:space="preserve">, </w:t>
      </w:r>
      <w:r w:rsidR="00F2259F">
        <w:t>sk</w:t>
      </w:r>
      <w:r w:rsidR="00167C5B">
        <w:t xml:space="preserve">enario pada </w:t>
      </w:r>
      <w:r w:rsidR="005F7B2A">
        <w:t>BDD kurang mencakup</w:t>
      </w:r>
      <w:r w:rsidR="00E378C0">
        <w:t xml:space="preserve"> seluruh kemungkinan input dan </w:t>
      </w:r>
      <w:r w:rsidR="00E378C0" w:rsidRPr="00E378C0">
        <w:rPr>
          <w:i/>
        </w:rPr>
        <w:t>state</w:t>
      </w:r>
      <w:r w:rsidR="00E41A0D">
        <w:t xml:space="preserve">. </w:t>
      </w:r>
      <w:r w:rsidR="00805E4F">
        <w:t xml:space="preserve">Beberapa bugs mungkin luput, dan hanya mampu dideteksi oleh metode formal seperti </w:t>
      </w:r>
      <w:r w:rsidR="002D2168" w:rsidRPr="002D2168">
        <w:rPr>
          <w:i/>
        </w:rPr>
        <w:t>model checking</w:t>
      </w:r>
      <w:r w:rsidR="002D2168">
        <w:t xml:space="preserve">. </w:t>
      </w:r>
      <w:r w:rsidR="008635FE">
        <w:t xml:space="preserve">Berikut pada </w:t>
      </w:r>
      <w:r w:rsidR="00C93F76">
        <w:t xml:space="preserve">adalah </w:t>
      </w:r>
      <w:r w:rsidR="00C93F76" w:rsidRPr="00C93F76">
        <w:rPr>
          <w:i/>
        </w:rPr>
        <w:t>flow</w:t>
      </w:r>
      <w:r w:rsidR="00C93F76">
        <w:t xml:space="preserve"> perancangan perangkat keras yang diusulkan oleh </w:t>
      </w:r>
      <w:r w:rsidR="00C93F76">
        <w:fldChar w:fldCharType="begin"/>
      </w:r>
      <w:r w:rsidR="007353E1">
        <w:instrText xml:space="preserve"> ADDIN ZOTERO_ITEM CSL_CITATION {"citationID":"vFQa8x6x","properties":{"formattedCitation":"(Diepenbeck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C93F76">
        <w:fldChar w:fldCharType="separate"/>
      </w:r>
      <w:r w:rsidR="007353E1">
        <w:rPr>
          <w:noProof/>
        </w:rPr>
        <w:t>(Diepenbeck dan Drechsler, 2015)</w:t>
      </w:r>
      <w:r w:rsidR="00C93F76">
        <w:fldChar w:fldCharType="end"/>
      </w:r>
      <w:r w:rsidR="00FC792F">
        <w:t>.</w:t>
      </w:r>
    </w:p>
    <w:p w14:paraId="7F13CAF7" w14:textId="77777777" w:rsidR="00FC792F" w:rsidRDefault="00FC792F" w:rsidP="005F7B2A">
      <w:pPr>
        <w:pStyle w:val="ListParagraph"/>
        <w:ind w:firstLine="0"/>
      </w:pPr>
    </w:p>
    <w:p w14:paraId="011797F9" w14:textId="77777777" w:rsidR="00FC792F" w:rsidRDefault="00FC792F" w:rsidP="005F7B2A">
      <w:pPr>
        <w:pStyle w:val="ListParagraph"/>
        <w:ind w:firstLine="0"/>
      </w:pPr>
    </w:p>
    <w:p w14:paraId="56C8B444" w14:textId="77777777" w:rsidR="00FC792F" w:rsidRDefault="00FC792F" w:rsidP="005F7B2A">
      <w:pPr>
        <w:pStyle w:val="ListParagraph"/>
        <w:ind w:firstLine="0"/>
      </w:pPr>
    </w:p>
    <w:p w14:paraId="7AD2F0FF" w14:textId="190B0DD9" w:rsidR="00FC792F" w:rsidRDefault="00FC792F" w:rsidP="00FC792F">
      <w:pPr>
        <w:pStyle w:val="ListParagraph"/>
        <w:ind w:firstLine="0"/>
        <w:jc w:val="center"/>
      </w:pPr>
      <w:r>
        <w:rPr>
          <w:noProof/>
        </w:rPr>
        <w:lastRenderedPageBreak/>
        <w:drawing>
          <wp:inline distT="0" distB="0" distL="0" distR="0" wp14:anchorId="581F0CF5" wp14:editId="3B15D395">
            <wp:extent cx="4419600" cy="19855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01 at 11.35.5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3657" cy="1987384"/>
                    </a:xfrm>
                    <a:prstGeom prst="rect">
                      <a:avLst/>
                    </a:prstGeom>
                  </pic:spPr>
                </pic:pic>
              </a:graphicData>
            </a:graphic>
          </wp:inline>
        </w:drawing>
      </w:r>
    </w:p>
    <w:p w14:paraId="0FA5F12C" w14:textId="21B755B1" w:rsidR="0036735D" w:rsidRPr="0036735D" w:rsidRDefault="00FC792F" w:rsidP="0036735D">
      <w:pPr>
        <w:pStyle w:val="JudulGambar"/>
        <w:rPr>
          <w:color w:val="000000" w:themeColor="text1"/>
        </w:rPr>
      </w:pPr>
      <w:bookmarkStart w:id="39" w:name="_Toc508897130"/>
      <w:r w:rsidRPr="00D562E3">
        <w:t xml:space="preserve">Gambar- </w:t>
      </w:r>
      <w:fldSimple w:instr=" STYLEREF 1 \s ">
        <w:r w:rsidR="009010BC">
          <w:rPr>
            <w:noProof/>
          </w:rPr>
          <w:t>II</w:t>
        </w:r>
      </w:fldSimple>
      <w:r w:rsidRPr="00D562E3">
        <w:t>.</w:t>
      </w:r>
      <w:fldSimple w:instr=" SEQ Gambar- \* ARABIC \s 1 ">
        <w:r w:rsidR="009010BC">
          <w:rPr>
            <w:noProof/>
          </w:rPr>
          <w:t>1</w:t>
        </w:r>
      </w:fldSimple>
      <w:r w:rsidRPr="00D562E3">
        <w:t xml:space="preserve"> </w:t>
      </w:r>
      <w:r w:rsidR="0036735D">
        <w:t>Usulan</w:t>
      </w:r>
      <w:r w:rsidR="0036735D" w:rsidRPr="0036735D">
        <w:rPr>
          <w:color w:val="000000" w:themeColor="text1"/>
        </w:rPr>
        <w:t xml:space="preserve"> Pengujian dan Verifikasi pada </w:t>
      </w:r>
      <w:r w:rsidR="009D49E7" w:rsidRPr="009D49E7">
        <w:rPr>
          <w:color w:val="000000" w:themeColor="text1"/>
        </w:rPr>
        <w:t>BDD</w:t>
      </w:r>
      <w:r w:rsidR="0036735D" w:rsidRPr="0036735D">
        <w:rPr>
          <w:color w:val="000000" w:themeColor="text1"/>
        </w:rPr>
        <w:t xml:space="preserve"> untuk Perancangan Perangkat Keras</w:t>
      </w:r>
      <w:r w:rsidR="0036735D">
        <w:rPr>
          <w:color w:val="000000" w:themeColor="text1"/>
        </w:rPr>
        <w:t xml:space="preserve"> oleh Penelitian</w:t>
      </w:r>
      <w:r w:rsidR="0036735D" w:rsidRPr="0036735D">
        <w:rPr>
          <w:color w:val="000000" w:themeColor="text1"/>
        </w:rPr>
        <w:t xml:space="preserve"> </w:t>
      </w:r>
      <w:r w:rsidR="0036735D">
        <w:fldChar w:fldCharType="begin"/>
      </w:r>
      <w:r w:rsidR="007353E1">
        <w:instrText xml:space="preserve"> ADDIN ZOTERO_ITEM CSL_CITATION {"citationID":"MmdLdvVG","properties":{"formattedCitation":"(Diepenbeck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36735D">
        <w:fldChar w:fldCharType="separate"/>
      </w:r>
      <w:r w:rsidR="007353E1">
        <w:rPr>
          <w:noProof/>
        </w:rPr>
        <w:t>(Diepenbeck dan Drechsler, 2015)</w:t>
      </w:r>
      <w:bookmarkEnd w:id="39"/>
      <w:r w:rsidR="0036735D">
        <w:fldChar w:fldCharType="end"/>
      </w:r>
    </w:p>
    <w:p w14:paraId="5698D6E9" w14:textId="6481B38D" w:rsidR="00FC792F" w:rsidRPr="00D562E3" w:rsidRDefault="00FC792F" w:rsidP="00FC792F">
      <w:pPr>
        <w:pStyle w:val="JudulGambar"/>
        <w:rPr>
          <w:rFonts w:ascii="Helvetica" w:hAnsi="Helvetica"/>
          <w:color w:val="24292E"/>
        </w:rPr>
      </w:pPr>
    </w:p>
    <w:p w14:paraId="266400C0" w14:textId="0F8F43CD" w:rsidR="00F67D43" w:rsidRDefault="00B63BC8" w:rsidP="00F67D43">
      <w:pPr>
        <w:pStyle w:val="ListParagraph"/>
        <w:ind w:firstLine="0"/>
      </w:pPr>
      <w:r>
        <w:t>Tiga tahap utama untuk perancangan perangkat keras dengan BDD pada penelitian</w:t>
      </w:r>
      <w:r w:rsidR="00CB0F56">
        <w:t xml:space="preserve"> </w:t>
      </w:r>
      <w:r w:rsidR="00C964F1">
        <w:fldChar w:fldCharType="begin"/>
      </w:r>
      <w:r w:rsidR="007353E1">
        <w:instrText xml:space="preserve"> ADDIN ZOTERO_ITEM CSL_CITATION {"citationID":"EPFanpNR","properties":{"formattedCitation":"(Diepenbeck dan Drechsler, 2015)","plainCitation":"(Diepenbeck dan Drechsler, 2015)","noteIndex":0},"citationItems":[{"id":51,"uris":["http://zotero.org/users/3473210/items/IPI5DDA4"],"uri":["http://zotero.org/users/3473210/items/IPI5DDA4"],"itemData":{"id":51,"type":"chapter","title":"Behavior Driven Development for Tests and Verification","container-title":"Formal Modeling and Verification of Cyber-Physical Systems","publisher":"Springer Fachmedien Wiesbaden","publisher-place":"Wiesbaden","page":"275-277","source":"CrossRef","event-place":"Wiesbaden","URL":"http://link.springer.com/10.1007/978-3-658-09994-7_11","ISBN":"978-3-658-09993-0","note":"DOI: 10.1007/978-3-658-09994-7_11","language":"en","editor":[{"family":"Drechsler","given":"Rolf"},{"family":"Kühne","given":"Ulrich"}],"author":[{"family":"Diepenbeck","given":"Melanie"},{"family":"Drechsler","given":"Rolf"}],"issued":{"date-parts":[["2015"]]},"accessed":{"date-parts":[["2018",2,24]]}}}],"schema":"https://github.com/citation-style-language/schema/raw/master/csl-citation.json"} </w:instrText>
      </w:r>
      <w:r w:rsidR="00C964F1">
        <w:fldChar w:fldCharType="separate"/>
      </w:r>
      <w:r w:rsidR="007353E1">
        <w:rPr>
          <w:noProof/>
        </w:rPr>
        <w:t>(Diepenbeck dan Drechsler, 2015)</w:t>
      </w:r>
      <w:r w:rsidR="00C964F1">
        <w:fldChar w:fldCharType="end"/>
      </w:r>
      <w:r w:rsidR="00C964F1">
        <w:t xml:space="preserve"> </w:t>
      </w:r>
      <w:r w:rsidR="00F67D43">
        <w:t>adalah berikut:</w:t>
      </w:r>
    </w:p>
    <w:p w14:paraId="38475C8A" w14:textId="0C22293D" w:rsidR="00F67D43" w:rsidRPr="00EC7C32" w:rsidRDefault="00F67D43" w:rsidP="00F67D43">
      <w:pPr>
        <w:pStyle w:val="ListParagraph"/>
        <w:ind w:firstLine="0"/>
        <w:rPr>
          <w:b/>
        </w:rPr>
      </w:pPr>
      <w:r w:rsidRPr="00EC7C32">
        <w:rPr>
          <w:b/>
        </w:rPr>
        <w:t xml:space="preserve">Tahap 1: </w:t>
      </w:r>
      <w:r w:rsidRPr="00EC7C32">
        <w:rPr>
          <w:b/>
          <w:i/>
        </w:rPr>
        <w:t>Acceptance test</w:t>
      </w:r>
      <w:r w:rsidRPr="00EC7C32">
        <w:rPr>
          <w:b/>
        </w:rPr>
        <w:t xml:space="preserve"> dan </w:t>
      </w:r>
      <w:r w:rsidRPr="00EC7C32">
        <w:rPr>
          <w:b/>
          <w:i/>
        </w:rPr>
        <w:t>properties</w:t>
      </w:r>
    </w:p>
    <w:p w14:paraId="1594C089" w14:textId="39DA9795" w:rsidR="00AA4314" w:rsidRDefault="00AA4314" w:rsidP="00F67D43">
      <w:pPr>
        <w:pStyle w:val="ListParagraph"/>
        <w:ind w:firstLine="0"/>
      </w:pPr>
      <w:r>
        <w:t xml:space="preserve">Pada tahap 1, </w:t>
      </w:r>
      <w:r w:rsidR="002C3BB6">
        <w:t xml:space="preserve">fitur-fitur dari komponen individual pada komponen perangkat keras dideskripsikan dalam </w:t>
      </w:r>
      <w:r w:rsidR="002C3BB6" w:rsidRPr="002C3BB6">
        <w:rPr>
          <w:i/>
        </w:rPr>
        <w:t>scenario</w:t>
      </w:r>
      <w:r w:rsidR="002C3BB6">
        <w:t xml:space="preserve"> atau </w:t>
      </w:r>
      <w:r w:rsidR="002C3BB6" w:rsidRPr="0018133E">
        <w:rPr>
          <w:i/>
        </w:rPr>
        <w:t>properties</w:t>
      </w:r>
      <w:r w:rsidR="000C13C1">
        <w:t xml:space="preserve"> dalam struktur kalimat </w:t>
      </w:r>
      <w:r w:rsidR="000C13C1" w:rsidRPr="0018133E">
        <w:rPr>
          <w:i/>
        </w:rPr>
        <w:t>Given-When-Then</w:t>
      </w:r>
      <w:r w:rsidR="000C13C1">
        <w:t xml:space="preserve">, setiap kalimat disebut </w:t>
      </w:r>
      <w:r w:rsidR="000C13C1" w:rsidRPr="0018133E">
        <w:rPr>
          <w:i/>
        </w:rPr>
        <w:t>step</w:t>
      </w:r>
      <w:r w:rsidR="000C13C1">
        <w:t>.</w:t>
      </w:r>
    </w:p>
    <w:p w14:paraId="2FD5FE49" w14:textId="1826EE95" w:rsidR="00F67D43" w:rsidRDefault="00F67D43" w:rsidP="00F67D43">
      <w:pPr>
        <w:pStyle w:val="ListParagraph"/>
        <w:ind w:firstLine="0"/>
        <w:rPr>
          <w:b/>
        </w:rPr>
      </w:pPr>
      <w:r w:rsidRPr="00EC7C32">
        <w:rPr>
          <w:b/>
        </w:rPr>
        <w:t xml:space="preserve">Tahap 2: </w:t>
      </w:r>
      <w:r w:rsidR="00F27675" w:rsidRPr="00EC7C32">
        <w:rPr>
          <w:b/>
        </w:rPr>
        <w:t>BDD untuk pengujian dan verifikasi</w:t>
      </w:r>
    </w:p>
    <w:p w14:paraId="289B7D28" w14:textId="6030E187" w:rsidR="003A64D9" w:rsidRPr="003A64D9" w:rsidRDefault="003A64D9" w:rsidP="00F67D43">
      <w:pPr>
        <w:pStyle w:val="ListParagraph"/>
        <w:ind w:firstLine="0"/>
      </w:pPr>
      <w:r>
        <w:t xml:space="preserve">Desain diimplementasikan pada tahap 2. </w:t>
      </w:r>
      <w:r w:rsidR="0090075F">
        <w:t xml:space="preserve">Implementasi dikembangkan secara </w:t>
      </w:r>
      <w:r w:rsidR="0090075F" w:rsidRPr="00D43F87">
        <w:rPr>
          <w:i/>
        </w:rPr>
        <w:t>iterative</w:t>
      </w:r>
      <w:r w:rsidR="0090075F">
        <w:t xml:space="preserve"> dengan menspesifikasikan </w:t>
      </w:r>
      <w:r w:rsidR="0090075F" w:rsidRPr="0090075F">
        <w:rPr>
          <w:i/>
        </w:rPr>
        <w:t>step definition</w:t>
      </w:r>
      <w:r w:rsidR="0090075F">
        <w:t xml:space="preserve"> untuk setiap </w:t>
      </w:r>
      <w:r w:rsidR="0090075F" w:rsidRPr="0090075F">
        <w:rPr>
          <w:i/>
        </w:rPr>
        <w:t>step</w:t>
      </w:r>
      <w:r w:rsidR="0090075F">
        <w:t xml:space="preserve"> pada tahap 1</w:t>
      </w:r>
      <w:r w:rsidR="0007769A">
        <w:t xml:space="preserve">, kemudian mengimplementasikan rancangan yang didefinisikan pada </w:t>
      </w:r>
      <w:r w:rsidR="0007769A" w:rsidRPr="0007769A">
        <w:rPr>
          <w:i/>
        </w:rPr>
        <w:t>step</w:t>
      </w:r>
      <w:r w:rsidR="0090075F">
        <w:t>.</w:t>
      </w:r>
      <w:r w:rsidR="00850A9B">
        <w:t xml:space="preserve"> </w:t>
      </w:r>
      <w:r w:rsidR="00850A9B" w:rsidRPr="00A62D30">
        <w:rPr>
          <w:i/>
        </w:rPr>
        <w:t>Step definition</w:t>
      </w:r>
      <w:r w:rsidR="00850A9B">
        <w:t xml:space="preserve"> mengandung kode pengujian yang mendeskripsikan </w:t>
      </w:r>
      <w:r w:rsidR="00850A9B" w:rsidRPr="00850A9B">
        <w:rPr>
          <w:i/>
        </w:rPr>
        <w:t>behavior</w:t>
      </w:r>
      <w:r w:rsidR="00850A9B">
        <w:t xml:space="preserve"> setiap </w:t>
      </w:r>
      <w:r w:rsidR="00850A9B" w:rsidRPr="00850A9B">
        <w:rPr>
          <w:i/>
        </w:rPr>
        <w:t>step</w:t>
      </w:r>
      <w:r w:rsidR="00850A9B">
        <w:t xml:space="preserve"> tunggal.</w:t>
      </w:r>
    </w:p>
    <w:p w14:paraId="560D143C" w14:textId="4E48EC2E" w:rsidR="00B50702" w:rsidRPr="00803408" w:rsidRDefault="00F67D43" w:rsidP="00B02211">
      <w:pPr>
        <w:pStyle w:val="ListParagraph"/>
        <w:ind w:firstLine="0"/>
        <w:rPr>
          <w:b/>
        </w:rPr>
      </w:pPr>
      <w:r w:rsidRPr="00803408">
        <w:rPr>
          <w:b/>
        </w:rPr>
        <w:t xml:space="preserve">Tahap 3: </w:t>
      </w:r>
      <w:r w:rsidR="000C077B" w:rsidRPr="00803408">
        <w:rPr>
          <w:b/>
        </w:rPr>
        <w:t xml:space="preserve">Membangkitkan </w:t>
      </w:r>
      <w:r w:rsidR="000C077B" w:rsidRPr="00803408">
        <w:rPr>
          <w:b/>
          <w:i/>
        </w:rPr>
        <w:t>properties</w:t>
      </w:r>
      <w:r w:rsidR="000C077B" w:rsidRPr="00803408">
        <w:rPr>
          <w:b/>
        </w:rPr>
        <w:t xml:space="preserve"> dan pengujian</w:t>
      </w:r>
      <w:r w:rsidR="005A08E3" w:rsidRPr="00803408">
        <w:rPr>
          <w:b/>
        </w:rPr>
        <w:t xml:space="preserve"> </w:t>
      </w:r>
    </w:p>
    <w:p w14:paraId="5E998F61" w14:textId="43B2AE2B" w:rsidR="00850A9B" w:rsidRPr="00B02211" w:rsidRDefault="0053793F" w:rsidP="00B02211">
      <w:pPr>
        <w:pStyle w:val="ListParagraph"/>
        <w:ind w:firstLine="0"/>
      </w:pPr>
      <w:r>
        <w:t xml:space="preserve">Skenario BDD hanya </w:t>
      </w:r>
      <w:r w:rsidR="008A6AF1">
        <w:t xml:space="preserve">mempertimbangkan beberapa input data, </w:t>
      </w:r>
      <w:r w:rsidR="00064E82">
        <w:t xml:space="preserve">dan tidak mencakup seluruh </w:t>
      </w:r>
      <w:r w:rsidR="00183552" w:rsidRPr="00183552">
        <w:rPr>
          <w:i/>
        </w:rPr>
        <w:t>scenario</w:t>
      </w:r>
      <w:r w:rsidR="00064E82">
        <w:t xml:space="preserve"> secara menyeluruh.</w:t>
      </w:r>
      <w:r w:rsidR="008A6AF1">
        <w:t xml:space="preserve"> </w:t>
      </w:r>
      <w:r w:rsidR="00FC0A1F" w:rsidRPr="002C0A30">
        <w:rPr>
          <w:i/>
        </w:rPr>
        <w:t>Property</w:t>
      </w:r>
      <w:r w:rsidR="00FC0A1F">
        <w:t xml:space="preserve"> </w:t>
      </w:r>
      <w:r w:rsidR="00816A91">
        <w:t xml:space="preserve">dapat diverifikasi </w:t>
      </w:r>
      <w:r w:rsidR="00950968">
        <w:t xml:space="preserve">menggunakan </w:t>
      </w:r>
      <w:r w:rsidR="00950968" w:rsidRPr="003060EC">
        <w:rPr>
          <w:i/>
        </w:rPr>
        <w:t>model checker</w:t>
      </w:r>
      <w:r w:rsidR="00950968">
        <w:t xml:space="preserve"> yang ada.</w:t>
      </w:r>
      <w:r w:rsidR="00CF795B">
        <w:t xml:space="preserve"> </w:t>
      </w:r>
      <w:r w:rsidR="00CF795B" w:rsidRPr="005919E9">
        <w:rPr>
          <w:i/>
        </w:rPr>
        <w:t>Property</w:t>
      </w:r>
      <w:r w:rsidR="00CF795B">
        <w:t xml:space="preserve"> diperoleh menangkap </w:t>
      </w:r>
      <w:r w:rsidR="00CF795B" w:rsidRPr="005919E9">
        <w:rPr>
          <w:i/>
        </w:rPr>
        <w:t>verification intent</w:t>
      </w:r>
      <w:r w:rsidR="00CF795B">
        <w:t xml:space="preserve"> dan </w:t>
      </w:r>
      <w:r w:rsidR="00CF795B" w:rsidRPr="005919E9">
        <w:rPr>
          <w:i/>
        </w:rPr>
        <w:t>scenario</w:t>
      </w:r>
      <w:r w:rsidR="00CF795B">
        <w:t>, dan dipetakan pada kode uji.</w:t>
      </w:r>
    </w:p>
    <w:p w14:paraId="2253E575" w14:textId="37EB2B63" w:rsidR="00FE4E0B" w:rsidRDefault="00FE4E0B" w:rsidP="00DA61CA"/>
    <w:p w14:paraId="2940C504" w14:textId="1E818EF6" w:rsidR="00313769" w:rsidRDefault="00313769" w:rsidP="00313769">
      <w:pPr>
        <w:pStyle w:val="Heading3"/>
        <w:jc w:val="left"/>
      </w:pPr>
      <w:bookmarkStart w:id="40" w:name="_Ref508369211"/>
      <w:bookmarkStart w:id="41" w:name="_Toc508897068"/>
      <w:r>
        <w:t>Teknik Verifikasi Formal</w:t>
      </w:r>
      <w:bookmarkEnd w:id="40"/>
      <w:bookmarkEnd w:id="41"/>
    </w:p>
    <w:p w14:paraId="53EC4E94" w14:textId="583AFD8F" w:rsidR="00313769" w:rsidRDefault="00945CA8" w:rsidP="002118C4">
      <w:pPr>
        <w:spacing w:line="360" w:lineRule="auto"/>
        <w:jc w:val="both"/>
      </w:pPr>
      <w:r>
        <w:t>Penelitian</w:t>
      </w:r>
      <w:r w:rsidR="001F1CDA">
        <w:t xml:space="preserve"> </w:t>
      </w:r>
      <w:r w:rsidR="001F1CDA">
        <w:fldChar w:fldCharType="begin"/>
      </w:r>
      <w:r w:rsidR="007353E1">
        <w:instrText xml:space="preserve"> ADDIN ZOTERO_ITEM CSL_CITATION {"citationID":"abeh0jo2l9","properties":{"formattedCitation":"(Halpern dan Vardi, 1991)","plainCitation":"(Halpern dan Vardi, 1991)","noteIndex":0},"citationItems":[{"id":108,"uris":["http://zotero.org/users/3473210/items/K354SEGT"],"uri":["http://zotero.org/users/3473210/items/K354SEGT"],"itemData":{"id":108,"type":"chapter","title":"Model checking vs. theorem proving: a manifesto","container-title":"Artificial Intelligence and Mathematical Theory of Computation","publisher":"Academic Press Professional, Inc.","publisher-place":"San Diego, CA, USA","page":"151–176","source":"ACM Digital Library","event-place":"San Diego, CA, USA","URL":"http://dl.acm.org/citation.cfm?id=132218.132228","ISBN":"978-0-12-450010-5","author":[{"family":"Halpern","given":"Joseph Y."},{"family":"Vardi","given":"Moshe Y."}],"editor":[{"family":"Lifschitz","given":"Vladimir"}],"issued":{"date-parts":[["1991"]]},"accessed":{"date-parts":[["2018",3,9]]}}}],"schema":"https://github.com/citation-style-language/schema/raw/master/csl-citation.json"} </w:instrText>
      </w:r>
      <w:r w:rsidR="001F1CDA">
        <w:fldChar w:fldCharType="separate"/>
      </w:r>
      <w:r w:rsidR="007353E1">
        <w:rPr>
          <w:noProof/>
        </w:rPr>
        <w:t>(Halpern dan Vardi, 1991)</w:t>
      </w:r>
      <w:r w:rsidR="001F1CDA">
        <w:fldChar w:fldCharType="end"/>
      </w:r>
      <w:r>
        <w:t xml:space="preserve"> memaparkan </w:t>
      </w:r>
      <w:r w:rsidR="002118C4">
        <w:t xml:space="preserve">dibandingkan menyajikan pengetahuan sebagai kumpulan formula, dan melakukan </w:t>
      </w:r>
      <w:r w:rsidR="002118C4" w:rsidRPr="00A4341F">
        <w:rPr>
          <w:i/>
        </w:rPr>
        <w:t>theorem proving</w:t>
      </w:r>
      <w:r w:rsidR="002118C4">
        <w:t xml:space="preserve"> untuk </w:t>
      </w:r>
      <w:r w:rsidR="004040B4">
        <w:t xml:space="preserve">memverifikasi bahwa formula memenuhi pengetahuan dasar, akan lebih baik juga pengetahuan disajikan sebagai model, dan melakukan </w:t>
      </w:r>
      <w:r w:rsidR="004040B4" w:rsidRPr="00330F34">
        <w:rPr>
          <w:i/>
        </w:rPr>
        <w:t>model checking</w:t>
      </w:r>
      <w:r w:rsidR="004040B4">
        <w:t xml:space="preserve"> untuk </w:t>
      </w:r>
      <w:r w:rsidR="004040B4">
        <w:lastRenderedPageBreak/>
        <w:t>memverifikasi bahwa model mewakili pengetahuan.</w:t>
      </w:r>
      <w:r w:rsidR="00A10178">
        <w:t xml:space="preserve"> Kesulitan menggunakan teknik </w:t>
      </w:r>
      <w:r w:rsidR="00A10178" w:rsidRPr="007C104B">
        <w:rPr>
          <w:i/>
        </w:rPr>
        <w:t>model checking</w:t>
      </w:r>
      <w:r w:rsidR="00A10178">
        <w:t xml:space="preserve"> adalah </w:t>
      </w:r>
      <w:r w:rsidR="00751679">
        <w:t xml:space="preserve">bagaimana menemukan model, dan bagaimana melakukan </w:t>
      </w:r>
      <w:r w:rsidR="00751679" w:rsidRPr="00C26464">
        <w:rPr>
          <w:i/>
        </w:rPr>
        <w:t>model checking</w:t>
      </w:r>
      <w:r w:rsidR="00751679">
        <w:t xml:space="preserve"> pada struktur yang besar.</w:t>
      </w:r>
      <w:r w:rsidR="001B0B5A">
        <w:t xml:space="preserve"> Pada penelitian </w:t>
      </w:r>
      <w:r w:rsidR="001B0B5A">
        <w:fldChar w:fldCharType="begin"/>
      </w:r>
      <w:r w:rsidR="007353E1">
        <w:instrText xml:space="preserve"> ADDIN ZOTERO_ITEM CSL_CITATION {"citationID":"NPJvMG9a","properties":{"formattedCitation":"(Halpern dan Vardi, 1991)","plainCitation":"(Halpern dan Vardi, 1991)","noteIndex":0},"citationItems":[{"id":108,"uris":["http://zotero.org/users/3473210/items/K354SEGT"],"uri":["http://zotero.org/users/3473210/items/K354SEGT"],"itemData":{"id":108,"type":"chapter","title":"Model checking vs. theorem proving: a manifesto","container-title":"Artificial Intelligence and Mathematical Theory of Computation","publisher":"Academic Press Professional, Inc.","publisher-place":"San Diego, CA, USA","page":"151–176","source":"ACM Digital Library","event-place":"San Diego, CA, USA","URL":"http://dl.acm.org/citation.cfm?id=132218.132228","ISBN":"978-0-12-450010-5","author":[{"family":"Halpern","given":"Joseph Y."},{"family":"Vardi","given":"Moshe Y."}],"editor":[{"family":"Lifschitz","given":"Vladimir"}],"issued":{"date-parts":[["1991"]]},"accessed":{"date-parts":[["2018",3,9]]}}}],"schema":"https://github.com/citation-style-language/schema/raw/master/csl-citation.json"} </w:instrText>
      </w:r>
      <w:r w:rsidR="001B0B5A">
        <w:fldChar w:fldCharType="separate"/>
      </w:r>
      <w:r w:rsidR="007353E1">
        <w:rPr>
          <w:noProof/>
        </w:rPr>
        <w:t>(Halpern dan Vardi, 1991)</w:t>
      </w:r>
      <w:r w:rsidR="001B0B5A">
        <w:fldChar w:fldCharType="end"/>
      </w:r>
      <w:r w:rsidR="001B0B5A">
        <w:t xml:space="preserve"> dijelaskan bahwa </w:t>
      </w:r>
      <w:r w:rsidR="001B0B5A" w:rsidRPr="001B0B5A">
        <w:rPr>
          <w:i/>
        </w:rPr>
        <w:t>model checking</w:t>
      </w:r>
      <w:r w:rsidR="001B0B5A">
        <w:t xml:space="preserve"> dapat menangkap </w:t>
      </w:r>
      <w:r w:rsidR="001B0B5A" w:rsidRPr="001B0B5A">
        <w:rPr>
          <w:i/>
        </w:rPr>
        <w:t>theorem proving</w:t>
      </w:r>
      <w:r w:rsidR="001B0B5A">
        <w:t>.</w:t>
      </w:r>
      <w:r w:rsidR="00F93D6A">
        <w:t xml:space="preserve"> Kedua teknik </w:t>
      </w:r>
      <w:r w:rsidR="00C3353B">
        <w:t xml:space="preserve">punya filosofi yang berbeda dan domain aplikasi yang berbeda. </w:t>
      </w:r>
      <w:r w:rsidR="00F93D6A" w:rsidRPr="00C3353B">
        <w:rPr>
          <w:i/>
        </w:rPr>
        <w:t>Theorem pro</w:t>
      </w:r>
      <w:r w:rsidR="00C3353B" w:rsidRPr="00C3353B">
        <w:rPr>
          <w:i/>
        </w:rPr>
        <w:t>ving</w:t>
      </w:r>
      <w:r w:rsidR="00C3353B">
        <w:t xml:space="preserve"> lebih cocok digunakan ketika model tidak diketahui dengan pasti, dan lebih mudah mendeskripsikan pengetahuan dalam </w:t>
      </w:r>
      <w:r w:rsidR="00C3353B" w:rsidRPr="00CA1D2F">
        <w:rPr>
          <w:i/>
        </w:rPr>
        <w:t>axioms</w:t>
      </w:r>
      <w:r w:rsidR="00C3353B">
        <w:t xml:space="preserve">. </w:t>
      </w:r>
      <w:r w:rsidR="00C3353B" w:rsidRPr="00C3353B">
        <w:rPr>
          <w:i/>
        </w:rPr>
        <w:t>Model checking</w:t>
      </w:r>
      <w:r w:rsidR="00C3353B">
        <w:t xml:space="preserve"> lebih cocok jika pengetahuan mudah untuk dimodelkan.</w:t>
      </w:r>
      <w:r w:rsidR="008F5D6C">
        <w:t xml:space="preserve"> </w:t>
      </w:r>
      <w:r w:rsidR="008F5D6C" w:rsidRPr="00BE142F">
        <w:rPr>
          <w:i/>
        </w:rPr>
        <w:t>Model checking</w:t>
      </w:r>
      <w:r w:rsidR="008F5D6C">
        <w:t xml:space="preserve"> memungkinkan untuk secara efektif untuk membuktikan deskripsi properti yang harus dipenuhi pada model.</w:t>
      </w:r>
    </w:p>
    <w:p w14:paraId="376B44F2" w14:textId="77777777" w:rsidR="00313769" w:rsidRPr="00FE4E0B" w:rsidRDefault="00313769" w:rsidP="00DA61CA"/>
    <w:p w14:paraId="4849A049" w14:textId="77777777" w:rsidR="00FE1102" w:rsidRDefault="00FE1102" w:rsidP="00F827E6"/>
    <w:p w14:paraId="32B96110" w14:textId="754FAA54" w:rsidR="003F7686" w:rsidRDefault="00A97F7D" w:rsidP="00547445">
      <w:pPr>
        <w:pStyle w:val="Heading3"/>
        <w:jc w:val="left"/>
      </w:pPr>
      <w:bookmarkStart w:id="42" w:name="_Toc508897069"/>
      <w:r>
        <w:t>Pengukuran pada Verifikasi dan Validasi (V&amp;V)</w:t>
      </w:r>
      <w:bookmarkEnd w:id="42"/>
    </w:p>
    <w:p w14:paraId="55D52F52" w14:textId="5732E03B" w:rsidR="00F25C1F" w:rsidRDefault="000B38DC" w:rsidP="008058E8">
      <w:pPr>
        <w:spacing w:line="360" w:lineRule="auto"/>
        <w:jc w:val="both"/>
      </w:pPr>
      <w:r w:rsidRPr="000B38DC">
        <w:t xml:space="preserve">Pengelolaan aktivitas V&amp;V menggunakan ukuran untuk menyediakan </w:t>
      </w:r>
      <w:r w:rsidRPr="000B38DC">
        <w:rPr>
          <w:i/>
        </w:rPr>
        <w:t>feedback</w:t>
      </w:r>
      <w:r w:rsidRPr="000B38DC">
        <w:t xml:space="preserve"> untuk peningkatkan berkelanjutan</w:t>
      </w:r>
      <w:r>
        <w:t xml:space="preserve"> dari proses V&amp;V dan untuk mengevaluasi proses pengembangan sistem dan produk. Tren dapat diidentifikasi dan dialamatkan dengan menghitung ukuran evaluasi selama periode waktu tertentu. Nilai ambang batas dari sebuah ukuran harus </w:t>
      </w:r>
      <w:r w:rsidR="00F9385E">
        <w:t>ditentukan</w:t>
      </w:r>
      <w:r w:rsidR="00B719D0">
        <w:t xml:space="preserve">, dan tren harus dievaluasi sebagai indikator apakah proses, produk, atau kegiatan V&amp;V telah dilaksanakan dengan sesuai. </w:t>
      </w:r>
      <w:r w:rsidR="008023C7">
        <w:t xml:space="preserve">Berdasarkan </w:t>
      </w:r>
      <w:r w:rsidR="00B719D0">
        <w:t xml:space="preserve"> </w:t>
      </w:r>
      <w:r w:rsidR="008023C7">
        <w:fldChar w:fldCharType="begin"/>
      </w:r>
      <w:r w:rsidR="007353E1">
        <w:instrText xml:space="preserve"> ADDIN ZOTERO_ITEM CSL_CITATION {"citationID":"SEKAtmGY","properties":{"formattedCitation":"(IEEE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8023C7">
        <w:fldChar w:fldCharType="separate"/>
      </w:r>
      <w:r w:rsidR="007353E1">
        <w:rPr>
          <w:noProof/>
        </w:rPr>
        <w:t>(IEEE Std 1012-2016, 2016)</w:t>
      </w:r>
      <w:r w:rsidR="008023C7">
        <w:fldChar w:fldCharType="end"/>
      </w:r>
      <w:r w:rsidR="008023C7">
        <w:t xml:space="preserve">, ada tiga kategori ukuran yang diasosiasikan dengan usaha V&amp;V: 1) pengukuran untuk mengevaluasi kepadatan anomali, 2) pengukuran untuk mengevaluasi efektivitas V&amp;V, 3) </w:t>
      </w:r>
      <w:r w:rsidR="009E4C33">
        <w:t>pengukuran untuk mengevaluasi efisiensi V&amp;V.</w:t>
      </w:r>
    </w:p>
    <w:p w14:paraId="10C335FB" w14:textId="77777777" w:rsidR="0075252F" w:rsidRDefault="0075252F" w:rsidP="008058E8">
      <w:pPr>
        <w:spacing w:line="360" w:lineRule="auto"/>
        <w:jc w:val="both"/>
      </w:pPr>
    </w:p>
    <w:p w14:paraId="4EF46617" w14:textId="5F040692" w:rsidR="009E4C33" w:rsidRPr="00152853" w:rsidRDefault="009E4C33" w:rsidP="00106CB8">
      <w:pPr>
        <w:pStyle w:val="Heading4"/>
        <w:spacing w:line="360" w:lineRule="auto"/>
        <w:jc w:val="left"/>
        <w:rPr>
          <w:b/>
          <w:sz w:val="24"/>
        </w:rPr>
      </w:pPr>
      <w:r w:rsidRPr="00152853">
        <w:rPr>
          <w:b/>
          <w:sz w:val="24"/>
        </w:rPr>
        <w:t xml:space="preserve">Pengukuran </w:t>
      </w:r>
      <w:r w:rsidR="00794CF0">
        <w:rPr>
          <w:b/>
          <w:sz w:val="24"/>
        </w:rPr>
        <w:t>untuk Mengevaluasi Kepadatan Anomali</w:t>
      </w:r>
    </w:p>
    <w:p w14:paraId="5B0FF7CD" w14:textId="48CCFCD2" w:rsidR="009E4C33" w:rsidRDefault="00C410CD" w:rsidP="008058E8">
      <w:pPr>
        <w:spacing w:line="360" w:lineRule="auto"/>
        <w:jc w:val="both"/>
      </w:pPr>
      <w:r>
        <w:t xml:space="preserve">Pengukuran kepadatan anomali </w:t>
      </w:r>
      <w:r w:rsidR="008F6C18">
        <w:fldChar w:fldCharType="begin"/>
      </w:r>
      <w:r w:rsidR="007353E1">
        <w:instrText xml:space="preserve"> ADDIN ZOTERO_ITEM CSL_CITATION {"citationID":"ILmzGkCJ","properties":{"formattedCitation":"(IEEE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8F6C18">
        <w:fldChar w:fldCharType="separate"/>
      </w:r>
      <w:r w:rsidR="007353E1">
        <w:rPr>
          <w:noProof/>
        </w:rPr>
        <w:t>(IEEE Std 1012-2016, 2016)</w:t>
      </w:r>
      <w:r w:rsidR="008F6C18">
        <w:fldChar w:fldCharType="end"/>
      </w:r>
      <w:r w:rsidR="008F6C18">
        <w:t xml:space="preserve"> </w:t>
      </w:r>
      <w:r>
        <w:t>dapat menyediakan informasi yang bermanfaaat terkait kualitas produk, kualitas dari proses pengembangan sistem, dan kualitas dari usaha V&amp;V untuk menemukan anomali pada sistem/perangkat lunak/perangkat keras</w:t>
      </w:r>
      <w:r w:rsidR="005D5200">
        <w:t xml:space="preserve">, dan untuk memfasilitasi koreksi dari anomali. Pengukuran kepadatan </w:t>
      </w:r>
      <w:r w:rsidR="00A82909">
        <w:t>anomali</w:t>
      </w:r>
      <w:r w:rsidR="005D5200">
        <w:t xml:space="preserve"> dipengaruhi oleh banyak variable, misalnya kompleksitas perangkat lunak, tipe domain, </w:t>
      </w:r>
      <w:r w:rsidR="004E5F78">
        <w:t xml:space="preserve">dan fase waktu </w:t>
      </w:r>
      <w:r w:rsidR="00A82909">
        <w:t>pada proses V&amp;V.</w:t>
      </w:r>
      <w:r w:rsidR="009F4549">
        <w:t xml:space="preserve"> Konsekuensinya, </w:t>
      </w:r>
      <w:r w:rsidR="00A66C6C">
        <w:t>pengukuran dianalisis untuk mendapatkan informasi mengenai interdependensi antara usaha pengembangan dan usaha V&amp;V.</w:t>
      </w:r>
    </w:p>
    <w:p w14:paraId="5971FFD9" w14:textId="77777777" w:rsidR="00FE37F8" w:rsidRDefault="00FE37F8" w:rsidP="008058E8">
      <w:pPr>
        <w:spacing w:line="360" w:lineRule="auto"/>
        <w:jc w:val="both"/>
      </w:pPr>
    </w:p>
    <w:p w14:paraId="3A172733" w14:textId="05710712" w:rsidR="00404C3A" w:rsidRDefault="00404C3A" w:rsidP="008058E8">
      <w:pPr>
        <w:spacing w:line="360" w:lineRule="auto"/>
        <w:jc w:val="both"/>
      </w:pPr>
      <w:r>
        <w:t xml:space="preserve">Jika nilai hasil pengukuran kepadatan anomali V&amp;V rendah, maka hal tersebut menunjukkan bahwa kualitas pengembangan program tinggi, </w:t>
      </w:r>
      <w:r w:rsidR="008836A9">
        <w:t xml:space="preserve">atau </w:t>
      </w:r>
      <w:r>
        <w:t xml:space="preserve">proses V&amp;V perlu ditingkatkan, atau kombinasi keduanya. Jika nilai hasil pengukuran kepadatan anomali V&amp;V tinggi, maka hal tersebut menunjukkan bahwa kualitas pengembangan program </w:t>
      </w:r>
      <w:r w:rsidR="008836A9">
        <w:t>rendah</w:t>
      </w:r>
      <w:r>
        <w:t xml:space="preserve">, </w:t>
      </w:r>
      <w:r w:rsidR="001274B0">
        <w:t xml:space="preserve">atau </w:t>
      </w:r>
      <w:r>
        <w:t xml:space="preserve">proses V&amp;V </w:t>
      </w:r>
      <w:r w:rsidR="001274B0">
        <w:t>efektif</w:t>
      </w:r>
      <w:r>
        <w:t>, atau kombinasi keduanya</w:t>
      </w:r>
    </w:p>
    <w:p w14:paraId="5C28EBD8" w14:textId="77777777" w:rsidR="00FE37F8" w:rsidRDefault="00FE37F8" w:rsidP="008058E8">
      <w:pPr>
        <w:spacing w:line="360" w:lineRule="auto"/>
        <w:jc w:val="both"/>
      </w:pPr>
    </w:p>
    <w:p w14:paraId="0B75793D" w14:textId="2DF8A073" w:rsidR="00BE3302" w:rsidRDefault="00002E6B" w:rsidP="008058E8">
      <w:pPr>
        <w:spacing w:line="360" w:lineRule="auto"/>
        <w:jc w:val="both"/>
      </w:pPr>
      <w:r>
        <w:t>Pengukuran anomali dan tren dapat digunakan untuk meningkatkan kualitas dari proyek, dan dapat digunakan untuk meningkatkan perencanaan dan eksekusi proses V&amp;V untuk proyek berikutnya dengan karakteristik yang sama</w:t>
      </w:r>
      <w:r w:rsidR="00F603B1">
        <w:t>. Pengukuran didefinisikan dengan empat persamaan berikut, yang diaplikasikan pada empat fase siklus hidup:</w:t>
      </w:r>
    </w:p>
    <w:p w14:paraId="3630238F" w14:textId="6FD0FF3C" w:rsidR="00942795" w:rsidRDefault="00942795" w:rsidP="008058E8">
      <w:pPr>
        <w:spacing w:line="360" w:lineRule="auto"/>
        <w:jc w:val="both"/>
      </w:pPr>
    </w:p>
    <w:p w14:paraId="3FDC9C47" w14:textId="77777777" w:rsidR="00942795" w:rsidRDefault="00942795" w:rsidP="008058E8">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840"/>
      </w:tblGrid>
      <w:tr w:rsidR="00F603B1" w14:paraId="421C41D0" w14:textId="77777777" w:rsidTr="00031572">
        <w:tc>
          <w:tcPr>
            <w:tcW w:w="7083" w:type="dxa"/>
          </w:tcPr>
          <w:p w14:paraId="56AE8A18" w14:textId="09515923" w:rsidR="00F603B1" w:rsidRDefault="00F603B1" w:rsidP="008058E8">
            <w:pPr>
              <w:spacing w:line="360" w:lineRule="auto"/>
              <w:jc w:val="both"/>
            </w:pPr>
            <m:oMathPara>
              <m:oMath>
                <m:r>
                  <m:rPr>
                    <m:sty m:val="p"/>
                  </m:rPr>
                  <w:rPr>
                    <w:rFonts w:ascii="Cambria Math" w:hAnsi="Cambria Math"/>
                    <w:sz w:val="18"/>
                  </w:rPr>
                  <m:t xml:space="preserve">Kepadatan anomali </m:t>
                </m:r>
                <m:r>
                  <w:rPr>
                    <w:rFonts w:ascii="Cambria Math" w:hAnsi="Cambria Math"/>
                    <w:sz w:val="18"/>
                  </w:rPr>
                  <m:t xml:space="preserve">requirement= </m:t>
                </m:r>
                <m:f>
                  <m:fPr>
                    <m:ctrlPr>
                      <w:rPr>
                        <w:rFonts w:ascii="Cambria Math" w:hAnsi="Cambria Math"/>
                        <w:i/>
                        <w:sz w:val="18"/>
                      </w:rPr>
                    </m:ctrlPr>
                  </m:fPr>
                  <m:num>
                    <m:r>
                      <w:rPr>
                        <w:rFonts w:ascii="Cambria Math" w:hAnsi="Cambria Math"/>
                        <w:sz w:val="18"/>
                      </w:rPr>
                      <m:t xml:space="preserve"># </m:t>
                    </m:r>
                    <m:r>
                      <m:rPr>
                        <m:sty m:val="p"/>
                      </m:rPr>
                      <w:rPr>
                        <w:rFonts w:ascii="Cambria Math" w:hAnsi="Cambria Math"/>
                        <w:sz w:val="18"/>
                      </w:rPr>
                      <m:t>Anomali</m:t>
                    </m:r>
                    <m:r>
                      <w:rPr>
                        <w:rFonts w:ascii="Cambria Math" w:hAnsi="Cambria Math"/>
                        <w:sz w:val="18"/>
                      </w:rPr>
                      <m:t xml:space="preserve"> requirement</m:t>
                    </m:r>
                    <m:r>
                      <m:rPr>
                        <m:sty m:val="p"/>
                      </m:rPr>
                      <w:rPr>
                        <w:rFonts w:ascii="Cambria Math" w:hAnsi="Cambria Math"/>
                        <w:sz w:val="18"/>
                      </w:rPr>
                      <m:t xml:space="preserve"> yang ditemukan V&amp;V </m:t>
                    </m:r>
                  </m:num>
                  <m:den>
                    <m:r>
                      <w:rPr>
                        <w:rFonts w:ascii="Cambria Math" w:hAnsi="Cambria Math"/>
                        <w:sz w:val="18"/>
                      </w:rPr>
                      <m:t># Requirement</m:t>
                    </m:r>
                    <m:r>
                      <m:rPr>
                        <m:sty m:val="p"/>
                      </m:rPr>
                      <w:rPr>
                        <w:rFonts w:ascii="Cambria Math" w:hAnsi="Cambria Math"/>
                        <w:sz w:val="18"/>
                      </w:rPr>
                      <m:t xml:space="preserve"> yang direview oleh V&amp;V </m:t>
                    </m:r>
                  </m:den>
                </m:f>
              </m:oMath>
            </m:oMathPara>
          </w:p>
        </w:tc>
        <w:tc>
          <w:tcPr>
            <w:tcW w:w="840" w:type="dxa"/>
            <w:vAlign w:val="bottom"/>
          </w:tcPr>
          <w:p w14:paraId="00F4959C" w14:textId="01DFB95F" w:rsidR="00F603B1" w:rsidRDefault="00EC77B0" w:rsidP="00031572">
            <w:pPr>
              <w:spacing w:line="360" w:lineRule="auto"/>
              <w:jc w:val="right"/>
            </w:pPr>
            <w:r>
              <w:t>(II.1</w:t>
            </w:r>
            <w:r w:rsidR="00F603B1">
              <w:t>)</w:t>
            </w:r>
          </w:p>
        </w:tc>
      </w:tr>
      <w:tr w:rsidR="00F603B1" w14:paraId="1FCCD2B7" w14:textId="77777777" w:rsidTr="00031572">
        <w:tc>
          <w:tcPr>
            <w:tcW w:w="7083" w:type="dxa"/>
          </w:tcPr>
          <w:p w14:paraId="5791A41C" w14:textId="67D34331" w:rsidR="00F603B1" w:rsidRDefault="00F603B1" w:rsidP="009B5447">
            <w:pPr>
              <w:spacing w:line="360" w:lineRule="auto"/>
              <w:jc w:val="both"/>
            </w:pPr>
            <m:oMathPara>
              <m:oMath>
                <m:r>
                  <m:rPr>
                    <m:sty m:val="p"/>
                  </m:rPr>
                  <w:rPr>
                    <w:rFonts w:ascii="Cambria Math" w:hAnsi="Cambria Math"/>
                    <w:sz w:val="18"/>
                  </w:rPr>
                  <m:t>Kepadatan anomali</m:t>
                </m:r>
                <m:r>
                  <w:rPr>
                    <w:rFonts w:ascii="Cambria Math" w:hAnsi="Cambria Math"/>
                    <w:sz w:val="18"/>
                  </w:rPr>
                  <m:t xml:space="preserve"> desain= </m:t>
                </m:r>
                <m:f>
                  <m:fPr>
                    <m:ctrlPr>
                      <w:rPr>
                        <w:rFonts w:ascii="Cambria Math" w:hAnsi="Cambria Math"/>
                        <w:i/>
                        <w:sz w:val="18"/>
                      </w:rPr>
                    </m:ctrlPr>
                  </m:fPr>
                  <m:num>
                    <m:r>
                      <w:rPr>
                        <w:rFonts w:ascii="Cambria Math" w:hAnsi="Cambria Math"/>
                        <w:sz w:val="18"/>
                      </w:rPr>
                      <m:t xml:space="preserve"># </m:t>
                    </m:r>
                    <m:r>
                      <m:rPr>
                        <m:sty m:val="p"/>
                      </m:rPr>
                      <w:rPr>
                        <w:rFonts w:ascii="Cambria Math" w:hAnsi="Cambria Math"/>
                        <w:sz w:val="18"/>
                      </w:rPr>
                      <m:t>Anomali</m:t>
                    </m:r>
                    <m:r>
                      <w:rPr>
                        <w:rFonts w:ascii="Cambria Math" w:hAnsi="Cambria Math"/>
                        <w:sz w:val="18"/>
                      </w:rPr>
                      <m:t xml:space="preserve"> desain </m:t>
                    </m:r>
                    <m:r>
                      <m:rPr>
                        <m:sty m:val="p"/>
                      </m:rPr>
                      <w:rPr>
                        <w:rFonts w:ascii="Cambria Math" w:hAnsi="Cambria Math"/>
                        <w:sz w:val="18"/>
                      </w:rPr>
                      <m:t xml:space="preserve">yang ditemukan V&amp;V </m:t>
                    </m:r>
                  </m:num>
                  <m:den>
                    <m:r>
                      <w:rPr>
                        <w:rFonts w:ascii="Cambria Math" w:hAnsi="Cambria Math"/>
                        <w:sz w:val="18"/>
                      </w:rPr>
                      <m:t xml:space="preserve"># Statement desain </m:t>
                    </m:r>
                    <m:r>
                      <m:rPr>
                        <m:sty m:val="p"/>
                      </m:rPr>
                      <w:rPr>
                        <w:rFonts w:ascii="Cambria Math" w:hAnsi="Cambria Math"/>
                        <w:sz w:val="18"/>
                      </w:rPr>
                      <m:t xml:space="preserve"> yang direview  oleh V&amp;V</m:t>
                    </m:r>
                  </m:den>
                </m:f>
              </m:oMath>
            </m:oMathPara>
          </w:p>
        </w:tc>
        <w:tc>
          <w:tcPr>
            <w:tcW w:w="840" w:type="dxa"/>
            <w:vAlign w:val="bottom"/>
          </w:tcPr>
          <w:p w14:paraId="0951BD03" w14:textId="49FADD1F" w:rsidR="00F603B1" w:rsidRDefault="00EC77B0" w:rsidP="00031572">
            <w:pPr>
              <w:spacing w:line="360" w:lineRule="auto"/>
              <w:jc w:val="right"/>
            </w:pPr>
            <w:r>
              <w:t>(II.2</w:t>
            </w:r>
            <w:r w:rsidR="00F603B1">
              <w:t>)</w:t>
            </w:r>
          </w:p>
        </w:tc>
      </w:tr>
      <w:tr w:rsidR="00F603B1" w14:paraId="01AEBC7D" w14:textId="77777777" w:rsidTr="00031572">
        <w:tc>
          <w:tcPr>
            <w:tcW w:w="7083" w:type="dxa"/>
          </w:tcPr>
          <w:p w14:paraId="7BDD5224" w14:textId="64107062" w:rsidR="00F603B1" w:rsidRDefault="00F603B1" w:rsidP="009B5447">
            <w:pPr>
              <w:spacing w:line="360" w:lineRule="auto"/>
              <w:jc w:val="both"/>
            </w:pPr>
            <m:oMathPara>
              <m:oMath>
                <m:r>
                  <m:rPr>
                    <m:sty m:val="p"/>
                  </m:rPr>
                  <w:rPr>
                    <w:rFonts w:ascii="Cambria Math" w:hAnsi="Cambria Math"/>
                    <w:sz w:val="18"/>
                  </w:rPr>
                  <m:t>Kepadatan anomali</m:t>
                </m:r>
                <m:r>
                  <w:rPr>
                    <w:rFonts w:ascii="Cambria Math" w:hAnsi="Cambria Math"/>
                    <w:sz w:val="18"/>
                  </w:rPr>
                  <m:t xml:space="preserve"> implementasi= </m:t>
                </m:r>
                <m:f>
                  <m:fPr>
                    <m:ctrlPr>
                      <w:rPr>
                        <w:rFonts w:ascii="Cambria Math" w:hAnsi="Cambria Math"/>
                        <w:i/>
                        <w:sz w:val="18"/>
                      </w:rPr>
                    </m:ctrlPr>
                  </m:fPr>
                  <m:num>
                    <m:r>
                      <w:rPr>
                        <w:rFonts w:ascii="Cambria Math" w:hAnsi="Cambria Math"/>
                        <w:sz w:val="18"/>
                      </w:rPr>
                      <m:t xml:space="preserve"># </m:t>
                    </m:r>
                    <m:r>
                      <m:rPr>
                        <m:sty m:val="p"/>
                      </m:rPr>
                      <w:rPr>
                        <w:rFonts w:ascii="Cambria Math" w:hAnsi="Cambria Math"/>
                        <w:sz w:val="18"/>
                      </w:rPr>
                      <m:t>Anomali</m:t>
                    </m:r>
                    <m:r>
                      <w:rPr>
                        <w:rFonts w:ascii="Cambria Math" w:hAnsi="Cambria Math"/>
                        <w:sz w:val="18"/>
                      </w:rPr>
                      <m:t xml:space="preserve"> implementasi</m:t>
                    </m:r>
                    <m:r>
                      <m:rPr>
                        <m:sty m:val="p"/>
                      </m:rPr>
                      <w:rPr>
                        <w:rFonts w:ascii="Cambria Math" w:hAnsi="Cambria Math"/>
                        <w:sz w:val="18"/>
                      </w:rPr>
                      <m:t xml:space="preserve"> yang ditemukan V&amp;V </m:t>
                    </m:r>
                  </m:num>
                  <m:den>
                    <m:r>
                      <w:rPr>
                        <w:rFonts w:ascii="Cambria Math" w:hAnsi="Cambria Math"/>
                        <w:sz w:val="18"/>
                      </w:rPr>
                      <m:t xml:space="preserve"># Volume implementasi </m:t>
                    </m:r>
                    <m:r>
                      <m:rPr>
                        <m:sty m:val="p"/>
                      </m:rPr>
                      <w:rPr>
                        <w:rFonts w:ascii="Cambria Math" w:hAnsi="Cambria Math"/>
                        <w:sz w:val="18"/>
                      </w:rPr>
                      <m:t>yang direview  oleh V&amp;V</m:t>
                    </m:r>
                  </m:den>
                </m:f>
              </m:oMath>
            </m:oMathPara>
          </w:p>
        </w:tc>
        <w:tc>
          <w:tcPr>
            <w:tcW w:w="840" w:type="dxa"/>
            <w:vAlign w:val="bottom"/>
          </w:tcPr>
          <w:p w14:paraId="74A539FE" w14:textId="3C33F4F6" w:rsidR="00F603B1" w:rsidRDefault="00EC77B0" w:rsidP="00031572">
            <w:pPr>
              <w:spacing w:line="360" w:lineRule="auto"/>
              <w:jc w:val="right"/>
            </w:pPr>
            <w:r>
              <w:t>(II.3</w:t>
            </w:r>
            <w:r w:rsidR="00F603B1">
              <w:t>)</w:t>
            </w:r>
          </w:p>
        </w:tc>
      </w:tr>
      <w:tr w:rsidR="00F603B1" w14:paraId="6AAAAD7C" w14:textId="77777777" w:rsidTr="00031572">
        <w:tc>
          <w:tcPr>
            <w:tcW w:w="7083" w:type="dxa"/>
          </w:tcPr>
          <w:p w14:paraId="71D4FE13" w14:textId="2981B80B" w:rsidR="00F603B1" w:rsidRDefault="00F603B1" w:rsidP="009B5447">
            <w:pPr>
              <w:spacing w:line="360" w:lineRule="auto"/>
              <w:jc w:val="both"/>
            </w:pPr>
            <m:oMathPara>
              <m:oMath>
                <m:r>
                  <m:rPr>
                    <m:sty m:val="p"/>
                  </m:rPr>
                  <w:rPr>
                    <w:rFonts w:ascii="Cambria Math" w:hAnsi="Cambria Math"/>
                    <w:sz w:val="18"/>
                  </w:rPr>
                  <m:t>Kepadatan anomali</m:t>
                </m:r>
                <m:r>
                  <w:rPr>
                    <w:rFonts w:ascii="Cambria Math" w:hAnsi="Cambria Math"/>
                    <w:sz w:val="18"/>
                  </w:rPr>
                  <m:t xml:space="preserve"> pengujian= </m:t>
                </m:r>
                <m:f>
                  <m:fPr>
                    <m:ctrlPr>
                      <w:rPr>
                        <w:rFonts w:ascii="Cambria Math" w:hAnsi="Cambria Math"/>
                        <w:i/>
                        <w:sz w:val="18"/>
                      </w:rPr>
                    </m:ctrlPr>
                  </m:fPr>
                  <m:num>
                    <m:r>
                      <w:rPr>
                        <w:rFonts w:ascii="Cambria Math" w:hAnsi="Cambria Math"/>
                        <w:sz w:val="18"/>
                      </w:rPr>
                      <m:t xml:space="preserve"># </m:t>
                    </m:r>
                    <m:r>
                      <m:rPr>
                        <m:sty m:val="p"/>
                      </m:rPr>
                      <w:rPr>
                        <w:rFonts w:ascii="Cambria Math" w:hAnsi="Cambria Math"/>
                        <w:sz w:val="18"/>
                      </w:rPr>
                      <m:t>Anomali</m:t>
                    </m:r>
                    <m:r>
                      <w:rPr>
                        <w:rFonts w:ascii="Cambria Math" w:hAnsi="Cambria Math"/>
                        <w:sz w:val="18"/>
                      </w:rPr>
                      <m:t xml:space="preserve"> pengujian</m:t>
                    </m:r>
                    <m:r>
                      <m:rPr>
                        <m:sty m:val="p"/>
                      </m:rPr>
                      <w:rPr>
                        <w:rFonts w:ascii="Cambria Math" w:hAnsi="Cambria Math"/>
                        <w:sz w:val="18"/>
                      </w:rPr>
                      <m:t xml:space="preserve"> yang ditemukan V&amp;V </m:t>
                    </m:r>
                  </m:num>
                  <m:den>
                    <m:r>
                      <w:rPr>
                        <w:rFonts w:ascii="Cambria Math" w:hAnsi="Cambria Math"/>
                        <w:sz w:val="18"/>
                      </w:rPr>
                      <m:t xml:space="preserve"># Pengujian </m:t>
                    </m:r>
                    <m:r>
                      <m:rPr>
                        <m:sty m:val="p"/>
                      </m:rPr>
                      <w:rPr>
                        <w:rFonts w:ascii="Cambria Math" w:hAnsi="Cambria Math"/>
                        <w:sz w:val="18"/>
                      </w:rPr>
                      <m:t>yang direview oleh V&amp;V</m:t>
                    </m:r>
                  </m:den>
                </m:f>
              </m:oMath>
            </m:oMathPara>
          </w:p>
        </w:tc>
        <w:tc>
          <w:tcPr>
            <w:tcW w:w="840" w:type="dxa"/>
            <w:vAlign w:val="bottom"/>
          </w:tcPr>
          <w:p w14:paraId="1324179D" w14:textId="237D18F5" w:rsidR="00F603B1" w:rsidRDefault="00EC77B0" w:rsidP="00031572">
            <w:pPr>
              <w:spacing w:line="360" w:lineRule="auto"/>
              <w:jc w:val="right"/>
            </w:pPr>
            <w:r>
              <w:t>(II.4</w:t>
            </w:r>
            <w:r w:rsidR="00F603B1">
              <w:t>)</w:t>
            </w:r>
          </w:p>
        </w:tc>
      </w:tr>
    </w:tbl>
    <w:p w14:paraId="7B88458A" w14:textId="1214AD64" w:rsidR="00F603B1" w:rsidRDefault="00F603B1" w:rsidP="008058E8">
      <w:pPr>
        <w:spacing w:line="360" w:lineRule="auto"/>
        <w:jc w:val="both"/>
      </w:pPr>
    </w:p>
    <w:p w14:paraId="3E4C9BB0" w14:textId="3C9DE120" w:rsidR="00B44D57" w:rsidRDefault="00B44D57" w:rsidP="008058E8">
      <w:pPr>
        <w:spacing w:line="360" w:lineRule="auto"/>
        <w:jc w:val="both"/>
      </w:pPr>
      <w:r>
        <w:t xml:space="preserve">Pada penelitian ini, </w:t>
      </w:r>
      <w:r w:rsidR="00F12A29">
        <w:t>pengukuran</w:t>
      </w:r>
      <w:r w:rsidR="009C0253">
        <w:t xml:space="preserve"> </w:t>
      </w:r>
      <w:r w:rsidR="00F12A29">
        <w:t>anomali dikenakan pada fase implementasi, sehingga persamaan yang digunakan untuk evaluasi adalah persamaan II.3.</w:t>
      </w:r>
    </w:p>
    <w:p w14:paraId="0FD269F6" w14:textId="77777777" w:rsidR="00B95BA0" w:rsidRPr="000B38DC" w:rsidRDefault="00B95BA0" w:rsidP="008058E8">
      <w:pPr>
        <w:spacing w:line="360" w:lineRule="auto"/>
        <w:jc w:val="both"/>
      </w:pPr>
    </w:p>
    <w:p w14:paraId="18AE7A1E" w14:textId="7B5E8997" w:rsidR="004F2F20" w:rsidRPr="00152853" w:rsidRDefault="004F2F20" w:rsidP="004F2F20">
      <w:pPr>
        <w:pStyle w:val="Heading4"/>
        <w:spacing w:line="360" w:lineRule="auto"/>
        <w:jc w:val="left"/>
        <w:rPr>
          <w:b/>
          <w:sz w:val="24"/>
        </w:rPr>
      </w:pPr>
      <w:r w:rsidRPr="00152853">
        <w:rPr>
          <w:b/>
          <w:sz w:val="24"/>
        </w:rPr>
        <w:t xml:space="preserve">Pengukuran </w:t>
      </w:r>
      <w:r>
        <w:rPr>
          <w:b/>
          <w:sz w:val="24"/>
        </w:rPr>
        <w:t xml:space="preserve">untuk Mengevaluasi </w:t>
      </w:r>
      <w:r w:rsidR="004D69D8">
        <w:rPr>
          <w:b/>
          <w:sz w:val="24"/>
        </w:rPr>
        <w:t>Efektivitas</w:t>
      </w:r>
      <w:r>
        <w:rPr>
          <w:b/>
          <w:sz w:val="24"/>
        </w:rPr>
        <w:t xml:space="preserve"> </w:t>
      </w:r>
      <w:r w:rsidR="004D69D8">
        <w:rPr>
          <w:b/>
          <w:sz w:val="24"/>
        </w:rPr>
        <w:t>V&amp;V</w:t>
      </w:r>
    </w:p>
    <w:p w14:paraId="3AD0D48F" w14:textId="1327A0B0" w:rsidR="00B81292" w:rsidRPr="00C31476" w:rsidRDefault="00A8578A" w:rsidP="00C71172">
      <w:pPr>
        <w:spacing w:line="360" w:lineRule="auto"/>
        <w:jc w:val="both"/>
      </w:pPr>
      <w:r w:rsidRPr="00C31476">
        <w:t xml:space="preserve">Pengukuran efektivitas V&amp;V </w:t>
      </w:r>
      <w:r w:rsidR="008F6C18">
        <w:fldChar w:fldCharType="begin"/>
      </w:r>
      <w:r w:rsidR="007353E1">
        <w:instrText xml:space="preserve"> ADDIN ZOTERO_ITEM CSL_CITATION {"citationID":"W0giiuqj","properties":{"formattedCitation":"(IEEE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8F6C18">
        <w:fldChar w:fldCharType="separate"/>
      </w:r>
      <w:r w:rsidR="007353E1">
        <w:rPr>
          <w:noProof/>
        </w:rPr>
        <w:t>(IEEE Std 1012-2016, 2016)</w:t>
      </w:r>
      <w:r w:rsidR="008F6C18">
        <w:fldChar w:fldCharType="end"/>
      </w:r>
      <w:r w:rsidR="008F6C18">
        <w:t xml:space="preserve"> </w:t>
      </w:r>
      <w:r w:rsidRPr="00C31476">
        <w:t xml:space="preserve">sangat </w:t>
      </w:r>
      <w:r w:rsidR="00B44D57" w:rsidRPr="00C31476">
        <w:t xml:space="preserve">dipengaruhi oleh usaha pengembangan perangkat lunak, dan usaha V&amp;V. Jika diasumsikan usaha tersebut dilakukan secara pararel, </w:t>
      </w:r>
      <w:r w:rsidR="003068D5" w:rsidRPr="00C31476">
        <w:t xml:space="preserve">nilai efektivitas V&amp;V yang rendah menunjukkan usaha pengembangan perangkat lunak efektif, atau proses V&amp;V perlu peningkatan, atau kombinasi dari keduanya. Jika nilai efektivitas V&amp;V tinggi, menunjukkan usaha pengembangan perangkat lunak perlu peningkatan, atau proses V&amp;V efektif, </w:t>
      </w:r>
      <w:r w:rsidR="003068D5" w:rsidRPr="00C31476">
        <w:lastRenderedPageBreak/>
        <w:t>atau kombinasi dari keduanya.</w:t>
      </w:r>
      <w:r w:rsidR="00B81292" w:rsidRPr="00C31476">
        <w:t xml:space="preserve"> Pengukuran didefinisikan dalan empat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7"/>
        <w:gridCol w:w="716"/>
      </w:tblGrid>
      <w:tr w:rsidR="00C71172" w14:paraId="7A429A2C" w14:textId="77777777" w:rsidTr="00031572">
        <w:tc>
          <w:tcPr>
            <w:tcW w:w="7655" w:type="dxa"/>
          </w:tcPr>
          <w:p w14:paraId="380A7227" w14:textId="13AB93A3" w:rsidR="00C71172" w:rsidRPr="008C0989" w:rsidRDefault="00B53381" w:rsidP="009B5447">
            <w:pPr>
              <w:spacing w:line="360" w:lineRule="auto"/>
              <w:jc w:val="both"/>
              <w:rPr>
                <w:sz w:val="16"/>
                <w:szCs w:val="16"/>
              </w:rPr>
            </w:pPr>
            <m:oMathPara>
              <m:oMath>
                <m:r>
                  <m:rPr>
                    <m:sty m:val="p"/>
                  </m:rPr>
                  <w:rPr>
                    <w:rFonts w:ascii="Cambria Math" w:hAnsi="Cambria Math"/>
                    <w:sz w:val="16"/>
                    <w:szCs w:val="16"/>
                  </w:rPr>
                  <m:t xml:space="preserve">Efektivitas V&amp;V pada fase </m:t>
                </m:r>
                <m:r>
                  <w:rPr>
                    <w:rFonts w:ascii="Cambria Math" w:hAnsi="Cambria Math"/>
                    <w:sz w:val="16"/>
                    <w:szCs w:val="16"/>
                  </w:rPr>
                  <m:t xml:space="preserve">requirement= </m:t>
                </m:r>
                <m:f>
                  <m:fPr>
                    <m:ctrlPr>
                      <w:rPr>
                        <w:rFonts w:ascii="Cambria Math" w:hAnsi="Cambria Math"/>
                        <w:i/>
                        <w:sz w:val="16"/>
                        <w:szCs w:val="16"/>
                      </w:rPr>
                    </m:ctrlPr>
                  </m:fPr>
                  <m:num>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requirement</m:t>
                    </m:r>
                    <m:r>
                      <m:rPr>
                        <m:sty m:val="p"/>
                      </m:rPr>
                      <w:rPr>
                        <w:rFonts w:ascii="Cambria Math" w:hAnsi="Cambria Math"/>
                        <w:sz w:val="16"/>
                        <w:szCs w:val="16"/>
                      </w:rPr>
                      <m:t xml:space="preserve"> yang ditemukan V&amp;V </m:t>
                    </m:r>
                  </m:num>
                  <m:den>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requirement</m:t>
                    </m:r>
                    <m:r>
                      <m:rPr>
                        <m:sty m:val="p"/>
                      </m:rPr>
                      <w:rPr>
                        <w:rFonts w:ascii="Cambria Math" w:hAnsi="Cambria Math"/>
                        <w:sz w:val="16"/>
                        <w:szCs w:val="16"/>
                      </w:rPr>
                      <m:t xml:space="preserve"> yang ditemukan semua sumber </m:t>
                    </m:r>
                  </m:den>
                </m:f>
              </m:oMath>
            </m:oMathPara>
          </w:p>
        </w:tc>
        <w:tc>
          <w:tcPr>
            <w:tcW w:w="278" w:type="dxa"/>
            <w:vAlign w:val="bottom"/>
          </w:tcPr>
          <w:p w14:paraId="03CA12DF" w14:textId="79FFCD34" w:rsidR="00C71172" w:rsidRDefault="00C71172" w:rsidP="00031572">
            <w:pPr>
              <w:spacing w:line="360" w:lineRule="auto"/>
              <w:jc w:val="right"/>
            </w:pPr>
            <w:r>
              <w:t>(II.5)</w:t>
            </w:r>
          </w:p>
        </w:tc>
      </w:tr>
      <w:tr w:rsidR="00C71172" w14:paraId="12363730" w14:textId="77777777" w:rsidTr="00031572">
        <w:tc>
          <w:tcPr>
            <w:tcW w:w="7655" w:type="dxa"/>
          </w:tcPr>
          <w:p w14:paraId="68218DC8" w14:textId="43DC28CB" w:rsidR="00C71172" w:rsidRPr="008C0989" w:rsidRDefault="00B53381" w:rsidP="009B5447">
            <w:pPr>
              <w:spacing w:line="360" w:lineRule="auto"/>
              <w:jc w:val="both"/>
              <w:rPr>
                <w:sz w:val="16"/>
                <w:szCs w:val="16"/>
              </w:rPr>
            </w:pPr>
            <m:oMathPara>
              <m:oMath>
                <m:r>
                  <m:rPr>
                    <m:sty m:val="p"/>
                  </m:rPr>
                  <w:rPr>
                    <w:rFonts w:ascii="Cambria Math" w:hAnsi="Cambria Math"/>
                    <w:sz w:val="16"/>
                    <w:szCs w:val="16"/>
                  </w:rPr>
                  <m:t>Efektivitas V&amp;V pada fase</m:t>
                </m:r>
                <m:r>
                  <w:rPr>
                    <w:rFonts w:ascii="Cambria Math" w:hAnsi="Cambria Math"/>
                    <w:sz w:val="16"/>
                    <w:szCs w:val="16"/>
                  </w:rPr>
                  <m:t xml:space="preserve"> desain= </m:t>
                </m:r>
                <m:f>
                  <m:fPr>
                    <m:ctrlPr>
                      <w:rPr>
                        <w:rFonts w:ascii="Cambria Math" w:hAnsi="Cambria Math"/>
                        <w:i/>
                        <w:sz w:val="16"/>
                        <w:szCs w:val="16"/>
                      </w:rPr>
                    </m:ctrlPr>
                  </m:fPr>
                  <m:num>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desain </m:t>
                    </m:r>
                    <m:r>
                      <m:rPr>
                        <m:sty m:val="p"/>
                      </m:rPr>
                      <w:rPr>
                        <w:rFonts w:ascii="Cambria Math" w:hAnsi="Cambria Math"/>
                        <w:sz w:val="16"/>
                        <w:szCs w:val="16"/>
                      </w:rPr>
                      <m:t xml:space="preserve">yang ditemukan V&amp;V </m:t>
                    </m:r>
                  </m:num>
                  <m:den>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desain </m:t>
                    </m:r>
                    <m:r>
                      <m:rPr>
                        <m:sty m:val="p"/>
                      </m:rPr>
                      <w:rPr>
                        <w:rFonts w:ascii="Cambria Math" w:hAnsi="Cambria Math"/>
                        <w:sz w:val="16"/>
                        <w:szCs w:val="16"/>
                      </w:rPr>
                      <m:t xml:space="preserve">yang ditemukan semua sumber </m:t>
                    </m:r>
                  </m:den>
                </m:f>
              </m:oMath>
            </m:oMathPara>
          </w:p>
        </w:tc>
        <w:tc>
          <w:tcPr>
            <w:tcW w:w="278" w:type="dxa"/>
            <w:vAlign w:val="bottom"/>
          </w:tcPr>
          <w:p w14:paraId="6A491EF9" w14:textId="2CEE2446" w:rsidR="00C71172" w:rsidRDefault="00C71172" w:rsidP="00031572">
            <w:pPr>
              <w:spacing w:line="360" w:lineRule="auto"/>
              <w:jc w:val="right"/>
            </w:pPr>
            <w:r>
              <w:t>(II.6)</w:t>
            </w:r>
          </w:p>
        </w:tc>
      </w:tr>
      <w:tr w:rsidR="00C71172" w14:paraId="1C518653" w14:textId="77777777" w:rsidTr="00031572">
        <w:tc>
          <w:tcPr>
            <w:tcW w:w="7655" w:type="dxa"/>
          </w:tcPr>
          <w:p w14:paraId="44EFE229" w14:textId="0FD2DD6C" w:rsidR="00C71172" w:rsidRPr="008C0989" w:rsidRDefault="00B53381" w:rsidP="009B5447">
            <w:pPr>
              <w:spacing w:line="360" w:lineRule="auto"/>
              <w:jc w:val="both"/>
              <w:rPr>
                <w:sz w:val="16"/>
                <w:szCs w:val="16"/>
              </w:rPr>
            </w:pPr>
            <m:oMathPara>
              <m:oMath>
                <m:r>
                  <m:rPr>
                    <m:sty m:val="p"/>
                  </m:rPr>
                  <w:rPr>
                    <w:rFonts w:ascii="Cambria Math" w:hAnsi="Cambria Math"/>
                    <w:sz w:val="16"/>
                    <w:szCs w:val="16"/>
                  </w:rPr>
                  <m:t>Efektivitas V&amp;V pada fase</m:t>
                </m:r>
                <m:r>
                  <w:rPr>
                    <w:rFonts w:ascii="Cambria Math" w:hAnsi="Cambria Math"/>
                    <w:sz w:val="16"/>
                    <w:szCs w:val="16"/>
                  </w:rPr>
                  <m:t xml:space="preserve"> implementasi= </m:t>
                </m:r>
                <m:f>
                  <m:fPr>
                    <m:ctrlPr>
                      <w:rPr>
                        <w:rFonts w:ascii="Cambria Math" w:hAnsi="Cambria Math"/>
                        <w:i/>
                        <w:sz w:val="16"/>
                        <w:szCs w:val="16"/>
                      </w:rPr>
                    </m:ctrlPr>
                  </m:fPr>
                  <m:num>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implementasi</m:t>
                    </m:r>
                    <m:r>
                      <m:rPr>
                        <m:sty m:val="p"/>
                      </m:rPr>
                      <w:rPr>
                        <w:rFonts w:ascii="Cambria Math" w:hAnsi="Cambria Math"/>
                        <w:sz w:val="16"/>
                        <w:szCs w:val="16"/>
                      </w:rPr>
                      <m:t xml:space="preserve"> yang ditemukan V&amp;V </m:t>
                    </m:r>
                  </m:num>
                  <m:den>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implementasi</m:t>
                    </m:r>
                    <m:r>
                      <m:rPr>
                        <m:sty m:val="p"/>
                      </m:rPr>
                      <w:rPr>
                        <w:rFonts w:ascii="Cambria Math" w:hAnsi="Cambria Math"/>
                        <w:sz w:val="16"/>
                        <w:szCs w:val="16"/>
                      </w:rPr>
                      <m:t xml:space="preserve"> yang ditemukan semua sumber</m:t>
                    </m:r>
                  </m:den>
                </m:f>
              </m:oMath>
            </m:oMathPara>
          </w:p>
        </w:tc>
        <w:tc>
          <w:tcPr>
            <w:tcW w:w="278" w:type="dxa"/>
            <w:vAlign w:val="bottom"/>
          </w:tcPr>
          <w:p w14:paraId="41C421CD" w14:textId="13AB4368" w:rsidR="00C71172" w:rsidRDefault="00C71172" w:rsidP="00031572">
            <w:pPr>
              <w:spacing w:line="360" w:lineRule="auto"/>
              <w:jc w:val="right"/>
            </w:pPr>
            <w:r>
              <w:t>(II.7)</w:t>
            </w:r>
          </w:p>
        </w:tc>
      </w:tr>
      <w:tr w:rsidR="00C71172" w14:paraId="6EE5EFE7" w14:textId="77777777" w:rsidTr="00031572">
        <w:tc>
          <w:tcPr>
            <w:tcW w:w="7655" w:type="dxa"/>
          </w:tcPr>
          <w:p w14:paraId="7E9AD140" w14:textId="306303B3" w:rsidR="00C71172" w:rsidRPr="008C0989" w:rsidRDefault="00B53381" w:rsidP="009B5447">
            <w:pPr>
              <w:spacing w:line="360" w:lineRule="auto"/>
              <w:jc w:val="both"/>
              <w:rPr>
                <w:sz w:val="16"/>
                <w:szCs w:val="16"/>
              </w:rPr>
            </w:pPr>
            <m:oMathPara>
              <m:oMath>
                <m:r>
                  <m:rPr>
                    <m:sty m:val="p"/>
                  </m:rPr>
                  <w:rPr>
                    <w:rFonts w:ascii="Cambria Math" w:hAnsi="Cambria Math"/>
                    <w:sz w:val="16"/>
                    <w:szCs w:val="16"/>
                  </w:rPr>
                  <m:t>Efektivitas V&amp;V pada fase</m:t>
                </m:r>
                <m:r>
                  <w:rPr>
                    <w:rFonts w:ascii="Cambria Math" w:hAnsi="Cambria Math"/>
                    <w:sz w:val="16"/>
                    <w:szCs w:val="16"/>
                  </w:rPr>
                  <m:t xml:space="preserve"> pengujian= </m:t>
                </m:r>
                <m:f>
                  <m:fPr>
                    <m:ctrlPr>
                      <w:rPr>
                        <w:rFonts w:ascii="Cambria Math" w:hAnsi="Cambria Math"/>
                        <w:i/>
                        <w:sz w:val="16"/>
                        <w:szCs w:val="16"/>
                      </w:rPr>
                    </m:ctrlPr>
                  </m:fPr>
                  <m:num>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pengujian</m:t>
                    </m:r>
                    <m:r>
                      <m:rPr>
                        <m:sty m:val="p"/>
                      </m:rPr>
                      <w:rPr>
                        <w:rFonts w:ascii="Cambria Math" w:hAnsi="Cambria Math"/>
                        <w:sz w:val="16"/>
                        <w:szCs w:val="16"/>
                      </w:rPr>
                      <m:t xml:space="preserve"> yang ditemukan V&amp;V </m:t>
                    </m:r>
                  </m:num>
                  <m:den>
                    <m:r>
                      <w:rPr>
                        <w:rFonts w:ascii="Cambria Math" w:hAnsi="Cambria Math"/>
                        <w:sz w:val="16"/>
                        <w:szCs w:val="16"/>
                      </w:rPr>
                      <m:t xml:space="preserve"># </m:t>
                    </m:r>
                    <m:r>
                      <m:rPr>
                        <m:sty m:val="p"/>
                      </m:rPr>
                      <w:rPr>
                        <w:rFonts w:ascii="Cambria Math" w:hAnsi="Cambria Math"/>
                        <w:sz w:val="16"/>
                        <w:szCs w:val="16"/>
                      </w:rPr>
                      <m:t>Anomali</m:t>
                    </m:r>
                    <m:r>
                      <w:rPr>
                        <w:rFonts w:ascii="Cambria Math" w:hAnsi="Cambria Math"/>
                        <w:sz w:val="16"/>
                        <w:szCs w:val="16"/>
                      </w:rPr>
                      <m:t xml:space="preserve"> pengujian</m:t>
                    </m:r>
                    <m:r>
                      <m:rPr>
                        <m:sty m:val="p"/>
                      </m:rPr>
                      <w:rPr>
                        <w:rFonts w:ascii="Cambria Math" w:hAnsi="Cambria Math"/>
                        <w:sz w:val="16"/>
                        <w:szCs w:val="16"/>
                      </w:rPr>
                      <m:t xml:space="preserve"> yang ditemukan semua sumber</m:t>
                    </m:r>
                  </m:den>
                </m:f>
              </m:oMath>
            </m:oMathPara>
          </w:p>
        </w:tc>
        <w:tc>
          <w:tcPr>
            <w:tcW w:w="278" w:type="dxa"/>
            <w:vAlign w:val="bottom"/>
          </w:tcPr>
          <w:p w14:paraId="145A7FCF" w14:textId="699496CA" w:rsidR="00C71172" w:rsidRDefault="00C71172" w:rsidP="00031572">
            <w:pPr>
              <w:spacing w:line="360" w:lineRule="auto"/>
              <w:jc w:val="right"/>
            </w:pPr>
            <w:r>
              <w:t>(II.8)</w:t>
            </w:r>
          </w:p>
        </w:tc>
      </w:tr>
    </w:tbl>
    <w:p w14:paraId="68B45D79" w14:textId="1D6CE855" w:rsidR="001169A3" w:rsidRDefault="001169A3" w:rsidP="003068D5">
      <w:pPr>
        <w:jc w:val="both"/>
      </w:pPr>
    </w:p>
    <w:p w14:paraId="18EB3290" w14:textId="77777777" w:rsidR="00FE37F8" w:rsidRDefault="00FE37F8" w:rsidP="00B95BA0">
      <w:pPr>
        <w:spacing w:line="360" w:lineRule="auto"/>
        <w:jc w:val="both"/>
      </w:pPr>
    </w:p>
    <w:p w14:paraId="36736E77" w14:textId="28ECA10D" w:rsidR="00B95BA0" w:rsidRDefault="00B95BA0" w:rsidP="00B95BA0">
      <w:pPr>
        <w:spacing w:line="360" w:lineRule="auto"/>
        <w:jc w:val="both"/>
      </w:pPr>
      <w:r>
        <w:t>Pada penelitian ini, nilai efektivitas V&amp;V yang pengukuran anomali dikenakan pada fase implementasi, sehingga persamaan yang digunakan untu</w:t>
      </w:r>
      <w:r w:rsidR="00C71170">
        <w:t>k evaluasi adalah persamaan II.7</w:t>
      </w:r>
      <w:r>
        <w:t>.</w:t>
      </w:r>
    </w:p>
    <w:p w14:paraId="2F118B71" w14:textId="77777777" w:rsidR="00B95BA0" w:rsidRDefault="00B95BA0" w:rsidP="00EE191D"/>
    <w:p w14:paraId="5B0C048C" w14:textId="19175481" w:rsidR="00080402" w:rsidRPr="00152853" w:rsidRDefault="00080402" w:rsidP="00080402">
      <w:pPr>
        <w:pStyle w:val="Heading4"/>
        <w:spacing w:line="360" w:lineRule="auto"/>
        <w:jc w:val="left"/>
        <w:rPr>
          <w:b/>
          <w:sz w:val="24"/>
        </w:rPr>
      </w:pPr>
      <w:r w:rsidRPr="00152853">
        <w:rPr>
          <w:b/>
          <w:sz w:val="24"/>
        </w:rPr>
        <w:t xml:space="preserve">Pengukuran </w:t>
      </w:r>
      <w:r>
        <w:rPr>
          <w:b/>
          <w:sz w:val="24"/>
        </w:rPr>
        <w:t>untuk Mengevaluasi Efisiensi V&amp;V</w:t>
      </w:r>
    </w:p>
    <w:p w14:paraId="1B4927E4" w14:textId="07506DEB" w:rsidR="00223410" w:rsidRDefault="00DC3DE2" w:rsidP="00414075">
      <w:pPr>
        <w:spacing w:line="360" w:lineRule="auto"/>
        <w:jc w:val="both"/>
      </w:pPr>
      <w:r>
        <w:t>Pengukuran yang diasosiasikan dengan efisiensi usaha V&amp;V</w:t>
      </w:r>
      <w:r w:rsidR="00C2413E">
        <w:t xml:space="preserve"> </w:t>
      </w:r>
      <w:r w:rsidR="008F6C18">
        <w:fldChar w:fldCharType="begin"/>
      </w:r>
      <w:r w:rsidR="007353E1">
        <w:instrText xml:space="preserve"> ADDIN ZOTERO_ITEM CSL_CITATION {"citationID":"jersZRUA","properties":{"formattedCitation":"(IEEE Std 1012-2016, 2016)","plainCitation":"(IEEE Std 1012-2016, 2016)","noteIndex":0},"citationItems":[{"id":55,"uris":["http://zotero.org/users/3473210/items/658LEHDP"],"uri":["http://zotero.org/users/3473210/items/658LEHDP"],"itemData":{"id":55,"type":"book","title":"IEEE Std 1012-2016 (Revision of IEEE Std 1012-2012/ Incorporates IEEE Std 1012-2016/Cor1-2017): IEEE Standard for System, Software, and Hardware Verification and Validation","publisher":"IEEE","source":"Open WorldCat","note":"OCLC: 1023294586","shortTitle":"IEEE Std 1012-2016 (Revision of IEEE Std 1012-2012/ Incorporates IEEE Std 1012-2016/Cor1-2017)","language":"English","author":[{"family":"IEEE Std 1012-2016","given":""}],"issued":{"date-parts":[["2016"]]}}}],"schema":"https://github.com/citation-style-language/schema/raw/master/csl-citation.json"} </w:instrText>
      </w:r>
      <w:r w:rsidR="008F6C18">
        <w:fldChar w:fldCharType="separate"/>
      </w:r>
      <w:r w:rsidR="007353E1">
        <w:rPr>
          <w:noProof/>
        </w:rPr>
        <w:t>(IEEE Std 1012-2016, 2016)</w:t>
      </w:r>
      <w:r w:rsidR="008F6C18">
        <w:fldChar w:fldCharType="end"/>
      </w:r>
      <w:r>
        <w:t xml:space="preserve"> menyediakan data yang mengkarakteristikan kapabilitas dari usaha V&amp;V untuk menemukan anomali pada perangkat lunak dan proses dalam aktivitas pengembangan. Manfaat maksimum </w:t>
      </w:r>
      <w:r w:rsidR="00EB4BF1">
        <w:t>dirasakan ketika anomali ditemukan sedini mungkin pada sikl</w:t>
      </w:r>
      <w:r w:rsidR="00C11272">
        <w:t>us pengembangan perangkat lunak</w:t>
      </w:r>
      <w:r w:rsidR="00B54B0B">
        <w:t>, sehingga biaya pe</w:t>
      </w:r>
      <w:r w:rsidR="006A33D1">
        <w:t>ngembangan dapat diminimalisir.</w:t>
      </w:r>
    </w:p>
    <w:p w14:paraId="0FDFA282" w14:textId="77777777" w:rsidR="00FE37F8" w:rsidRDefault="00FE37F8" w:rsidP="00414075">
      <w:pPr>
        <w:spacing w:line="360" w:lineRule="auto"/>
        <w:jc w:val="both"/>
      </w:pPr>
    </w:p>
    <w:p w14:paraId="7FE396BB" w14:textId="1169FD2B" w:rsidR="006A33D1" w:rsidRDefault="006A33D1" w:rsidP="00414075">
      <w:pPr>
        <w:spacing w:line="360" w:lineRule="auto"/>
        <w:jc w:val="both"/>
      </w:pPr>
      <w:r>
        <w:t xml:space="preserve">Nilai efisiensi </w:t>
      </w:r>
      <w:r w:rsidR="00856055">
        <w:t xml:space="preserve">V&amp;V </w:t>
      </w:r>
      <w:r w:rsidR="003A0DC1">
        <w:t xml:space="preserve">yang rendah </w:t>
      </w:r>
      <w:r w:rsidR="00BE1BB9">
        <w:t xml:space="preserve">menunjukkan bahwa usaha V&amp;V tidak </w:t>
      </w:r>
      <w:r w:rsidR="00E50E1F">
        <w:t>berhasil menemukan anomali sedini mungkin dalam suatu fase aktivitas, atau produk yang dikembangkan belum matang, atau kombinasi dari keduanya.</w:t>
      </w:r>
      <w:r w:rsidR="00913A78">
        <w:t xml:space="preserve"> Jika pengukuran efisiensi </w:t>
      </w:r>
      <w:r w:rsidR="00B4312D">
        <w:t xml:space="preserve">tinggi, maka nilai tersebut menunjukkan usaha V&amp;V </w:t>
      </w:r>
      <w:r w:rsidR="00522EE0">
        <w:t>berhasil menemukan anomali sedini mungkin, ata</w:t>
      </w:r>
      <w:r w:rsidR="009E6EC2">
        <w:t xml:space="preserve">u pengembangan produk sudah matang, atau </w:t>
      </w:r>
      <w:r w:rsidR="00040AD2">
        <w:t>kombinasi dari keduanya.</w:t>
      </w:r>
      <w:r w:rsidR="00C71170">
        <w:t xml:space="preserve"> Pengukuran didefinisikan dalam persamaan II</w:t>
      </w:r>
      <w:r w:rsidR="00A62365">
        <w:t>.9</w:t>
      </w:r>
      <w:r w:rsidR="007552A0">
        <w:t xml:space="preserve"> sampai </w:t>
      </w:r>
      <w:r w:rsidR="00A94ABB">
        <w:t>II.12</w:t>
      </w:r>
      <w:r w:rsidR="009A5BCD">
        <w:t>.</w:t>
      </w:r>
    </w:p>
    <w:p w14:paraId="2A2206FB" w14:textId="77777777" w:rsidR="00FE37F8" w:rsidRDefault="00FE37F8" w:rsidP="00414075">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836"/>
      </w:tblGrid>
      <w:tr w:rsidR="00F36DFD" w14:paraId="54C31E6E" w14:textId="77777777" w:rsidTr="006D47A1">
        <w:tc>
          <w:tcPr>
            <w:tcW w:w="7655" w:type="dxa"/>
          </w:tcPr>
          <w:p w14:paraId="44EAD83C" w14:textId="43B4FAEC" w:rsidR="00F36DFD" w:rsidRPr="003C1A4C" w:rsidRDefault="006E3BAA" w:rsidP="003C1A4C">
            <w:pPr>
              <w:spacing w:line="360" w:lineRule="auto"/>
              <w:rPr>
                <w:sz w:val="20"/>
                <w:szCs w:val="20"/>
              </w:rPr>
            </w:pPr>
            <m:oMathPara>
              <m:oMath>
                <m:m>
                  <m:mPr>
                    <m:mcs>
                      <m:mc>
                        <m:mcPr>
                          <m:count m:val="1"/>
                          <m:mcJc m:val="center"/>
                        </m:mcPr>
                      </m:mc>
                    </m:mcs>
                    <m:ctrlPr>
                      <w:rPr>
                        <w:rFonts w:ascii="Cambria Math" w:hAnsi="Cambria Math"/>
                        <w:sz w:val="20"/>
                        <w:szCs w:val="20"/>
                      </w:rPr>
                    </m:ctrlPr>
                  </m:mPr>
                  <m:mr>
                    <m:e>
                      <m:r>
                        <m:rPr>
                          <m:sty m:val="p"/>
                        </m:rPr>
                        <w:rPr>
                          <w:rFonts w:ascii="Cambria Math" w:hAnsi="Cambria Math"/>
                          <w:sz w:val="20"/>
                          <w:szCs w:val="20"/>
                        </w:rPr>
                        <m:t xml:space="preserve">Efisiensi V&amp;V </m:t>
                      </m:r>
                    </m:e>
                  </m:mr>
                  <m:mr>
                    <m:e>
                      <m:r>
                        <m:rPr>
                          <m:sty m:val="p"/>
                        </m:rPr>
                        <w:rPr>
                          <w:rFonts w:ascii="Cambria Math" w:hAnsi="Cambria Math"/>
                          <w:sz w:val="20"/>
                          <w:szCs w:val="20"/>
                        </w:rPr>
                        <m:t xml:space="preserve">pada fase </m:t>
                      </m:r>
                      <m:r>
                        <w:rPr>
                          <w:rFonts w:ascii="Cambria Math" w:hAnsi="Cambria Math"/>
                          <w:sz w:val="20"/>
                          <w:szCs w:val="20"/>
                        </w:rPr>
                        <m:t>requirement</m:t>
                      </m:r>
                    </m:e>
                  </m:mr>
                </m:m>
                <m:r>
                  <w:rPr>
                    <w:rFonts w:ascii="Cambria Math" w:hAnsi="Cambria Math"/>
                    <w:sz w:val="20"/>
                    <w:szCs w:val="20"/>
                  </w:rPr>
                  <m:t xml:space="preserve">= </m:t>
                </m:r>
                <m:f>
                  <m:fPr>
                    <m:ctrlPr>
                      <w:rPr>
                        <w:rFonts w:ascii="Cambria Math" w:hAnsi="Cambria Math"/>
                        <w:i/>
                        <w:sz w:val="20"/>
                        <w:szCs w:val="20"/>
                      </w:rPr>
                    </m:ctrlPr>
                  </m:fPr>
                  <m:num>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requirement</m:t>
                          </m:r>
                          <m:r>
                            <m:rPr>
                              <m:sty m:val="p"/>
                            </m:rPr>
                            <w:rPr>
                              <w:rFonts w:ascii="Cambria Math" w:hAnsi="Cambria Math"/>
                              <w:sz w:val="20"/>
                              <w:szCs w:val="20"/>
                            </w:rPr>
                            <m:t xml:space="preserve"> yang ditemukan </m:t>
                          </m:r>
                        </m:e>
                      </m:mr>
                      <m:mr>
                        <m:e>
                          <m:r>
                            <m:rPr>
                              <m:sty m:val="p"/>
                            </m:rPr>
                            <w:rPr>
                              <w:rFonts w:ascii="Cambria Math" w:hAnsi="Cambria Math"/>
                              <w:sz w:val="20"/>
                              <w:szCs w:val="20"/>
                            </w:rPr>
                            <m:t>V&amp;V di aktivitas requirement</m:t>
                          </m:r>
                        </m:e>
                      </m:mr>
                    </m:m>
                  </m:num>
                  <m:den>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requirement </m:t>
                          </m:r>
                          <m:r>
                            <m:rPr>
                              <m:sty m:val="p"/>
                            </m:rPr>
                            <w:rPr>
                              <w:rFonts w:ascii="Cambria Math" w:hAnsi="Cambria Math"/>
                              <w:sz w:val="20"/>
                              <w:szCs w:val="20"/>
                            </w:rPr>
                            <m:t>yang</m:t>
                          </m:r>
                        </m:e>
                      </m:mr>
                      <m:mr>
                        <m:e>
                          <m:r>
                            <m:rPr>
                              <m:sty m:val="p"/>
                            </m:rPr>
                            <w:rPr>
                              <w:rFonts w:ascii="Cambria Math" w:hAnsi="Cambria Math"/>
                              <w:sz w:val="20"/>
                              <w:szCs w:val="20"/>
                            </w:rPr>
                            <m:t>ditemukan semua aktivitas</m:t>
                          </m:r>
                        </m:e>
                      </m:mr>
                    </m:m>
                    <m:r>
                      <m:rPr>
                        <m:sty m:val="p"/>
                      </m:rPr>
                      <w:rPr>
                        <w:rFonts w:ascii="Cambria Math" w:hAnsi="Cambria Math"/>
                        <w:sz w:val="20"/>
                        <w:szCs w:val="20"/>
                      </w:rPr>
                      <m:t xml:space="preserve">  </m:t>
                    </m:r>
                  </m:den>
                </m:f>
                <m:r>
                  <w:rPr>
                    <w:rFonts w:ascii="Cambria Math" w:hAnsi="Cambria Math"/>
                    <w:sz w:val="20"/>
                    <w:szCs w:val="20"/>
                  </w:rPr>
                  <m:t xml:space="preserve"> x 100%</m:t>
                </m:r>
              </m:oMath>
            </m:oMathPara>
          </w:p>
        </w:tc>
        <w:tc>
          <w:tcPr>
            <w:tcW w:w="278" w:type="dxa"/>
            <w:vAlign w:val="bottom"/>
          </w:tcPr>
          <w:p w14:paraId="0076485F" w14:textId="4DA4E4D0" w:rsidR="00F36DFD" w:rsidRDefault="00593600" w:rsidP="006D47A1">
            <w:pPr>
              <w:spacing w:line="360" w:lineRule="auto"/>
              <w:jc w:val="right"/>
            </w:pPr>
            <w:r>
              <w:t>(II.9</w:t>
            </w:r>
            <w:r w:rsidR="00F36DFD">
              <w:t>)</w:t>
            </w:r>
          </w:p>
        </w:tc>
      </w:tr>
      <w:tr w:rsidR="00F36DFD" w14:paraId="279C1932" w14:textId="77777777" w:rsidTr="006D47A1">
        <w:tc>
          <w:tcPr>
            <w:tcW w:w="7655" w:type="dxa"/>
          </w:tcPr>
          <w:p w14:paraId="5C734B76" w14:textId="57250006" w:rsidR="00F36DFD" w:rsidRPr="003C1A4C" w:rsidRDefault="006E3BAA" w:rsidP="003C1A4C">
            <w:pPr>
              <w:spacing w:line="360" w:lineRule="auto"/>
              <w:rPr>
                <w:sz w:val="20"/>
                <w:szCs w:val="20"/>
              </w:rPr>
            </w:pPr>
            <m:oMathPara>
              <m:oMath>
                <m:m>
                  <m:mPr>
                    <m:mcs>
                      <m:mc>
                        <m:mcPr>
                          <m:count m:val="1"/>
                          <m:mcJc m:val="center"/>
                        </m:mcPr>
                      </m:mc>
                    </m:mcs>
                    <m:ctrlPr>
                      <w:rPr>
                        <w:rFonts w:ascii="Cambria Math" w:hAnsi="Cambria Math"/>
                        <w:sz w:val="20"/>
                        <w:szCs w:val="20"/>
                      </w:rPr>
                    </m:ctrlPr>
                  </m:mPr>
                  <m:mr>
                    <m:e>
                      <m:r>
                        <m:rPr>
                          <m:sty m:val="p"/>
                        </m:rPr>
                        <w:rPr>
                          <w:rFonts w:ascii="Cambria Math" w:hAnsi="Cambria Math"/>
                          <w:sz w:val="20"/>
                          <w:szCs w:val="20"/>
                        </w:rPr>
                        <m:t xml:space="preserve">Efisiensi V&amp;V </m:t>
                      </m:r>
                    </m:e>
                  </m:mr>
                  <m:mr>
                    <m:e>
                      <m:r>
                        <m:rPr>
                          <m:sty m:val="p"/>
                        </m:rPr>
                        <w:rPr>
                          <w:rFonts w:ascii="Cambria Math" w:hAnsi="Cambria Math"/>
                          <w:sz w:val="20"/>
                          <w:szCs w:val="20"/>
                        </w:rPr>
                        <m:t>pada fase</m:t>
                      </m:r>
                      <m:r>
                        <w:rPr>
                          <w:rFonts w:ascii="Cambria Math" w:hAnsi="Cambria Math"/>
                          <w:sz w:val="20"/>
                          <w:szCs w:val="20"/>
                        </w:rPr>
                        <m:t xml:space="preserve"> desain</m:t>
                      </m:r>
                    </m:e>
                  </m:mr>
                </m:m>
                <m:r>
                  <w:rPr>
                    <w:rFonts w:ascii="Cambria Math" w:hAnsi="Cambria Math"/>
                    <w:sz w:val="20"/>
                    <w:szCs w:val="20"/>
                  </w:rPr>
                  <m:t xml:space="preserve">= </m:t>
                </m:r>
                <m:f>
                  <m:fPr>
                    <m:ctrlPr>
                      <w:rPr>
                        <w:rFonts w:ascii="Cambria Math" w:hAnsi="Cambria Math"/>
                        <w:i/>
                        <w:sz w:val="20"/>
                        <w:szCs w:val="20"/>
                      </w:rPr>
                    </m:ctrlPr>
                  </m:fPr>
                  <m:num>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desain </m:t>
                          </m:r>
                          <m:r>
                            <m:rPr>
                              <m:sty m:val="p"/>
                            </m:rPr>
                            <w:rPr>
                              <w:rFonts w:ascii="Cambria Math" w:hAnsi="Cambria Math"/>
                              <w:sz w:val="20"/>
                              <w:szCs w:val="20"/>
                            </w:rPr>
                            <m:t>yang ditemukan</m:t>
                          </m:r>
                        </m:e>
                      </m:mr>
                      <m:mr>
                        <m:e>
                          <m:r>
                            <m:rPr>
                              <m:sty m:val="p"/>
                            </m:rPr>
                            <w:rPr>
                              <w:rFonts w:ascii="Cambria Math" w:hAnsi="Cambria Math"/>
                              <w:sz w:val="20"/>
                              <w:szCs w:val="20"/>
                            </w:rPr>
                            <m:t>V&amp;V di aktivitas desain</m:t>
                          </m:r>
                        </m:e>
                      </m:mr>
                    </m:m>
                    <m:r>
                      <m:rPr>
                        <m:sty m:val="p"/>
                      </m:rPr>
                      <w:rPr>
                        <w:rFonts w:ascii="Cambria Math" w:hAnsi="Cambria Math"/>
                        <w:sz w:val="20"/>
                        <w:szCs w:val="20"/>
                      </w:rPr>
                      <m:t xml:space="preserve"> </m:t>
                    </m:r>
                  </m:num>
                  <m:den>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desain </m:t>
                          </m:r>
                          <m:r>
                            <m:rPr>
                              <m:sty m:val="p"/>
                            </m:rPr>
                            <w:rPr>
                              <w:rFonts w:ascii="Cambria Math" w:hAnsi="Cambria Math"/>
                              <w:sz w:val="20"/>
                              <w:szCs w:val="20"/>
                            </w:rPr>
                            <m:t>yang ditemukan</m:t>
                          </m:r>
                        </m:e>
                      </m:mr>
                      <m:mr>
                        <m:e>
                          <m:r>
                            <m:rPr>
                              <m:sty m:val="p"/>
                            </m:rPr>
                            <w:rPr>
                              <w:rFonts w:ascii="Cambria Math" w:hAnsi="Cambria Math"/>
                              <w:sz w:val="20"/>
                              <w:szCs w:val="20"/>
                            </w:rPr>
                            <m:t>semua aktivitas</m:t>
                          </m:r>
                        </m:e>
                      </m:mr>
                    </m:m>
                    <m:r>
                      <m:rPr>
                        <m:sty m:val="p"/>
                      </m:rPr>
                      <w:rPr>
                        <w:rFonts w:ascii="Cambria Math" w:hAnsi="Cambria Math"/>
                        <w:sz w:val="20"/>
                        <w:szCs w:val="20"/>
                      </w:rPr>
                      <m:t xml:space="preserve"> </m:t>
                    </m:r>
                  </m:den>
                </m:f>
                <m:r>
                  <w:rPr>
                    <w:rFonts w:ascii="Cambria Math" w:hAnsi="Cambria Math"/>
                    <w:sz w:val="20"/>
                    <w:szCs w:val="20"/>
                  </w:rPr>
                  <m:t xml:space="preserve"> x 100%</m:t>
                </m:r>
              </m:oMath>
            </m:oMathPara>
          </w:p>
        </w:tc>
        <w:tc>
          <w:tcPr>
            <w:tcW w:w="278" w:type="dxa"/>
            <w:vAlign w:val="bottom"/>
          </w:tcPr>
          <w:p w14:paraId="4E22C994" w14:textId="3D7CA9BA" w:rsidR="00F36DFD" w:rsidRDefault="00593600" w:rsidP="006D47A1">
            <w:pPr>
              <w:spacing w:line="360" w:lineRule="auto"/>
              <w:jc w:val="right"/>
            </w:pPr>
            <w:r>
              <w:t>(II.10</w:t>
            </w:r>
            <w:r w:rsidR="00F36DFD">
              <w:t>)</w:t>
            </w:r>
          </w:p>
        </w:tc>
      </w:tr>
      <w:tr w:rsidR="00F36DFD" w14:paraId="57E834B1" w14:textId="77777777" w:rsidTr="006D47A1">
        <w:tc>
          <w:tcPr>
            <w:tcW w:w="7655" w:type="dxa"/>
          </w:tcPr>
          <w:p w14:paraId="2A7F5241" w14:textId="64D73238" w:rsidR="00F36DFD" w:rsidRPr="003C1A4C" w:rsidRDefault="006E3BAA" w:rsidP="00EB1533">
            <w:pPr>
              <w:spacing w:line="360" w:lineRule="auto"/>
              <w:jc w:val="center"/>
              <w:rPr>
                <w:rFonts w:ascii="Cambria Math" w:hAnsi="Cambria Math"/>
                <w:sz w:val="20"/>
                <w:szCs w:val="20"/>
              </w:rPr>
            </w:pPr>
            <m:oMath>
              <m:m>
                <m:mPr>
                  <m:mcs>
                    <m:mc>
                      <m:mcPr>
                        <m:count m:val="1"/>
                        <m:mcJc m:val="center"/>
                      </m:mcPr>
                    </m:mc>
                  </m:mcs>
                  <m:ctrlPr>
                    <w:rPr>
                      <w:rFonts w:ascii="Cambria Math" w:hAnsi="Cambria Math"/>
                      <w:sz w:val="20"/>
                      <w:szCs w:val="20"/>
                    </w:rPr>
                  </m:ctrlPr>
                </m:mPr>
                <m:mr>
                  <m:e>
                    <m:r>
                      <m:rPr>
                        <m:sty m:val="p"/>
                      </m:rPr>
                      <w:rPr>
                        <w:rFonts w:ascii="Cambria Math" w:hAnsi="Cambria Math"/>
                        <w:sz w:val="20"/>
                        <w:szCs w:val="20"/>
                      </w:rPr>
                      <m:t>Efisiensi V&amp;V pada</m:t>
                    </m:r>
                  </m:e>
                </m:mr>
                <m:mr>
                  <m:e>
                    <m:r>
                      <m:rPr>
                        <m:sty m:val="p"/>
                      </m:rPr>
                      <w:rPr>
                        <w:rFonts w:ascii="Cambria Math" w:hAnsi="Cambria Math"/>
                        <w:sz w:val="20"/>
                        <w:szCs w:val="20"/>
                      </w:rPr>
                      <m:t>fase</m:t>
                    </m:r>
                    <m:r>
                      <w:rPr>
                        <w:rFonts w:ascii="Cambria Math" w:hAnsi="Cambria Math"/>
                        <w:sz w:val="20"/>
                        <w:szCs w:val="20"/>
                      </w:rPr>
                      <m:t xml:space="preserve"> implementasi</m:t>
                    </m:r>
                  </m:e>
                </m:mr>
              </m:m>
              <m:r>
                <m:rPr>
                  <m:sty m:val="p"/>
                </m:rPr>
                <w:rPr>
                  <w:rFonts w:ascii="Cambria Math" w:hAnsi="Cambria Math"/>
                  <w:sz w:val="20"/>
                  <w:szCs w:val="20"/>
                </w:rPr>
                <m:t xml:space="preserve"> </m:t>
              </m:r>
              <m:r>
                <w:rPr>
                  <w:rFonts w:ascii="Cambria Math" w:hAnsi="Cambria Math"/>
                  <w:sz w:val="20"/>
                  <w:szCs w:val="20"/>
                </w:rPr>
                <m:t xml:space="preserve">= </m:t>
              </m:r>
              <m:f>
                <m:fPr>
                  <m:ctrlPr>
                    <w:rPr>
                      <w:rFonts w:ascii="Cambria Math" w:hAnsi="Cambria Math"/>
                      <w:i/>
                      <w:sz w:val="20"/>
                      <w:szCs w:val="20"/>
                    </w:rPr>
                  </m:ctrlPr>
                </m:fPr>
                <m:num>
                  <m:eqArr>
                    <m:eqArrPr>
                      <m:ctrlPr>
                        <w:rPr>
                          <w:rFonts w:ascii="Cambria Math" w:hAnsi="Cambria Math"/>
                          <w:i/>
                          <w:sz w:val="20"/>
                          <w:szCs w:val="20"/>
                        </w:rPr>
                      </m:ctrlPr>
                    </m:eqArrPr>
                    <m:e>
                      <m:r>
                        <m:rPr>
                          <m:sty m:val="p"/>
                        </m:rPr>
                        <w:rPr>
                          <w:rFonts w:ascii="Cambria Math" w:hAnsi="Cambria Math"/>
                          <w:sz w:val="20"/>
                          <w:szCs w:val="20"/>
                        </w:rPr>
                        <m:t>Anomali</m:t>
                      </m:r>
                      <m:r>
                        <w:rPr>
                          <w:rFonts w:ascii="Cambria Math" w:hAnsi="Cambria Math"/>
                          <w:sz w:val="20"/>
                          <w:szCs w:val="20"/>
                        </w:rPr>
                        <m:t xml:space="preserve"> implementasi</m:t>
                      </m:r>
                      <m:r>
                        <m:rPr>
                          <m:sty m:val="p"/>
                        </m:rPr>
                        <w:rPr>
                          <w:rFonts w:ascii="Cambria Math" w:hAnsi="Cambria Math"/>
                          <w:sz w:val="20"/>
                          <w:szCs w:val="20"/>
                        </w:rPr>
                        <m:t xml:space="preserve"> yang</m:t>
                      </m:r>
                      <m:ctrlPr>
                        <w:rPr>
                          <w:rFonts w:ascii="Cambria Math" w:hAnsi="Cambria Math"/>
                          <w:sz w:val="20"/>
                          <w:szCs w:val="20"/>
                        </w:rPr>
                      </m:ctrlPr>
                    </m:e>
                    <m:e>
                      <m:r>
                        <m:rPr>
                          <m:sty m:val="p"/>
                        </m:rPr>
                        <w:rPr>
                          <w:rFonts w:ascii="Cambria Math" w:hAnsi="Cambria Math"/>
                          <w:sz w:val="20"/>
                          <w:szCs w:val="20"/>
                        </w:rPr>
                        <m:t xml:space="preserve">ditemukan V&amp;V di aktivitas implementasi </m:t>
                      </m:r>
                      <m:ctrlPr>
                        <w:rPr>
                          <w:rFonts w:ascii="Cambria Math" w:hAnsi="Cambria Math"/>
                          <w:sz w:val="20"/>
                          <w:szCs w:val="20"/>
                        </w:rPr>
                      </m:ctrlPr>
                    </m:e>
                  </m:eqArr>
                </m:num>
                <m:den>
                  <m:eqArr>
                    <m:eqArrPr>
                      <m:ctrlPr>
                        <w:rPr>
                          <w:rFonts w:ascii="Cambria Math" w:hAnsi="Cambria Math"/>
                          <w:i/>
                          <w:sz w:val="20"/>
                          <w:szCs w:val="20"/>
                        </w:rPr>
                      </m:ctrlPr>
                    </m:eqArrPr>
                    <m:e>
                      <m:r>
                        <m:rPr>
                          <m:sty m:val="p"/>
                        </m:rPr>
                        <w:rPr>
                          <w:rFonts w:ascii="Cambria Math" w:hAnsi="Cambria Math"/>
                          <w:sz w:val="20"/>
                          <w:szCs w:val="20"/>
                        </w:rPr>
                        <m:t>Anomali</m:t>
                      </m:r>
                      <m:r>
                        <w:rPr>
                          <w:rFonts w:ascii="Cambria Math" w:hAnsi="Cambria Math"/>
                          <w:sz w:val="20"/>
                          <w:szCs w:val="20"/>
                        </w:rPr>
                        <m:t xml:space="preserve"> implementasi</m:t>
                      </m:r>
                      <m:r>
                        <m:rPr>
                          <m:sty m:val="p"/>
                        </m:rPr>
                        <w:rPr>
                          <w:rFonts w:ascii="Cambria Math" w:hAnsi="Cambria Math"/>
                          <w:sz w:val="20"/>
                          <w:szCs w:val="20"/>
                        </w:rPr>
                        <m:t xml:space="preserve"> yang</m:t>
                      </m:r>
                      <m:ctrlPr>
                        <w:rPr>
                          <w:rFonts w:ascii="Cambria Math" w:hAnsi="Cambria Math"/>
                          <w:sz w:val="20"/>
                          <w:szCs w:val="20"/>
                        </w:rPr>
                      </m:ctrlPr>
                    </m:e>
                    <m:e>
                      <m:r>
                        <m:rPr>
                          <m:sty m:val="p"/>
                        </m:rPr>
                        <w:rPr>
                          <w:rFonts w:ascii="Cambria Math" w:hAnsi="Cambria Math"/>
                          <w:sz w:val="20"/>
                          <w:szCs w:val="20"/>
                        </w:rPr>
                        <m:t>ditemukan semua aktivitas</m:t>
                      </m:r>
                      <m:ctrlPr>
                        <w:rPr>
                          <w:rFonts w:ascii="Cambria Math" w:hAnsi="Cambria Math"/>
                          <w:sz w:val="20"/>
                          <w:szCs w:val="20"/>
                        </w:rPr>
                      </m:ctrlPr>
                    </m:e>
                  </m:eqArr>
                </m:den>
              </m:f>
            </m:oMath>
            <w:r w:rsidR="006555A6" w:rsidRPr="003C1A4C">
              <w:rPr>
                <w:rFonts w:ascii="Cambria Math" w:hAnsi="Cambria Math"/>
                <w:sz w:val="20"/>
                <w:szCs w:val="20"/>
              </w:rPr>
              <w:t xml:space="preserve"> x 100%</w:t>
            </w:r>
          </w:p>
        </w:tc>
        <w:tc>
          <w:tcPr>
            <w:tcW w:w="278" w:type="dxa"/>
            <w:vAlign w:val="bottom"/>
          </w:tcPr>
          <w:p w14:paraId="71835F34" w14:textId="02C5CD2B" w:rsidR="00F36DFD" w:rsidRDefault="00593600" w:rsidP="006D47A1">
            <w:pPr>
              <w:spacing w:line="360" w:lineRule="auto"/>
              <w:jc w:val="right"/>
            </w:pPr>
            <w:r>
              <w:t>(II.11</w:t>
            </w:r>
            <w:r w:rsidR="00F36DFD">
              <w:t>)</w:t>
            </w:r>
          </w:p>
        </w:tc>
      </w:tr>
      <w:tr w:rsidR="00F36DFD" w14:paraId="2A734D56" w14:textId="77777777" w:rsidTr="006D47A1">
        <w:tc>
          <w:tcPr>
            <w:tcW w:w="7655" w:type="dxa"/>
          </w:tcPr>
          <w:p w14:paraId="023A4C3C" w14:textId="61EBEF8F" w:rsidR="00F36DFD" w:rsidRPr="003C1A4C" w:rsidRDefault="006E3BAA" w:rsidP="003C1A4C">
            <w:pPr>
              <w:spacing w:line="360" w:lineRule="auto"/>
              <w:rPr>
                <w:sz w:val="20"/>
                <w:szCs w:val="20"/>
              </w:rPr>
            </w:pPr>
            <m:oMathPara>
              <m:oMath>
                <m:m>
                  <m:mPr>
                    <m:mcs>
                      <m:mc>
                        <m:mcPr>
                          <m:count m:val="1"/>
                          <m:mcJc m:val="center"/>
                        </m:mcPr>
                      </m:mc>
                    </m:mcs>
                    <m:ctrlPr>
                      <w:rPr>
                        <w:rFonts w:ascii="Cambria Math" w:hAnsi="Cambria Math"/>
                        <w:sz w:val="20"/>
                        <w:szCs w:val="20"/>
                      </w:rPr>
                    </m:ctrlPr>
                  </m:mPr>
                  <m:mr>
                    <m:e>
                      <m:r>
                        <m:rPr>
                          <m:sty m:val="p"/>
                        </m:rPr>
                        <w:rPr>
                          <w:rFonts w:ascii="Cambria Math" w:hAnsi="Cambria Math"/>
                          <w:sz w:val="20"/>
                          <w:szCs w:val="20"/>
                        </w:rPr>
                        <m:t xml:space="preserve">Efisiensi V&amp;V pada </m:t>
                      </m:r>
                    </m:e>
                  </m:mr>
                  <m:mr>
                    <m:e>
                      <m:r>
                        <m:rPr>
                          <m:sty m:val="p"/>
                        </m:rPr>
                        <w:rPr>
                          <w:rFonts w:ascii="Cambria Math" w:hAnsi="Cambria Math"/>
                          <w:sz w:val="20"/>
                          <w:szCs w:val="20"/>
                        </w:rPr>
                        <m:t>fase</m:t>
                      </m:r>
                      <m:r>
                        <w:rPr>
                          <w:rFonts w:ascii="Cambria Math" w:hAnsi="Cambria Math"/>
                          <w:sz w:val="20"/>
                          <w:szCs w:val="20"/>
                        </w:rPr>
                        <m:t xml:space="preserve"> pengujian</m:t>
                      </m:r>
                    </m:e>
                  </m:mr>
                </m:m>
                <m:r>
                  <w:rPr>
                    <w:rFonts w:ascii="Cambria Math" w:hAnsi="Cambria Math"/>
                    <w:sz w:val="20"/>
                    <w:szCs w:val="20"/>
                  </w:rPr>
                  <m:t xml:space="preserve">= </m:t>
                </m:r>
                <m:f>
                  <m:fPr>
                    <m:ctrlPr>
                      <w:rPr>
                        <w:rFonts w:ascii="Cambria Math" w:hAnsi="Cambria Math"/>
                        <w:i/>
                        <w:sz w:val="20"/>
                        <w:szCs w:val="20"/>
                      </w:rPr>
                    </m:ctrlPr>
                  </m:fPr>
                  <m:num>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pengujian</m:t>
                          </m:r>
                          <m:r>
                            <m:rPr>
                              <m:sty m:val="p"/>
                            </m:rPr>
                            <w:rPr>
                              <w:rFonts w:ascii="Cambria Math" w:hAnsi="Cambria Math"/>
                              <w:sz w:val="20"/>
                              <w:szCs w:val="20"/>
                            </w:rPr>
                            <m:t xml:space="preserve"> yang </m:t>
                          </m:r>
                        </m:e>
                      </m:mr>
                      <m:mr>
                        <m:e>
                          <m:r>
                            <m:rPr>
                              <m:sty m:val="p"/>
                            </m:rPr>
                            <w:rPr>
                              <w:rFonts w:ascii="Cambria Math" w:hAnsi="Cambria Math"/>
                              <w:sz w:val="20"/>
                              <w:szCs w:val="20"/>
                            </w:rPr>
                            <m:t>ditemukan V&amp;V di aktivitas pengujian</m:t>
                          </m:r>
                        </m:e>
                      </m:mr>
                    </m:m>
                    <m:r>
                      <m:rPr>
                        <m:sty m:val="p"/>
                      </m:rPr>
                      <w:rPr>
                        <w:rFonts w:ascii="Cambria Math" w:hAnsi="Cambria Math"/>
                        <w:sz w:val="20"/>
                        <w:szCs w:val="20"/>
                      </w:rPr>
                      <m:t xml:space="preserve"> </m:t>
                    </m:r>
                  </m:num>
                  <m:den>
                    <m:m>
                      <m:mPr>
                        <m:mcs>
                          <m:mc>
                            <m:mcPr>
                              <m:count m:val="1"/>
                              <m:mcJc m:val="center"/>
                            </m:mcPr>
                          </m:mc>
                        </m:mcs>
                        <m:ctrlPr>
                          <w:rPr>
                            <w:rFonts w:ascii="Cambria Math" w:hAnsi="Cambria Math"/>
                            <w:i/>
                            <w:sz w:val="20"/>
                            <w:szCs w:val="20"/>
                          </w:rPr>
                        </m:ctrlPr>
                      </m:mPr>
                      <m:mr>
                        <m:e>
                          <m:r>
                            <w:rPr>
                              <w:rFonts w:ascii="Cambria Math" w:hAnsi="Cambria Math"/>
                              <w:sz w:val="20"/>
                              <w:szCs w:val="20"/>
                            </w:rPr>
                            <m:t xml:space="preserve"> #</m:t>
                          </m:r>
                          <m:r>
                            <m:rPr>
                              <m:sty m:val="p"/>
                            </m:rPr>
                            <w:rPr>
                              <w:rFonts w:ascii="Cambria Math" w:hAnsi="Cambria Math"/>
                              <w:sz w:val="20"/>
                              <w:szCs w:val="20"/>
                            </w:rPr>
                            <m:t>Anomali</m:t>
                          </m:r>
                          <m:r>
                            <w:rPr>
                              <w:rFonts w:ascii="Cambria Math" w:hAnsi="Cambria Math"/>
                              <w:sz w:val="20"/>
                              <w:szCs w:val="20"/>
                            </w:rPr>
                            <m:t xml:space="preserve"> pengujian</m:t>
                          </m:r>
                          <m:r>
                            <m:rPr>
                              <m:sty m:val="p"/>
                            </m:rPr>
                            <w:rPr>
                              <w:rFonts w:ascii="Cambria Math" w:hAnsi="Cambria Math"/>
                              <w:sz w:val="20"/>
                              <w:szCs w:val="20"/>
                            </w:rPr>
                            <m:t xml:space="preserve"> yang </m:t>
                          </m:r>
                        </m:e>
                      </m:mr>
                      <m:mr>
                        <m:e>
                          <m:r>
                            <m:rPr>
                              <m:sty m:val="p"/>
                            </m:rPr>
                            <w:rPr>
                              <w:rFonts w:ascii="Cambria Math" w:hAnsi="Cambria Math"/>
                              <w:sz w:val="20"/>
                              <w:szCs w:val="20"/>
                            </w:rPr>
                            <m:t>ditemukan semua aktivitas</m:t>
                          </m:r>
                        </m:e>
                      </m:mr>
                    </m:m>
                  </m:den>
                </m:f>
                <m:r>
                  <w:rPr>
                    <w:rFonts w:ascii="Cambria Math" w:hAnsi="Cambria Math"/>
                    <w:sz w:val="20"/>
                    <w:szCs w:val="20"/>
                  </w:rPr>
                  <m:t xml:space="preserve"> x 100%</m:t>
                </m:r>
              </m:oMath>
            </m:oMathPara>
          </w:p>
        </w:tc>
        <w:tc>
          <w:tcPr>
            <w:tcW w:w="278" w:type="dxa"/>
            <w:vAlign w:val="bottom"/>
          </w:tcPr>
          <w:p w14:paraId="118B5CC9" w14:textId="07547A27" w:rsidR="00F36DFD" w:rsidRDefault="00F36DFD" w:rsidP="006D47A1">
            <w:pPr>
              <w:spacing w:line="360" w:lineRule="auto"/>
              <w:jc w:val="right"/>
            </w:pPr>
            <w:r>
              <w:t>(II</w:t>
            </w:r>
            <w:r w:rsidR="00593600">
              <w:t>.12</w:t>
            </w:r>
            <w:r>
              <w:t>)</w:t>
            </w:r>
          </w:p>
        </w:tc>
      </w:tr>
    </w:tbl>
    <w:p w14:paraId="17F07552" w14:textId="22BED018" w:rsidR="006A33D1" w:rsidRDefault="006A33D1" w:rsidP="00414075">
      <w:pPr>
        <w:spacing w:line="360" w:lineRule="auto"/>
        <w:jc w:val="both"/>
      </w:pPr>
    </w:p>
    <w:p w14:paraId="0D41F4B3" w14:textId="77777777" w:rsidR="000C50B6" w:rsidRDefault="000C50B6" w:rsidP="00414075">
      <w:pPr>
        <w:spacing w:line="360" w:lineRule="auto"/>
        <w:jc w:val="both"/>
      </w:pPr>
    </w:p>
    <w:p w14:paraId="68A7006B" w14:textId="0BE14593" w:rsidR="00A17685" w:rsidRDefault="00292A27" w:rsidP="00890E24">
      <w:pPr>
        <w:spacing w:line="360" w:lineRule="auto"/>
        <w:jc w:val="both"/>
      </w:pPr>
      <w:r>
        <w:t xml:space="preserve">Pada penelitian ini, nilai </w:t>
      </w:r>
      <w:r w:rsidR="00716DE8">
        <w:t>efisiensi</w:t>
      </w:r>
      <w:r w:rsidR="004C1DA6">
        <w:t xml:space="preserve"> usaha</w:t>
      </w:r>
      <w:r>
        <w:t xml:space="preserve"> V&amp;V yang pengukuran anomali dikenakan pada fase implementasi, sehingga persamaan yang digunakan untu</w:t>
      </w:r>
      <w:r w:rsidR="00E01963">
        <w:t>k evaluasi adalah persamaan II.11</w:t>
      </w:r>
      <w:r>
        <w:t>.</w:t>
      </w:r>
    </w:p>
    <w:p w14:paraId="40A8E884" w14:textId="5D8B989A" w:rsidR="008F3C9C" w:rsidRDefault="0061147E" w:rsidP="008F3C9C">
      <w:pPr>
        <w:pStyle w:val="Heading2"/>
        <w:keepNext w:val="0"/>
        <w:tabs>
          <w:tab w:val="clear" w:pos="3818"/>
        </w:tabs>
        <w:spacing w:before="240"/>
        <w:ind w:left="567" w:hanging="567"/>
        <w:jc w:val="left"/>
      </w:pPr>
      <w:bookmarkStart w:id="43" w:name="_Toc508897070"/>
      <w:r w:rsidRPr="00F066BC">
        <w:rPr>
          <w:i/>
        </w:rPr>
        <w:t>Behavior-Driven Development</w:t>
      </w:r>
      <w:bookmarkEnd w:id="43"/>
    </w:p>
    <w:p w14:paraId="350A0E85" w14:textId="3F27076B" w:rsidR="006D1CCA" w:rsidRDefault="00793EA9" w:rsidP="00E1236C">
      <w:pPr>
        <w:pStyle w:val="keterangan"/>
        <w:rPr>
          <w:color w:val="auto"/>
          <w:szCs w:val="24"/>
        </w:rPr>
      </w:pPr>
      <w:r w:rsidRPr="003260E8">
        <w:rPr>
          <w:i/>
          <w:color w:val="auto"/>
          <w:szCs w:val="24"/>
        </w:rPr>
        <w:t>Behavior-Driven Development</w:t>
      </w:r>
      <w:r>
        <w:rPr>
          <w:color w:val="auto"/>
          <w:szCs w:val="24"/>
        </w:rPr>
        <w:t xml:space="preserve"> (BDD) adalah sebuah proses pengembangan perangkat lunak muncul dari pendekatan </w:t>
      </w:r>
      <w:r w:rsidRPr="003260E8">
        <w:rPr>
          <w:i/>
          <w:color w:val="auto"/>
          <w:szCs w:val="24"/>
        </w:rPr>
        <w:t>Test-Driven Development</w:t>
      </w:r>
      <w:r w:rsidR="00835DD5">
        <w:rPr>
          <w:color w:val="auto"/>
          <w:szCs w:val="24"/>
        </w:rPr>
        <w:t xml:space="preserve"> (TDD)</w:t>
      </w:r>
      <w:r>
        <w:rPr>
          <w:color w:val="auto"/>
          <w:szCs w:val="24"/>
        </w:rPr>
        <w:t>.</w:t>
      </w:r>
      <w:r w:rsidR="00835DD5">
        <w:rPr>
          <w:color w:val="auto"/>
          <w:szCs w:val="24"/>
        </w:rPr>
        <w:t xml:space="preserve"> BDD</w:t>
      </w:r>
      <w:r w:rsidR="00E91341">
        <w:rPr>
          <w:color w:val="auto"/>
          <w:szCs w:val="24"/>
        </w:rPr>
        <w:t xml:space="preserve"> </w:t>
      </w:r>
      <w:r w:rsidR="009D7A62">
        <w:rPr>
          <w:color w:val="auto"/>
          <w:szCs w:val="24"/>
        </w:rPr>
        <w:t>dikembangkan</w:t>
      </w:r>
      <w:r w:rsidR="006D6FE8">
        <w:rPr>
          <w:color w:val="auto"/>
          <w:szCs w:val="24"/>
        </w:rPr>
        <w:t xml:space="preserve"> oleh Dan North sebagai </w:t>
      </w:r>
      <w:r w:rsidR="00C422A5">
        <w:rPr>
          <w:color w:val="auto"/>
          <w:szCs w:val="24"/>
        </w:rPr>
        <w:t xml:space="preserve">tanggapan dari masalah-masalah yang ada pada </w:t>
      </w:r>
      <w:r w:rsidR="00341352">
        <w:rPr>
          <w:color w:val="auto"/>
          <w:szCs w:val="24"/>
        </w:rPr>
        <w:t>TDD</w:t>
      </w:r>
      <w:r w:rsidR="00B3367C">
        <w:rPr>
          <w:color w:val="auto"/>
          <w:szCs w:val="24"/>
        </w:rPr>
        <w:t xml:space="preserve"> </w:t>
      </w:r>
      <w:r w:rsidR="009B7001">
        <w:rPr>
          <w:color w:val="auto"/>
          <w:szCs w:val="24"/>
        </w:rPr>
        <w:fldChar w:fldCharType="begin"/>
      </w:r>
      <w:r w:rsidR="007353E1">
        <w:rPr>
          <w:color w:val="auto"/>
          <w:szCs w:val="24"/>
        </w:rPr>
        <w:instrText xml:space="preserve"> ADDIN ZOTERO_ITEM CSL_CITATION {"citationID":"a1t2naqgdo4","properties":{"formattedCitation":"(Solis dan Wang, 2011)","plainCitation":"(Solis dan Wang, 2011)","noteIndex":0},"citationItems":[{"id":33,"uris":["http://zotero.org/users/3473210/items/2VEGHWZF"],"uri":["http://zotero.org/users/3473210/items/2VEGHWZF"],"itemData":{"id":33,"type":"paper-conference","title":"A Study of the Characteristics of Behaviour Driven Development","publisher":"IEEE","page":"383-387","source":"CrossRef","URL":"http://ieeexplore.ieee.org/document/6068372/","DOI":"10.1109/SEAA.2011.76","ISBN":"978-1-4577-1027-8","author":[{"family":"Solis","given":"Carlos"},{"family":"Wang","given":"Xiaofeng"}],"issued":{"date-parts":[["2011",8]]},"accessed":{"date-parts":[["2018",2,15]]}}}],"schema":"https://github.com/citation-style-language/schema/raw/master/csl-citation.json"} </w:instrText>
      </w:r>
      <w:r w:rsidR="009B7001">
        <w:rPr>
          <w:color w:val="auto"/>
          <w:szCs w:val="24"/>
        </w:rPr>
        <w:fldChar w:fldCharType="separate"/>
      </w:r>
      <w:r w:rsidR="007353E1">
        <w:rPr>
          <w:noProof/>
          <w:color w:val="auto"/>
          <w:szCs w:val="24"/>
        </w:rPr>
        <w:t>(Solis dan Wang, 2011)</w:t>
      </w:r>
      <w:r w:rsidR="009B7001">
        <w:rPr>
          <w:color w:val="auto"/>
          <w:szCs w:val="24"/>
        </w:rPr>
        <w:fldChar w:fldCharType="end"/>
      </w:r>
      <w:r w:rsidR="00C422A5">
        <w:rPr>
          <w:color w:val="auto"/>
          <w:szCs w:val="24"/>
        </w:rPr>
        <w:t>.</w:t>
      </w:r>
      <w:r w:rsidR="002537AC">
        <w:rPr>
          <w:color w:val="auto"/>
          <w:szCs w:val="24"/>
        </w:rPr>
        <w:t xml:space="preserve"> </w:t>
      </w:r>
      <w:r w:rsidR="00B550B7">
        <w:rPr>
          <w:color w:val="auto"/>
          <w:szCs w:val="24"/>
        </w:rPr>
        <w:t>BDD menggabungkan</w:t>
      </w:r>
      <w:r w:rsidR="00EC758A">
        <w:rPr>
          <w:color w:val="auto"/>
          <w:szCs w:val="24"/>
        </w:rPr>
        <w:t xml:space="preserve"> teknik-teknik dan prinsip TDD dengan </w:t>
      </w:r>
      <w:r w:rsidR="00EC758A" w:rsidRPr="00EC758A">
        <w:rPr>
          <w:i/>
          <w:color w:val="auto"/>
          <w:szCs w:val="24"/>
        </w:rPr>
        <w:t>Domain-Driven Design</w:t>
      </w:r>
      <w:r w:rsidR="00E1236C">
        <w:rPr>
          <w:color w:val="auto"/>
          <w:szCs w:val="24"/>
        </w:rPr>
        <w:t>.</w:t>
      </w:r>
    </w:p>
    <w:p w14:paraId="05BB9778" w14:textId="77777777" w:rsidR="00E87C86" w:rsidRDefault="00E87C86" w:rsidP="00E1236C">
      <w:pPr>
        <w:pStyle w:val="keterangan"/>
        <w:rPr>
          <w:color w:val="auto"/>
          <w:szCs w:val="24"/>
        </w:rPr>
      </w:pPr>
    </w:p>
    <w:p w14:paraId="6E4D71FF" w14:textId="587AA678" w:rsidR="006D1CCA" w:rsidRDefault="006D1CCA" w:rsidP="006D1CCA">
      <w:pPr>
        <w:spacing w:line="360" w:lineRule="auto"/>
        <w:jc w:val="both"/>
      </w:pPr>
      <w:r w:rsidRPr="00506B28">
        <w:t>Berdasarkan referensi</w:t>
      </w:r>
      <w:r w:rsidR="00E1236C">
        <w:t xml:space="preserve"> </w:t>
      </w:r>
      <w:r w:rsidR="00E1236C">
        <w:fldChar w:fldCharType="begin"/>
      </w:r>
      <w:r w:rsidR="007353E1">
        <w:instrText xml:space="preserve"> ADDIN ZOTERO_ITEM CSL_CITATION {"citationID":"a2ifd58bccd","properties":{"formattedCitation":"(Agile Alliance, 2015)","plainCitation":"(Agile Alliance, 2015)","noteIndex":0},"citationItems":[{"id":80,"uris":["http://zotero.org/users/3473210/items/NVUFFP9P"],"uri":["http://zotero.org/users/3473210/items/NVUFFP9P"],"itemData":{"id":80,"type":"post-weblog","title":"BDD: Learn about Behavior Driven Development","container-title":"Agile Alliance","abstract":"Behavior Driven Development (BDD) is a software engineering process that stems from Test Driven Development (TDD) and Acceptance Test Driven Development (ATDD).","URL":"https://www.agilealliance.org/glossary/bdd/","shortTitle":"BDD","language":"en-US","author":[{"family":"Agile Alliance","given":""}],"issued":{"date-parts":[["2015",12,16]]},"accessed":{"date-parts":[["2018",2,27]]}}}],"schema":"https://github.com/citation-style-language/schema/raw/master/csl-citation.json"} </w:instrText>
      </w:r>
      <w:r w:rsidR="00E1236C">
        <w:fldChar w:fldCharType="separate"/>
      </w:r>
      <w:r w:rsidR="007353E1">
        <w:rPr>
          <w:noProof/>
        </w:rPr>
        <w:t>(Agile Alliance, 2015)</w:t>
      </w:r>
      <w:r w:rsidR="00E1236C">
        <w:fldChar w:fldCharType="end"/>
      </w:r>
      <w:r w:rsidRPr="00506B28">
        <w:t xml:space="preserve">, </w:t>
      </w:r>
      <w:r w:rsidR="00E1236C">
        <w:t>p</w:t>
      </w:r>
      <w:r w:rsidRPr="00506B28">
        <w:t xml:space="preserve">ada pengembangan perangkat lunak, </w:t>
      </w:r>
      <w:r w:rsidRPr="00506B28">
        <w:rPr>
          <w:i/>
        </w:rPr>
        <w:t>Behavior-driven Development</w:t>
      </w:r>
      <w:r w:rsidRPr="00506B28">
        <w:t xml:space="preserve"> (BDD) </w:t>
      </w:r>
      <w:r w:rsidRPr="00E1236C">
        <w:rPr>
          <w:i/>
        </w:rPr>
        <w:t>testing</w:t>
      </w:r>
      <w:r w:rsidRPr="00506B28">
        <w:t xml:space="preserve"> mengkombinasikan teknik umum dan prinsip-prinsip TDD dengan gagasan dari </w:t>
      </w:r>
      <w:r w:rsidRPr="00506B28">
        <w:rPr>
          <w:i/>
        </w:rPr>
        <w:t>domain-driven design</w:t>
      </w:r>
      <w:r w:rsidRPr="00506B28">
        <w:t xml:space="preserve">. BDD juga dirujuk sebagai </w:t>
      </w:r>
      <w:r w:rsidRPr="00506B28">
        <w:rPr>
          <w:i/>
        </w:rPr>
        <w:t>specification by example</w:t>
      </w:r>
      <w:r w:rsidRPr="00506B28">
        <w:t>.</w:t>
      </w:r>
      <w:r w:rsidR="00E1236C">
        <w:t xml:space="preserve"> </w:t>
      </w:r>
      <w:r w:rsidRPr="00506B28">
        <w:t>Salah satu masalah yang dihadapi oleh orang y</w:t>
      </w:r>
      <w:r>
        <w:t>ang baru menerapkan pendekatan T</w:t>
      </w:r>
      <w:r w:rsidRPr="00506B28">
        <w:t xml:space="preserve">DD adalah memutuskan apa yang akan diuji. </w:t>
      </w:r>
      <w:r w:rsidRPr="00506B28">
        <w:rPr>
          <w:i/>
        </w:rPr>
        <w:t>Behavior-driven Development</w:t>
      </w:r>
      <w:r w:rsidRPr="00506B28">
        <w:t xml:space="preserve"> memberikan pendekatan pengujian yang berbeda, yaitu dengan menguji perilaku (</w:t>
      </w:r>
      <w:r w:rsidRPr="00506B28">
        <w:rPr>
          <w:i/>
        </w:rPr>
        <w:t>behavior</w:t>
      </w:r>
      <w:r w:rsidRPr="00506B28">
        <w:t>) dari sistem</w:t>
      </w:r>
      <w:r w:rsidR="00E87C86">
        <w:t xml:space="preserve"> </w:t>
      </w:r>
      <w:r w:rsidR="00E87C86">
        <w:fldChar w:fldCharType="begin"/>
      </w:r>
      <w:r w:rsidR="007353E1">
        <w:instrText xml:space="preserve"> ADDIN ZOTERO_ITEM CSL_CITATION {"citationID":"a17gb7610ml","properties":{"formattedCitation":"(Mishra,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rsidR="00E87C86">
        <w:fldChar w:fldCharType="separate"/>
      </w:r>
      <w:r w:rsidR="007353E1">
        <w:rPr>
          <w:noProof/>
        </w:rPr>
        <w:t>(Mishra, 2017)</w:t>
      </w:r>
      <w:r w:rsidR="00E87C86">
        <w:fldChar w:fldCharType="end"/>
      </w:r>
      <w:r w:rsidRPr="00506B28">
        <w:t xml:space="preserve">. </w:t>
      </w:r>
    </w:p>
    <w:p w14:paraId="283548EB" w14:textId="7A1F198F" w:rsidR="00F444B8" w:rsidRDefault="00F444B8" w:rsidP="006D1CCA">
      <w:pPr>
        <w:spacing w:line="360" w:lineRule="auto"/>
        <w:jc w:val="both"/>
      </w:pPr>
    </w:p>
    <w:p w14:paraId="109FC286" w14:textId="35A611E5" w:rsidR="00F444B8" w:rsidRDefault="00050179" w:rsidP="006D1CCA">
      <w:pPr>
        <w:spacing w:line="360" w:lineRule="auto"/>
        <w:jc w:val="both"/>
      </w:pPr>
      <w:r>
        <w:fldChar w:fldCharType="begin"/>
      </w:r>
      <w:r>
        <w:instrText xml:space="preserve"> REF _Ref508184970 \h </w:instrText>
      </w:r>
      <w:r>
        <w:fldChar w:fldCharType="separate"/>
      </w:r>
      <w:r w:rsidR="009010BC">
        <w:t xml:space="preserve">Gambar  </w:t>
      </w:r>
      <w:r w:rsidR="009010BC">
        <w:rPr>
          <w:noProof/>
        </w:rPr>
        <w:t>II</w:t>
      </w:r>
      <w:r w:rsidR="009010BC">
        <w:noBreakHyphen/>
      </w:r>
      <w:r w:rsidR="009010BC">
        <w:rPr>
          <w:noProof/>
        </w:rPr>
        <w:t>1</w:t>
      </w:r>
      <w:r>
        <w:fldChar w:fldCharType="end"/>
      </w:r>
      <w:r>
        <w:t xml:space="preserve"> </w:t>
      </w:r>
      <w:r w:rsidR="00A02786">
        <w:t xml:space="preserve">menjelaskan proses pengembangan BDD berdasarkan </w:t>
      </w:r>
      <w:r w:rsidR="003E49E3">
        <w:fldChar w:fldCharType="begin"/>
      </w:r>
      <w:r w:rsidR="007353E1">
        <w:instrText xml:space="preserve"> ADDIN ZOTERO_ITEM CSL_CITATION {"citationID":"adesfts7n1","properties":{"formattedCitation":"(Ferguson, 2015)","plainCitation":"(Ferguson, 2015)","noteIndex":0},"citationItems":[{"id":101,"uris":["http://zotero.org/users/3473210/items/U2FUGP6H"],"uri":["http://zotero.org/users/3473210/items/U2FUGP6H"],"itemData":{"id":101,"type":"book","title":"BDD in action: Behavior-Driven Development for the whole software lifecycle","publisher":"Manning Publications","publisher-place":"Shelter Island, NY","number-of-pages":"353","source":"Library of Congress ISBN","event-place":"Shelter Island, NY","ISBN":"978-1-61729-165-4","call-number":"QA76.76.T48 S63 2015","note":"OCLC: ocn869265205","shortTitle":"BDD in action","author":[{"family":"Ferguson","given":"John"}],"issued":{"date-parts":[["2015"]]}}}],"schema":"https://github.com/citation-style-language/schema/raw/master/csl-citation.json"} </w:instrText>
      </w:r>
      <w:r w:rsidR="003E49E3">
        <w:fldChar w:fldCharType="separate"/>
      </w:r>
      <w:r w:rsidR="007353E1">
        <w:rPr>
          <w:noProof/>
        </w:rPr>
        <w:t>(Ferguson, 2015)</w:t>
      </w:r>
      <w:r w:rsidR="003E49E3">
        <w:fldChar w:fldCharType="end"/>
      </w:r>
      <w:r w:rsidR="00A02786">
        <w:t>.</w:t>
      </w:r>
    </w:p>
    <w:p w14:paraId="22AEE718" w14:textId="77777777" w:rsidR="00A02786" w:rsidRDefault="00F444B8" w:rsidP="00A02786">
      <w:pPr>
        <w:keepNext/>
        <w:spacing w:line="360" w:lineRule="auto"/>
        <w:jc w:val="both"/>
      </w:pPr>
      <w:r>
        <w:rPr>
          <w:noProof/>
        </w:rPr>
        <w:lastRenderedPageBreak/>
        <w:drawing>
          <wp:inline distT="0" distB="0" distL="0" distR="0" wp14:anchorId="674B95CA" wp14:editId="59BE5966">
            <wp:extent cx="4577846" cy="318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3-06 at 3.43.1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1830" cy="3190474"/>
                    </a:xfrm>
                    <a:prstGeom prst="rect">
                      <a:avLst/>
                    </a:prstGeom>
                  </pic:spPr>
                </pic:pic>
              </a:graphicData>
            </a:graphic>
          </wp:inline>
        </w:drawing>
      </w:r>
    </w:p>
    <w:p w14:paraId="122F4061" w14:textId="29723CE4" w:rsidR="00F444B8" w:rsidRDefault="00A02786" w:rsidP="00A02786">
      <w:pPr>
        <w:pStyle w:val="JudulGambar"/>
      </w:pPr>
      <w:bookmarkStart w:id="44" w:name="_Ref508184970"/>
      <w:bookmarkStart w:id="45" w:name="_Toc508897131"/>
      <w:r>
        <w:t xml:space="preserve">Gambar  </w:t>
      </w:r>
      <w:fldSimple w:instr=" STYLEREF 1 \s ">
        <w:r w:rsidR="009010BC">
          <w:rPr>
            <w:noProof/>
          </w:rPr>
          <w:t>II</w:t>
        </w:r>
      </w:fldSimple>
      <w:r w:rsidR="00C22B32">
        <w:noBreakHyphen/>
      </w:r>
      <w:fldSimple w:instr=" SEQ Gambar_ \* ARABIC \s 1 ">
        <w:r w:rsidR="009010BC">
          <w:rPr>
            <w:noProof/>
          </w:rPr>
          <w:t>1</w:t>
        </w:r>
      </w:fldSimple>
      <w:bookmarkEnd w:id="44"/>
      <w:r>
        <w:t xml:space="preserve"> Proses Pengembangan</w:t>
      </w:r>
      <w:r w:rsidR="00342F95">
        <w:t xml:space="preserve"> dengan</w:t>
      </w:r>
      <w:r>
        <w:t xml:space="preserve"> BDD</w:t>
      </w:r>
      <w:r w:rsidR="00342F95">
        <w:t xml:space="preserve"> </w:t>
      </w:r>
      <w:r w:rsidR="003E49E3">
        <w:fldChar w:fldCharType="begin"/>
      </w:r>
      <w:r w:rsidR="007353E1">
        <w:instrText xml:space="preserve"> ADDIN ZOTERO_ITEM CSL_CITATION {"citationID":"si6ug2u4","properties":{"formattedCitation":"(Ferguson, 2015)","plainCitation":"(Ferguson, 2015)","noteIndex":0},"citationItems":[{"id":101,"uris":["http://zotero.org/users/3473210/items/U2FUGP6H"],"uri":["http://zotero.org/users/3473210/items/U2FUGP6H"],"itemData":{"id":101,"type":"book","title":"BDD in action: Behavior-Driven Development for the whole software lifecycle","publisher":"Manning Publications","publisher-place":"Shelter Island, NY","number-of-pages":"353","source":"Library of Congress ISBN","event-place":"Shelter Island, NY","ISBN":"978-1-61729-165-4","call-number":"QA76.76.T48 S63 2015","note":"OCLC: ocn869265205","shortTitle":"BDD in action","author":[{"family":"Ferguson","given":"John"}],"issued":{"date-parts":[["2015"]]}}}],"schema":"https://github.com/citation-style-language/schema/raw/master/csl-citation.json"} </w:instrText>
      </w:r>
      <w:r w:rsidR="003E49E3">
        <w:fldChar w:fldCharType="separate"/>
      </w:r>
      <w:r w:rsidR="007353E1">
        <w:rPr>
          <w:noProof/>
        </w:rPr>
        <w:t>(Ferguson, 2015)</w:t>
      </w:r>
      <w:bookmarkEnd w:id="45"/>
      <w:r w:rsidR="003E49E3">
        <w:fldChar w:fldCharType="end"/>
      </w:r>
    </w:p>
    <w:p w14:paraId="591B57DF" w14:textId="5238B685" w:rsidR="0013106F" w:rsidRDefault="0013106F" w:rsidP="006D1CCA">
      <w:pPr>
        <w:spacing w:line="360" w:lineRule="auto"/>
        <w:jc w:val="both"/>
      </w:pPr>
    </w:p>
    <w:p w14:paraId="64BEF477" w14:textId="52AFD74B" w:rsidR="000A3E90" w:rsidRDefault="00342F95" w:rsidP="006D1CCA">
      <w:pPr>
        <w:spacing w:line="360" w:lineRule="auto"/>
        <w:jc w:val="both"/>
      </w:pPr>
      <w:r>
        <w:t xml:space="preserve">Pada tim yang menggunakan proses pengembangan BDD, </w:t>
      </w:r>
      <w:r w:rsidRPr="00342F95">
        <w:rPr>
          <w:i/>
        </w:rPr>
        <w:t>business analyst</w:t>
      </w:r>
      <w:r>
        <w:t xml:space="preserve">, </w:t>
      </w:r>
      <w:r w:rsidRPr="00342F95">
        <w:rPr>
          <w:i/>
        </w:rPr>
        <w:t>tester</w:t>
      </w:r>
      <w:r>
        <w:t xml:space="preserve">, dan </w:t>
      </w:r>
      <w:r w:rsidRPr="00342F95">
        <w:rPr>
          <w:i/>
        </w:rPr>
        <w:t>developer</w:t>
      </w:r>
      <w:r>
        <w:t xml:space="preserve"> berkolaborasi dan mendefinisikan </w:t>
      </w:r>
      <w:r w:rsidRPr="00342F95">
        <w:rPr>
          <w:i/>
        </w:rPr>
        <w:t>requirement</w:t>
      </w:r>
      <w:r>
        <w:t xml:space="preserve"> bersama-sama. Mereka menggunakan sebuah bahasa (DSL) yang mampu digunakan untuk mendefinisikan </w:t>
      </w:r>
      <w:r w:rsidRPr="00342F95">
        <w:rPr>
          <w:i/>
        </w:rPr>
        <w:t>requirement</w:t>
      </w:r>
      <w:r>
        <w:t xml:space="preserve"> dan sebagai basis untuk </w:t>
      </w:r>
      <w:r w:rsidRPr="00FA31D1">
        <w:rPr>
          <w:i/>
        </w:rPr>
        <w:t>automated test</w:t>
      </w:r>
      <w:r>
        <w:t xml:space="preserve">. Pengujian tersebut mendefinisikan bagaimana perangkat lunak harus berperilaku dan membimbing </w:t>
      </w:r>
      <w:r w:rsidRPr="00FA31D1">
        <w:rPr>
          <w:i/>
        </w:rPr>
        <w:t>developer</w:t>
      </w:r>
      <w:r>
        <w:t xml:space="preserve"> dalam membangun perangkat lunak</w:t>
      </w:r>
      <w:r w:rsidR="00FA31D1">
        <w:t xml:space="preserve"> </w:t>
      </w:r>
      <w:r w:rsidR="00FA31D1">
        <w:fldChar w:fldCharType="begin"/>
      </w:r>
      <w:r w:rsidR="007353E1">
        <w:instrText xml:space="preserve"> ADDIN ZOTERO_ITEM CSL_CITATION {"citationID":"BFJ8WZK4","properties":{"formattedCitation":"(Ferguson, 2015)","plainCitation":"(Ferguson, 2015)","noteIndex":0},"citationItems":[{"id":101,"uris":["http://zotero.org/users/3473210/items/U2FUGP6H"],"uri":["http://zotero.org/users/3473210/items/U2FUGP6H"],"itemData":{"id":101,"type":"book","title":"BDD in action: Behavior-Driven Development for the whole software lifecycle","publisher":"Manning Publications","publisher-place":"Shelter Island, NY","number-of-pages":"353","source":"Library of Congress ISBN","event-place":"Shelter Island, NY","ISBN":"978-1-61729-165-4","call-number":"QA76.76.T48 S63 2015","note":"OCLC: ocn869265205","shortTitle":"BDD in action","author":[{"family":"Ferguson","given":"John"}],"issued":{"date-parts":[["2015"]]}}}],"schema":"https://github.com/citation-style-language/schema/raw/master/csl-citation.json"} </w:instrText>
      </w:r>
      <w:r w:rsidR="00FA31D1">
        <w:fldChar w:fldCharType="separate"/>
      </w:r>
      <w:r w:rsidR="007353E1">
        <w:rPr>
          <w:noProof/>
        </w:rPr>
        <w:t>(Ferguson, 2015)</w:t>
      </w:r>
      <w:r w:rsidR="00FA31D1">
        <w:fldChar w:fldCharType="end"/>
      </w:r>
      <w:r>
        <w:t>.</w:t>
      </w:r>
      <w:r w:rsidR="00050179">
        <w:t xml:space="preserve"> Berikut adalah langkah-langkah pada proses pengembangan BDD seperti pada </w:t>
      </w:r>
      <w:r w:rsidR="009A507D">
        <w:fldChar w:fldCharType="begin"/>
      </w:r>
      <w:r w:rsidR="009A507D">
        <w:instrText xml:space="preserve"> REF _Ref508184970 \h </w:instrText>
      </w:r>
      <w:r w:rsidR="009A507D">
        <w:fldChar w:fldCharType="separate"/>
      </w:r>
      <w:r w:rsidR="009010BC">
        <w:t xml:space="preserve">Gambar  </w:t>
      </w:r>
      <w:r w:rsidR="009010BC">
        <w:rPr>
          <w:noProof/>
        </w:rPr>
        <w:t>II</w:t>
      </w:r>
      <w:r w:rsidR="009010BC">
        <w:noBreakHyphen/>
      </w:r>
      <w:r w:rsidR="009010BC">
        <w:rPr>
          <w:noProof/>
        </w:rPr>
        <w:t>1</w:t>
      </w:r>
      <w:r w:rsidR="009A507D">
        <w:fldChar w:fldCharType="end"/>
      </w:r>
      <w:r w:rsidR="0007222D">
        <w:t xml:space="preserve"> berdasarkan </w:t>
      </w:r>
      <w:r w:rsidR="0007222D">
        <w:fldChar w:fldCharType="begin"/>
      </w:r>
      <w:r w:rsidR="007353E1">
        <w:instrText xml:space="preserve"> ADDIN ZOTERO_ITEM CSL_CITATION {"citationID":"glFDddPX","properties":{"formattedCitation":"(Ferguson, 2015)","plainCitation":"(Ferguson, 2015)","noteIndex":0},"citationItems":[{"id":101,"uris":["http://zotero.org/users/3473210/items/U2FUGP6H"],"uri":["http://zotero.org/users/3473210/items/U2FUGP6H"],"itemData":{"id":101,"type":"book","title":"BDD in action: Behavior-Driven Development for the whole software lifecycle","publisher":"Manning Publications","publisher-place":"Shelter Island, NY","number-of-pages":"353","source":"Library of Congress ISBN","event-place":"Shelter Island, NY","ISBN":"978-1-61729-165-4","call-number":"QA76.76.T48 S63 2015","note":"OCLC: ocn869265205","shortTitle":"BDD in action","author":[{"family":"Ferguson","given":"John"}],"issued":{"date-parts":[["2015"]]}}}],"schema":"https://github.com/citation-style-language/schema/raw/master/csl-citation.json"} </w:instrText>
      </w:r>
      <w:r w:rsidR="0007222D">
        <w:fldChar w:fldCharType="separate"/>
      </w:r>
      <w:r w:rsidR="007353E1">
        <w:rPr>
          <w:noProof/>
        </w:rPr>
        <w:t>(Ferguson, 2015)</w:t>
      </w:r>
      <w:r w:rsidR="0007222D">
        <w:fldChar w:fldCharType="end"/>
      </w:r>
      <w:r w:rsidR="009A507D">
        <w:t>:</w:t>
      </w:r>
    </w:p>
    <w:p w14:paraId="21D9C7E5" w14:textId="1EC1361D" w:rsidR="009A507D" w:rsidRDefault="00DF5C06" w:rsidP="002F5EA3">
      <w:pPr>
        <w:pStyle w:val="ListParagraph"/>
        <w:numPr>
          <w:ilvl w:val="0"/>
          <w:numId w:val="33"/>
        </w:numPr>
      </w:pPr>
      <w:r w:rsidRPr="00022D63">
        <w:rPr>
          <w:i/>
        </w:rPr>
        <w:t>Stakeholder</w:t>
      </w:r>
      <w:r>
        <w:t xml:space="preserve"> ber</w:t>
      </w:r>
      <w:r w:rsidR="00022D63">
        <w:t xml:space="preserve">diskusi dengan </w:t>
      </w:r>
      <w:r w:rsidR="00022D63" w:rsidRPr="00022D63">
        <w:rPr>
          <w:i/>
        </w:rPr>
        <w:t>business analyst</w:t>
      </w:r>
      <w:r w:rsidR="00022D63">
        <w:t xml:space="preserve"> terkait fitur y</w:t>
      </w:r>
      <w:r w:rsidR="00B93D25">
        <w:t>ang diinginkan. Untuk mengurangi ambiguitas, diskusi dilakukan dengan menyediakan contoh konkrit mengenai apa yang sebuah fitur harus lakukan.</w:t>
      </w:r>
    </w:p>
    <w:p w14:paraId="7545C2A9" w14:textId="2CB7AB28" w:rsidR="00B93D25" w:rsidRDefault="00915A52" w:rsidP="002F5EA3">
      <w:pPr>
        <w:pStyle w:val="ListParagraph"/>
        <w:numPr>
          <w:ilvl w:val="0"/>
          <w:numId w:val="33"/>
        </w:numPr>
      </w:pPr>
      <w:r w:rsidRPr="00035B12">
        <w:rPr>
          <w:i/>
        </w:rPr>
        <w:t>Business analyst</w:t>
      </w:r>
      <w:r>
        <w:t xml:space="preserve">, </w:t>
      </w:r>
      <w:r w:rsidRPr="00035B12">
        <w:rPr>
          <w:i/>
        </w:rPr>
        <w:t>developer</w:t>
      </w:r>
      <w:r>
        <w:t xml:space="preserve">, dan </w:t>
      </w:r>
      <w:r w:rsidRPr="00035B12">
        <w:rPr>
          <w:i/>
        </w:rPr>
        <w:t>tester</w:t>
      </w:r>
      <w:r>
        <w:t xml:space="preserve"> berdiskusi mengenai </w:t>
      </w:r>
      <w:r w:rsidRPr="00035B12">
        <w:rPr>
          <w:i/>
        </w:rPr>
        <w:t>feature</w:t>
      </w:r>
      <w:r>
        <w:t xml:space="preserve">, dan mentranslasikan </w:t>
      </w:r>
      <w:r w:rsidRPr="00035B12">
        <w:rPr>
          <w:i/>
        </w:rPr>
        <w:t>feature</w:t>
      </w:r>
      <w:r>
        <w:t xml:space="preserve"> menjadi </w:t>
      </w:r>
      <w:r w:rsidRPr="00035B12">
        <w:rPr>
          <w:i/>
        </w:rPr>
        <w:t>requirement</w:t>
      </w:r>
      <w:r w:rsidR="004B5795">
        <w:t xml:space="preserve"> atau </w:t>
      </w:r>
      <w:r w:rsidR="004B5795" w:rsidRPr="004B5795">
        <w:rPr>
          <w:i/>
        </w:rPr>
        <w:t>scenario</w:t>
      </w:r>
      <w:r>
        <w:t xml:space="preserve"> yang dituliskan dalam DSL, misalnya Gherkin</w:t>
      </w:r>
      <w:r w:rsidR="00C43C56">
        <w:t xml:space="preserve"> </w:t>
      </w:r>
      <w:r w:rsidR="00272E11">
        <w:t xml:space="preserve">(Subbab </w:t>
      </w:r>
      <w:r w:rsidR="00272E11">
        <w:fldChar w:fldCharType="begin"/>
      </w:r>
      <w:r w:rsidR="00272E11">
        <w:instrText xml:space="preserve"> REF _Ref508185434 \r \h </w:instrText>
      </w:r>
      <w:r w:rsidR="00272E11">
        <w:fldChar w:fldCharType="separate"/>
      </w:r>
      <w:r w:rsidR="009010BC">
        <w:t>II.4.1</w:t>
      </w:r>
      <w:r w:rsidR="00272E11">
        <w:fldChar w:fldCharType="end"/>
      </w:r>
      <w:r w:rsidR="00272E11">
        <w:t>)</w:t>
      </w:r>
      <w:r>
        <w:t>.</w:t>
      </w:r>
    </w:p>
    <w:p w14:paraId="52A5C1D6" w14:textId="3D42F2F5" w:rsidR="00035B12" w:rsidRDefault="00FB366B" w:rsidP="002F5EA3">
      <w:pPr>
        <w:pStyle w:val="ListParagraph"/>
        <w:numPr>
          <w:ilvl w:val="0"/>
          <w:numId w:val="33"/>
        </w:numPr>
      </w:pPr>
      <w:r>
        <w:t xml:space="preserve">Developer menggunakan kakas BDD untuk mengubah </w:t>
      </w:r>
      <w:r w:rsidRPr="00FB366B">
        <w:rPr>
          <w:i/>
        </w:rPr>
        <w:t>requirement</w:t>
      </w:r>
      <w:r>
        <w:t xml:space="preserve"> menjadi </w:t>
      </w:r>
      <w:r w:rsidRPr="00FB366B">
        <w:rPr>
          <w:i/>
        </w:rPr>
        <w:t>automated test</w:t>
      </w:r>
      <w:r>
        <w:t xml:space="preserve"> yang dijalankan t</w:t>
      </w:r>
      <w:r w:rsidR="004B5795">
        <w:t xml:space="preserve">erhadap kode, </w:t>
      </w:r>
      <w:r w:rsidR="001E3F89">
        <w:t xml:space="preserve">dan membantu menentukan </w:t>
      </w:r>
      <w:r w:rsidR="004B5795">
        <w:t xml:space="preserve">secara objektif </w:t>
      </w:r>
      <w:r w:rsidR="001B39AF">
        <w:t>apakah sebuah fitur selesai.</w:t>
      </w:r>
    </w:p>
    <w:p w14:paraId="5D04D251" w14:textId="74FD774D" w:rsidR="004B5795" w:rsidRDefault="004B5795" w:rsidP="002F5EA3">
      <w:pPr>
        <w:pStyle w:val="ListParagraph"/>
        <w:numPr>
          <w:ilvl w:val="0"/>
          <w:numId w:val="33"/>
        </w:numPr>
      </w:pPr>
      <w:r w:rsidRPr="00053CA3">
        <w:rPr>
          <w:i/>
        </w:rPr>
        <w:lastRenderedPageBreak/>
        <w:t>Tester</w:t>
      </w:r>
      <w:r>
        <w:t xml:space="preserve"> menggunakan hasil dari </w:t>
      </w:r>
      <w:r w:rsidR="00053CA3">
        <w:t>pe</w:t>
      </w:r>
      <w:r w:rsidR="008337B2">
        <w:t>n</w:t>
      </w:r>
      <w:r w:rsidR="00053CA3">
        <w:t>gujian</w:t>
      </w:r>
      <w:r>
        <w:t xml:space="preserve"> sebagai basis dari </w:t>
      </w:r>
      <w:r w:rsidRPr="004163B7">
        <w:rPr>
          <w:i/>
        </w:rPr>
        <w:t>manual test</w:t>
      </w:r>
      <w:r>
        <w:t xml:space="preserve"> dan </w:t>
      </w:r>
      <w:r w:rsidRPr="004163B7">
        <w:rPr>
          <w:i/>
        </w:rPr>
        <w:t>exploratory test</w:t>
      </w:r>
      <w:r>
        <w:t>.</w:t>
      </w:r>
    </w:p>
    <w:p w14:paraId="262FD583" w14:textId="3028C8E0" w:rsidR="004B5795" w:rsidRDefault="004B5795" w:rsidP="002F5EA3">
      <w:pPr>
        <w:pStyle w:val="ListParagraph"/>
        <w:numPr>
          <w:ilvl w:val="0"/>
          <w:numId w:val="33"/>
        </w:numPr>
      </w:pPr>
      <w:r w:rsidRPr="00053CA3">
        <w:rPr>
          <w:i/>
        </w:rPr>
        <w:t>Automated test</w:t>
      </w:r>
      <w:r>
        <w:t xml:space="preserve"> </w:t>
      </w:r>
      <w:r w:rsidR="00053CA3">
        <w:t>bertindak</w:t>
      </w:r>
      <w:r>
        <w:t xml:space="preserve"> sebagai </w:t>
      </w:r>
      <w:r w:rsidRPr="00BD7F15">
        <w:rPr>
          <w:i/>
        </w:rPr>
        <w:t>low-level technical documentation</w:t>
      </w:r>
      <w:r>
        <w:t xml:space="preserve">, dan menyediakan contoh bagaimana sistem bekerja. </w:t>
      </w:r>
    </w:p>
    <w:p w14:paraId="2603CB66" w14:textId="77777777" w:rsidR="000A3E90" w:rsidRDefault="000A3E90" w:rsidP="006D1CCA">
      <w:pPr>
        <w:spacing w:line="360" w:lineRule="auto"/>
        <w:jc w:val="both"/>
      </w:pPr>
    </w:p>
    <w:p w14:paraId="1CFB83FA" w14:textId="0B7206F4" w:rsidR="00405EB5" w:rsidRDefault="007F2AE8" w:rsidP="006D1CCA">
      <w:pPr>
        <w:spacing w:line="360" w:lineRule="auto"/>
        <w:jc w:val="both"/>
      </w:pPr>
      <w:r>
        <w:t xml:space="preserve">Berdasarkan penelitian </w:t>
      </w:r>
      <w:r>
        <w:fldChar w:fldCharType="begin"/>
      </w:r>
      <w:r w:rsidR="007353E1">
        <w:instrText xml:space="preserve"> ADDIN ZOTERO_ITEM CSL_CITATION {"citationID":"a2a3a0s6ikj","properties":{"formattedCitation":"(Solis dan Wang, 2011)","plainCitation":"(Solis dan Wang, 2011)","noteIndex":0},"citationItems":[{"id":33,"uris":["http://zotero.org/users/3473210/items/2VEGHWZF"],"uri":["http://zotero.org/users/3473210/items/2VEGHWZF"],"itemData":{"id":33,"type":"paper-conference","title":"A Study of the Characteristics of Behaviour Driven Development","publisher":"IEEE","page":"383-387","source":"CrossRef","URL":"http://ieeexplore.ieee.org/document/6068372/","DOI":"10.1109/SEAA.2011.76","ISBN":"978-1-4577-1027-8","author":[{"family":"Solis","given":"Carlos"},{"family":"Wang","given":"Xiaofeng"}],"issued":{"date-parts":[["2011",8]]},"accessed":{"date-parts":[["2018",2,15]]}}}],"schema":"https://github.com/citation-style-language/schema/raw/master/csl-citation.json"} </w:instrText>
      </w:r>
      <w:r>
        <w:fldChar w:fldCharType="separate"/>
      </w:r>
      <w:r w:rsidR="007353E1">
        <w:rPr>
          <w:noProof/>
        </w:rPr>
        <w:t>(Solis dan Wang, 2011)</w:t>
      </w:r>
      <w:r>
        <w:fldChar w:fldCharType="end"/>
      </w:r>
      <w:r>
        <w:t xml:space="preserve">, 7 kakas yang umum digunakan untuk V&amp;V pada proses pengembangan dengan BDD, yaitu: </w:t>
      </w:r>
      <w:r w:rsidRPr="00543BA9">
        <w:rPr>
          <w:rFonts w:ascii="Courier" w:hAnsi="Courier"/>
        </w:rPr>
        <w:t>Cucumber</w:t>
      </w:r>
      <w:r w:rsidR="00B9152C">
        <w:rPr>
          <w:rStyle w:val="FootnoteReference"/>
        </w:rPr>
        <w:footnoteReference w:id="1"/>
      </w:r>
      <w:r>
        <w:t xml:space="preserve">, </w:t>
      </w:r>
      <w:r w:rsidRPr="00543BA9">
        <w:rPr>
          <w:rFonts w:ascii="Courier" w:hAnsi="Courier"/>
        </w:rPr>
        <w:t>Specflow</w:t>
      </w:r>
      <w:r w:rsidR="00FF0C5B">
        <w:rPr>
          <w:rStyle w:val="FootnoteReference"/>
        </w:rPr>
        <w:footnoteReference w:id="2"/>
      </w:r>
      <w:r>
        <w:t xml:space="preserve">, </w:t>
      </w:r>
      <w:r w:rsidRPr="007D4EEF">
        <w:rPr>
          <w:i/>
        </w:rPr>
        <w:t>xBehave</w:t>
      </w:r>
      <w:r>
        <w:t xml:space="preserve"> </w:t>
      </w:r>
      <w:r w:rsidRPr="007D4EEF">
        <w:rPr>
          <w:i/>
        </w:rPr>
        <w:t>family</w:t>
      </w:r>
      <w:r>
        <w:t xml:space="preserve"> (</w:t>
      </w:r>
      <w:r w:rsidRPr="00D4259A">
        <w:rPr>
          <w:rFonts w:ascii="Courier" w:hAnsi="Courier"/>
        </w:rPr>
        <w:t>JBehave</w:t>
      </w:r>
      <w:r w:rsidR="00FF0C5B">
        <w:rPr>
          <w:rStyle w:val="FootnoteReference"/>
        </w:rPr>
        <w:footnoteReference w:id="3"/>
      </w:r>
      <w:r>
        <w:t xml:space="preserve">, dan </w:t>
      </w:r>
      <w:r w:rsidRPr="00D4259A">
        <w:rPr>
          <w:rFonts w:ascii="Courier" w:hAnsi="Courier"/>
        </w:rPr>
        <w:t>NBehave</w:t>
      </w:r>
      <w:r w:rsidR="00FF0C5B">
        <w:rPr>
          <w:rStyle w:val="FootnoteReference"/>
        </w:rPr>
        <w:footnoteReference w:id="4"/>
      </w:r>
      <w:r>
        <w:t xml:space="preserve">), </w:t>
      </w:r>
      <w:r w:rsidRPr="00464A1D">
        <w:rPr>
          <w:i/>
        </w:rPr>
        <w:t>xSpec family</w:t>
      </w:r>
      <w:r>
        <w:t xml:space="preserve"> (</w:t>
      </w:r>
      <w:r w:rsidRPr="00D4259A">
        <w:rPr>
          <w:rFonts w:ascii="Courier" w:hAnsi="Courier"/>
        </w:rPr>
        <w:t>RSpec</w:t>
      </w:r>
      <w:r w:rsidR="00FF0C5B">
        <w:rPr>
          <w:rStyle w:val="FootnoteReference"/>
        </w:rPr>
        <w:footnoteReference w:id="5"/>
      </w:r>
      <w:r>
        <w:t xml:space="preserve">, dan </w:t>
      </w:r>
      <w:r w:rsidRPr="00D4259A">
        <w:rPr>
          <w:rFonts w:ascii="Courier" w:hAnsi="Courier"/>
        </w:rPr>
        <w:t>MSpec</w:t>
      </w:r>
      <w:r w:rsidR="00FF0C5B">
        <w:rPr>
          <w:rStyle w:val="FootnoteReference"/>
        </w:rPr>
        <w:footnoteReference w:id="6"/>
      </w:r>
      <w:r>
        <w:t xml:space="preserve">), dan </w:t>
      </w:r>
      <w:r w:rsidRPr="00D4259A">
        <w:rPr>
          <w:rFonts w:ascii="Courier" w:hAnsi="Courier"/>
        </w:rPr>
        <w:t>StoryQ</w:t>
      </w:r>
      <w:r w:rsidR="00FF0C5B">
        <w:rPr>
          <w:rStyle w:val="FootnoteReference"/>
        </w:rPr>
        <w:footnoteReference w:id="7"/>
      </w:r>
      <w:r>
        <w:t>.</w:t>
      </w:r>
      <w:r w:rsidR="0008452D">
        <w:t xml:space="preserve"> </w:t>
      </w:r>
      <w:r w:rsidR="00405EB5">
        <w:t xml:space="preserve">Penelitian </w:t>
      </w:r>
      <w:r w:rsidR="00405EB5">
        <w:fldChar w:fldCharType="begin"/>
      </w:r>
      <w:r w:rsidR="007353E1">
        <w:instrText xml:space="preserve"> ADDIN ZOTERO_ITEM CSL_CITATION {"citationID":"ZfLUKjbd","properties":{"formattedCitation":"(Solis dan Wang, 2011)","plainCitation":"(Solis dan Wang, 2011)","noteIndex":0},"citationItems":[{"id":33,"uris":["http://zotero.org/users/3473210/items/2VEGHWZF"],"uri":["http://zotero.org/users/3473210/items/2VEGHWZF"],"itemData":{"id":33,"type":"paper-conference","title":"A Study of the Characteristics of Behaviour Driven Development","publisher":"IEEE","page":"383-387","source":"CrossRef","URL":"http://ieeexplore.ieee.org/document/6068372/","DOI":"10.1109/SEAA.2011.76","ISBN":"978-1-4577-1027-8","author":[{"family":"Solis","given":"Carlos"},{"family":"Wang","given":"Xiaofeng"}],"issued":{"date-parts":[["2011",8]]},"accessed":{"date-parts":[["2018",2,15]]}}}],"schema":"https://github.com/citation-style-language/schema/raw/master/csl-citation.json"} </w:instrText>
      </w:r>
      <w:r w:rsidR="00405EB5">
        <w:fldChar w:fldCharType="separate"/>
      </w:r>
      <w:r w:rsidR="007353E1">
        <w:rPr>
          <w:noProof/>
        </w:rPr>
        <w:t>(Solis dan Wang, 2011)</w:t>
      </w:r>
      <w:r w:rsidR="00405EB5">
        <w:fldChar w:fldCharType="end"/>
      </w:r>
      <w:r w:rsidR="00405EB5">
        <w:t xml:space="preserve"> menyajikan </w:t>
      </w:r>
      <w:r w:rsidR="00810ED3">
        <w:t xml:space="preserve">6 </w:t>
      </w:r>
      <w:r w:rsidR="00405EB5">
        <w:t>karakteristik utama dari proses pengembangan BDD. Karakteristik tersebut adalah:</w:t>
      </w:r>
    </w:p>
    <w:p w14:paraId="668E871A" w14:textId="32EDE3C7" w:rsidR="00405EB5" w:rsidRPr="00F74031" w:rsidRDefault="00405EB5" w:rsidP="002F5EA3">
      <w:pPr>
        <w:pStyle w:val="ListParagraph"/>
        <w:numPr>
          <w:ilvl w:val="0"/>
          <w:numId w:val="32"/>
        </w:numPr>
        <w:rPr>
          <w:i/>
        </w:rPr>
      </w:pPr>
      <w:r w:rsidRPr="00F74031">
        <w:rPr>
          <w:i/>
        </w:rPr>
        <w:t>Ubiquitous Language</w:t>
      </w:r>
    </w:p>
    <w:p w14:paraId="33CA9475" w14:textId="5D2DF21B" w:rsidR="00405EB5" w:rsidRDefault="00405EB5" w:rsidP="006C06B2">
      <w:pPr>
        <w:pStyle w:val="ListParagraph"/>
        <w:ind w:firstLine="0"/>
      </w:pPr>
      <w:r w:rsidRPr="00F74031">
        <w:rPr>
          <w:i/>
        </w:rPr>
        <w:t>Ubiquitous Language</w:t>
      </w:r>
      <w:r>
        <w:t xml:space="preserve"> adalah sebuah bahasa yang strukturnya berasal dari </w:t>
      </w:r>
      <w:r w:rsidRPr="00405EB5">
        <w:rPr>
          <w:i/>
        </w:rPr>
        <w:t>domain model</w:t>
      </w:r>
      <w:r w:rsidR="002D5419">
        <w:t xml:space="preserve">. Bahasa ini mengandung </w:t>
      </w:r>
      <w:r w:rsidR="002D5419" w:rsidRPr="002D5419">
        <w:rPr>
          <w:i/>
        </w:rPr>
        <w:t>term</w:t>
      </w:r>
      <w:r w:rsidR="002D5419">
        <w:t xml:space="preserve"> yang digunakan untuk mendefinisikan </w:t>
      </w:r>
      <w:r w:rsidR="002D5419" w:rsidRPr="002D5419">
        <w:rPr>
          <w:i/>
        </w:rPr>
        <w:t>behavior</w:t>
      </w:r>
      <w:r w:rsidR="002D5419">
        <w:t xml:space="preserve"> dari </w:t>
      </w:r>
      <w:r w:rsidR="00A03B2E">
        <w:t xml:space="preserve">sistem. Pada fase implementasi, pengembang akan menggunakan bahasa tersebut untuk menamakan kelas-kelas </w:t>
      </w:r>
      <w:r w:rsidR="00A7711F">
        <w:t xml:space="preserve">dan </w:t>
      </w:r>
      <w:r w:rsidR="00A7711F" w:rsidRPr="000C7EEE">
        <w:rPr>
          <w:i/>
        </w:rPr>
        <w:t>method</w:t>
      </w:r>
      <w:r w:rsidR="00A7711F">
        <w:t>.</w:t>
      </w:r>
      <w:r w:rsidR="007A1727">
        <w:t xml:space="preserve"> </w:t>
      </w:r>
    </w:p>
    <w:p w14:paraId="3E0DCFE9" w14:textId="03F3EC78" w:rsidR="00405EB5" w:rsidRPr="008F47AC" w:rsidRDefault="008F47AC" w:rsidP="002F5EA3">
      <w:pPr>
        <w:pStyle w:val="ListParagraph"/>
        <w:numPr>
          <w:ilvl w:val="0"/>
          <w:numId w:val="32"/>
        </w:numPr>
        <w:rPr>
          <w:i/>
        </w:rPr>
      </w:pPr>
      <w:r w:rsidRPr="008F47AC">
        <w:rPr>
          <w:i/>
        </w:rPr>
        <w:t>Iterative Decomposition Process</w:t>
      </w:r>
    </w:p>
    <w:p w14:paraId="132E5AC8" w14:textId="4D6483CE" w:rsidR="00FF0C5B" w:rsidRDefault="00590451" w:rsidP="00FF0C5B">
      <w:pPr>
        <w:pStyle w:val="ListParagraph"/>
        <w:ind w:firstLine="0"/>
      </w:pPr>
      <w:r>
        <w:t xml:space="preserve">Pada BDD, analisis dimulai dengan identifikasi dari </w:t>
      </w:r>
      <w:r w:rsidRPr="00590451">
        <w:rPr>
          <w:i/>
        </w:rPr>
        <w:t>behavior</w:t>
      </w:r>
      <w:r>
        <w:t xml:space="preserve"> yang diharapkan </w:t>
      </w:r>
      <w:r w:rsidR="00DE7233">
        <w:t xml:space="preserve">dari sistem. </w:t>
      </w:r>
      <w:r w:rsidR="00DE7233" w:rsidRPr="00DE7233">
        <w:rPr>
          <w:i/>
        </w:rPr>
        <w:t>Behavior</w:t>
      </w:r>
      <w:r w:rsidR="00DE7233">
        <w:t xml:space="preserve"> sistem diturunkan dari </w:t>
      </w:r>
      <w:r w:rsidR="00DE7233" w:rsidRPr="00DE7233">
        <w:rPr>
          <w:i/>
        </w:rPr>
        <w:t>business outcomes</w:t>
      </w:r>
      <w:r w:rsidR="00E631B6">
        <w:t xml:space="preserve">, yang digali menjadi </w:t>
      </w:r>
      <w:r w:rsidR="00E631B6" w:rsidRPr="00E631B6">
        <w:rPr>
          <w:i/>
        </w:rPr>
        <w:t>feature sets</w:t>
      </w:r>
      <w:r w:rsidR="00E631B6">
        <w:t xml:space="preserve">. Sebuah </w:t>
      </w:r>
      <w:r w:rsidR="00E631B6" w:rsidRPr="00EB6006">
        <w:rPr>
          <w:i/>
        </w:rPr>
        <w:t>feature</w:t>
      </w:r>
      <w:r w:rsidR="00E631B6">
        <w:t xml:space="preserve"> kemudian direalisasikan dengan </w:t>
      </w:r>
      <w:r w:rsidR="00E631B6" w:rsidRPr="00EB6006">
        <w:rPr>
          <w:i/>
        </w:rPr>
        <w:t>user story</w:t>
      </w:r>
      <w:r w:rsidR="00E631B6">
        <w:t>.</w:t>
      </w:r>
      <w:r w:rsidR="00C5557A">
        <w:t xml:space="preserve"> </w:t>
      </w:r>
      <w:r w:rsidR="00EB6006" w:rsidRPr="00EB6006">
        <w:rPr>
          <w:i/>
        </w:rPr>
        <w:t>Scenarios</w:t>
      </w:r>
      <w:r w:rsidR="00EB6006">
        <w:t xml:space="preserve"> pada BDD harus mendeskripsikan konteks spesifik dan </w:t>
      </w:r>
      <w:r w:rsidR="00EB6006" w:rsidRPr="00EB6006">
        <w:rPr>
          <w:i/>
        </w:rPr>
        <w:t>outcome</w:t>
      </w:r>
      <w:r w:rsidR="00EB6006">
        <w:t xml:space="preserve"> dari </w:t>
      </w:r>
      <w:r w:rsidR="00EB6006" w:rsidRPr="00EB6006">
        <w:rPr>
          <w:i/>
        </w:rPr>
        <w:t>user story</w:t>
      </w:r>
      <w:r w:rsidR="00EB6006">
        <w:t>.</w:t>
      </w:r>
      <w:r w:rsidR="00DB41E7">
        <w:t xml:space="preserve"> Skenario pada BDD </w:t>
      </w:r>
      <w:r w:rsidR="00677B33">
        <w:t xml:space="preserve">digunakan sebagai </w:t>
      </w:r>
      <w:r w:rsidR="00677B33" w:rsidRPr="00677B33">
        <w:rPr>
          <w:i/>
        </w:rPr>
        <w:t>acceptance criteria</w:t>
      </w:r>
      <w:r w:rsidR="00677B33">
        <w:t>.</w:t>
      </w:r>
    </w:p>
    <w:p w14:paraId="2421476F" w14:textId="2BBE3FBF" w:rsidR="005A2F8C" w:rsidRDefault="005A2F8C" w:rsidP="00FF0C5B">
      <w:pPr>
        <w:pStyle w:val="ListParagraph"/>
        <w:ind w:firstLine="0"/>
      </w:pPr>
    </w:p>
    <w:p w14:paraId="3CA054BC" w14:textId="6DDF7BAC" w:rsidR="005A2F8C" w:rsidRDefault="005A2F8C" w:rsidP="00FF0C5B">
      <w:pPr>
        <w:pStyle w:val="ListParagraph"/>
        <w:ind w:firstLine="0"/>
      </w:pPr>
    </w:p>
    <w:p w14:paraId="31986B59" w14:textId="77777777" w:rsidR="005A2F8C" w:rsidRDefault="005A2F8C" w:rsidP="00FF0C5B">
      <w:pPr>
        <w:pStyle w:val="ListParagraph"/>
        <w:ind w:firstLine="0"/>
      </w:pPr>
    </w:p>
    <w:p w14:paraId="17EC637C" w14:textId="507A3385" w:rsidR="008F47AC" w:rsidRDefault="002B0791" w:rsidP="002F5EA3">
      <w:pPr>
        <w:pStyle w:val="ListParagraph"/>
        <w:numPr>
          <w:ilvl w:val="0"/>
          <w:numId w:val="32"/>
        </w:numPr>
      </w:pPr>
      <w:r>
        <w:lastRenderedPageBreak/>
        <w:t xml:space="preserve">Deskripsi </w:t>
      </w:r>
      <w:r w:rsidRPr="002B0791">
        <w:rPr>
          <w:i/>
        </w:rPr>
        <w:t>User Story</w:t>
      </w:r>
      <w:r>
        <w:t xml:space="preserve"> dan </w:t>
      </w:r>
      <w:r w:rsidRPr="002B0791">
        <w:rPr>
          <w:i/>
        </w:rPr>
        <w:t>Scenario</w:t>
      </w:r>
      <w:r>
        <w:t xml:space="preserve"> dengan </w:t>
      </w:r>
      <w:r w:rsidRPr="002B0791">
        <w:rPr>
          <w:i/>
        </w:rPr>
        <w:t>Plain Text</w:t>
      </w:r>
      <w:r>
        <w:t xml:space="preserve"> dan </w:t>
      </w:r>
      <w:r w:rsidRPr="001112BD">
        <w:rPr>
          <w:i/>
        </w:rPr>
        <w:t>Template</w:t>
      </w:r>
    </w:p>
    <w:p w14:paraId="1116E3E0" w14:textId="11169F2C" w:rsidR="00B37BB9" w:rsidRDefault="002B0791" w:rsidP="00053CA3">
      <w:pPr>
        <w:pStyle w:val="ListParagraph"/>
        <w:ind w:firstLine="0"/>
      </w:pPr>
      <w:r>
        <w:t xml:space="preserve">Pada BDD, deskripsi dari </w:t>
      </w:r>
      <w:r w:rsidRPr="0032403C">
        <w:rPr>
          <w:i/>
        </w:rPr>
        <w:t>features</w:t>
      </w:r>
      <w:r>
        <w:t xml:space="preserve">, </w:t>
      </w:r>
      <w:r w:rsidRPr="0032403C">
        <w:rPr>
          <w:i/>
        </w:rPr>
        <w:t>user stories</w:t>
      </w:r>
      <w:r>
        <w:t xml:space="preserve">, dan </w:t>
      </w:r>
      <w:r w:rsidRPr="0032403C">
        <w:rPr>
          <w:i/>
        </w:rPr>
        <w:t>scenario</w:t>
      </w:r>
      <w:r>
        <w:t xml:space="preserve"> </w:t>
      </w:r>
      <w:r w:rsidR="003C231E">
        <w:t xml:space="preserve">dispesifikasikan dalam </w:t>
      </w:r>
      <w:r w:rsidR="003C231E" w:rsidRPr="003C231E">
        <w:rPr>
          <w:i/>
        </w:rPr>
        <w:t>template</w:t>
      </w:r>
      <w:r>
        <w:t xml:space="preserve">. </w:t>
      </w:r>
      <w:r w:rsidR="003C231E" w:rsidRPr="003C231E">
        <w:rPr>
          <w:i/>
        </w:rPr>
        <w:t>User stories</w:t>
      </w:r>
      <w:r w:rsidR="003C231E">
        <w:t xml:space="preserve"> umumnya dispesifikasikan dengan </w:t>
      </w:r>
      <w:r w:rsidR="003C231E" w:rsidRPr="00543BA9">
        <w:rPr>
          <w:i/>
        </w:rPr>
        <w:t>template</w:t>
      </w:r>
      <w:r w:rsidR="003C231E">
        <w:t xml:space="preserve"> berikut:</w:t>
      </w:r>
      <w:r>
        <w:t xml:space="preserve"> </w:t>
      </w:r>
    </w:p>
    <w:p w14:paraId="56AB8AFD" w14:textId="13B0E0E6" w:rsidR="003C231E" w:rsidRDefault="003C231E" w:rsidP="00543BA9">
      <w:pPr>
        <w:pStyle w:val="ListParagraph"/>
        <w:ind w:left="1440" w:firstLine="0"/>
      </w:pPr>
      <w:r>
        <w:t>[</w:t>
      </w:r>
      <w:r w:rsidRPr="003C231E">
        <w:rPr>
          <w:i/>
        </w:rPr>
        <w:t>Story</w:t>
      </w:r>
      <w:r>
        <w:rPr>
          <w:i/>
        </w:rPr>
        <w:t xml:space="preserve"> title</w:t>
      </w:r>
      <w:r>
        <w:t xml:space="preserve">] Satu kalimat yang mendeskripsikan </w:t>
      </w:r>
      <w:r w:rsidRPr="003C231E">
        <w:rPr>
          <w:i/>
        </w:rPr>
        <w:t>story</w:t>
      </w:r>
    </w:p>
    <w:p w14:paraId="479528E9" w14:textId="6DF00004" w:rsidR="003C231E" w:rsidRDefault="003C231E" w:rsidP="00543BA9">
      <w:pPr>
        <w:pStyle w:val="ListParagraph"/>
        <w:ind w:left="1440" w:firstLine="0"/>
      </w:pPr>
      <w:r>
        <w:t>As a [Role]</w:t>
      </w:r>
    </w:p>
    <w:p w14:paraId="7ECF4CAF" w14:textId="226B7906" w:rsidR="003C231E" w:rsidRDefault="003C231E" w:rsidP="00543BA9">
      <w:pPr>
        <w:pStyle w:val="ListParagraph"/>
        <w:ind w:left="1440" w:firstLine="0"/>
      </w:pPr>
      <w:r>
        <w:t>I want a [Feature]</w:t>
      </w:r>
    </w:p>
    <w:p w14:paraId="057BA148" w14:textId="19A179A4" w:rsidR="002D6062" w:rsidRDefault="003C231E" w:rsidP="00053CA3">
      <w:pPr>
        <w:pStyle w:val="ListParagraph"/>
        <w:ind w:left="1440" w:firstLine="0"/>
      </w:pPr>
      <w:r>
        <w:t>So that I can get [Benefit]</w:t>
      </w:r>
    </w:p>
    <w:p w14:paraId="2F952216" w14:textId="0F45837A" w:rsidR="003C231E" w:rsidRDefault="003C231E" w:rsidP="002D6062">
      <w:pPr>
        <w:pStyle w:val="ListParagraph"/>
        <w:ind w:firstLine="0"/>
      </w:pPr>
      <w:r>
        <w:t xml:space="preserve">Template untuk menulis </w:t>
      </w:r>
      <w:r w:rsidRPr="00543BA9">
        <w:rPr>
          <w:i/>
        </w:rPr>
        <w:t>scenario</w:t>
      </w:r>
      <w:r>
        <w:t xml:space="preserve"> adalah sebagai berikut:</w:t>
      </w:r>
    </w:p>
    <w:p w14:paraId="78D192B8" w14:textId="2B4B9DB9" w:rsidR="003C231E" w:rsidRDefault="003C231E" w:rsidP="0037639E">
      <w:pPr>
        <w:pStyle w:val="ListParagraph"/>
        <w:ind w:left="1440" w:firstLine="0"/>
      </w:pPr>
      <w:r>
        <w:t>Scenario 1: [Judul Skenario]</w:t>
      </w:r>
    </w:p>
    <w:p w14:paraId="0EEE8891" w14:textId="48E235FF" w:rsidR="003C231E" w:rsidRDefault="003C231E" w:rsidP="0037639E">
      <w:pPr>
        <w:pStyle w:val="ListParagraph"/>
        <w:ind w:left="1440" w:firstLine="0"/>
      </w:pPr>
      <w:r>
        <w:t>Given [context]</w:t>
      </w:r>
    </w:p>
    <w:p w14:paraId="293E456A" w14:textId="7A091CB2" w:rsidR="002D6062" w:rsidRDefault="002D6062" w:rsidP="0037639E">
      <w:pPr>
        <w:pStyle w:val="ListParagraph"/>
        <w:ind w:left="1440" w:firstLine="0"/>
      </w:pPr>
      <w:r>
        <w:t>And [context]…</w:t>
      </w:r>
    </w:p>
    <w:p w14:paraId="78FD8FCA" w14:textId="101576E5" w:rsidR="003C231E" w:rsidRDefault="003C231E" w:rsidP="0037639E">
      <w:pPr>
        <w:pStyle w:val="ListParagraph"/>
        <w:ind w:left="1440" w:firstLine="0"/>
      </w:pPr>
      <w:r>
        <w:t>When [event]</w:t>
      </w:r>
    </w:p>
    <w:p w14:paraId="227EE704" w14:textId="65CEE15D" w:rsidR="002D6062" w:rsidRDefault="002D6062" w:rsidP="0037639E">
      <w:pPr>
        <w:pStyle w:val="ListParagraph"/>
        <w:ind w:left="1440" w:firstLine="0"/>
      </w:pPr>
      <w:r>
        <w:t>Then [outcome]</w:t>
      </w:r>
    </w:p>
    <w:p w14:paraId="4CA8A618" w14:textId="51E885F2" w:rsidR="002D6062" w:rsidRDefault="002D6062" w:rsidP="0037639E">
      <w:pPr>
        <w:pStyle w:val="ListParagraph"/>
        <w:ind w:left="1440" w:firstLine="0"/>
      </w:pPr>
      <w:r>
        <w:t>And [outcome]…</w:t>
      </w:r>
    </w:p>
    <w:p w14:paraId="4FECCFC9" w14:textId="2167125A" w:rsidR="002D6062" w:rsidRDefault="002D6062" w:rsidP="0037639E">
      <w:pPr>
        <w:pStyle w:val="ListParagraph"/>
        <w:ind w:left="1440" w:firstLine="0"/>
      </w:pPr>
      <w:r>
        <w:t>Scenario 2: [Judul Skenario]</w:t>
      </w:r>
    </w:p>
    <w:p w14:paraId="0A37D6F2" w14:textId="6067750C" w:rsidR="002D6062" w:rsidRDefault="002D6062" w:rsidP="0037639E">
      <w:pPr>
        <w:pStyle w:val="ListParagraph"/>
        <w:ind w:left="1440" w:firstLine="0"/>
      </w:pPr>
      <w:r>
        <w:t>…</w:t>
      </w:r>
    </w:p>
    <w:p w14:paraId="7C0228EB" w14:textId="340A1ACC" w:rsidR="002D6062" w:rsidRDefault="0037639E" w:rsidP="0037639E">
      <w:pPr>
        <w:pStyle w:val="ListParagraph"/>
        <w:ind w:firstLine="0"/>
      </w:pPr>
      <w:r w:rsidRPr="0037639E">
        <w:rPr>
          <w:i/>
        </w:rPr>
        <w:t>S</w:t>
      </w:r>
      <w:r w:rsidR="002D6062" w:rsidRPr="0037639E">
        <w:rPr>
          <w:i/>
        </w:rPr>
        <w:t>cenario</w:t>
      </w:r>
      <w:r w:rsidR="002D6062">
        <w:t xml:space="preserve"> mendeskripsikan bagaimana sistem yang mengimplementasi </w:t>
      </w:r>
      <w:r w:rsidR="002D6062" w:rsidRPr="0037639E">
        <w:rPr>
          <w:i/>
        </w:rPr>
        <w:t>feature</w:t>
      </w:r>
      <w:r w:rsidR="002D6062">
        <w:t xml:space="preserve"> harus berperilaku ketika ada </w:t>
      </w:r>
      <w:r w:rsidR="002D6062" w:rsidRPr="002D6062">
        <w:rPr>
          <w:i/>
        </w:rPr>
        <w:t>state</w:t>
      </w:r>
      <w:r w:rsidR="002D6062">
        <w:t xml:space="preserve"> atau </w:t>
      </w:r>
      <w:r w:rsidR="002D6062" w:rsidRPr="002D6062">
        <w:rPr>
          <w:i/>
        </w:rPr>
        <w:t>event</w:t>
      </w:r>
      <w:r w:rsidR="002D6062">
        <w:t xml:space="preserve"> tertentu. </w:t>
      </w:r>
      <w:r w:rsidR="002D6062" w:rsidRPr="00FB1267">
        <w:rPr>
          <w:i/>
        </w:rPr>
        <w:t>Outcome</w:t>
      </w:r>
      <w:r w:rsidR="002D6062">
        <w:t xml:space="preserve"> dari </w:t>
      </w:r>
      <w:r w:rsidR="002D6062" w:rsidRPr="00FB1267">
        <w:rPr>
          <w:i/>
        </w:rPr>
        <w:t>scenario</w:t>
      </w:r>
      <w:r w:rsidR="002D6062">
        <w:t xml:space="preserve"> adalah </w:t>
      </w:r>
      <w:r>
        <w:t xml:space="preserve">sebuah </w:t>
      </w:r>
      <w:r w:rsidR="00BB2844">
        <w:t xml:space="preserve">aksi yang </w:t>
      </w:r>
      <w:r>
        <w:t xml:space="preserve">mengganti </w:t>
      </w:r>
      <w:r w:rsidRPr="0037639E">
        <w:rPr>
          <w:i/>
        </w:rPr>
        <w:t>state</w:t>
      </w:r>
      <w:r>
        <w:t xml:space="preserve"> dari sistem, atau menghasilkan </w:t>
      </w:r>
      <w:r w:rsidRPr="0037639E">
        <w:rPr>
          <w:i/>
        </w:rPr>
        <w:t>output</w:t>
      </w:r>
      <w:r>
        <w:t xml:space="preserve">. </w:t>
      </w:r>
    </w:p>
    <w:p w14:paraId="04BBA0F2" w14:textId="67AF2AAC" w:rsidR="0037639E" w:rsidRDefault="0037639E" w:rsidP="002F5EA3">
      <w:pPr>
        <w:pStyle w:val="ListParagraph"/>
        <w:numPr>
          <w:ilvl w:val="0"/>
          <w:numId w:val="32"/>
        </w:numPr>
      </w:pPr>
      <w:r w:rsidRPr="00EB2970">
        <w:rPr>
          <w:i/>
        </w:rPr>
        <w:t>Automated Acceptance Testing</w:t>
      </w:r>
      <w:r>
        <w:t xml:space="preserve"> dengan </w:t>
      </w:r>
      <w:r w:rsidRPr="00EB2970">
        <w:rPr>
          <w:i/>
        </w:rPr>
        <w:t>Mapping Rules</w:t>
      </w:r>
    </w:p>
    <w:p w14:paraId="4604EC83" w14:textId="52D69FC7" w:rsidR="0037639E" w:rsidRDefault="00EB2970" w:rsidP="00B80C8E">
      <w:pPr>
        <w:pStyle w:val="ListParagraph"/>
        <w:ind w:firstLine="0"/>
      </w:pPr>
      <w:r>
        <w:t xml:space="preserve">BDD mewarisi karakteristik dari </w:t>
      </w:r>
      <w:r w:rsidRPr="0067306B">
        <w:rPr>
          <w:i/>
        </w:rPr>
        <w:t>Automated Acceptance Testing</w:t>
      </w:r>
      <w:r>
        <w:t xml:space="preserve"> dari ATDD. Sebuah </w:t>
      </w:r>
      <w:r w:rsidRPr="00EB2970">
        <w:rPr>
          <w:i/>
        </w:rPr>
        <w:t>acceptance test</w:t>
      </w:r>
      <w:r>
        <w:t xml:space="preserve"> pada BDD adalah sebuah spesifikasi dari </w:t>
      </w:r>
      <w:r w:rsidRPr="00EB2970">
        <w:rPr>
          <w:i/>
        </w:rPr>
        <w:t>behavior</w:t>
      </w:r>
      <w:r>
        <w:t xml:space="preserve"> pada sistem. Sebuah </w:t>
      </w:r>
      <w:r w:rsidRPr="00EB2970">
        <w:rPr>
          <w:i/>
        </w:rPr>
        <w:t>acceptance test</w:t>
      </w:r>
      <w:r>
        <w:t xml:space="preserve"> </w:t>
      </w:r>
      <w:r w:rsidRPr="00EB2970">
        <w:t>juga</w:t>
      </w:r>
      <w:r>
        <w:t xml:space="preserve"> adalah </w:t>
      </w:r>
      <w:r w:rsidRPr="00EB2970">
        <w:rPr>
          <w:i/>
        </w:rPr>
        <w:t>executable specification</w:t>
      </w:r>
      <w:r>
        <w:t>.</w:t>
      </w:r>
    </w:p>
    <w:p w14:paraId="0EBC68C4" w14:textId="290154AF" w:rsidR="001627D8" w:rsidRDefault="001627D8" w:rsidP="00B80C8E">
      <w:pPr>
        <w:pStyle w:val="ListParagraph"/>
        <w:ind w:firstLine="0"/>
      </w:pPr>
      <w:r w:rsidRPr="00DD62A6">
        <w:rPr>
          <w:i/>
        </w:rPr>
        <w:t>Developer</w:t>
      </w:r>
      <w:r>
        <w:t xml:space="preserve"> akan memulai dari </w:t>
      </w:r>
      <w:r w:rsidRPr="0086000A">
        <w:rPr>
          <w:i/>
        </w:rPr>
        <w:t>scenario</w:t>
      </w:r>
      <w:r>
        <w:t xml:space="preserve"> yang dihasilkan </w:t>
      </w:r>
      <w:r w:rsidR="0086000A">
        <w:t xml:space="preserve">dari proses </w:t>
      </w:r>
      <w:r w:rsidR="0086000A" w:rsidRPr="0086000A">
        <w:rPr>
          <w:i/>
        </w:rPr>
        <w:t>iterative decomposition</w:t>
      </w:r>
      <w:r w:rsidR="0086000A">
        <w:t>.</w:t>
      </w:r>
      <w:r w:rsidR="003C05D1">
        <w:t xml:space="preserve"> </w:t>
      </w:r>
      <w:r w:rsidR="003C05D1" w:rsidRPr="00B05856">
        <w:rPr>
          <w:i/>
        </w:rPr>
        <w:t>Scenario</w:t>
      </w:r>
      <w:r w:rsidR="00B05856">
        <w:t xml:space="preserve"> yang mencakup </w:t>
      </w:r>
      <w:r w:rsidR="00B05856" w:rsidRPr="00B05856">
        <w:rPr>
          <w:i/>
        </w:rPr>
        <w:t>step</w:t>
      </w:r>
      <w:r w:rsidR="00B05856">
        <w:rPr>
          <w:i/>
        </w:rPr>
        <w:t>s</w:t>
      </w:r>
      <w:r w:rsidR="003C05D1">
        <w:t xml:space="preserve"> akan ditranslasikan </w:t>
      </w:r>
      <w:r w:rsidR="00B05856">
        <w:t xml:space="preserve">menjadi kode pengujian. BDD memungkinkan skenario </w:t>
      </w:r>
      <w:r w:rsidR="00B05856" w:rsidRPr="00B05856">
        <w:rPr>
          <w:i/>
        </w:rPr>
        <w:t>plain text</w:t>
      </w:r>
      <w:r w:rsidR="00B05856">
        <w:t xml:space="preserve"> yang </w:t>
      </w:r>
      <w:r w:rsidR="00B05856" w:rsidRPr="00B05856">
        <w:rPr>
          <w:i/>
        </w:rPr>
        <w:t>executable</w:t>
      </w:r>
      <w:r w:rsidR="00B05856">
        <w:t>.</w:t>
      </w:r>
    </w:p>
    <w:p w14:paraId="331A8BF3" w14:textId="126A43CA" w:rsidR="00295DA7" w:rsidRPr="00295DA7" w:rsidRDefault="00295DA7" w:rsidP="00B80C8E">
      <w:pPr>
        <w:pStyle w:val="ListParagraph"/>
        <w:ind w:firstLine="0"/>
      </w:pPr>
      <w:r>
        <w:t xml:space="preserve">Mapping rules menyediakan </w:t>
      </w:r>
      <w:r w:rsidR="00F54223">
        <w:t xml:space="preserve">sebuah standar untuk memetakan </w:t>
      </w:r>
      <w:r w:rsidR="00F54223" w:rsidRPr="00A07511">
        <w:rPr>
          <w:i/>
        </w:rPr>
        <w:t>scenario</w:t>
      </w:r>
      <w:r w:rsidR="00F54223">
        <w:t xml:space="preserve"> menjadi kode pengujian. Pada kakas </w:t>
      </w:r>
      <w:r w:rsidR="00F54223" w:rsidRPr="00911587">
        <w:rPr>
          <w:rFonts w:ascii="Courier" w:hAnsi="Courier"/>
        </w:rPr>
        <w:t>JBehave</w:t>
      </w:r>
      <w:r w:rsidR="00F54223">
        <w:t xml:space="preserve">, </w:t>
      </w:r>
      <w:r w:rsidR="00DA601A" w:rsidRPr="00DA601A">
        <w:rPr>
          <w:i/>
        </w:rPr>
        <w:t>user story</w:t>
      </w:r>
      <w:r w:rsidR="00DA601A">
        <w:t xml:space="preserve"> adalah sebuah </w:t>
      </w:r>
      <w:r w:rsidR="00DA601A" w:rsidRPr="00941FE8">
        <w:rPr>
          <w:i/>
        </w:rPr>
        <w:t>file</w:t>
      </w:r>
      <w:r w:rsidR="00DA601A">
        <w:t xml:space="preserve"> yang mengandung himpunan dari </w:t>
      </w:r>
      <w:r w:rsidR="00DA601A" w:rsidRPr="00DA601A">
        <w:rPr>
          <w:i/>
        </w:rPr>
        <w:t>scenario</w:t>
      </w:r>
      <w:r w:rsidR="00DA601A">
        <w:t>.</w:t>
      </w:r>
      <w:r w:rsidR="005E474F">
        <w:t xml:space="preserve"> Nama dari </w:t>
      </w:r>
      <w:r w:rsidR="005E474F" w:rsidRPr="00941FE8">
        <w:rPr>
          <w:i/>
        </w:rPr>
        <w:t>file</w:t>
      </w:r>
      <w:r w:rsidR="005E474F">
        <w:t xml:space="preserve"> dipetakan </w:t>
      </w:r>
      <w:r w:rsidR="005E474F">
        <w:lastRenderedPageBreak/>
        <w:t xml:space="preserve">pada </w:t>
      </w:r>
      <w:r w:rsidR="00B33B43">
        <w:t xml:space="preserve">sebuah kelas </w:t>
      </w:r>
      <w:r w:rsidR="00B33B43" w:rsidRPr="00B33B43">
        <w:rPr>
          <w:i/>
        </w:rPr>
        <w:t>user story</w:t>
      </w:r>
      <w:r w:rsidR="00B33B43">
        <w:t xml:space="preserve">. Setiap </w:t>
      </w:r>
      <w:r w:rsidR="00B33B43" w:rsidRPr="00F50FBD">
        <w:rPr>
          <w:i/>
        </w:rPr>
        <w:t>scenario step</w:t>
      </w:r>
      <w:r w:rsidR="00B33B43">
        <w:t xml:space="preserve"> dip</w:t>
      </w:r>
      <w:r w:rsidR="00F50FBD">
        <w:t xml:space="preserve">etakan pada </w:t>
      </w:r>
      <w:r w:rsidR="00F50FBD" w:rsidRPr="00F50FBD">
        <w:rPr>
          <w:i/>
        </w:rPr>
        <w:t>test method</w:t>
      </w:r>
      <w:r w:rsidR="00F50FBD">
        <w:t xml:space="preserve"> yang ditempatkan menggunakan sebuah anotasi yang mendeskripsikan </w:t>
      </w:r>
      <w:r w:rsidR="00F50FBD" w:rsidRPr="00F50FBD">
        <w:rPr>
          <w:i/>
        </w:rPr>
        <w:t>step</w:t>
      </w:r>
      <w:r w:rsidR="00F50FBD">
        <w:t xml:space="preserve">, dan biasanya </w:t>
      </w:r>
      <w:r w:rsidR="00F50FBD" w:rsidRPr="00F50FBD">
        <w:rPr>
          <w:i/>
        </w:rPr>
        <w:t>test method</w:t>
      </w:r>
      <w:r w:rsidR="00F50FBD">
        <w:t xml:space="preserve"> punya nama yang sama dengan </w:t>
      </w:r>
      <w:r w:rsidR="00F50FBD" w:rsidRPr="00F50FBD">
        <w:rPr>
          <w:i/>
        </w:rPr>
        <w:t>annotation text</w:t>
      </w:r>
      <w:r w:rsidR="00F50FBD">
        <w:t>.</w:t>
      </w:r>
      <w:r w:rsidR="00B40787">
        <w:t xml:space="preserve"> Berbeda dengan </w:t>
      </w:r>
      <w:r w:rsidR="00B40787" w:rsidRPr="006C236F">
        <w:rPr>
          <w:rFonts w:ascii="Courier" w:hAnsi="Courier"/>
        </w:rPr>
        <w:t>JBehave</w:t>
      </w:r>
      <w:r w:rsidR="00B40787">
        <w:t xml:space="preserve">, kakas </w:t>
      </w:r>
      <w:r w:rsidR="00B40787" w:rsidRPr="006C236F">
        <w:rPr>
          <w:rFonts w:ascii="Courier" w:hAnsi="Courier"/>
        </w:rPr>
        <w:t>Cucumber</w:t>
      </w:r>
      <w:r w:rsidR="00B40787">
        <w:t xml:space="preserve"> menggunakan </w:t>
      </w:r>
      <w:r w:rsidR="00B40787" w:rsidRPr="007048EB">
        <w:rPr>
          <w:i/>
        </w:rPr>
        <w:t>regular expression</w:t>
      </w:r>
      <w:r w:rsidR="00B40787">
        <w:t xml:space="preserve"> untuk melakukan pemetaan</w:t>
      </w:r>
      <w:r w:rsidR="008A1A10">
        <w:t>.</w:t>
      </w:r>
    </w:p>
    <w:p w14:paraId="7F6CC377" w14:textId="15F2FFE0" w:rsidR="008F47AC" w:rsidRPr="00996A82" w:rsidRDefault="00071606" w:rsidP="002F5EA3">
      <w:pPr>
        <w:pStyle w:val="ListParagraph"/>
        <w:numPr>
          <w:ilvl w:val="0"/>
          <w:numId w:val="32"/>
        </w:numPr>
        <w:rPr>
          <w:i/>
        </w:rPr>
      </w:pPr>
      <w:r w:rsidRPr="00996A82">
        <w:rPr>
          <w:i/>
        </w:rPr>
        <w:t>Readable Behavior Oriented Specification Code</w:t>
      </w:r>
    </w:p>
    <w:p w14:paraId="264EFA0F" w14:textId="1CCD89F1" w:rsidR="00071606" w:rsidRDefault="00071606" w:rsidP="00071606">
      <w:pPr>
        <w:pStyle w:val="ListParagraph"/>
        <w:ind w:firstLine="0"/>
      </w:pPr>
      <w:r>
        <w:t>BDD menyarankan bahwa kode harus menjadi bagian dari dokumentasi sistem, yang juga sejalan dengan prinsip Agile.</w:t>
      </w:r>
      <w:r w:rsidR="00B54C00">
        <w:t xml:space="preserve"> Kode harus </w:t>
      </w:r>
      <w:r w:rsidR="00B54C00" w:rsidRPr="0066118F">
        <w:rPr>
          <w:i/>
        </w:rPr>
        <w:t>readable</w:t>
      </w:r>
      <w:r w:rsidR="00B54C00" w:rsidRPr="0066118F">
        <w:t>,</w:t>
      </w:r>
      <w:r w:rsidR="00B54C00">
        <w:t xml:space="preserve"> dan spesifikasi harus menjadi bagian dari kode. Nama dari </w:t>
      </w:r>
      <w:r w:rsidR="00B54C00" w:rsidRPr="0061050C">
        <w:rPr>
          <w:i/>
        </w:rPr>
        <w:t>method</w:t>
      </w:r>
      <w:r w:rsidR="00B54C00">
        <w:t xml:space="preserve"> harus mengindikasikan </w:t>
      </w:r>
      <w:r w:rsidR="00A251F5">
        <w:t xml:space="preserve">apa yang </w:t>
      </w:r>
      <w:r w:rsidR="00A251F5" w:rsidRPr="0061050C">
        <w:rPr>
          <w:i/>
        </w:rPr>
        <w:t>method</w:t>
      </w:r>
      <w:r w:rsidR="00A251F5">
        <w:t xml:space="preserve"> harus lakukan.</w:t>
      </w:r>
      <w:r w:rsidR="005A6CEA">
        <w:t xml:space="preserve"> </w:t>
      </w:r>
      <w:r w:rsidR="00780AE4">
        <w:t xml:space="preserve">Nama dari kelas dan </w:t>
      </w:r>
      <w:r w:rsidR="00780AE4" w:rsidRPr="00780AE4">
        <w:rPr>
          <w:i/>
        </w:rPr>
        <w:t>method</w:t>
      </w:r>
      <w:r w:rsidR="00780AE4">
        <w:t xml:space="preserve"> dituliskan dalam kalimat.</w:t>
      </w:r>
      <w:r w:rsidR="00716E0E">
        <w:t xml:space="preserve"> Kode harus mendeskripsikan </w:t>
      </w:r>
      <w:r w:rsidR="00716E0E" w:rsidRPr="006514AD">
        <w:rPr>
          <w:i/>
        </w:rPr>
        <w:t>behavior</w:t>
      </w:r>
      <w:r w:rsidR="00716E0E">
        <w:t xml:space="preserve"> dari objek. Aplikasi </w:t>
      </w:r>
      <w:r w:rsidR="006514AD">
        <w:t xml:space="preserve">dari mapping rules membantu menghasilkan kode yang </w:t>
      </w:r>
      <w:r w:rsidR="006514AD" w:rsidRPr="006514AD">
        <w:rPr>
          <w:i/>
        </w:rPr>
        <w:t>readable</w:t>
      </w:r>
      <w:r w:rsidR="006514AD">
        <w:t>.</w:t>
      </w:r>
      <w:r w:rsidR="00EC671F">
        <w:t xml:space="preserve"> Hal ini memastikan bahwa nama kelas dan nama </w:t>
      </w:r>
      <w:r w:rsidR="00EC671F" w:rsidRPr="00EC671F">
        <w:rPr>
          <w:i/>
        </w:rPr>
        <w:t>method</w:t>
      </w:r>
      <w:r w:rsidR="00EC671F">
        <w:t xml:space="preserve"> sama dengan judul </w:t>
      </w:r>
      <w:r w:rsidR="00EC671F" w:rsidRPr="00EC671F">
        <w:rPr>
          <w:i/>
        </w:rPr>
        <w:t>user story</w:t>
      </w:r>
      <w:r w:rsidR="00EC671F">
        <w:t xml:space="preserve"> dan judul </w:t>
      </w:r>
      <w:r w:rsidR="00EC671F" w:rsidRPr="00EC671F">
        <w:rPr>
          <w:i/>
        </w:rPr>
        <w:t>scenario</w:t>
      </w:r>
      <w:r w:rsidR="00EC671F">
        <w:t>.</w:t>
      </w:r>
    </w:p>
    <w:p w14:paraId="1431A58A" w14:textId="37F62A6D" w:rsidR="00A757BF" w:rsidRDefault="00A757BF" w:rsidP="00071606">
      <w:pPr>
        <w:pStyle w:val="ListParagraph"/>
        <w:ind w:firstLine="0"/>
      </w:pPr>
      <w:r w:rsidRPr="00A757BF">
        <w:rPr>
          <w:rFonts w:ascii="Courier" w:hAnsi="Courier"/>
        </w:rPr>
        <w:t>StoryQ</w:t>
      </w:r>
      <w:r>
        <w:t xml:space="preserve">, </w:t>
      </w:r>
      <w:r w:rsidRPr="00A757BF">
        <w:rPr>
          <w:rFonts w:ascii="Courier" w:hAnsi="Courier"/>
        </w:rPr>
        <w:t>RSpec</w:t>
      </w:r>
      <w:r>
        <w:t xml:space="preserve">, dan </w:t>
      </w:r>
      <w:r w:rsidRPr="00A757BF">
        <w:rPr>
          <w:rFonts w:ascii="Courier" w:hAnsi="Courier"/>
        </w:rPr>
        <w:t>MSpec</w:t>
      </w:r>
      <w:r>
        <w:t xml:space="preserve"> menyediakan API yang mengizinkan developer untuk menspesifikasikan </w:t>
      </w:r>
      <w:r w:rsidRPr="00A757BF">
        <w:rPr>
          <w:i/>
        </w:rPr>
        <w:t>user stories</w:t>
      </w:r>
      <w:r>
        <w:t xml:space="preserve"> dan </w:t>
      </w:r>
      <w:r w:rsidRPr="00A757BF">
        <w:rPr>
          <w:i/>
        </w:rPr>
        <w:t>scenario</w:t>
      </w:r>
      <w:r>
        <w:t xml:space="preserve"> sebagai </w:t>
      </w:r>
      <w:r w:rsidRPr="00A757BF">
        <w:rPr>
          <w:i/>
        </w:rPr>
        <w:t>behavior-driven code</w:t>
      </w:r>
      <w:r>
        <w:t xml:space="preserve">. </w:t>
      </w:r>
      <w:r w:rsidRPr="00A757BF">
        <w:rPr>
          <w:rFonts w:ascii="Courier" w:hAnsi="Courier"/>
        </w:rPr>
        <w:t>JBehave</w:t>
      </w:r>
      <w:r>
        <w:t xml:space="preserve"> dan </w:t>
      </w:r>
      <w:r w:rsidRPr="00A757BF">
        <w:rPr>
          <w:rFonts w:ascii="Courier" w:hAnsi="Courier"/>
        </w:rPr>
        <w:t>NBehave</w:t>
      </w:r>
      <w:r>
        <w:t xml:space="preserve"> juga membantu menulis </w:t>
      </w:r>
      <w:r w:rsidRPr="00A757BF">
        <w:rPr>
          <w:i/>
        </w:rPr>
        <w:t>scenario</w:t>
      </w:r>
      <w:r>
        <w:t xml:space="preserve"> sebagai kode dan membuat kode </w:t>
      </w:r>
      <w:r w:rsidRPr="00A757BF">
        <w:rPr>
          <w:i/>
        </w:rPr>
        <w:t>readable</w:t>
      </w:r>
      <w:r>
        <w:t xml:space="preserve"> dengan memanfaatkan anotasi. Sedangkan </w:t>
      </w:r>
      <w:r w:rsidRPr="00544588">
        <w:rPr>
          <w:rFonts w:ascii="Courier" w:hAnsi="Courier"/>
        </w:rPr>
        <w:t>Cucumber</w:t>
      </w:r>
      <w:r>
        <w:t xml:space="preserve"> tidak berfokus pada level implementasi dan tidak mendukung karakteristik ini.</w:t>
      </w:r>
    </w:p>
    <w:p w14:paraId="5E680920" w14:textId="244FD9BE" w:rsidR="00071606" w:rsidRDefault="00A83AA1" w:rsidP="002F5EA3">
      <w:pPr>
        <w:pStyle w:val="ListParagraph"/>
        <w:numPr>
          <w:ilvl w:val="0"/>
          <w:numId w:val="32"/>
        </w:numPr>
      </w:pPr>
      <w:r w:rsidRPr="0007577A">
        <w:rPr>
          <w:i/>
        </w:rPr>
        <w:t>Behavior-driven</w:t>
      </w:r>
      <w:r w:rsidR="005E2F0F">
        <w:t xml:space="preserve"> pada f</w:t>
      </w:r>
      <w:r>
        <w:t>ase yang berbeda-beda</w:t>
      </w:r>
    </w:p>
    <w:p w14:paraId="266101BA" w14:textId="78F71223" w:rsidR="005E2F0F" w:rsidRDefault="000328A5" w:rsidP="008D43B2">
      <w:pPr>
        <w:pStyle w:val="ListParagraph"/>
        <w:ind w:firstLine="0"/>
      </w:pPr>
      <w:r w:rsidRPr="008D43B2">
        <w:rPr>
          <w:i/>
        </w:rPr>
        <w:t>Behavior-driven</w:t>
      </w:r>
      <w:r>
        <w:t xml:space="preserve"> terjadi pada </w:t>
      </w:r>
      <w:r w:rsidR="008D43B2">
        <w:t>fase yang berbeda-beda pada pengembangan perangkat lunak menggunakan pendekatan BDD.</w:t>
      </w:r>
      <w:r w:rsidR="00057409">
        <w:t xml:space="preserve"> </w:t>
      </w:r>
      <w:r w:rsidR="00057409" w:rsidRPr="00C710EB">
        <w:rPr>
          <w:i/>
        </w:rPr>
        <w:t>Automated acceptance testing</w:t>
      </w:r>
      <w:r w:rsidR="00057409">
        <w:t xml:space="preserve"> </w:t>
      </w:r>
      <w:r w:rsidR="00C710EB">
        <w:t>bagian penting pada implementasi dengan pendekatan BDD.</w:t>
      </w:r>
      <w:r w:rsidR="00C635C6">
        <w:t xml:space="preserve"> Kelas-kelas pengujian diturunkan dari </w:t>
      </w:r>
      <w:r w:rsidR="00C635C6" w:rsidRPr="004C6F5B">
        <w:rPr>
          <w:i/>
        </w:rPr>
        <w:t>scenario</w:t>
      </w:r>
      <w:r w:rsidR="00C635C6">
        <w:t xml:space="preserve"> dan nama mereka mengikuti aturan dari </w:t>
      </w:r>
      <w:r w:rsidR="00C635C6" w:rsidRPr="00C635C6">
        <w:rPr>
          <w:i/>
        </w:rPr>
        <w:t>mapping rules</w:t>
      </w:r>
      <w:r w:rsidR="00C635C6">
        <w:t>.</w:t>
      </w:r>
      <w:r w:rsidR="009B3B2D">
        <w:t xml:space="preserve"> Dengan cara ini, nama kelas akan menspesifikasikan apa yang kelas harus lakukan atau apa </w:t>
      </w:r>
      <w:r w:rsidR="009B3B2D" w:rsidRPr="009B3B2D">
        <w:rPr>
          <w:i/>
        </w:rPr>
        <w:t>behavior</w:t>
      </w:r>
      <w:r w:rsidR="009B3B2D">
        <w:t xml:space="preserve"> dari kelas. </w:t>
      </w:r>
    </w:p>
    <w:p w14:paraId="1F64B3C3" w14:textId="780535B5" w:rsidR="00405EB5" w:rsidRDefault="00405EB5" w:rsidP="006D1CCA">
      <w:pPr>
        <w:spacing w:line="360" w:lineRule="auto"/>
        <w:jc w:val="both"/>
      </w:pPr>
    </w:p>
    <w:p w14:paraId="7AEA63A6" w14:textId="2EC48A14" w:rsidR="00A757BF" w:rsidRDefault="00DE120E" w:rsidP="006D1CCA">
      <w:pPr>
        <w:spacing w:line="360" w:lineRule="auto"/>
        <w:jc w:val="both"/>
      </w:pPr>
      <w:r>
        <w:fldChar w:fldCharType="begin"/>
      </w:r>
      <w:r>
        <w:instrText xml:space="preserve"> REF _Ref507774585 \h </w:instrText>
      </w:r>
      <w:r>
        <w:fldChar w:fldCharType="separate"/>
      </w:r>
      <w:r w:rsidR="009010BC">
        <w:t xml:space="preserve">Tabel </w:t>
      </w:r>
      <w:r w:rsidR="009010BC">
        <w:rPr>
          <w:noProof/>
        </w:rPr>
        <w:t>II</w:t>
      </w:r>
      <w:r w:rsidR="009010BC">
        <w:noBreakHyphen/>
      </w:r>
      <w:r w:rsidR="009010BC">
        <w:rPr>
          <w:noProof/>
        </w:rPr>
        <w:t>1</w:t>
      </w:r>
      <w:r>
        <w:fldChar w:fldCharType="end"/>
      </w:r>
      <w:r>
        <w:t xml:space="preserve"> </w:t>
      </w:r>
      <w:r w:rsidR="009B3B2D">
        <w:t>berikut merangkum dukungan dari kakas BDD pada 6 karakteristik BDD</w:t>
      </w:r>
      <w:r w:rsidR="00DB1501">
        <w:t>.</w:t>
      </w:r>
    </w:p>
    <w:p w14:paraId="2F7966F3" w14:textId="77777777" w:rsidR="00EE0554" w:rsidRPr="001636CE" w:rsidRDefault="00EE0554" w:rsidP="00EE0554">
      <w:pPr>
        <w:sectPr w:rsidR="00EE0554" w:rsidRPr="001636CE" w:rsidSect="00E77FBB">
          <w:pgSz w:w="11907" w:h="16839" w:code="9"/>
          <w:pgMar w:top="1699" w:right="1699" w:bottom="1699" w:left="2275" w:header="720" w:footer="720" w:gutter="0"/>
          <w:pgNumType w:start="1"/>
          <w:cols w:space="720"/>
          <w:docGrid w:linePitch="360"/>
        </w:sectPr>
      </w:pPr>
    </w:p>
    <w:p w14:paraId="4568B703" w14:textId="61873081" w:rsidR="003B2709" w:rsidRPr="001636CE" w:rsidRDefault="003B2709" w:rsidP="00EE0554">
      <w:pPr>
        <w:pStyle w:val="JudulGambar"/>
        <w:ind w:left="1530" w:hanging="1530"/>
      </w:pPr>
    </w:p>
    <w:p w14:paraId="54BAC7F1" w14:textId="4560D670" w:rsidR="00E00142" w:rsidRDefault="00E00142" w:rsidP="00E00142">
      <w:pPr>
        <w:pStyle w:val="judulTabel"/>
      </w:pPr>
      <w:bookmarkStart w:id="46" w:name="_Ref507774585"/>
      <w:bookmarkStart w:id="47" w:name="_Toc508897141"/>
      <w:r>
        <w:t xml:space="preserve">Tabel </w:t>
      </w:r>
      <w:fldSimple w:instr=" STYLEREF 1 \s ">
        <w:r w:rsidR="009010BC">
          <w:rPr>
            <w:noProof/>
          </w:rPr>
          <w:t>II</w:t>
        </w:r>
      </w:fldSimple>
      <w:r w:rsidR="002A0C72">
        <w:noBreakHyphen/>
      </w:r>
      <w:fldSimple w:instr=" SEQ Tabel \* ARABIC \s 1 ">
        <w:r w:rsidR="009010BC">
          <w:rPr>
            <w:noProof/>
          </w:rPr>
          <w:t>1</w:t>
        </w:r>
      </w:fldSimple>
      <w:bookmarkEnd w:id="46"/>
      <w:r>
        <w:t xml:space="preserve"> </w:t>
      </w:r>
      <w:r w:rsidR="007357CD">
        <w:t xml:space="preserve">Dukungan Karakteristik BDD pada Kakas </w:t>
      </w:r>
      <w:r w:rsidR="00C70277">
        <w:fldChar w:fldCharType="begin"/>
      </w:r>
      <w:r w:rsidR="007353E1">
        <w:instrText xml:space="preserve"> ADDIN ZOTERO_ITEM CSL_CITATION {"citationID":"8dNrgJP5","properties":{"formattedCitation":"(Solis dan Wang, 2011)","plainCitation":"(Solis dan Wang, 2011)","noteIndex":0},"citationItems":[{"id":33,"uris":["http://zotero.org/users/3473210/items/2VEGHWZF"],"uri":["http://zotero.org/users/3473210/items/2VEGHWZF"],"itemData":{"id":33,"type":"paper-conference","title":"A Study of the Characteristics of Behaviour Driven Development","publisher":"IEEE","page":"383-387","source":"CrossRef","URL":"http://ieeexplore.ieee.org/document/6068372/","DOI":"10.1109/SEAA.2011.76","ISBN":"978-1-4577-1027-8","author":[{"family":"Solis","given":"Carlos"},{"family":"Wang","given":"Xiaofeng"}],"issued":{"date-parts":[["2011",8]]},"accessed":{"date-parts":[["2018",2,15]]}}}],"schema":"https://github.com/citation-style-language/schema/raw/master/csl-citation.json"} </w:instrText>
      </w:r>
      <w:r w:rsidR="00C70277">
        <w:fldChar w:fldCharType="separate"/>
      </w:r>
      <w:r w:rsidR="007353E1">
        <w:rPr>
          <w:noProof/>
        </w:rPr>
        <w:t>(Solis dan Wang, 2011)</w:t>
      </w:r>
      <w:bookmarkEnd w:id="47"/>
      <w:r w:rsidR="00C70277">
        <w:fldChar w:fldCharType="end"/>
      </w:r>
    </w:p>
    <w:tbl>
      <w:tblPr>
        <w:tblStyle w:val="TableGrid"/>
        <w:tblW w:w="0" w:type="auto"/>
        <w:tblLook w:val="04A0" w:firstRow="1" w:lastRow="0" w:firstColumn="1" w:lastColumn="0" w:noHBand="0" w:noVBand="1"/>
      </w:tblPr>
      <w:tblGrid>
        <w:gridCol w:w="2830"/>
        <w:gridCol w:w="2835"/>
        <w:gridCol w:w="1134"/>
        <w:gridCol w:w="1266"/>
        <w:gridCol w:w="870"/>
        <w:gridCol w:w="986"/>
        <w:gridCol w:w="997"/>
        <w:gridCol w:w="1310"/>
        <w:gridCol w:w="1203"/>
      </w:tblGrid>
      <w:tr w:rsidR="0004352D" w14:paraId="33696A7C" w14:textId="77777777" w:rsidTr="0004352D">
        <w:tc>
          <w:tcPr>
            <w:tcW w:w="5665" w:type="dxa"/>
            <w:gridSpan w:val="2"/>
          </w:tcPr>
          <w:p w14:paraId="6D0FBD42" w14:textId="53B77C32" w:rsidR="00576904" w:rsidRPr="001735F9" w:rsidRDefault="00576904" w:rsidP="00EE0554">
            <w:pPr>
              <w:pStyle w:val="Paragraf"/>
              <w:rPr>
                <w:b/>
              </w:rPr>
            </w:pPr>
            <w:r w:rsidRPr="001735F9">
              <w:rPr>
                <w:b/>
              </w:rPr>
              <w:t>Karakteristik BDD</w:t>
            </w:r>
          </w:p>
        </w:tc>
        <w:tc>
          <w:tcPr>
            <w:tcW w:w="1134" w:type="dxa"/>
          </w:tcPr>
          <w:p w14:paraId="0FDC7F65" w14:textId="7135080A" w:rsidR="00576904" w:rsidRPr="001735F9" w:rsidRDefault="00C45A56" w:rsidP="00EE0554">
            <w:pPr>
              <w:pStyle w:val="Paragraf"/>
              <w:rPr>
                <w:b/>
              </w:rPr>
            </w:pPr>
            <w:r w:rsidRPr="001735F9">
              <w:rPr>
                <w:b/>
              </w:rPr>
              <w:t>JBehave</w:t>
            </w:r>
          </w:p>
        </w:tc>
        <w:tc>
          <w:tcPr>
            <w:tcW w:w="1266" w:type="dxa"/>
          </w:tcPr>
          <w:p w14:paraId="19100742" w14:textId="01C350E3" w:rsidR="00576904" w:rsidRPr="001735F9" w:rsidRDefault="00EA59FC" w:rsidP="00EE0554">
            <w:pPr>
              <w:pStyle w:val="Paragraf"/>
              <w:rPr>
                <w:b/>
              </w:rPr>
            </w:pPr>
            <w:r w:rsidRPr="001735F9">
              <w:rPr>
                <w:b/>
              </w:rPr>
              <w:t>NB</w:t>
            </w:r>
            <w:r w:rsidR="00C45A56" w:rsidRPr="001735F9">
              <w:rPr>
                <w:b/>
              </w:rPr>
              <w:t>ehave</w:t>
            </w:r>
          </w:p>
        </w:tc>
        <w:tc>
          <w:tcPr>
            <w:tcW w:w="870" w:type="dxa"/>
          </w:tcPr>
          <w:p w14:paraId="16F31FFC" w14:textId="4D097893" w:rsidR="00576904" w:rsidRPr="001735F9" w:rsidRDefault="00EA59FC" w:rsidP="00EE0554">
            <w:pPr>
              <w:pStyle w:val="Paragraf"/>
              <w:rPr>
                <w:b/>
              </w:rPr>
            </w:pPr>
            <w:r w:rsidRPr="001735F9">
              <w:rPr>
                <w:b/>
              </w:rPr>
              <w:t>RSpec</w:t>
            </w:r>
          </w:p>
        </w:tc>
        <w:tc>
          <w:tcPr>
            <w:tcW w:w="986" w:type="dxa"/>
          </w:tcPr>
          <w:p w14:paraId="081EB215" w14:textId="1E1CFA4A" w:rsidR="00576904" w:rsidRPr="001735F9" w:rsidRDefault="00EA59FC" w:rsidP="00EE0554">
            <w:pPr>
              <w:pStyle w:val="Paragraf"/>
              <w:rPr>
                <w:b/>
              </w:rPr>
            </w:pPr>
            <w:r w:rsidRPr="001735F9">
              <w:rPr>
                <w:b/>
              </w:rPr>
              <w:t>MSpec</w:t>
            </w:r>
          </w:p>
        </w:tc>
        <w:tc>
          <w:tcPr>
            <w:tcW w:w="997" w:type="dxa"/>
          </w:tcPr>
          <w:p w14:paraId="1CA29790" w14:textId="68FFE8B4" w:rsidR="00576904" w:rsidRPr="001735F9" w:rsidRDefault="00EA59FC" w:rsidP="00EE0554">
            <w:pPr>
              <w:pStyle w:val="Paragraf"/>
              <w:rPr>
                <w:b/>
              </w:rPr>
            </w:pPr>
            <w:r w:rsidRPr="001735F9">
              <w:rPr>
                <w:b/>
              </w:rPr>
              <w:t>StoryQ</w:t>
            </w:r>
          </w:p>
        </w:tc>
        <w:tc>
          <w:tcPr>
            <w:tcW w:w="1310" w:type="dxa"/>
          </w:tcPr>
          <w:p w14:paraId="249D312D" w14:textId="3A9755AE" w:rsidR="00576904" w:rsidRPr="001735F9" w:rsidRDefault="00EA59FC" w:rsidP="00EE0554">
            <w:pPr>
              <w:pStyle w:val="Paragraf"/>
              <w:rPr>
                <w:b/>
              </w:rPr>
            </w:pPr>
            <w:r w:rsidRPr="001735F9">
              <w:rPr>
                <w:b/>
              </w:rPr>
              <w:t>Cucumber</w:t>
            </w:r>
          </w:p>
        </w:tc>
        <w:tc>
          <w:tcPr>
            <w:tcW w:w="1203" w:type="dxa"/>
          </w:tcPr>
          <w:p w14:paraId="3D745839" w14:textId="0022C6FB" w:rsidR="00576904" w:rsidRPr="001735F9" w:rsidRDefault="00EA59FC" w:rsidP="00EE0554">
            <w:pPr>
              <w:pStyle w:val="Paragraf"/>
              <w:rPr>
                <w:b/>
              </w:rPr>
            </w:pPr>
            <w:r w:rsidRPr="001735F9">
              <w:rPr>
                <w:b/>
              </w:rPr>
              <w:t>SpecFlow</w:t>
            </w:r>
          </w:p>
        </w:tc>
      </w:tr>
      <w:tr w:rsidR="006C18E0" w14:paraId="43317C53" w14:textId="77777777" w:rsidTr="006C18E0">
        <w:tc>
          <w:tcPr>
            <w:tcW w:w="5665" w:type="dxa"/>
            <w:gridSpan w:val="2"/>
          </w:tcPr>
          <w:p w14:paraId="647E8275" w14:textId="4EE1A152" w:rsidR="006C18E0" w:rsidRPr="0004352D" w:rsidRDefault="006C18E0" w:rsidP="006C18E0">
            <w:pPr>
              <w:pStyle w:val="Paragraf"/>
              <w:jc w:val="left"/>
              <w:rPr>
                <w:i/>
              </w:rPr>
            </w:pPr>
            <w:r w:rsidRPr="0004352D">
              <w:rPr>
                <w:i/>
              </w:rPr>
              <w:t>Ubiquitous Language</w:t>
            </w:r>
          </w:p>
        </w:tc>
        <w:tc>
          <w:tcPr>
            <w:tcW w:w="1134" w:type="dxa"/>
            <w:vAlign w:val="center"/>
          </w:tcPr>
          <w:p w14:paraId="645FB01F" w14:textId="7D09B98F" w:rsidR="006C18E0" w:rsidRDefault="006C18E0" w:rsidP="006C18E0">
            <w:pPr>
              <w:pStyle w:val="Paragraf"/>
              <w:jc w:val="center"/>
            </w:pPr>
            <w:r>
              <w:t>x</w:t>
            </w:r>
          </w:p>
        </w:tc>
        <w:tc>
          <w:tcPr>
            <w:tcW w:w="1266" w:type="dxa"/>
            <w:vAlign w:val="center"/>
          </w:tcPr>
          <w:p w14:paraId="45F48B80" w14:textId="54FC1A60" w:rsidR="006C18E0" w:rsidRDefault="006C18E0" w:rsidP="006C18E0">
            <w:pPr>
              <w:pStyle w:val="Paragraf"/>
              <w:jc w:val="center"/>
            </w:pPr>
            <w:r>
              <w:t>x</w:t>
            </w:r>
          </w:p>
        </w:tc>
        <w:tc>
          <w:tcPr>
            <w:tcW w:w="870" w:type="dxa"/>
            <w:vAlign w:val="center"/>
          </w:tcPr>
          <w:p w14:paraId="5198791A" w14:textId="2FCDF248" w:rsidR="006C18E0" w:rsidRDefault="006C18E0" w:rsidP="006C18E0">
            <w:pPr>
              <w:pStyle w:val="Paragraf"/>
              <w:jc w:val="center"/>
            </w:pPr>
            <w:r>
              <w:t>x</w:t>
            </w:r>
          </w:p>
        </w:tc>
        <w:tc>
          <w:tcPr>
            <w:tcW w:w="986" w:type="dxa"/>
            <w:vAlign w:val="center"/>
          </w:tcPr>
          <w:p w14:paraId="616ABED9" w14:textId="1666CC2D" w:rsidR="006C18E0" w:rsidRDefault="006C18E0" w:rsidP="006C18E0">
            <w:pPr>
              <w:pStyle w:val="Paragraf"/>
              <w:jc w:val="center"/>
            </w:pPr>
            <w:r>
              <w:t>x</w:t>
            </w:r>
          </w:p>
        </w:tc>
        <w:tc>
          <w:tcPr>
            <w:tcW w:w="997" w:type="dxa"/>
            <w:vAlign w:val="center"/>
          </w:tcPr>
          <w:p w14:paraId="572873F5" w14:textId="0365E88D" w:rsidR="006C18E0" w:rsidRDefault="006C18E0" w:rsidP="006C18E0">
            <w:pPr>
              <w:pStyle w:val="Paragraf"/>
              <w:jc w:val="center"/>
            </w:pPr>
            <w:r>
              <w:t>x</w:t>
            </w:r>
          </w:p>
        </w:tc>
        <w:tc>
          <w:tcPr>
            <w:tcW w:w="1310" w:type="dxa"/>
            <w:vAlign w:val="center"/>
          </w:tcPr>
          <w:p w14:paraId="45F551C6" w14:textId="7D2EC56E" w:rsidR="006C18E0" w:rsidRDefault="006C18E0" w:rsidP="006C18E0">
            <w:pPr>
              <w:pStyle w:val="Paragraf"/>
              <w:jc w:val="center"/>
            </w:pPr>
            <w:r>
              <w:t>x</w:t>
            </w:r>
          </w:p>
        </w:tc>
        <w:tc>
          <w:tcPr>
            <w:tcW w:w="1203" w:type="dxa"/>
            <w:vAlign w:val="center"/>
          </w:tcPr>
          <w:p w14:paraId="6F4EF59D" w14:textId="22E1C46B" w:rsidR="006C18E0" w:rsidRDefault="006C18E0" w:rsidP="006C18E0">
            <w:pPr>
              <w:pStyle w:val="Paragraf"/>
              <w:jc w:val="center"/>
            </w:pPr>
            <w:r>
              <w:t>x</w:t>
            </w:r>
          </w:p>
        </w:tc>
      </w:tr>
      <w:tr w:rsidR="006C18E0" w14:paraId="1FE8B3F5" w14:textId="77777777" w:rsidTr="006C18E0">
        <w:tc>
          <w:tcPr>
            <w:tcW w:w="5665" w:type="dxa"/>
            <w:gridSpan w:val="2"/>
          </w:tcPr>
          <w:p w14:paraId="0214C928" w14:textId="0E9C2101" w:rsidR="006C18E0" w:rsidRDefault="006C18E0" w:rsidP="006C18E0">
            <w:pPr>
              <w:pStyle w:val="Paragraf"/>
              <w:jc w:val="left"/>
            </w:pPr>
            <w:r>
              <w:t xml:space="preserve">Proses </w:t>
            </w:r>
            <w:r w:rsidRPr="0004352D">
              <w:rPr>
                <w:i/>
              </w:rPr>
              <w:t>Iterative Decomposition</w:t>
            </w:r>
          </w:p>
        </w:tc>
        <w:tc>
          <w:tcPr>
            <w:tcW w:w="1134" w:type="dxa"/>
            <w:vAlign w:val="center"/>
          </w:tcPr>
          <w:p w14:paraId="7275BC8D" w14:textId="16DA38A4" w:rsidR="006C18E0" w:rsidRDefault="006C18E0" w:rsidP="006C18E0">
            <w:pPr>
              <w:pStyle w:val="Paragraf"/>
              <w:jc w:val="center"/>
            </w:pPr>
            <w:r>
              <w:t>x</w:t>
            </w:r>
          </w:p>
        </w:tc>
        <w:tc>
          <w:tcPr>
            <w:tcW w:w="1266" w:type="dxa"/>
            <w:vAlign w:val="center"/>
          </w:tcPr>
          <w:p w14:paraId="29CF4FD5" w14:textId="181AD57A" w:rsidR="006C18E0" w:rsidRDefault="006C18E0" w:rsidP="006C18E0">
            <w:pPr>
              <w:pStyle w:val="Paragraf"/>
              <w:jc w:val="center"/>
            </w:pPr>
            <w:r>
              <w:t>x</w:t>
            </w:r>
          </w:p>
        </w:tc>
        <w:tc>
          <w:tcPr>
            <w:tcW w:w="870" w:type="dxa"/>
            <w:vAlign w:val="center"/>
          </w:tcPr>
          <w:p w14:paraId="11366A6F" w14:textId="36234E3B" w:rsidR="006C18E0" w:rsidRDefault="006C18E0" w:rsidP="006C18E0">
            <w:pPr>
              <w:pStyle w:val="Paragraf"/>
              <w:jc w:val="center"/>
            </w:pPr>
            <w:r>
              <w:t>x</w:t>
            </w:r>
          </w:p>
        </w:tc>
        <w:tc>
          <w:tcPr>
            <w:tcW w:w="986" w:type="dxa"/>
            <w:vAlign w:val="center"/>
          </w:tcPr>
          <w:p w14:paraId="6F9DE5CF" w14:textId="6CD22E04" w:rsidR="006C18E0" w:rsidRDefault="006C18E0" w:rsidP="006C18E0">
            <w:pPr>
              <w:pStyle w:val="Paragraf"/>
              <w:jc w:val="center"/>
            </w:pPr>
            <w:r>
              <w:t>x</w:t>
            </w:r>
          </w:p>
        </w:tc>
        <w:tc>
          <w:tcPr>
            <w:tcW w:w="997" w:type="dxa"/>
            <w:vAlign w:val="center"/>
          </w:tcPr>
          <w:p w14:paraId="17862CF7" w14:textId="6016D0D1" w:rsidR="006C18E0" w:rsidRDefault="006C18E0" w:rsidP="006C18E0">
            <w:pPr>
              <w:pStyle w:val="Paragraf"/>
              <w:jc w:val="center"/>
            </w:pPr>
            <w:r>
              <w:t>x</w:t>
            </w:r>
          </w:p>
        </w:tc>
        <w:tc>
          <w:tcPr>
            <w:tcW w:w="1310" w:type="dxa"/>
            <w:vAlign w:val="center"/>
          </w:tcPr>
          <w:p w14:paraId="1177AF77" w14:textId="01C9431D" w:rsidR="006C18E0" w:rsidRDefault="006C18E0" w:rsidP="006C18E0">
            <w:pPr>
              <w:pStyle w:val="Paragraf"/>
              <w:jc w:val="center"/>
            </w:pPr>
            <w:r>
              <w:t>x</w:t>
            </w:r>
          </w:p>
        </w:tc>
        <w:tc>
          <w:tcPr>
            <w:tcW w:w="1203" w:type="dxa"/>
            <w:vAlign w:val="center"/>
          </w:tcPr>
          <w:p w14:paraId="37931065" w14:textId="70A3315C" w:rsidR="006C18E0" w:rsidRDefault="006C18E0" w:rsidP="006C18E0">
            <w:pPr>
              <w:pStyle w:val="Paragraf"/>
              <w:jc w:val="center"/>
            </w:pPr>
            <w:r>
              <w:t>x</w:t>
            </w:r>
          </w:p>
        </w:tc>
      </w:tr>
      <w:tr w:rsidR="006C18E0" w14:paraId="697BEB57" w14:textId="77777777" w:rsidTr="00BA6E0E">
        <w:tc>
          <w:tcPr>
            <w:tcW w:w="2830" w:type="dxa"/>
            <w:vMerge w:val="restart"/>
            <w:vAlign w:val="center"/>
          </w:tcPr>
          <w:p w14:paraId="3D4C797F" w14:textId="716F1854" w:rsidR="006C18E0" w:rsidRDefault="006C18E0" w:rsidP="00BA6E0E">
            <w:pPr>
              <w:pStyle w:val="Paragraf"/>
              <w:jc w:val="left"/>
            </w:pPr>
            <w:r w:rsidRPr="0004352D">
              <w:rPr>
                <w:i/>
              </w:rPr>
              <w:t>Plain Text</w:t>
            </w:r>
            <w:r>
              <w:t xml:space="preserve"> berbasis</w:t>
            </w:r>
          </w:p>
        </w:tc>
        <w:tc>
          <w:tcPr>
            <w:tcW w:w="2835" w:type="dxa"/>
          </w:tcPr>
          <w:p w14:paraId="39DDDF85" w14:textId="52846810" w:rsidR="006C18E0" w:rsidRPr="0004352D" w:rsidRDefault="006C18E0" w:rsidP="006C18E0">
            <w:pPr>
              <w:pStyle w:val="Paragraf"/>
              <w:jc w:val="left"/>
              <w:rPr>
                <w:i/>
              </w:rPr>
            </w:pPr>
            <w:r w:rsidRPr="0004352D">
              <w:rPr>
                <w:i/>
              </w:rPr>
              <w:t>User Story Template</w:t>
            </w:r>
          </w:p>
        </w:tc>
        <w:tc>
          <w:tcPr>
            <w:tcW w:w="1134" w:type="dxa"/>
            <w:vAlign w:val="center"/>
          </w:tcPr>
          <w:p w14:paraId="0FD4B7C1" w14:textId="63C20182" w:rsidR="006C18E0" w:rsidRDefault="006C18E0" w:rsidP="006C18E0">
            <w:pPr>
              <w:pStyle w:val="Paragraf"/>
              <w:jc w:val="center"/>
            </w:pPr>
            <w:r>
              <w:sym w:font="Symbol" w:char="F0D6"/>
            </w:r>
          </w:p>
        </w:tc>
        <w:tc>
          <w:tcPr>
            <w:tcW w:w="1266" w:type="dxa"/>
          </w:tcPr>
          <w:p w14:paraId="6E9A10B2" w14:textId="7C346676" w:rsidR="006C18E0" w:rsidRDefault="006C18E0" w:rsidP="006C18E0">
            <w:pPr>
              <w:pStyle w:val="Paragraf"/>
              <w:jc w:val="center"/>
            </w:pPr>
            <w:r w:rsidRPr="0034564C">
              <w:sym w:font="Symbol" w:char="F0D6"/>
            </w:r>
          </w:p>
        </w:tc>
        <w:tc>
          <w:tcPr>
            <w:tcW w:w="870" w:type="dxa"/>
            <w:vAlign w:val="center"/>
          </w:tcPr>
          <w:p w14:paraId="277F759A" w14:textId="5E98314B" w:rsidR="006C18E0" w:rsidRDefault="006C18E0" w:rsidP="006C18E0">
            <w:pPr>
              <w:pStyle w:val="Paragraf"/>
              <w:jc w:val="center"/>
            </w:pPr>
            <w:r>
              <w:t>x</w:t>
            </w:r>
          </w:p>
        </w:tc>
        <w:tc>
          <w:tcPr>
            <w:tcW w:w="986" w:type="dxa"/>
            <w:vAlign w:val="center"/>
          </w:tcPr>
          <w:p w14:paraId="5FCF4F03" w14:textId="08C172B5" w:rsidR="006C18E0" w:rsidRDefault="006C18E0" w:rsidP="006C18E0">
            <w:pPr>
              <w:pStyle w:val="Paragraf"/>
              <w:jc w:val="center"/>
            </w:pPr>
            <w:r>
              <w:t>x</w:t>
            </w:r>
          </w:p>
        </w:tc>
        <w:tc>
          <w:tcPr>
            <w:tcW w:w="997" w:type="dxa"/>
            <w:vAlign w:val="center"/>
          </w:tcPr>
          <w:p w14:paraId="2F171D87" w14:textId="208CF660" w:rsidR="006C18E0" w:rsidRDefault="006C18E0" w:rsidP="006C18E0">
            <w:pPr>
              <w:pStyle w:val="Paragraf"/>
              <w:jc w:val="center"/>
            </w:pPr>
            <w:r>
              <w:t>x</w:t>
            </w:r>
          </w:p>
        </w:tc>
        <w:tc>
          <w:tcPr>
            <w:tcW w:w="1310" w:type="dxa"/>
          </w:tcPr>
          <w:p w14:paraId="24D48C0D" w14:textId="53A4C336" w:rsidR="006C18E0" w:rsidRDefault="006C18E0" w:rsidP="006C18E0">
            <w:pPr>
              <w:pStyle w:val="Paragraf"/>
              <w:jc w:val="center"/>
            </w:pPr>
            <w:r w:rsidRPr="00545BF1">
              <w:sym w:font="Symbol" w:char="F0D6"/>
            </w:r>
          </w:p>
        </w:tc>
        <w:tc>
          <w:tcPr>
            <w:tcW w:w="1203" w:type="dxa"/>
          </w:tcPr>
          <w:p w14:paraId="090D978E" w14:textId="6F1D4EFF" w:rsidR="006C18E0" w:rsidRDefault="006C18E0" w:rsidP="006C18E0">
            <w:pPr>
              <w:pStyle w:val="Paragraf"/>
              <w:jc w:val="center"/>
            </w:pPr>
            <w:r w:rsidRPr="00545BF1">
              <w:sym w:font="Symbol" w:char="F0D6"/>
            </w:r>
          </w:p>
        </w:tc>
      </w:tr>
      <w:tr w:rsidR="006C18E0" w14:paraId="7B7C480C" w14:textId="77777777" w:rsidTr="00BA6E0E">
        <w:tc>
          <w:tcPr>
            <w:tcW w:w="2830" w:type="dxa"/>
            <w:vMerge/>
          </w:tcPr>
          <w:p w14:paraId="520050C1" w14:textId="77777777" w:rsidR="006C18E0" w:rsidRDefault="006C18E0" w:rsidP="006C18E0">
            <w:pPr>
              <w:pStyle w:val="Paragraf"/>
              <w:jc w:val="left"/>
            </w:pPr>
          </w:p>
        </w:tc>
        <w:tc>
          <w:tcPr>
            <w:tcW w:w="2835" w:type="dxa"/>
          </w:tcPr>
          <w:p w14:paraId="7126E862" w14:textId="53BFD98A" w:rsidR="006C18E0" w:rsidRPr="0004352D" w:rsidRDefault="006C18E0" w:rsidP="006C18E0">
            <w:pPr>
              <w:pStyle w:val="Paragraf"/>
              <w:jc w:val="left"/>
              <w:rPr>
                <w:i/>
              </w:rPr>
            </w:pPr>
            <w:r w:rsidRPr="0004352D">
              <w:rPr>
                <w:i/>
              </w:rPr>
              <w:t>Scenario Template</w:t>
            </w:r>
          </w:p>
        </w:tc>
        <w:tc>
          <w:tcPr>
            <w:tcW w:w="1134" w:type="dxa"/>
            <w:vAlign w:val="center"/>
          </w:tcPr>
          <w:p w14:paraId="7CADE37F" w14:textId="12A9D049" w:rsidR="006C18E0" w:rsidRDefault="006C18E0" w:rsidP="006C18E0">
            <w:pPr>
              <w:pStyle w:val="Paragraf"/>
              <w:jc w:val="center"/>
            </w:pPr>
            <w:r>
              <w:sym w:font="Symbol" w:char="F0D6"/>
            </w:r>
          </w:p>
        </w:tc>
        <w:tc>
          <w:tcPr>
            <w:tcW w:w="1266" w:type="dxa"/>
          </w:tcPr>
          <w:p w14:paraId="35FD6E8E" w14:textId="78FA27C2" w:rsidR="006C18E0" w:rsidRDefault="006C18E0" w:rsidP="006C18E0">
            <w:pPr>
              <w:pStyle w:val="Paragraf"/>
              <w:jc w:val="center"/>
            </w:pPr>
            <w:r w:rsidRPr="0034564C">
              <w:sym w:font="Symbol" w:char="F0D6"/>
            </w:r>
          </w:p>
        </w:tc>
        <w:tc>
          <w:tcPr>
            <w:tcW w:w="870" w:type="dxa"/>
            <w:vAlign w:val="center"/>
          </w:tcPr>
          <w:p w14:paraId="56871B52" w14:textId="4F8FE452" w:rsidR="006C18E0" w:rsidRDefault="006C18E0" w:rsidP="006C18E0">
            <w:pPr>
              <w:pStyle w:val="Paragraf"/>
              <w:jc w:val="center"/>
            </w:pPr>
            <w:r>
              <w:t>x</w:t>
            </w:r>
          </w:p>
        </w:tc>
        <w:tc>
          <w:tcPr>
            <w:tcW w:w="986" w:type="dxa"/>
            <w:vAlign w:val="center"/>
          </w:tcPr>
          <w:p w14:paraId="182FFB8C" w14:textId="1751AE10" w:rsidR="006C18E0" w:rsidRDefault="006C18E0" w:rsidP="006C18E0">
            <w:pPr>
              <w:pStyle w:val="Paragraf"/>
              <w:jc w:val="center"/>
            </w:pPr>
            <w:r>
              <w:t>x</w:t>
            </w:r>
          </w:p>
        </w:tc>
        <w:tc>
          <w:tcPr>
            <w:tcW w:w="997" w:type="dxa"/>
            <w:vAlign w:val="center"/>
          </w:tcPr>
          <w:p w14:paraId="03D1ECC6" w14:textId="1D518B01" w:rsidR="006C18E0" w:rsidRDefault="006C18E0" w:rsidP="006C18E0">
            <w:pPr>
              <w:pStyle w:val="Paragraf"/>
              <w:jc w:val="center"/>
            </w:pPr>
            <w:r>
              <w:t>x</w:t>
            </w:r>
          </w:p>
        </w:tc>
        <w:tc>
          <w:tcPr>
            <w:tcW w:w="1310" w:type="dxa"/>
          </w:tcPr>
          <w:p w14:paraId="27752346" w14:textId="3BECC597" w:rsidR="006C18E0" w:rsidRDefault="006C18E0" w:rsidP="006C18E0">
            <w:pPr>
              <w:pStyle w:val="Paragraf"/>
              <w:jc w:val="center"/>
            </w:pPr>
            <w:r w:rsidRPr="00545BF1">
              <w:sym w:font="Symbol" w:char="F0D6"/>
            </w:r>
          </w:p>
        </w:tc>
        <w:tc>
          <w:tcPr>
            <w:tcW w:w="1203" w:type="dxa"/>
          </w:tcPr>
          <w:p w14:paraId="53D708DF" w14:textId="270E00C1" w:rsidR="006C18E0" w:rsidRDefault="006C18E0" w:rsidP="006C18E0">
            <w:pPr>
              <w:pStyle w:val="Paragraf"/>
              <w:jc w:val="center"/>
            </w:pPr>
            <w:r w:rsidRPr="00545BF1">
              <w:sym w:font="Symbol" w:char="F0D6"/>
            </w:r>
          </w:p>
        </w:tc>
      </w:tr>
      <w:tr w:rsidR="006C18E0" w14:paraId="06C0B948" w14:textId="77777777" w:rsidTr="002A753A">
        <w:tc>
          <w:tcPr>
            <w:tcW w:w="5665" w:type="dxa"/>
            <w:gridSpan w:val="2"/>
          </w:tcPr>
          <w:p w14:paraId="0DEEDC6D" w14:textId="2CD88AFF" w:rsidR="006C18E0" w:rsidRDefault="006C18E0" w:rsidP="006C18E0">
            <w:pPr>
              <w:pStyle w:val="Paragraf"/>
              <w:jc w:val="left"/>
            </w:pPr>
            <w:r w:rsidRPr="0004352D">
              <w:rPr>
                <w:i/>
              </w:rPr>
              <w:t>Automated Acceptance Testing</w:t>
            </w:r>
            <w:r>
              <w:t xml:space="preserve"> dengan </w:t>
            </w:r>
            <w:r w:rsidRPr="0004352D">
              <w:rPr>
                <w:i/>
              </w:rPr>
              <w:t>Mapping Rules</w:t>
            </w:r>
          </w:p>
        </w:tc>
        <w:tc>
          <w:tcPr>
            <w:tcW w:w="1134" w:type="dxa"/>
            <w:vAlign w:val="center"/>
          </w:tcPr>
          <w:p w14:paraId="1F8B0556" w14:textId="2B7DA832" w:rsidR="006C18E0" w:rsidRDefault="006C18E0" w:rsidP="006C18E0">
            <w:pPr>
              <w:pStyle w:val="Paragraf"/>
              <w:jc w:val="center"/>
            </w:pPr>
            <w:r>
              <w:sym w:font="Symbol" w:char="F0D6"/>
            </w:r>
          </w:p>
        </w:tc>
        <w:tc>
          <w:tcPr>
            <w:tcW w:w="1266" w:type="dxa"/>
          </w:tcPr>
          <w:p w14:paraId="33586F83" w14:textId="10968B20" w:rsidR="006C18E0" w:rsidRDefault="006C18E0" w:rsidP="006C18E0">
            <w:pPr>
              <w:pStyle w:val="Paragraf"/>
              <w:jc w:val="center"/>
            </w:pPr>
            <w:r w:rsidRPr="00AE63E4">
              <w:sym w:font="Symbol" w:char="F0D6"/>
            </w:r>
          </w:p>
        </w:tc>
        <w:tc>
          <w:tcPr>
            <w:tcW w:w="870" w:type="dxa"/>
          </w:tcPr>
          <w:p w14:paraId="62BAC210" w14:textId="28FF28C6" w:rsidR="006C18E0" w:rsidRDefault="006C18E0" w:rsidP="006C18E0">
            <w:pPr>
              <w:pStyle w:val="Paragraf"/>
              <w:jc w:val="center"/>
            </w:pPr>
            <w:r w:rsidRPr="0034564C">
              <w:sym w:font="Symbol" w:char="F0D6"/>
            </w:r>
          </w:p>
        </w:tc>
        <w:tc>
          <w:tcPr>
            <w:tcW w:w="986" w:type="dxa"/>
            <w:vAlign w:val="center"/>
          </w:tcPr>
          <w:p w14:paraId="31B3D8F9" w14:textId="79861089" w:rsidR="006C18E0" w:rsidRDefault="006C18E0" w:rsidP="006C18E0">
            <w:pPr>
              <w:pStyle w:val="Paragraf"/>
              <w:jc w:val="center"/>
            </w:pPr>
            <w:r>
              <w:t>x</w:t>
            </w:r>
          </w:p>
        </w:tc>
        <w:tc>
          <w:tcPr>
            <w:tcW w:w="997" w:type="dxa"/>
            <w:vAlign w:val="center"/>
          </w:tcPr>
          <w:p w14:paraId="5B979748" w14:textId="41B3DD47" w:rsidR="006C18E0" w:rsidRDefault="006C18E0" w:rsidP="006C18E0">
            <w:pPr>
              <w:pStyle w:val="Paragraf"/>
              <w:jc w:val="center"/>
            </w:pPr>
            <w:r>
              <w:t>x</w:t>
            </w:r>
          </w:p>
        </w:tc>
        <w:tc>
          <w:tcPr>
            <w:tcW w:w="1310" w:type="dxa"/>
            <w:vAlign w:val="center"/>
          </w:tcPr>
          <w:p w14:paraId="6193824A" w14:textId="29CE3384" w:rsidR="006C18E0" w:rsidRDefault="006C18E0" w:rsidP="006C18E0">
            <w:pPr>
              <w:pStyle w:val="Paragraf"/>
              <w:jc w:val="center"/>
            </w:pPr>
            <w:r>
              <w:sym w:font="Symbol" w:char="F0D6"/>
            </w:r>
          </w:p>
        </w:tc>
        <w:tc>
          <w:tcPr>
            <w:tcW w:w="1203" w:type="dxa"/>
          </w:tcPr>
          <w:p w14:paraId="72FA489E" w14:textId="10FCF7A6" w:rsidR="006C18E0" w:rsidRDefault="006C18E0" w:rsidP="006C18E0">
            <w:pPr>
              <w:pStyle w:val="Paragraf"/>
              <w:jc w:val="center"/>
            </w:pPr>
            <w:r w:rsidRPr="00545BF1">
              <w:sym w:font="Symbol" w:char="F0D6"/>
            </w:r>
          </w:p>
        </w:tc>
      </w:tr>
      <w:tr w:rsidR="006C18E0" w14:paraId="68C2FAF7" w14:textId="77777777" w:rsidTr="002A753A">
        <w:tc>
          <w:tcPr>
            <w:tcW w:w="5665" w:type="dxa"/>
            <w:gridSpan w:val="2"/>
          </w:tcPr>
          <w:p w14:paraId="0CDF79FE" w14:textId="255E900D" w:rsidR="006C18E0" w:rsidRPr="0004352D" w:rsidRDefault="006C18E0" w:rsidP="006C18E0">
            <w:pPr>
              <w:pStyle w:val="Paragraf"/>
              <w:jc w:val="left"/>
              <w:rPr>
                <w:i/>
              </w:rPr>
            </w:pPr>
            <w:r w:rsidRPr="0004352D">
              <w:rPr>
                <w:i/>
              </w:rPr>
              <w:t>Readable Behavior Oriented Specification Code</w:t>
            </w:r>
          </w:p>
        </w:tc>
        <w:tc>
          <w:tcPr>
            <w:tcW w:w="1134" w:type="dxa"/>
            <w:vAlign w:val="center"/>
          </w:tcPr>
          <w:p w14:paraId="7457B4DA" w14:textId="39A7B2BC" w:rsidR="006C18E0" w:rsidRDefault="006C18E0" w:rsidP="006C18E0">
            <w:pPr>
              <w:pStyle w:val="Paragraf"/>
              <w:jc w:val="center"/>
            </w:pPr>
            <w:r>
              <w:sym w:font="Symbol" w:char="F0D6"/>
            </w:r>
          </w:p>
        </w:tc>
        <w:tc>
          <w:tcPr>
            <w:tcW w:w="1266" w:type="dxa"/>
          </w:tcPr>
          <w:p w14:paraId="63C1F625" w14:textId="43ED4DC2" w:rsidR="006C18E0" w:rsidRDefault="006C18E0" w:rsidP="006C18E0">
            <w:pPr>
              <w:pStyle w:val="Paragraf"/>
              <w:jc w:val="center"/>
            </w:pPr>
            <w:r w:rsidRPr="00AE63E4">
              <w:sym w:font="Symbol" w:char="F0D6"/>
            </w:r>
          </w:p>
        </w:tc>
        <w:tc>
          <w:tcPr>
            <w:tcW w:w="870" w:type="dxa"/>
          </w:tcPr>
          <w:p w14:paraId="230CD976" w14:textId="30112912" w:rsidR="006C18E0" w:rsidRDefault="006C18E0" w:rsidP="006C18E0">
            <w:pPr>
              <w:pStyle w:val="Paragraf"/>
              <w:jc w:val="center"/>
            </w:pPr>
            <w:r w:rsidRPr="0034564C">
              <w:sym w:font="Symbol" w:char="F0D6"/>
            </w:r>
          </w:p>
        </w:tc>
        <w:tc>
          <w:tcPr>
            <w:tcW w:w="986" w:type="dxa"/>
            <w:vAlign w:val="center"/>
          </w:tcPr>
          <w:p w14:paraId="3EFF4C8C" w14:textId="6E8DBBEE" w:rsidR="006C18E0" w:rsidRDefault="006C18E0" w:rsidP="006C18E0">
            <w:pPr>
              <w:pStyle w:val="Paragraf"/>
              <w:jc w:val="center"/>
            </w:pPr>
            <w:r>
              <w:sym w:font="Symbol" w:char="F0D6"/>
            </w:r>
          </w:p>
        </w:tc>
        <w:tc>
          <w:tcPr>
            <w:tcW w:w="997" w:type="dxa"/>
            <w:vAlign w:val="center"/>
          </w:tcPr>
          <w:p w14:paraId="6328780A" w14:textId="29A9290B" w:rsidR="006C18E0" w:rsidRDefault="006C18E0" w:rsidP="006C18E0">
            <w:pPr>
              <w:pStyle w:val="Paragraf"/>
              <w:jc w:val="center"/>
            </w:pPr>
            <w:r>
              <w:sym w:font="Symbol" w:char="F0D6"/>
            </w:r>
          </w:p>
        </w:tc>
        <w:tc>
          <w:tcPr>
            <w:tcW w:w="1310" w:type="dxa"/>
            <w:vAlign w:val="center"/>
          </w:tcPr>
          <w:p w14:paraId="22920807" w14:textId="0E47F128" w:rsidR="006C18E0" w:rsidRDefault="006C18E0" w:rsidP="006C18E0">
            <w:pPr>
              <w:pStyle w:val="Paragraf"/>
              <w:jc w:val="center"/>
            </w:pPr>
            <w:r>
              <w:t>x</w:t>
            </w:r>
          </w:p>
        </w:tc>
        <w:tc>
          <w:tcPr>
            <w:tcW w:w="1203" w:type="dxa"/>
            <w:vAlign w:val="center"/>
          </w:tcPr>
          <w:p w14:paraId="574AB9B3" w14:textId="67F4B6E0" w:rsidR="006C18E0" w:rsidRDefault="006C18E0" w:rsidP="006C18E0">
            <w:pPr>
              <w:pStyle w:val="Paragraf"/>
              <w:jc w:val="center"/>
            </w:pPr>
            <w:r>
              <w:sym w:font="Symbol" w:char="F0D6"/>
            </w:r>
          </w:p>
        </w:tc>
      </w:tr>
      <w:tr w:rsidR="006C18E0" w14:paraId="52C40F54" w14:textId="77777777" w:rsidTr="00BA6E0E">
        <w:tc>
          <w:tcPr>
            <w:tcW w:w="2830" w:type="dxa"/>
            <w:vMerge w:val="restart"/>
            <w:vAlign w:val="center"/>
          </w:tcPr>
          <w:p w14:paraId="3F925B32" w14:textId="48D494E6" w:rsidR="006C18E0" w:rsidRDefault="006C18E0" w:rsidP="00BA6E0E">
            <w:pPr>
              <w:pStyle w:val="Paragraf"/>
              <w:jc w:val="left"/>
            </w:pPr>
            <w:r w:rsidRPr="0004352D">
              <w:rPr>
                <w:i/>
              </w:rPr>
              <w:t>Behavior driven</w:t>
            </w:r>
            <w:r>
              <w:t xml:space="preserve"> pada fase</w:t>
            </w:r>
          </w:p>
        </w:tc>
        <w:tc>
          <w:tcPr>
            <w:tcW w:w="2835" w:type="dxa"/>
          </w:tcPr>
          <w:p w14:paraId="6CC173E3" w14:textId="338728E1" w:rsidR="006C18E0" w:rsidRPr="0004352D" w:rsidRDefault="006C18E0" w:rsidP="006C18E0">
            <w:pPr>
              <w:pStyle w:val="Paragraf"/>
              <w:jc w:val="left"/>
              <w:rPr>
                <w:i/>
              </w:rPr>
            </w:pPr>
            <w:r w:rsidRPr="0004352D">
              <w:rPr>
                <w:i/>
              </w:rPr>
              <w:t>Planning</w:t>
            </w:r>
          </w:p>
        </w:tc>
        <w:tc>
          <w:tcPr>
            <w:tcW w:w="1134" w:type="dxa"/>
            <w:vAlign w:val="center"/>
          </w:tcPr>
          <w:p w14:paraId="5487CCCA" w14:textId="03DECF5B" w:rsidR="006C18E0" w:rsidRDefault="006C18E0" w:rsidP="006C18E0">
            <w:pPr>
              <w:pStyle w:val="Paragraf"/>
              <w:jc w:val="center"/>
            </w:pPr>
            <w:r>
              <w:t>x</w:t>
            </w:r>
          </w:p>
        </w:tc>
        <w:tc>
          <w:tcPr>
            <w:tcW w:w="1266" w:type="dxa"/>
            <w:vAlign w:val="center"/>
          </w:tcPr>
          <w:p w14:paraId="78C84F00" w14:textId="64FF93AE" w:rsidR="006C18E0" w:rsidRDefault="006C18E0" w:rsidP="006C18E0">
            <w:pPr>
              <w:pStyle w:val="Paragraf"/>
              <w:jc w:val="center"/>
            </w:pPr>
            <w:r>
              <w:t>x</w:t>
            </w:r>
          </w:p>
        </w:tc>
        <w:tc>
          <w:tcPr>
            <w:tcW w:w="870" w:type="dxa"/>
            <w:vAlign w:val="center"/>
          </w:tcPr>
          <w:p w14:paraId="378BA93D" w14:textId="6B2D2A63" w:rsidR="006C18E0" w:rsidRDefault="006C18E0" w:rsidP="006C18E0">
            <w:pPr>
              <w:pStyle w:val="Paragraf"/>
              <w:jc w:val="center"/>
            </w:pPr>
            <w:r>
              <w:t>x</w:t>
            </w:r>
          </w:p>
        </w:tc>
        <w:tc>
          <w:tcPr>
            <w:tcW w:w="986" w:type="dxa"/>
            <w:vAlign w:val="center"/>
          </w:tcPr>
          <w:p w14:paraId="03E854EB" w14:textId="6ACDB6F8" w:rsidR="006C18E0" w:rsidRDefault="006C18E0" w:rsidP="006C18E0">
            <w:pPr>
              <w:pStyle w:val="Paragraf"/>
              <w:jc w:val="center"/>
            </w:pPr>
            <w:r>
              <w:t>x</w:t>
            </w:r>
          </w:p>
        </w:tc>
        <w:tc>
          <w:tcPr>
            <w:tcW w:w="997" w:type="dxa"/>
            <w:vAlign w:val="center"/>
          </w:tcPr>
          <w:p w14:paraId="030E60FD" w14:textId="70A95D39" w:rsidR="006C18E0" w:rsidRDefault="006C18E0" w:rsidP="006C18E0">
            <w:pPr>
              <w:pStyle w:val="Paragraf"/>
              <w:jc w:val="center"/>
            </w:pPr>
            <w:r>
              <w:t>x</w:t>
            </w:r>
          </w:p>
        </w:tc>
        <w:tc>
          <w:tcPr>
            <w:tcW w:w="1310" w:type="dxa"/>
            <w:vAlign w:val="center"/>
          </w:tcPr>
          <w:p w14:paraId="59AB846E" w14:textId="036482F3" w:rsidR="006C18E0" w:rsidRDefault="006C18E0" w:rsidP="006C18E0">
            <w:pPr>
              <w:pStyle w:val="Paragraf"/>
              <w:jc w:val="center"/>
            </w:pPr>
            <w:r>
              <w:t>x</w:t>
            </w:r>
          </w:p>
        </w:tc>
        <w:tc>
          <w:tcPr>
            <w:tcW w:w="1203" w:type="dxa"/>
            <w:vAlign w:val="center"/>
          </w:tcPr>
          <w:p w14:paraId="2404447C" w14:textId="2463DF92" w:rsidR="006C18E0" w:rsidRDefault="006C18E0" w:rsidP="006C18E0">
            <w:pPr>
              <w:pStyle w:val="Paragraf"/>
              <w:jc w:val="center"/>
            </w:pPr>
            <w:r>
              <w:t>x</w:t>
            </w:r>
          </w:p>
        </w:tc>
      </w:tr>
      <w:tr w:rsidR="006C18E0" w14:paraId="619500D7" w14:textId="77777777" w:rsidTr="00BA6E0E">
        <w:tc>
          <w:tcPr>
            <w:tcW w:w="2830" w:type="dxa"/>
            <w:vMerge/>
          </w:tcPr>
          <w:p w14:paraId="0CACFEB6" w14:textId="77777777" w:rsidR="006C18E0" w:rsidRDefault="006C18E0" w:rsidP="006C18E0">
            <w:pPr>
              <w:pStyle w:val="Paragraf"/>
              <w:jc w:val="left"/>
            </w:pPr>
          </w:p>
        </w:tc>
        <w:tc>
          <w:tcPr>
            <w:tcW w:w="2835" w:type="dxa"/>
          </w:tcPr>
          <w:p w14:paraId="63B45698" w14:textId="5CBD97EB" w:rsidR="006C18E0" w:rsidRPr="0004352D" w:rsidRDefault="006C18E0" w:rsidP="006C18E0">
            <w:pPr>
              <w:pStyle w:val="Paragraf"/>
              <w:jc w:val="left"/>
              <w:rPr>
                <w:i/>
              </w:rPr>
            </w:pPr>
            <w:r w:rsidRPr="0004352D">
              <w:rPr>
                <w:i/>
              </w:rPr>
              <w:t>Analysis</w:t>
            </w:r>
          </w:p>
        </w:tc>
        <w:tc>
          <w:tcPr>
            <w:tcW w:w="1134" w:type="dxa"/>
            <w:vAlign w:val="center"/>
          </w:tcPr>
          <w:p w14:paraId="186AF431" w14:textId="0B29F39F" w:rsidR="006C18E0" w:rsidRDefault="006C18E0" w:rsidP="006C18E0">
            <w:pPr>
              <w:pStyle w:val="Paragraf"/>
              <w:jc w:val="center"/>
            </w:pPr>
            <w:r>
              <w:sym w:font="Symbol" w:char="F0D6"/>
            </w:r>
          </w:p>
        </w:tc>
        <w:tc>
          <w:tcPr>
            <w:tcW w:w="1266" w:type="dxa"/>
            <w:vAlign w:val="center"/>
          </w:tcPr>
          <w:p w14:paraId="5A26AFA6" w14:textId="797CFA70" w:rsidR="006C18E0" w:rsidRDefault="006C18E0" w:rsidP="006C18E0">
            <w:pPr>
              <w:pStyle w:val="Paragraf"/>
              <w:jc w:val="center"/>
            </w:pPr>
            <w:r>
              <w:sym w:font="Symbol" w:char="F0D6"/>
            </w:r>
          </w:p>
        </w:tc>
        <w:tc>
          <w:tcPr>
            <w:tcW w:w="870" w:type="dxa"/>
            <w:vAlign w:val="center"/>
          </w:tcPr>
          <w:p w14:paraId="192D67D2" w14:textId="7BDB869E" w:rsidR="006C18E0" w:rsidRDefault="006C18E0" w:rsidP="006C18E0">
            <w:pPr>
              <w:pStyle w:val="Paragraf"/>
              <w:jc w:val="center"/>
            </w:pPr>
            <w:r>
              <w:t>x</w:t>
            </w:r>
          </w:p>
        </w:tc>
        <w:tc>
          <w:tcPr>
            <w:tcW w:w="986" w:type="dxa"/>
            <w:vAlign w:val="center"/>
          </w:tcPr>
          <w:p w14:paraId="7DF4A812" w14:textId="2E603118" w:rsidR="006C18E0" w:rsidRDefault="006C18E0" w:rsidP="006C18E0">
            <w:pPr>
              <w:pStyle w:val="Paragraf"/>
              <w:jc w:val="center"/>
            </w:pPr>
            <w:r>
              <w:t>x</w:t>
            </w:r>
          </w:p>
        </w:tc>
        <w:tc>
          <w:tcPr>
            <w:tcW w:w="997" w:type="dxa"/>
            <w:vAlign w:val="center"/>
          </w:tcPr>
          <w:p w14:paraId="2DE0B101" w14:textId="5A5429CE" w:rsidR="006C18E0" w:rsidRDefault="006C18E0" w:rsidP="006C18E0">
            <w:pPr>
              <w:pStyle w:val="Paragraf"/>
              <w:jc w:val="center"/>
            </w:pPr>
            <w:r>
              <w:t>x</w:t>
            </w:r>
          </w:p>
        </w:tc>
        <w:tc>
          <w:tcPr>
            <w:tcW w:w="1310" w:type="dxa"/>
            <w:vAlign w:val="center"/>
          </w:tcPr>
          <w:p w14:paraId="1FF32D96" w14:textId="64028491" w:rsidR="006C18E0" w:rsidRDefault="006C18E0" w:rsidP="006C18E0">
            <w:pPr>
              <w:pStyle w:val="Paragraf"/>
              <w:jc w:val="center"/>
            </w:pPr>
            <w:r>
              <w:sym w:font="Symbol" w:char="F0D6"/>
            </w:r>
          </w:p>
        </w:tc>
        <w:tc>
          <w:tcPr>
            <w:tcW w:w="1203" w:type="dxa"/>
            <w:vAlign w:val="center"/>
          </w:tcPr>
          <w:p w14:paraId="4F288C23" w14:textId="75265430" w:rsidR="006C18E0" w:rsidRDefault="006C18E0" w:rsidP="006C18E0">
            <w:pPr>
              <w:pStyle w:val="Paragraf"/>
              <w:jc w:val="center"/>
            </w:pPr>
            <w:r>
              <w:sym w:font="Symbol" w:char="F0D6"/>
            </w:r>
          </w:p>
        </w:tc>
      </w:tr>
      <w:tr w:rsidR="006C18E0" w14:paraId="6279AAFE" w14:textId="77777777" w:rsidTr="00BA6E0E">
        <w:tc>
          <w:tcPr>
            <w:tcW w:w="2830" w:type="dxa"/>
            <w:vMerge/>
          </w:tcPr>
          <w:p w14:paraId="2C4E280D" w14:textId="77777777" w:rsidR="006C18E0" w:rsidRDefault="006C18E0" w:rsidP="006C18E0">
            <w:pPr>
              <w:pStyle w:val="Paragraf"/>
              <w:jc w:val="left"/>
            </w:pPr>
          </w:p>
        </w:tc>
        <w:tc>
          <w:tcPr>
            <w:tcW w:w="2835" w:type="dxa"/>
          </w:tcPr>
          <w:p w14:paraId="4D633C6F" w14:textId="50725647" w:rsidR="006C18E0" w:rsidRPr="0004352D" w:rsidRDefault="006C18E0" w:rsidP="006C18E0">
            <w:pPr>
              <w:pStyle w:val="Paragraf"/>
              <w:jc w:val="left"/>
              <w:rPr>
                <w:i/>
              </w:rPr>
            </w:pPr>
            <w:r w:rsidRPr="0004352D">
              <w:rPr>
                <w:i/>
              </w:rPr>
              <w:t>Implementation</w:t>
            </w:r>
          </w:p>
        </w:tc>
        <w:tc>
          <w:tcPr>
            <w:tcW w:w="1134" w:type="dxa"/>
            <w:vAlign w:val="center"/>
          </w:tcPr>
          <w:p w14:paraId="731253A0" w14:textId="6BB077DB" w:rsidR="006C18E0" w:rsidRDefault="006C18E0" w:rsidP="006C18E0">
            <w:pPr>
              <w:pStyle w:val="Paragraf"/>
              <w:jc w:val="center"/>
            </w:pPr>
            <w:r>
              <w:sym w:font="Symbol" w:char="F0D6"/>
            </w:r>
          </w:p>
        </w:tc>
        <w:tc>
          <w:tcPr>
            <w:tcW w:w="1266" w:type="dxa"/>
            <w:vAlign w:val="center"/>
          </w:tcPr>
          <w:p w14:paraId="211F1125" w14:textId="661DC7EF" w:rsidR="006C18E0" w:rsidRDefault="006C18E0" w:rsidP="006C18E0">
            <w:pPr>
              <w:pStyle w:val="Paragraf"/>
              <w:jc w:val="center"/>
            </w:pPr>
            <w:r>
              <w:sym w:font="Symbol" w:char="F0D6"/>
            </w:r>
          </w:p>
        </w:tc>
        <w:tc>
          <w:tcPr>
            <w:tcW w:w="870" w:type="dxa"/>
            <w:vAlign w:val="center"/>
          </w:tcPr>
          <w:p w14:paraId="3FE18132" w14:textId="5859410C" w:rsidR="006C18E0" w:rsidRDefault="006C18E0" w:rsidP="006C18E0">
            <w:pPr>
              <w:pStyle w:val="Paragraf"/>
              <w:jc w:val="center"/>
            </w:pPr>
            <w:r>
              <w:sym w:font="Symbol" w:char="F0D6"/>
            </w:r>
          </w:p>
        </w:tc>
        <w:tc>
          <w:tcPr>
            <w:tcW w:w="986" w:type="dxa"/>
            <w:vAlign w:val="center"/>
          </w:tcPr>
          <w:p w14:paraId="49264350" w14:textId="612F69C3" w:rsidR="006C18E0" w:rsidRDefault="006C18E0" w:rsidP="006C18E0">
            <w:pPr>
              <w:pStyle w:val="Paragraf"/>
              <w:jc w:val="center"/>
            </w:pPr>
            <w:r>
              <w:sym w:font="Symbol" w:char="F0D6"/>
            </w:r>
          </w:p>
        </w:tc>
        <w:tc>
          <w:tcPr>
            <w:tcW w:w="997" w:type="dxa"/>
            <w:vAlign w:val="center"/>
          </w:tcPr>
          <w:p w14:paraId="5BF14055" w14:textId="610A3B27" w:rsidR="006C18E0" w:rsidRDefault="006C18E0" w:rsidP="006C18E0">
            <w:pPr>
              <w:pStyle w:val="Paragraf"/>
              <w:jc w:val="center"/>
            </w:pPr>
            <w:r>
              <w:sym w:font="Symbol" w:char="F0D6"/>
            </w:r>
          </w:p>
        </w:tc>
        <w:tc>
          <w:tcPr>
            <w:tcW w:w="1310" w:type="dxa"/>
            <w:vAlign w:val="center"/>
          </w:tcPr>
          <w:p w14:paraId="513DE8C6" w14:textId="52632152" w:rsidR="006C18E0" w:rsidRDefault="006C18E0" w:rsidP="006C18E0">
            <w:pPr>
              <w:pStyle w:val="Paragraf"/>
              <w:jc w:val="center"/>
            </w:pPr>
            <w:r>
              <w:t>x</w:t>
            </w:r>
          </w:p>
        </w:tc>
        <w:tc>
          <w:tcPr>
            <w:tcW w:w="1203" w:type="dxa"/>
            <w:vAlign w:val="center"/>
          </w:tcPr>
          <w:p w14:paraId="4F17E359" w14:textId="7DA3FB52" w:rsidR="006C18E0" w:rsidRDefault="006C18E0" w:rsidP="006C18E0">
            <w:pPr>
              <w:pStyle w:val="Paragraf"/>
              <w:jc w:val="center"/>
            </w:pPr>
            <w:r>
              <w:sym w:font="Symbol" w:char="F0D6"/>
            </w:r>
          </w:p>
        </w:tc>
      </w:tr>
    </w:tbl>
    <w:p w14:paraId="49BCFC74" w14:textId="77777777" w:rsidR="00EE0554" w:rsidRPr="001636CE" w:rsidRDefault="00EE0554" w:rsidP="00EE0554">
      <w:pPr>
        <w:pStyle w:val="Paragraf"/>
      </w:pPr>
    </w:p>
    <w:p w14:paraId="722DCD12" w14:textId="77777777" w:rsidR="00EE0554" w:rsidRPr="001636CE" w:rsidRDefault="00EE0554" w:rsidP="00EE0554">
      <w:pPr>
        <w:pStyle w:val="JudulGambar"/>
        <w:ind w:left="1260" w:hanging="1260"/>
      </w:pPr>
    </w:p>
    <w:p w14:paraId="2CF33900" w14:textId="77777777" w:rsidR="00EE0554" w:rsidRPr="001636CE" w:rsidRDefault="00EE0554" w:rsidP="00EE0554">
      <w:pPr>
        <w:pStyle w:val="Paragraf"/>
      </w:pPr>
    </w:p>
    <w:p w14:paraId="09DE7E95" w14:textId="77777777" w:rsidR="00EE0554" w:rsidRPr="001636CE" w:rsidRDefault="00EE0554" w:rsidP="00EE0554">
      <w:pPr>
        <w:sectPr w:rsidR="00EE0554" w:rsidRPr="001636CE" w:rsidSect="00464E5F">
          <w:pgSz w:w="16839" w:h="11907" w:orient="landscape" w:code="9"/>
          <w:pgMar w:top="2275" w:right="1699" w:bottom="1699" w:left="1699" w:header="720" w:footer="720" w:gutter="0"/>
          <w:cols w:space="720"/>
          <w:docGrid w:linePitch="360"/>
        </w:sectPr>
      </w:pPr>
    </w:p>
    <w:p w14:paraId="02D8BBFF" w14:textId="53691DB5" w:rsidR="00633183" w:rsidRDefault="003428C4" w:rsidP="003428C4">
      <w:pPr>
        <w:spacing w:line="360" w:lineRule="auto"/>
        <w:jc w:val="both"/>
      </w:pPr>
      <w:r>
        <w:lastRenderedPageBreak/>
        <w:t xml:space="preserve">BDD berdasarkan (JBehave) berkisar antara </w:t>
      </w:r>
      <w:r w:rsidRPr="00C56ABE">
        <w:rPr>
          <w:b/>
        </w:rPr>
        <w:t>Story</w:t>
      </w:r>
      <w:r>
        <w:t xml:space="preserve"> yang mewakili fungsionalitas bisnis, dan didefinisikan dalam file yang mampu dieksekusi. Pada intinya Story meliputi satu atau lebih </w:t>
      </w:r>
      <w:r w:rsidRPr="00C56ABE">
        <w:rPr>
          <w:b/>
          <w:i/>
        </w:rPr>
        <w:t>scenario</w:t>
      </w:r>
      <w:r>
        <w:t xml:space="preserve">, yang mana setiap </w:t>
      </w:r>
      <w:r w:rsidRPr="00E13072">
        <w:rPr>
          <w:i/>
        </w:rPr>
        <w:t>scenario</w:t>
      </w:r>
      <w:r>
        <w:t xml:space="preserve"> merepresentasikan contoh konkrit dari </w:t>
      </w:r>
      <w:r w:rsidRPr="00C56ABE">
        <w:rPr>
          <w:i/>
        </w:rPr>
        <w:t>behavior</w:t>
      </w:r>
      <w:r>
        <w:t xml:space="preserve"> sistem. Setiap </w:t>
      </w:r>
      <w:r w:rsidRPr="00E13072">
        <w:rPr>
          <w:i/>
        </w:rPr>
        <w:t>scenario</w:t>
      </w:r>
      <w:r>
        <w:t xml:space="preserve"> meliputi sejumlah </w:t>
      </w:r>
      <w:r w:rsidRPr="00C56ABE">
        <w:rPr>
          <w:b/>
          <w:i/>
        </w:rPr>
        <w:t>executable steps</w:t>
      </w:r>
      <w:r>
        <w:t xml:space="preserve">. Steps dapat terdiri, tapi tidak terbatas pada, tiga jenis: </w:t>
      </w:r>
      <w:r w:rsidRPr="00C56ABE">
        <w:rPr>
          <w:b/>
        </w:rPr>
        <w:t>Given</w:t>
      </w:r>
      <w:r>
        <w:t xml:space="preserve">, </w:t>
      </w:r>
      <w:r w:rsidRPr="00C56ABE">
        <w:rPr>
          <w:b/>
        </w:rPr>
        <w:t>When</w:t>
      </w:r>
      <w:r>
        <w:t>,</w:t>
      </w:r>
      <w:r w:rsidR="00C56ABE">
        <w:t xml:space="preserve"> dan</w:t>
      </w:r>
      <w:r>
        <w:t xml:space="preserve"> </w:t>
      </w:r>
      <w:r w:rsidRPr="00C56ABE">
        <w:rPr>
          <w:b/>
        </w:rPr>
        <w:t>Then</w:t>
      </w:r>
      <w:r>
        <w:t xml:space="preserve">. Given, When, dan Then juga disebut dengan </w:t>
      </w:r>
      <w:r w:rsidR="00BD63DB">
        <w:t>kata</w:t>
      </w:r>
      <w:r>
        <w:t xml:space="preserve"> kunci BDD.</w:t>
      </w:r>
      <w:r w:rsidR="00592C88">
        <w:t xml:space="preserve"> </w:t>
      </w:r>
      <w:r w:rsidR="00592C88">
        <w:fldChar w:fldCharType="begin"/>
      </w:r>
      <w:r w:rsidR="00592C88">
        <w:instrText xml:space="preserve"> REF _Ref508522000 \h </w:instrText>
      </w:r>
      <w:r w:rsidR="00592C88">
        <w:fldChar w:fldCharType="separate"/>
      </w:r>
      <w:r w:rsidR="009010BC">
        <w:t xml:space="preserve">Gambar  </w:t>
      </w:r>
      <w:r w:rsidR="009010BC">
        <w:rPr>
          <w:noProof/>
        </w:rPr>
        <w:t>II</w:t>
      </w:r>
      <w:r w:rsidR="009010BC">
        <w:noBreakHyphen/>
      </w:r>
      <w:r w:rsidR="009010BC">
        <w:rPr>
          <w:noProof/>
        </w:rPr>
        <w:t>2</w:t>
      </w:r>
      <w:r w:rsidR="00592C88">
        <w:fldChar w:fldCharType="end"/>
      </w:r>
    </w:p>
    <w:p w14:paraId="1497AEA6" w14:textId="4BF3ED55" w:rsidR="003428C4" w:rsidRDefault="00C22B32" w:rsidP="003428C4">
      <w:pPr>
        <w:spacing w:line="360" w:lineRule="auto"/>
        <w:jc w:val="both"/>
      </w:pPr>
      <w:r>
        <w:rPr>
          <w:noProof/>
        </w:rPr>
        <mc:AlternateContent>
          <mc:Choice Requires="wps">
            <w:drawing>
              <wp:anchor distT="0" distB="0" distL="114300" distR="114300" simplePos="0" relativeHeight="251661312" behindDoc="0" locked="0" layoutInCell="1" allowOverlap="1" wp14:anchorId="67E4B76F" wp14:editId="4552ADB6">
                <wp:simplePos x="0" y="0"/>
                <wp:positionH relativeFrom="column">
                  <wp:posOffset>28575</wp:posOffset>
                </wp:positionH>
                <wp:positionV relativeFrom="paragraph">
                  <wp:posOffset>3662045</wp:posOffset>
                </wp:positionV>
                <wp:extent cx="5016500" cy="635"/>
                <wp:effectExtent l="0" t="0" r="0" b="12065"/>
                <wp:wrapNone/>
                <wp:docPr id="1" name="Text Box 1"/>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017778CD" w14:textId="19A5BDDE" w:rsidR="006E3BAA" w:rsidRPr="0088556F" w:rsidRDefault="006E3BAA" w:rsidP="00C22B32">
                            <w:pPr>
                              <w:pStyle w:val="JudulGambar"/>
                              <w:rPr>
                                <w:rFonts w:eastAsia="Times New Roman" w:cs="Times New Roman"/>
                                <w:noProof/>
                              </w:rPr>
                            </w:pPr>
                            <w:bookmarkStart w:id="48" w:name="_Ref508522000"/>
                            <w:bookmarkStart w:id="49" w:name="_Toc508897132"/>
                            <w:r>
                              <w:t xml:space="preserve">Gambar  </w:t>
                            </w:r>
                            <w:fldSimple w:instr=" STYLEREF 1 \s ">
                              <w:r>
                                <w:rPr>
                                  <w:noProof/>
                                </w:rPr>
                                <w:t>II</w:t>
                              </w:r>
                            </w:fldSimple>
                            <w:r>
                              <w:noBreakHyphen/>
                            </w:r>
                            <w:fldSimple w:instr=" SEQ Gambar_ \* ARABIC \s 1 ">
                              <w:r>
                                <w:rPr>
                                  <w:noProof/>
                                </w:rPr>
                                <w:t>2</w:t>
                              </w:r>
                            </w:fldSimple>
                            <w:bookmarkEnd w:id="48"/>
                            <w:r>
                              <w:t xml:space="preserve"> Contoh Konten Berkas </w:t>
                            </w:r>
                            <w:r w:rsidRPr="00592C88">
                              <w:rPr>
                                <w:b/>
                              </w:rPr>
                              <w:t>Story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E4B76F" id="_x0000_t202" coordsize="21600,21600" o:spt="202" path="m,l,21600r21600,l21600,xe">
                <v:stroke joinstyle="miter"/>
                <v:path gradientshapeok="t" o:connecttype="rect"/>
              </v:shapetype>
              <v:shape id="Text Box 1" o:spid="_x0000_s1026" type="#_x0000_t202" style="position:absolute;left:0;text-align:left;margin-left:2.25pt;margin-top:288.35pt;width:3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" stroked="f">
                <v:textbox style="mso-fit-shape-to-text:t" inset="0,0,0,0">
                  <w:txbxContent>
                    <w:p w14:paraId="017778CD" w14:textId="19A5BDDE" w:rsidR="006E3BAA" w:rsidRPr="0088556F" w:rsidRDefault="006E3BAA" w:rsidP="00C22B32">
                      <w:pPr>
                        <w:pStyle w:val="JudulGambar"/>
                        <w:rPr>
                          <w:rFonts w:eastAsia="Times New Roman" w:cs="Times New Roman"/>
                          <w:noProof/>
                        </w:rPr>
                      </w:pPr>
                      <w:bookmarkStart w:id="50" w:name="_Ref508522000"/>
                      <w:bookmarkStart w:id="51" w:name="_Toc508897132"/>
                      <w:r>
                        <w:t xml:space="preserve">Gambar  </w:t>
                      </w:r>
                      <w:fldSimple w:instr=" STYLEREF 1 \s ">
                        <w:r>
                          <w:rPr>
                            <w:noProof/>
                          </w:rPr>
                          <w:t>II</w:t>
                        </w:r>
                      </w:fldSimple>
                      <w:r>
                        <w:noBreakHyphen/>
                      </w:r>
                      <w:fldSimple w:instr=" SEQ Gambar_ \* ARABIC \s 1 ">
                        <w:r>
                          <w:rPr>
                            <w:noProof/>
                          </w:rPr>
                          <w:t>2</w:t>
                        </w:r>
                      </w:fldSimple>
                      <w:bookmarkEnd w:id="50"/>
                      <w:r>
                        <w:t xml:space="preserve"> Contoh Konten Berkas </w:t>
                      </w:r>
                      <w:r w:rsidRPr="00592C88">
                        <w:rPr>
                          <w:b/>
                        </w:rPr>
                        <w:t>Story</w:t>
                      </w:r>
                      <w:bookmarkEnd w:id="51"/>
                    </w:p>
                  </w:txbxContent>
                </v:textbox>
              </v:shape>
            </w:pict>
          </mc:Fallback>
        </mc:AlternateContent>
      </w:r>
      <w:r w:rsidR="003428C4">
        <w:rPr>
          <w:noProof/>
        </w:rPr>
        <mc:AlternateContent>
          <mc:Choice Requires="wps">
            <w:drawing>
              <wp:anchor distT="0" distB="0" distL="114300" distR="114300" simplePos="0" relativeHeight="251659264" behindDoc="0" locked="0" layoutInCell="1" allowOverlap="1" wp14:anchorId="63D959D0" wp14:editId="6C19789D">
                <wp:simplePos x="0" y="0"/>
                <wp:positionH relativeFrom="column">
                  <wp:posOffset>28575</wp:posOffset>
                </wp:positionH>
                <wp:positionV relativeFrom="paragraph">
                  <wp:posOffset>226695</wp:posOffset>
                </wp:positionV>
                <wp:extent cx="5016500" cy="3378200"/>
                <wp:effectExtent l="0" t="0" r="12700" b="12700"/>
                <wp:wrapNone/>
                <wp:docPr id="33" name="Text Box 33"/>
                <wp:cNvGraphicFramePr/>
                <a:graphic xmlns:a="http://schemas.openxmlformats.org/drawingml/2006/main">
                  <a:graphicData uri="http://schemas.microsoft.com/office/word/2010/wordprocessingShape">
                    <wps:wsp>
                      <wps:cNvSpPr txBox="1"/>
                      <wps:spPr>
                        <a:xfrm>
                          <a:off x="0" y="0"/>
                          <a:ext cx="5016500" cy="3378200"/>
                        </a:xfrm>
                        <a:prstGeom prst="rect">
                          <a:avLst/>
                        </a:prstGeom>
                        <a:solidFill>
                          <a:schemeClr val="lt1"/>
                        </a:solidFill>
                        <a:ln w="6350">
                          <a:solidFill>
                            <a:prstClr val="black"/>
                          </a:solidFill>
                        </a:ln>
                      </wps:spPr>
                      <wps:txbx>
                        <w:txbxContent>
                          <w:p w14:paraId="513FC58C" w14:textId="77777777" w:rsidR="006E3BAA" w:rsidRDefault="006E3BAA" w:rsidP="003428C4">
                            <w:r>
                              <w:t>A story is a collection of scenarios</w:t>
                            </w:r>
                          </w:p>
                          <w:p w14:paraId="168A79A2" w14:textId="77777777" w:rsidR="006E3BAA" w:rsidRDefault="006E3BAA" w:rsidP="003428C4">
                            <w:r>
                              <w:t> </w:t>
                            </w:r>
                          </w:p>
                          <w:p w14:paraId="5968F34C" w14:textId="77777777" w:rsidR="006E3BAA" w:rsidRDefault="006E3BAA" w:rsidP="003428C4">
                            <w:r>
                              <w:t>Narrative:</w:t>
                            </w:r>
                          </w:p>
                          <w:p w14:paraId="2A4A9456" w14:textId="77777777" w:rsidR="006E3BAA" w:rsidRDefault="006E3BAA" w:rsidP="003428C4">
                            <w:r>
                              <w:t>In order to communicate effectively to the business some functionality</w:t>
                            </w:r>
                          </w:p>
                          <w:p w14:paraId="0A296609" w14:textId="77777777" w:rsidR="006E3BAA" w:rsidRDefault="006E3BAA" w:rsidP="003428C4">
                            <w:r>
                              <w:t>As a development team</w:t>
                            </w:r>
                          </w:p>
                          <w:p w14:paraId="713C22FC" w14:textId="77777777" w:rsidR="006E3BAA" w:rsidRDefault="006E3BAA" w:rsidP="003428C4">
                            <w:r>
                              <w:t>I want to use Behaviour-Driven Development</w:t>
                            </w:r>
                          </w:p>
                          <w:p w14:paraId="2B1714D6" w14:textId="77777777" w:rsidR="006E3BAA" w:rsidRDefault="006E3BAA" w:rsidP="003428C4">
                            <w:r>
                              <w:t>     </w:t>
                            </w:r>
                          </w:p>
                          <w:p w14:paraId="2F870FD0" w14:textId="77777777" w:rsidR="006E3BAA" w:rsidRDefault="006E3BAA" w:rsidP="003428C4">
                            <w:r>
                              <w:t>Scenario:  A scenario is a collection of executable steps of different type</w:t>
                            </w:r>
                          </w:p>
                          <w:p w14:paraId="6B766FA2" w14:textId="77777777" w:rsidR="006E3BAA" w:rsidRDefault="006E3BAA" w:rsidP="003428C4">
                            <w:r>
                              <w:t> </w:t>
                            </w:r>
                          </w:p>
                          <w:p w14:paraId="39A58839" w14:textId="77777777" w:rsidR="006E3BAA" w:rsidRDefault="006E3BAA" w:rsidP="003428C4">
                            <w:r>
                              <w:t>Given step represents a precondition to an event</w:t>
                            </w:r>
                          </w:p>
                          <w:p w14:paraId="1E67BB9D" w14:textId="77777777" w:rsidR="006E3BAA" w:rsidRDefault="006E3BAA" w:rsidP="003428C4">
                            <w:r>
                              <w:t>When step represents the occurrence of the event</w:t>
                            </w:r>
                          </w:p>
                          <w:p w14:paraId="0C9545C3" w14:textId="77777777" w:rsidR="006E3BAA" w:rsidRDefault="006E3BAA" w:rsidP="003428C4">
                            <w:r>
                              <w:t>Then step represents the outcome of the event</w:t>
                            </w:r>
                          </w:p>
                          <w:p w14:paraId="55A20781" w14:textId="77777777" w:rsidR="006E3BAA" w:rsidRDefault="006E3BAA" w:rsidP="003428C4">
                            <w:r>
                              <w:t> </w:t>
                            </w:r>
                          </w:p>
                          <w:p w14:paraId="4406CC82" w14:textId="77777777" w:rsidR="006E3BAA" w:rsidRDefault="006E3BAA" w:rsidP="003428C4">
                            <w:r>
                              <w:t>Scenario:  Another scenario exploring different combination of events</w:t>
                            </w:r>
                          </w:p>
                          <w:p w14:paraId="53E07F9A" w14:textId="77777777" w:rsidR="006E3BAA" w:rsidRDefault="006E3BAA" w:rsidP="003428C4">
                            <w:r>
                              <w:t> </w:t>
                            </w:r>
                          </w:p>
                          <w:p w14:paraId="668C11C2" w14:textId="77777777" w:rsidR="006E3BAA" w:rsidRDefault="006E3BAA" w:rsidP="003428C4">
                            <w:r>
                              <w:t>Given a precondition</w:t>
                            </w:r>
                          </w:p>
                          <w:p w14:paraId="26921F03" w14:textId="77777777" w:rsidR="006E3BAA" w:rsidRDefault="006E3BAA" w:rsidP="003428C4">
                            <w:r>
                              <w:t>When a negative event occurs</w:t>
                            </w:r>
                          </w:p>
                          <w:p w14:paraId="497E2D32" w14:textId="4EBC8045" w:rsidR="006E3BAA" w:rsidRDefault="006E3BAA" w:rsidP="003428C4">
                            <w:r>
                              <w:t>Then a the outcome should be captured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959D0" id="Text Box 33" o:spid="_x0000_s1027" type="#_x0000_t202" style="position:absolute;left:0;text-align:left;margin-left:2.25pt;margin-top:17.85pt;width:395pt;height:26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" fillcolor="white [3201]" strokeweight=".5pt">
                <v:textbox>
                  <w:txbxContent>
                    <w:p w14:paraId="513FC58C" w14:textId="77777777" w:rsidR="006E3BAA" w:rsidRDefault="006E3BAA" w:rsidP="003428C4">
                      <w:r>
                        <w:t>A story is a collection of scenarios</w:t>
                      </w:r>
                    </w:p>
                    <w:p w14:paraId="168A79A2" w14:textId="77777777" w:rsidR="006E3BAA" w:rsidRDefault="006E3BAA" w:rsidP="003428C4">
                      <w:r>
                        <w:t> </w:t>
                      </w:r>
                    </w:p>
                    <w:p w14:paraId="5968F34C" w14:textId="77777777" w:rsidR="006E3BAA" w:rsidRDefault="006E3BAA" w:rsidP="003428C4">
                      <w:r>
                        <w:t>Narrative:</w:t>
                      </w:r>
                    </w:p>
                    <w:p w14:paraId="2A4A9456" w14:textId="77777777" w:rsidR="006E3BAA" w:rsidRDefault="006E3BAA" w:rsidP="003428C4">
                      <w:r>
                        <w:t>In order to communicate effectively to the business some functionality</w:t>
                      </w:r>
                    </w:p>
                    <w:p w14:paraId="0A296609" w14:textId="77777777" w:rsidR="006E3BAA" w:rsidRDefault="006E3BAA" w:rsidP="003428C4">
                      <w:r>
                        <w:t>As a development team</w:t>
                      </w:r>
                    </w:p>
                    <w:p w14:paraId="713C22FC" w14:textId="77777777" w:rsidR="006E3BAA" w:rsidRDefault="006E3BAA" w:rsidP="003428C4">
                      <w:r>
                        <w:t>I want to use Behaviour-Driven Development</w:t>
                      </w:r>
                    </w:p>
                    <w:p w14:paraId="2B1714D6" w14:textId="77777777" w:rsidR="006E3BAA" w:rsidRDefault="006E3BAA" w:rsidP="003428C4">
                      <w:r>
                        <w:t>     </w:t>
                      </w:r>
                    </w:p>
                    <w:p w14:paraId="2F870FD0" w14:textId="77777777" w:rsidR="006E3BAA" w:rsidRDefault="006E3BAA" w:rsidP="003428C4">
                      <w:r>
                        <w:t>Scenario:  A scenario is a collection of executable steps of different type</w:t>
                      </w:r>
                    </w:p>
                    <w:p w14:paraId="6B766FA2" w14:textId="77777777" w:rsidR="006E3BAA" w:rsidRDefault="006E3BAA" w:rsidP="003428C4">
                      <w:r>
                        <w:t> </w:t>
                      </w:r>
                    </w:p>
                    <w:p w14:paraId="39A58839" w14:textId="77777777" w:rsidR="006E3BAA" w:rsidRDefault="006E3BAA" w:rsidP="003428C4">
                      <w:r>
                        <w:t>Given step represents a precondition to an event</w:t>
                      </w:r>
                    </w:p>
                    <w:p w14:paraId="1E67BB9D" w14:textId="77777777" w:rsidR="006E3BAA" w:rsidRDefault="006E3BAA" w:rsidP="003428C4">
                      <w:r>
                        <w:t>When step represents the occurrence of the event</w:t>
                      </w:r>
                    </w:p>
                    <w:p w14:paraId="0C9545C3" w14:textId="77777777" w:rsidR="006E3BAA" w:rsidRDefault="006E3BAA" w:rsidP="003428C4">
                      <w:r>
                        <w:t>Then step represents the outcome of the event</w:t>
                      </w:r>
                    </w:p>
                    <w:p w14:paraId="55A20781" w14:textId="77777777" w:rsidR="006E3BAA" w:rsidRDefault="006E3BAA" w:rsidP="003428C4">
                      <w:r>
                        <w:t> </w:t>
                      </w:r>
                    </w:p>
                    <w:p w14:paraId="4406CC82" w14:textId="77777777" w:rsidR="006E3BAA" w:rsidRDefault="006E3BAA" w:rsidP="003428C4">
                      <w:r>
                        <w:t>Scenario:  Another scenario exploring different combination of events</w:t>
                      </w:r>
                    </w:p>
                    <w:p w14:paraId="53E07F9A" w14:textId="77777777" w:rsidR="006E3BAA" w:rsidRDefault="006E3BAA" w:rsidP="003428C4">
                      <w:r>
                        <w:t> </w:t>
                      </w:r>
                    </w:p>
                    <w:p w14:paraId="668C11C2" w14:textId="77777777" w:rsidR="006E3BAA" w:rsidRDefault="006E3BAA" w:rsidP="003428C4">
                      <w:r>
                        <w:t>Given a precondition</w:t>
                      </w:r>
                    </w:p>
                    <w:p w14:paraId="26921F03" w14:textId="77777777" w:rsidR="006E3BAA" w:rsidRDefault="006E3BAA" w:rsidP="003428C4">
                      <w:r>
                        <w:t>When a negative event occurs</w:t>
                      </w:r>
                    </w:p>
                    <w:p w14:paraId="497E2D32" w14:textId="4EBC8045" w:rsidR="006E3BAA" w:rsidRDefault="006E3BAA" w:rsidP="003428C4">
                      <w:r>
                        <w:t>Then a the outcome should be captured   </w:t>
                      </w:r>
                    </w:p>
                  </w:txbxContent>
                </v:textbox>
              </v:shape>
            </w:pict>
          </mc:Fallback>
        </mc:AlternateContent>
      </w:r>
    </w:p>
    <w:p w14:paraId="064D3705" w14:textId="5B446659" w:rsidR="003428C4" w:rsidRDefault="003428C4" w:rsidP="003428C4">
      <w:pPr>
        <w:spacing w:line="360" w:lineRule="auto"/>
        <w:jc w:val="both"/>
      </w:pPr>
    </w:p>
    <w:p w14:paraId="6A1752A0" w14:textId="5F39D197" w:rsidR="003428C4" w:rsidRDefault="003428C4" w:rsidP="003428C4">
      <w:pPr>
        <w:spacing w:line="360" w:lineRule="auto"/>
        <w:jc w:val="both"/>
      </w:pPr>
    </w:p>
    <w:p w14:paraId="482A80DF" w14:textId="219EBDE2" w:rsidR="003428C4" w:rsidRDefault="003428C4" w:rsidP="003428C4">
      <w:pPr>
        <w:spacing w:line="360" w:lineRule="auto"/>
        <w:jc w:val="both"/>
      </w:pPr>
    </w:p>
    <w:p w14:paraId="61E75CE5" w14:textId="03E39636" w:rsidR="003428C4" w:rsidRDefault="003428C4" w:rsidP="003428C4">
      <w:pPr>
        <w:spacing w:line="360" w:lineRule="auto"/>
        <w:jc w:val="both"/>
      </w:pPr>
    </w:p>
    <w:p w14:paraId="4D064100" w14:textId="03F87D5D" w:rsidR="003428C4" w:rsidRDefault="003428C4" w:rsidP="003428C4">
      <w:pPr>
        <w:spacing w:line="360" w:lineRule="auto"/>
        <w:jc w:val="both"/>
      </w:pPr>
    </w:p>
    <w:p w14:paraId="6EEDFC86" w14:textId="3AFD932C" w:rsidR="003428C4" w:rsidRDefault="003428C4" w:rsidP="003428C4">
      <w:pPr>
        <w:spacing w:line="360" w:lineRule="auto"/>
        <w:jc w:val="both"/>
      </w:pPr>
    </w:p>
    <w:p w14:paraId="2D03C771" w14:textId="05070655" w:rsidR="003428C4" w:rsidRDefault="003428C4" w:rsidP="003428C4">
      <w:pPr>
        <w:spacing w:line="360" w:lineRule="auto"/>
        <w:jc w:val="both"/>
      </w:pPr>
    </w:p>
    <w:p w14:paraId="798A9AE8" w14:textId="5565A0AE" w:rsidR="003428C4" w:rsidRDefault="003428C4" w:rsidP="003428C4">
      <w:pPr>
        <w:spacing w:line="360" w:lineRule="auto"/>
        <w:jc w:val="both"/>
      </w:pPr>
    </w:p>
    <w:p w14:paraId="36D20A5A" w14:textId="32E4020D" w:rsidR="003428C4" w:rsidRDefault="003428C4" w:rsidP="003428C4">
      <w:pPr>
        <w:spacing w:line="360" w:lineRule="auto"/>
        <w:jc w:val="both"/>
      </w:pPr>
    </w:p>
    <w:p w14:paraId="702F8104" w14:textId="69755D8D" w:rsidR="003428C4" w:rsidRDefault="003428C4" w:rsidP="003428C4">
      <w:pPr>
        <w:spacing w:line="360" w:lineRule="auto"/>
        <w:jc w:val="both"/>
      </w:pPr>
    </w:p>
    <w:p w14:paraId="5692E807" w14:textId="5CDC2D68" w:rsidR="003428C4" w:rsidRDefault="003428C4" w:rsidP="003428C4">
      <w:pPr>
        <w:spacing w:line="360" w:lineRule="auto"/>
        <w:jc w:val="both"/>
      </w:pPr>
    </w:p>
    <w:p w14:paraId="05C6D8F5" w14:textId="4DFF8340" w:rsidR="003428C4" w:rsidRDefault="003428C4" w:rsidP="003428C4">
      <w:pPr>
        <w:spacing w:line="360" w:lineRule="auto"/>
        <w:jc w:val="both"/>
      </w:pPr>
    </w:p>
    <w:p w14:paraId="5E5AFE1F" w14:textId="63D3DD3A" w:rsidR="003428C4" w:rsidRDefault="003428C4" w:rsidP="003428C4">
      <w:pPr>
        <w:spacing w:line="360" w:lineRule="auto"/>
        <w:jc w:val="both"/>
      </w:pPr>
    </w:p>
    <w:p w14:paraId="51DADE79" w14:textId="5495B115" w:rsidR="003428C4" w:rsidRDefault="003428C4" w:rsidP="00C22B32">
      <w:pPr>
        <w:pStyle w:val="JudulGambar"/>
      </w:pPr>
    </w:p>
    <w:p w14:paraId="4D218F3F" w14:textId="04AE68AF" w:rsidR="00633183" w:rsidRDefault="00633183" w:rsidP="00633183"/>
    <w:p w14:paraId="31F2A64A" w14:textId="77777777" w:rsidR="00303979" w:rsidRDefault="00303979" w:rsidP="00633183"/>
    <w:p w14:paraId="7EFAF1A1" w14:textId="322CFC53" w:rsidR="002A085A" w:rsidRPr="005913D6" w:rsidRDefault="002A085A" w:rsidP="002A085A">
      <w:pPr>
        <w:pStyle w:val="Heading3"/>
        <w:jc w:val="left"/>
        <w:rPr>
          <w:i/>
        </w:rPr>
      </w:pPr>
      <w:bookmarkStart w:id="52" w:name="_Toc508897071"/>
      <w:r w:rsidRPr="005913D6">
        <w:rPr>
          <w:i/>
        </w:rPr>
        <w:t>Test-Driven Development</w:t>
      </w:r>
      <w:bookmarkEnd w:id="52"/>
    </w:p>
    <w:p w14:paraId="7C14B362" w14:textId="71C6861A" w:rsidR="002A085A" w:rsidRDefault="007F0576" w:rsidP="002A085A">
      <w:pPr>
        <w:spacing w:line="360" w:lineRule="auto"/>
        <w:jc w:val="both"/>
      </w:pPr>
      <w:r>
        <w:t xml:space="preserve">Berdasarkan </w:t>
      </w:r>
      <w:r>
        <w:fldChar w:fldCharType="begin"/>
      </w:r>
      <w:r w:rsidR="007353E1">
        <w:instrText xml:space="preserve"> ADDIN ZOTERO_ITEM CSL_CITATION {"citationID":"oRN6bBv4","properties":{"formattedCitation":"(Mishra,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fldChar w:fldCharType="separate"/>
      </w:r>
      <w:r w:rsidR="007353E1">
        <w:rPr>
          <w:noProof/>
        </w:rPr>
        <w:t>(Mishra, 2017)</w:t>
      </w:r>
      <w:r>
        <w:fldChar w:fldCharType="end"/>
      </w:r>
      <w:r>
        <w:t>, p</w:t>
      </w:r>
      <w:r w:rsidR="002A085A" w:rsidRPr="00506B28">
        <w:t xml:space="preserve">erangkat lunak saat ini melakukan banyak operasi kompleks seperti menampilkan antar muka yang kompleks, </w:t>
      </w:r>
      <w:r w:rsidR="002A085A" w:rsidRPr="00506B28">
        <w:rPr>
          <w:i/>
        </w:rPr>
        <w:t>multithreading</w:t>
      </w:r>
      <w:r w:rsidR="002A085A" w:rsidRPr="00506B28">
        <w:t xml:space="preserve">, menyimpan data di database lokal, pemutaran media, dan mengkonsumsi RESTful web API. Dibutuhkan cara untuk mengetahui bahwa kode yang ditulis akan menghasilkan perilaku yang sesuai dengan ekspektasi (spesifikasi kebutuhan). Cara yang dapat digunakan adalah dengan melakukan pengujian unit dan pengujian </w:t>
      </w:r>
      <w:r w:rsidR="002A085A" w:rsidRPr="00506B28">
        <w:rPr>
          <w:i/>
        </w:rPr>
        <w:t>behavior-driven</w:t>
      </w:r>
      <w:r w:rsidR="00A55525">
        <w:rPr>
          <w:i/>
        </w:rPr>
        <w:t xml:space="preserve"> </w:t>
      </w:r>
      <w:r w:rsidR="00A55525">
        <w:fldChar w:fldCharType="begin"/>
      </w:r>
      <w:r w:rsidR="007353E1">
        <w:instrText xml:space="preserve"> ADDIN ZOTERO_ITEM CSL_CITATION {"citationID":"kczv3dHS","properties":{"formattedCitation":"(Mishra,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rsidR="00A55525">
        <w:fldChar w:fldCharType="separate"/>
      </w:r>
      <w:r w:rsidR="007353E1">
        <w:rPr>
          <w:noProof/>
        </w:rPr>
        <w:t>(Mishra, 2017)</w:t>
      </w:r>
      <w:r w:rsidR="00A55525">
        <w:fldChar w:fldCharType="end"/>
      </w:r>
      <w:r w:rsidR="002A085A" w:rsidRPr="00506B28">
        <w:t xml:space="preserve">. </w:t>
      </w:r>
    </w:p>
    <w:p w14:paraId="247FC7E4" w14:textId="77777777" w:rsidR="00FE37F8" w:rsidRPr="00506B28" w:rsidRDefault="00FE37F8" w:rsidP="002A085A">
      <w:pPr>
        <w:spacing w:line="360" w:lineRule="auto"/>
        <w:jc w:val="both"/>
      </w:pPr>
    </w:p>
    <w:p w14:paraId="4132A738" w14:textId="787D5C4E" w:rsidR="002A085A" w:rsidRDefault="002A085A" w:rsidP="002A085A">
      <w:pPr>
        <w:spacing w:line="360" w:lineRule="auto"/>
        <w:jc w:val="both"/>
      </w:pPr>
      <w:r w:rsidRPr="00506B28">
        <w:rPr>
          <w:i/>
        </w:rPr>
        <w:lastRenderedPageBreak/>
        <w:t>Test-Driven Development</w:t>
      </w:r>
      <w:r w:rsidRPr="00506B28">
        <w:t xml:space="preserve"> (TDD) dirancang untuk menyediakan </w:t>
      </w:r>
      <w:r w:rsidRPr="00506B28">
        <w:rPr>
          <w:i/>
        </w:rPr>
        <w:t>developers</w:t>
      </w:r>
      <w:r w:rsidRPr="00506B28">
        <w:t xml:space="preserve"> cara untuk membuktikan bahwa kode yang dituliskan berperilaku sesuai dengan yang diharapkan. Berdasarkan</w:t>
      </w:r>
      <w:r w:rsidR="00A55525">
        <w:rPr>
          <w:i/>
        </w:rPr>
        <w:t xml:space="preserve"> </w:t>
      </w:r>
      <w:r w:rsidR="00A55525">
        <w:fldChar w:fldCharType="begin"/>
      </w:r>
      <w:r w:rsidR="007353E1">
        <w:instrText xml:space="preserve"> ADDIN ZOTERO_ITEM CSL_CITATION {"citationID":"fHuR9B6B","properties":{"formattedCitation":"(Mishra,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rsidR="00A55525">
        <w:fldChar w:fldCharType="separate"/>
      </w:r>
      <w:r w:rsidR="007353E1">
        <w:rPr>
          <w:noProof/>
        </w:rPr>
        <w:t>(Mishra, 2017)</w:t>
      </w:r>
      <w:r w:rsidR="00A55525">
        <w:fldChar w:fldCharType="end"/>
      </w:r>
      <w:r w:rsidRPr="00506B28">
        <w:t xml:space="preserve">, inti dari pendekatan TDD adalah konsep bahwa </w:t>
      </w:r>
      <w:r w:rsidRPr="00506B28">
        <w:rPr>
          <w:i/>
        </w:rPr>
        <w:t>developer</w:t>
      </w:r>
      <w:r w:rsidRPr="00506B28">
        <w:t xml:space="preserve"> tidak hanya menulis kode untuk mengimplementasi fungsionalitas aplikasi, tapi juga sekaligus menguji kode agar kode berlaku seperti yang diharapkan.</w:t>
      </w:r>
    </w:p>
    <w:p w14:paraId="6BC3B3CB" w14:textId="77777777" w:rsidR="00FE37F8" w:rsidRPr="00506B28" w:rsidRDefault="00FE37F8" w:rsidP="002A085A">
      <w:pPr>
        <w:spacing w:line="360" w:lineRule="auto"/>
        <w:jc w:val="both"/>
      </w:pPr>
    </w:p>
    <w:p w14:paraId="4F45E97B" w14:textId="77777777" w:rsidR="002A085A" w:rsidRPr="00506B28" w:rsidRDefault="002A085A" w:rsidP="002A085A">
      <w:pPr>
        <w:spacing w:line="360" w:lineRule="auto"/>
        <w:jc w:val="both"/>
        <w:rPr>
          <w:b/>
        </w:rPr>
      </w:pPr>
      <w:r w:rsidRPr="00506B28">
        <w:rPr>
          <w:b/>
        </w:rPr>
        <w:t>Terminologi pada TDD</w:t>
      </w:r>
    </w:p>
    <w:p w14:paraId="481B013B" w14:textId="49C824C8" w:rsidR="002A085A" w:rsidRPr="00506B28" w:rsidRDefault="002A085A" w:rsidP="002A085A">
      <w:pPr>
        <w:spacing w:line="360" w:lineRule="auto"/>
        <w:jc w:val="both"/>
      </w:pPr>
      <w:r w:rsidRPr="00506B28">
        <w:t>Berikut adalah  terminologi pada TDD berdasarkan referensi</w:t>
      </w:r>
      <w:r w:rsidR="00A55525">
        <w:rPr>
          <w:i/>
        </w:rPr>
        <w:t xml:space="preserve"> </w:t>
      </w:r>
      <w:r w:rsidR="00A55525">
        <w:fldChar w:fldCharType="begin"/>
      </w:r>
      <w:r w:rsidR="007353E1">
        <w:instrText xml:space="preserve"> ADDIN ZOTERO_ITEM CSL_CITATION {"citationID":"N0d4ffly","properties":{"formattedCitation":"(Mishra,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rsidR="00A55525">
        <w:fldChar w:fldCharType="separate"/>
      </w:r>
      <w:r w:rsidR="007353E1">
        <w:rPr>
          <w:noProof/>
        </w:rPr>
        <w:t>(Mishra, 2017)</w:t>
      </w:r>
      <w:r w:rsidR="00A55525">
        <w:fldChar w:fldCharType="end"/>
      </w:r>
      <w:r w:rsidRPr="00506B28">
        <w:t>:</w:t>
      </w:r>
    </w:p>
    <w:p w14:paraId="4F0AFD57" w14:textId="77777777" w:rsidR="002A085A" w:rsidRPr="00506B28" w:rsidRDefault="002A085A" w:rsidP="002F5EA3">
      <w:pPr>
        <w:pStyle w:val="ListParagraph"/>
        <w:numPr>
          <w:ilvl w:val="0"/>
          <w:numId w:val="17"/>
        </w:numPr>
        <w:spacing w:before="120"/>
        <w:rPr>
          <w:szCs w:val="24"/>
        </w:rPr>
      </w:pPr>
      <w:r w:rsidRPr="00506B28">
        <w:rPr>
          <w:i/>
          <w:szCs w:val="24"/>
        </w:rPr>
        <w:t>Subject under Test</w:t>
      </w:r>
      <w:r w:rsidRPr="00506B28">
        <w:rPr>
          <w:szCs w:val="24"/>
        </w:rPr>
        <w:t xml:space="preserve"> / </w:t>
      </w:r>
      <w:r w:rsidRPr="00506B28">
        <w:rPr>
          <w:i/>
          <w:szCs w:val="24"/>
        </w:rPr>
        <w:t>System under Test</w:t>
      </w:r>
      <w:r w:rsidRPr="00506B28">
        <w:rPr>
          <w:szCs w:val="24"/>
        </w:rPr>
        <w:t xml:space="preserve"> (SUT)</w:t>
      </w:r>
    </w:p>
    <w:p w14:paraId="73A5C254" w14:textId="77777777" w:rsidR="002A085A" w:rsidRPr="00506B28" w:rsidRDefault="002A085A" w:rsidP="002A085A">
      <w:pPr>
        <w:pStyle w:val="ListParagraph"/>
        <w:ind w:firstLine="0"/>
        <w:rPr>
          <w:szCs w:val="24"/>
        </w:rPr>
      </w:pPr>
      <w:r w:rsidRPr="00506B28">
        <w:rPr>
          <w:szCs w:val="24"/>
        </w:rPr>
        <w:t xml:space="preserve">Bagian kode yang akan diuji. Umumnya </w:t>
      </w:r>
      <w:r w:rsidRPr="00506B28">
        <w:rPr>
          <w:i/>
          <w:szCs w:val="24"/>
        </w:rPr>
        <w:t>Subject under Test</w:t>
      </w:r>
      <w:r w:rsidRPr="00506B28">
        <w:rPr>
          <w:szCs w:val="24"/>
        </w:rPr>
        <w:t xml:space="preserve"> adalah sebuah method tunggal dari sebuah kelas. Namun </w:t>
      </w:r>
      <w:r w:rsidRPr="00506B28">
        <w:rPr>
          <w:i/>
          <w:szCs w:val="24"/>
        </w:rPr>
        <w:t>Subject under Test</w:t>
      </w:r>
      <w:r w:rsidRPr="00506B28">
        <w:rPr>
          <w:szCs w:val="24"/>
        </w:rPr>
        <w:t xml:space="preserve"> dapat pula berupa skenario dimana kelompok method atau kelas diuji bersama-sama. Pada beberapa kasus, </w:t>
      </w:r>
      <w:r w:rsidRPr="00506B28">
        <w:rPr>
          <w:i/>
          <w:szCs w:val="24"/>
        </w:rPr>
        <w:t>subject under test</w:t>
      </w:r>
      <w:r w:rsidRPr="00506B28">
        <w:rPr>
          <w:szCs w:val="24"/>
        </w:rPr>
        <w:t xml:space="preserve"> merepresentasikan fungsionalitas lengkap / </w:t>
      </w:r>
      <w:r w:rsidRPr="00506B28">
        <w:rPr>
          <w:i/>
          <w:szCs w:val="24"/>
        </w:rPr>
        <w:t>end-to-end</w:t>
      </w:r>
      <w:r w:rsidRPr="00506B28">
        <w:rPr>
          <w:szCs w:val="24"/>
        </w:rPr>
        <w:t xml:space="preserve"> proses bisnis.</w:t>
      </w:r>
    </w:p>
    <w:p w14:paraId="391CF48C" w14:textId="77777777" w:rsidR="002A085A" w:rsidRPr="00506B28" w:rsidRDefault="002A085A" w:rsidP="002F5EA3">
      <w:pPr>
        <w:pStyle w:val="ListParagraph"/>
        <w:numPr>
          <w:ilvl w:val="0"/>
          <w:numId w:val="17"/>
        </w:numPr>
        <w:spacing w:before="120"/>
        <w:rPr>
          <w:szCs w:val="24"/>
        </w:rPr>
      </w:pPr>
      <w:r w:rsidRPr="00506B28">
        <w:rPr>
          <w:szCs w:val="24"/>
        </w:rPr>
        <w:t>Unit Test</w:t>
      </w:r>
    </w:p>
    <w:p w14:paraId="3DA1DA87" w14:textId="3B665593" w:rsidR="007B0348" w:rsidRPr="00027621" w:rsidRDefault="002A085A" w:rsidP="00027621">
      <w:pPr>
        <w:pStyle w:val="ListParagraph"/>
        <w:ind w:firstLine="0"/>
        <w:rPr>
          <w:szCs w:val="24"/>
        </w:rPr>
      </w:pPr>
      <w:r w:rsidRPr="00506B28">
        <w:rPr>
          <w:szCs w:val="24"/>
        </w:rPr>
        <w:t xml:space="preserve">Unit Test adalah bagian kode yang melakukan pengujian terhadap SUT. Sebuah unit test juga dikenal dengan nama </w:t>
      </w:r>
      <w:r w:rsidRPr="00506B28">
        <w:rPr>
          <w:i/>
          <w:szCs w:val="24"/>
        </w:rPr>
        <w:t>test case</w:t>
      </w:r>
      <w:r w:rsidRPr="00506B28">
        <w:rPr>
          <w:szCs w:val="24"/>
        </w:rPr>
        <w:t xml:space="preserve"> (kasus uji). Unit test bekerja dengan memanggil </w:t>
      </w:r>
      <w:r w:rsidRPr="00A75663">
        <w:rPr>
          <w:i/>
          <w:szCs w:val="24"/>
        </w:rPr>
        <w:t>subject under test</w:t>
      </w:r>
      <w:r w:rsidRPr="00506B28">
        <w:rPr>
          <w:szCs w:val="24"/>
        </w:rPr>
        <w:t xml:space="preserve"> pada kondisi terkontrol, dan memverifikasi perilaku yang diharapkan dihasilkan dari kode dalam kondisi tersebut. </w:t>
      </w:r>
    </w:p>
    <w:p w14:paraId="3CDDDE53" w14:textId="77777777" w:rsidR="002A085A" w:rsidRPr="00506B28" w:rsidRDefault="002A085A" w:rsidP="002F5EA3">
      <w:pPr>
        <w:pStyle w:val="ListParagraph"/>
        <w:numPr>
          <w:ilvl w:val="0"/>
          <w:numId w:val="17"/>
        </w:numPr>
        <w:spacing w:before="120"/>
        <w:rPr>
          <w:szCs w:val="24"/>
        </w:rPr>
      </w:pPr>
      <w:r w:rsidRPr="00506B28">
        <w:rPr>
          <w:i/>
          <w:szCs w:val="24"/>
        </w:rPr>
        <w:t>State Verification</w:t>
      </w:r>
      <w:r w:rsidRPr="00506B28">
        <w:rPr>
          <w:szCs w:val="24"/>
        </w:rPr>
        <w:t xml:space="preserve"> </w:t>
      </w:r>
      <w:r w:rsidRPr="00506B28">
        <w:rPr>
          <w:i/>
          <w:szCs w:val="24"/>
        </w:rPr>
        <w:t>Test</w:t>
      </w:r>
    </w:p>
    <w:p w14:paraId="2790A381" w14:textId="4B3BDC2E" w:rsidR="00A55525" w:rsidRPr="00FE37F8" w:rsidRDefault="002A085A" w:rsidP="00FE37F8">
      <w:pPr>
        <w:pStyle w:val="ListParagraph"/>
        <w:ind w:firstLine="0"/>
        <w:rPr>
          <w:szCs w:val="24"/>
        </w:rPr>
      </w:pPr>
      <w:r w:rsidRPr="00506B28">
        <w:rPr>
          <w:i/>
          <w:szCs w:val="24"/>
        </w:rPr>
        <w:t>State verification test</w:t>
      </w:r>
      <w:r w:rsidRPr="00506B28">
        <w:rPr>
          <w:szCs w:val="24"/>
        </w:rPr>
        <w:t xml:space="preserve"> adalah tipe dari unit test yang memanggil method dari objek (SUT) dan memverifikasi state dari objek setelah memanggil method. </w:t>
      </w:r>
      <w:r w:rsidRPr="008C1CB3">
        <w:rPr>
          <w:i/>
          <w:szCs w:val="24"/>
        </w:rPr>
        <w:t>State Verification Test</w:t>
      </w:r>
      <w:r w:rsidRPr="00506B28">
        <w:rPr>
          <w:szCs w:val="24"/>
        </w:rPr>
        <w:t xml:space="preserve"> biasanya tergantung pada </w:t>
      </w:r>
      <w:r w:rsidRPr="00506B28">
        <w:rPr>
          <w:i/>
          <w:szCs w:val="24"/>
        </w:rPr>
        <w:t>assertion</w:t>
      </w:r>
      <w:r w:rsidRPr="00506B28">
        <w:rPr>
          <w:szCs w:val="24"/>
        </w:rPr>
        <w:t xml:space="preserve"> untuk melakukan verifikasi. </w:t>
      </w:r>
    </w:p>
    <w:p w14:paraId="6CD8FA60" w14:textId="77777777" w:rsidR="002A085A" w:rsidRPr="00506B28" w:rsidRDefault="002A085A" w:rsidP="002F5EA3">
      <w:pPr>
        <w:pStyle w:val="ListParagraph"/>
        <w:numPr>
          <w:ilvl w:val="0"/>
          <w:numId w:val="17"/>
        </w:numPr>
        <w:spacing w:before="120"/>
        <w:rPr>
          <w:i/>
          <w:szCs w:val="24"/>
        </w:rPr>
      </w:pPr>
      <w:r w:rsidRPr="00506B28">
        <w:rPr>
          <w:i/>
          <w:szCs w:val="24"/>
        </w:rPr>
        <w:t>Interaction Test</w:t>
      </w:r>
    </w:p>
    <w:p w14:paraId="5B0A21E5" w14:textId="5FB3EAF7" w:rsidR="002A085A" w:rsidRDefault="002A085A" w:rsidP="002A085A">
      <w:pPr>
        <w:pStyle w:val="ListParagraph"/>
        <w:ind w:firstLine="0"/>
        <w:rPr>
          <w:szCs w:val="24"/>
        </w:rPr>
      </w:pPr>
      <w:r w:rsidRPr="00506B28">
        <w:rPr>
          <w:i/>
          <w:szCs w:val="24"/>
        </w:rPr>
        <w:t>Interaction Test</w:t>
      </w:r>
      <w:r w:rsidRPr="00506B28">
        <w:rPr>
          <w:szCs w:val="24"/>
        </w:rPr>
        <w:t xml:space="preserve"> adalah tipe dari unit test yang mencoba untuk memverifikasi urutan dari interaksi antar objek ketika sebuah method dipanggil. Pengujian inii dikenal juga dengan nama </w:t>
      </w:r>
      <w:r w:rsidRPr="008C1CB3">
        <w:rPr>
          <w:i/>
          <w:szCs w:val="24"/>
        </w:rPr>
        <w:t>behavior verification tests</w:t>
      </w:r>
      <w:r w:rsidRPr="00506B28">
        <w:rPr>
          <w:szCs w:val="24"/>
        </w:rPr>
        <w:t xml:space="preserve">. </w:t>
      </w:r>
      <w:r w:rsidRPr="008C1CB3">
        <w:rPr>
          <w:i/>
          <w:szCs w:val="24"/>
        </w:rPr>
        <w:t>Interaction test</w:t>
      </w:r>
      <w:r w:rsidRPr="00506B28">
        <w:rPr>
          <w:szCs w:val="24"/>
        </w:rPr>
        <w:t xml:space="preserve"> tidak selalu harus melibatkan beberapa objek.</w:t>
      </w:r>
    </w:p>
    <w:p w14:paraId="1449E5CB" w14:textId="77777777" w:rsidR="00DF3A40" w:rsidRPr="00295CA6" w:rsidRDefault="00DF3A40" w:rsidP="002A085A">
      <w:pPr>
        <w:pStyle w:val="ListParagraph"/>
        <w:ind w:firstLine="0"/>
        <w:rPr>
          <w:szCs w:val="24"/>
        </w:rPr>
      </w:pPr>
    </w:p>
    <w:p w14:paraId="2EC3331F" w14:textId="77777777" w:rsidR="002A085A" w:rsidRPr="00506B28" w:rsidRDefault="002A085A" w:rsidP="002F5EA3">
      <w:pPr>
        <w:pStyle w:val="ListParagraph"/>
        <w:numPr>
          <w:ilvl w:val="0"/>
          <w:numId w:val="17"/>
        </w:numPr>
        <w:spacing w:before="120"/>
        <w:rPr>
          <w:szCs w:val="24"/>
        </w:rPr>
      </w:pPr>
      <w:r w:rsidRPr="00506B28">
        <w:rPr>
          <w:szCs w:val="24"/>
        </w:rPr>
        <w:lastRenderedPageBreak/>
        <w:t>Negative Test</w:t>
      </w:r>
    </w:p>
    <w:p w14:paraId="118CF971" w14:textId="77777777" w:rsidR="002A085A" w:rsidRPr="00506B28" w:rsidRDefault="002A085A" w:rsidP="002A085A">
      <w:pPr>
        <w:pStyle w:val="ListParagraph"/>
        <w:ind w:firstLine="0"/>
        <w:rPr>
          <w:szCs w:val="24"/>
        </w:rPr>
      </w:pPr>
      <w:r w:rsidRPr="00506B28">
        <w:rPr>
          <w:i/>
          <w:szCs w:val="24"/>
        </w:rPr>
        <w:t>Negative unit test</w:t>
      </w:r>
      <w:r w:rsidRPr="00506B28">
        <w:rPr>
          <w:szCs w:val="24"/>
        </w:rPr>
        <w:t xml:space="preserve"> adalah pengujian yang memverifikasi bahwa sesuatu tidak terjadi. </w:t>
      </w:r>
      <w:r w:rsidRPr="008C1CB3">
        <w:rPr>
          <w:i/>
          <w:szCs w:val="24"/>
        </w:rPr>
        <w:t>Negative test</w:t>
      </w:r>
      <w:r w:rsidRPr="00506B28">
        <w:rPr>
          <w:szCs w:val="24"/>
        </w:rPr>
        <w:t xml:space="preserve"> dapat bermanfaat untuk kasus-kasus tertentu, namun pengujian tidak boleh tergantung pada </w:t>
      </w:r>
      <w:r w:rsidRPr="008C1CB3">
        <w:rPr>
          <w:i/>
          <w:szCs w:val="24"/>
        </w:rPr>
        <w:t>negative test</w:t>
      </w:r>
      <w:r w:rsidRPr="00506B28">
        <w:rPr>
          <w:szCs w:val="24"/>
        </w:rPr>
        <w:t xml:space="preserve">. Hal ini karena ketika suatu </w:t>
      </w:r>
      <w:r w:rsidRPr="008C1CB3">
        <w:rPr>
          <w:i/>
          <w:szCs w:val="24"/>
        </w:rPr>
        <w:t>negative test</w:t>
      </w:r>
      <w:r w:rsidRPr="00506B28">
        <w:rPr>
          <w:szCs w:val="24"/>
        </w:rPr>
        <w:t xml:space="preserve"> dapat memverifikasi bahwa sesuatu tidak terjadi, pengujian tersebut menjadi kebal terhadap jumlah berapapun hal yang mungkin terjadi. </w:t>
      </w:r>
      <w:r w:rsidRPr="008C1CB3">
        <w:rPr>
          <w:i/>
          <w:szCs w:val="24"/>
        </w:rPr>
        <w:t>Negative unit test</w:t>
      </w:r>
      <w:r w:rsidRPr="00506B28">
        <w:rPr>
          <w:szCs w:val="24"/>
        </w:rPr>
        <w:t xml:space="preserve"> umumnya adalah </w:t>
      </w:r>
      <w:r w:rsidRPr="008C1CB3">
        <w:rPr>
          <w:i/>
          <w:szCs w:val="24"/>
        </w:rPr>
        <w:t>state verification test</w:t>
      </w:r>
      <w:r w:rsidRPr="00506B28">
        <w:rPr>
          <w:szCs w:val="24"/>
        </w:rPr>
        <w:t xml:space="preserve">. </w:t>
      </w:r>
    </w:p>
    <w:p w14:paraId="684A1AF9" w14:textId="77777777" w:rsidR="002A085A" w:rsidRPr="00506B28" w:rsidRDefault="002A085A" w:rsidP="002F5EA3">
      <w:pPr>
        <w:pStyle w:val="ListParagraph"/>
        <w:numPr>
          <w:ilvl w:val="0"/>
          <w:numId w:val="17"/>
        </w:numPr>
        <w:spacing w:before="120"/>
        <w:rPr>
          <w:i/>
          <w:szCs w:val="24"/>
        </w:rPr>
      </w:pPr>
      <w:r w:rsidRPr="00506B28">
        <w:rPr>
          <w:i/>
          <w:szCs w:val="24"/>
        </w:rPr>
        <w:t>Test Suite</w:t>
      </w:r>
    </w:p>
    <w:p w14:paraId="7DF9A1C3" w14:textId="77777777" w:rsidR="002A085A" w:rsidRPr="00013FEF" w:rsidRDefault="002A085A" w:rsidP="002A085A">
      <w:pPr>
        <w:ind w:firstLine="720"/>
      </w:pPr>
      <w:r w:rsidRPr="00013FEF">
        <w:rPr>
          <w:i/>
        </w:rPr>
        <w:t>Test suite</w:t>
      </w:r>
      <w:r w:rsidRPr="00013FEF">
        <w:t xml:space="preserve"> adalah sebuah koleksi dari berkas skrip pengujian. </w:t>
      </w:r>
    </w:p>
    <w:p w14:paraId="6CBFB7D7" w14:textId="77777777" w:rsidR="002A085A" w:rsidRPr="00506B28" w:rsidRDefault="002A085A" w:rsidP="002F5EA3">
      <w:pPr>
        <w:pStyle w:val="ListParagraph"/>
        <w:numPr>
          <w:ilvl w:val="0"/>
          <w:numId w:val="17"/>
        </w:numPr>
        <w:spacing w:before="120"/>
        <w:rPr>
          <w:i/>
          <w:szCs w:val="24"/>
        </w:rPr>
      </w:pPr>
      <w:r w:rsidRPr="00506B28">
        <w:rPr>
          <w:i/>
          <w:szCs w:val="24"/>
        </w:rPr>
        <w:t>Assertions</w:t>
      </w:r>
    </w:p>
    <w:p w14:paraId="7F909900" w14:textId="2E84FE84" w:rsidR="006D1CCA" w:rsidRDefault="002A085A" w:rsidP="002A085A">
      <w:pPr>
        <w:pStyle w:val="ListParagraph"/>
        <w:ind w:firstLine="0"/>
        <w:rPr>
          <w:szCs w:val="24"/>
        </w:rPr>
      </w:pPr>
      <w:r w:rsidRPr="00506B28">
        <w:rPr>
          <w:i/>
          <w:szCs w:val="24"/>
        </w:rPr>
        <w:t>Assertions</w:t>
      </w:r>
      <w:r w:rsidRPr="00506B28">
        <w:rPr>
          <w:szCs w:val="24"/>
        </w:rPr>
        <w:t xml:space="preserve"> digunakan pada </w:t>
      </w:r>
      <w:r w:rsidRPr="00506B28">
        <w:rPr>
          <w:i/>
          <w:szCs w:val="24"/>
        </w:rPr>
        <w:t>state verification</w:t>
      </w:r>
      <w:r w:rsidRPr="00506B28">
        <w:rPr>
          <w:szCs w:val="24"/>
        </w:rPr>
        <w:t xml:space="preserve"> dan </w:t>
      </w:r>
      <w:r w:rsidRPr="00506B28">
        <w:rPr>
          <w:i/>
          <w:szCs w:val="24"/>
        </w:rPr>
        <w:t>interaction tests</w:t>
      </w:r>
      <w:r w:rsidRPr="00506B28">
        <w:rPr>
          <w:szCs w:val="24"/>
        </w:rPr>
        <w:t xml:space="preserve">. Sebuah </w:t>
      </w:r>
      <w:r w:rsidRPr="00506B28">
        <w:rPr>
          <w:i/>
          <w:szCs w:val="24"/>
        </w:rPr>
        <w:t>assertion</w:t>
      </w:r>
      <w:r w:rsidRPr="00506B28">
        <w:rPr>
          <w:szCs w:val="24"/>
        </w:rPr>
        <w:t xml:space="preserve"> merepresentasikan sebuah kesalahan (</w:t>
      </w:r>
      <w:r w:rsidRPr="00506B28">
        <w:rPr>
          <w:i/>
          <w:szCs w:val="24"/>
        </w:rPr>
        <w:t>failure</w:t>
      </w:r>
      <w:r w:rsidRPr="00506B28">
        <w:rPr>
          <w:szCs w:val="24"/>
        </w:rPr>
        <w:t xml:space="preserve">) pada unit test. </w:t>
      </w:r>
    </w:p>
    <w:p w14:paraId="56AA18EB" w14:textId="4B2B376E" w:rsidR="006D1CCA" w:rsidRDefault="006D1CCA" w:rsidP="008F3C9C">
      <w:pPr>
        <w:pStyle w:val="keterangan"/>
        <w:rPr>
          <w:color w:val="auto"/>
          <w:szCs w:val="24"/>
        </w:rPr>
      </w:pPr>
    </w:p>
    <w:p w14:paraId="4550D644" w14:textId="5DE157D4" w:rsidR="006D1CCA" w:rsidRDefault="006D1CCA" w:rsidP="006D1CCA">
      <w:pPr>
        <w:pStyle w:val="Heading3"/>
        <w:tabs>
          <w:tab w:val="clear" w:pos="720"/>
        </w:tabs>
        <w:ind w:left="709" w:hanging="709"/>
        <w:jc w:val="left"/>
      </w:pPr>
      <w:bookmarkStart w:id="53" w:name="_Toc508897072"/>
      <w:r>
        <w:t>Perbedaan BDD dan TDD</w:t>
      </w:r>
      <w:bookmarkEnd w:id="53"/>
    </w:p>
    <w:p w14:paraId="3851706A" w14:textId="4B5784B3" w:rsidR="00F309EF" w:rsidRDefault="006D1CCA" w:rsidP="0009611C">
      <w:pPr>
        <w:spacing w:line="360" w:lineRule="auto"/>
        <w:jc w:val="both"/>
      </w:pPr>
      <w:r w:rsidRPr="00506B28">
        <w:t>Berdasarkan referensi</w:t>
      </w:r>
      <w:r w:rsidR="003549B8">
        <w:t xml:space="preserve"> </w:t>
      </w:r>
      <w:r w:rsidR="003549B8">
        <w:fldChar w:fldCharType="begin"/>
      </w:r>
      <w:r w:rsidR="007353E1">
        <w:instrText xml:space="preserve"> ADDIN ZOTERO_ITEM CSL_CITATION {"citationID":"dI7RAArz","properties":{"formattedCitation":"(Mishra, 2017)","plainCitation":"(Mishra, 2017)","noteIndex":0},"citationItems":[{"id":82,"uris":["http://zotero.org/users/3473210/items/MVMQWW6A"],"uri":["http://zotero.org/users/3473210/items/MVMQWW6A"],"itemData":{"id":82,"type":"book","title":"iOS code testing: test-driven development and behavior-driven development with Swift","collection-title":"For professionals by professionals","publisher":"Apress","publisher-place":"Berkeley, California","number-of-pages":"440","source":"Library of Congress ISBN","event-place":"Berkeley, California","abstract":"Put into motion practical examples to master Test-Driven Development (TDD) and acceptance testing in Swift. This book uses a pragmatic approach to writing well-tested code and provides techniques that can be used to retrofit tests to legacy code bases. You'll be introduced to basic principles of TDD, such as Test First, Red-Green-Refactor, Remove Duplicate code, Dependency Injection, and Single Responsibility. Approaches covered include TDD, behavior-driven development (BDD), UI, and acceptance testing with common standard/open source frameworks. iOS Code Testing offers helpful instruction to teach iOS developers to retrospectively fit tests to legacy code, refactor legacy code so as to make the code more testable, install and configure a popular Swift BDD framework, practice BDD with Xcode, and create automated UI tests with Xcode. Additionally, many projects have legacy code bases. Legacy code is often seen as a blocker when it comes to implementing any kind of testing","ISBN":"978-1-4842-2688-9","call-number":"QA76.76.T48 M57 2017","note":"OCLC: ocn969829642","shortTitle":"iOS code testing","author":[{"family":"Mishra","given":"Abhishek"}],"issued":{"date-parts":[["2017"]]}}}],"schema":"https://github.com/citation-style-language/schema/raw/master/csl-citation.json"} </w:instrText>
      </w:r>
      <w:r w:rsidR="003549B8">
        <w:fldChar w:fldCharType="separate"/>
      </w:r>
      <w:r w:rsidR="007353E1">
        <w:rPr>
          <w:noProof/>
        </w:rPr>
        <w:t>(Mishra, 2017)</w:t>
      </w:r>
      <w:r w:rsidR="003549B8">
        <w:fldChar w:fldCharType="end"/>
      </w:r>
      <w:r w:rsidRPr="00506B28">
        <w:t xml:space="preserve">, perbedaaan utama antara </w:t>
      </w:r>
      <w:r w:rsidR="003549B8">
        <w:t>BDD</w:t>
      </w:r>
      <w:r w:rsidRPr="00506B28">
        <w:t xml:space="preserve"> dan </w:t>
      </w:r>
      <w:r w:rsidR="003549B8">
        <w:t>TDD</w:t>
      </w:r>
      <w:r w:rsidR="006243D6">
        <w:t xml:space="preserve"> yaitu </w:t>
      </w:r>
      <w:r w:rsidRPr="00506B28">
        <w:t>BDD melakukan pengujian dimana perilaku yang diterima (</w:t>
      </w:r>
      <w:r w:rsidRPr="00506B28">
        <w:rPr>
          <w:i/>
        </w:rPr>
        <w:t>accepted behavior</w:t>
      </w:r>
      <w:r w:rsidRPr="00506B28">
        <w:t xml:space="preserve">) dari sistem didefinisikan dengan himpunan skenario yang dapat diturunkan dari </w:t>
      </w:r>
      <w:r w:rsidRPr="00506B28">
        <w:rPr>
          <w:i/>
        </w:rPr>
        <w:t>business requirement</w:t>
      </w:r>
      <w:r w:rsidRPr="00506B28">
        <w:t xml:space="preserve">. Pengujian dengan BDD sering kali lebih deskriptif dan bermakna untuk bisnis </w:t>
      </w:r>
      <w:sdt>
        <w:sdtPr>
          <w:id w:val="624123079"/>
          <w:citation/>
        </w:sdtPr>
        <w:sdtContent>
          <w:r w:rsidRPr="00506B28">
            <w:fldChar w:fldCharType="begin"/>
          </w:r>
          <w:r w:rsidRPr="00506B28">
            <w:instrText xml:space="preserve"> CITATION Mis17 \l 1033 </w:instrText>
          </w:r>
          <w:r w:rsidRPr="00506B28">
            <w:fldChar w:fldCharType="separate"/>
          </w:r>
          <w:r w:rsidRPr="00584879">
            <w:rPr>
              <w:noProof/>
            </w:rPr>
            <w:t>(Mishra, 2017)</w:t>
          </w:r>
          <w:r w:rsidRPr="00506B28">
            <w:fldChar w:fldCharType="end"/>
          </w:r>
        </w:sdtContent>
      </w:sdt>
      <w:r w:rsidRPr="00506B28">
        <w:t xml:space="preserve">. BDD dideskripsikan dalam </w:t>
      </w:r>
      <w:r w:rsidRPr="00506B28">
        <w:rPr>
          <w:i/>
        </w:rPr>
        <w:t>Domain Specific Language</w:t>
      </w:r>
      <w:r w:rsidRPr="00506B28">
        <w:t xml:space="preserve"> (DSL) yang mengandung </w:t>
      </w:r>
      <w:r w:rsidRPr="00506B28">
        <w:rPr>
          <w:i/>
        </w:rPr>
        <w:t>terms</w:t>
      </w:r>
      <w:r w:rsidRPr="00506B28">
        <w:t xml:space="preserve"> dan konsep yang dikenal oleh domain bisnis.</w:t>
      </w:r>
    </w:p>
    <w:p w14:paraId="2777759C" w14:textId="474075B2" w:rsidR="00732A00" w:rsidRDefault="00732A00" w:rsidP="0009611C">
      <w:pPr>
        <w:spacing w:line="360" w:lineRule="auto"/>
        <w:jc w:val="both"/>
      </w:pPr>
    </w:p>
    <w:p w14:paraId="5522FBA8" w14:textId="2B8C11F4" w:rsidR="00582F73" w:rsidRDefault="00732A00" w:rsidP="006D7BEF">
      <w:pPr>
        <w:pStyle w:val="Heading2"/>
        <w:keepNext w:val="0"/>
        <w:tabs>
          <w:tab w:val="clear" w:pos="3818"/>
        </w:tabs>
        <w:spacing w:before="240"/>
        <w:ind w:left="567" w:hanging="567"/>
        <w:jc w:val="left"/>
      </w:pPr>
      <w:bookmarkStart w:id="54" w:name="_Toc508897073"/>
      <w:r>
        <w:rPr>
          <w:i/>
        </w:rPr>
        <w:t>Formal Specification</w:t>
      </w:r>
      <w:r w:rsidR="00873F91">
        <w:rPr>
          <w:i/>
        </w:rPr>
        <w:t>-</w:t>
      </w:r>
      <w:r w:rsidRPr="00F066BC">
        <w:rPr>
          <w:i/>
        </w:rPr>
        <w:t>Driven Development</w:t>
      </w:r>
      <w:r w:rsidR="00D979F7">
        <w:rPr>
          <w:i/>
        </w:rPr>
        <w:t xml:space="preserve"> (FSDD)</w:t>
      </w:r>
      <w:bookmarkEnd w:id="54"/>
    </w:p>
    <w:p w14:paraId="26277C0E" w14:textId="140B1DEA" w:rsidR="00824055" w:rsidRDefault="006D7BEF" w:rsidP="0009611C">
      <w:pPr>
        <w:spacing w:line="360" w:lineRule="auto"/>
        <w:jc w:val="both"/>
      </w:pPr>
      <w:r>
        <w:t xml:space="preserve">Penelitian </w:t>
      </w:r>
      <w:r w:rsidR="006901C2">
        <w:fldChar w:fldCharType="begin"/>
      </w:r>
      <w:r w:rsidR="007353E1">
        <w:instrText xml:space="preserve"> ADDIN ZOTERO_ITEM CSL_CITATION {"citationID":"asepk9o6te","properties":{"formattedCitation":"(Rutledge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sidR="006901C2">
        <w:fldChar w:fldCharType="separate"/>
      </w:r>
      <w:r w:rsidR="007353E1">
        <w:rPr>
          <w:noProof/>
        </w:rPr>
        <w:t>(Rutledge dkk., 2014)</w:t>
      </w:r>
      <w:r w:rsidR="006901C2">
        <w:fldChar w:fldCharType="end"/>
      </w:r>
      <w:r w:rsidR="00C217B2">
        <w:t xml:space="preserve"> menyajikan pendekatan Formal Specification-Driven Development yang mengadaptasi teknik TDD dan BDD lewat tambahan artifak, yaitu spesifikasi formal didefinisikan dalam </w:t>
      </w:r>
      <w:r w:rsidR="00BB5EF6">
        <w:t xml:space="preserve">bahasa spesifikasi </w:t>
      </w:r>
      <w:r w:rsidR="00824055" w:rsidRPr="00824055">
        <w:rPr>
          <w:i/>
        </w:rPr>
        <w:t>behavio</w:t>
      </w:r>
      <w:r w:rsidR="00BB5EF6" w:rsidRPr="00824055">
        <w:rPr>
          <w:i/>
        </w:rPr>
        <w:t>ral</w:t>
      </w:r>
      <w:r w:rsidR="00BB5EF6">
        <w:t>.</w:t>
      </w:r>
      <w:r w:rsidR="000779F0">
        <w:t xml:space="preserve"> Teknik FSDD tidak mempengaruhi model proses perangkat lunak, </w:t>
      </w:r>
      <w:r w:rsidR="00FC1122">
        <w:t xml:space="preserve">tetapi hanya </w:t>
      </w:r>
      <w:r w:rsidR="005C23D5">
        <w:t>modifikasi prinsip perancangan artifak perangkat lunak.</w:t>
      </w:r>
      <w:r w:rsidR="004D68F6">
        <w:t xml:space="preserve"> Dengan pendekatan ini, spesifikasi formal dihasilkan dalam bahasa spesifikasi </w:t>
      </w:r>
      <w:r w:rsidR="004D68F6" w:rsidRPr="000D2BA1">
        <w:rPr>
          <w:i/>
        </w:rPr>
        <w:t>behavioral</w:t>
      </w:r>
      <w:r w:rsidR="004D68F6">
        <w:t xml:space="preserve"> (misalnya: JML, Dafny, Spec#)</w:t>
      </w:r>
      <w:r w:rsidR="00826C1B">
        <w:t>, yang menjadi basis bagi implementasi dan pengujian.</w:t>
      </w:r>
      <w:r w:rsidR="00FC1122">
        <w:t xml:space="preserve"> </w:t>
      </w:r>
      <w:r w:rsidR="009F2D43">
        <w:fldChar w:fldCharType="begin"/>
      </w:r>
      <w:r w:rsidR="009F2D43">
        <w:instrText xml:space="preserve"> REF _Ref508470951 \h </w:instrText>
      </w:r>
      <w:r w:rsidR="009F2D43">
        <w:fldChar w:fldCharType="separate"/>
      </w:r>
      <w:r w:rsidR="009010BC" w:rsidRPr="000779F0">
        <w:t xml:space="preserve">Gambar  </w:t>
      </w:r>
      <w:r w:rsidR="009010BC">
        <w:rPr>
          <w:noProof/>
        </w:rPr>
        <w:t>II</w:t>
      </w:r>
      <w:r w:rsidR="009010BC">
        <w:noBreakHyphen/>
      </w:r>
      <w:r w:rsidR="009010BC">
        <w:rPr>
          <w:noProof/>
        </w:rPr>
        <w:t>3</w:t>
      </w:r>
      <w:r w:rsidR="009F2D43">
        <w:fldChar w:fldCharType="end"/>
      </w:r>
      <w:r w:rsidR="009F2D43">
        <w:t xml:space="preserve"> </w:t>
      </w:r>
      <w:r w:rsidR="00225477">
        <w:t xml:space="preserve">adalah rancangan artifak FSDD yang disajikan pada penelitian </w:t>
      </w:r>
      <w:r w:rsidR="00225477">
        <w:fldChar w:fldCharType="begin"/>
      </w:r>
      <w:r w:rsidR="007353E1">
        <w:instrText xml:space="preserve"> ADDIN ZOTERO_ITEM CSL_CITATION {"citationID":"oGQ0UCgM","properties":{"formattedCitation":"(Rutledge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sidR="00225477">
        <w:fldChar w:fldCharType="separate"/>
      </w:r>
      <w:r w:rsidR="007353E1">
        <w:rPr>
          <w:noProof/>
        </w:rPr>
        <w:t>(Rutledge dkk., 2014)</w:t>
      </w:r>
      <w:r w:rsidR="00225477">
        <w:fldChar w:fldCharType="end"/>
      </w:r>
      <w:r w:rsidR="00225477">
        <w:t>.</w:t>
      </w:r>
    </w:p>
    <w:p w14:paraId="126176E1" w14:textId="77777777" w:rsidR="000779F0" w:rsidRDefault="00824055" w:rsidP="000779F0">
      <w:pPr>
        <w:keepNext/>
        <w:spacing w:line="360" w:lineRule="auto"/>
        <w:jc w:val="center"/>
      </w:pPr>
      <w:r>
        <w:rPr>
          <w:noProof/>
        </w:rPr>
        <w:lastRenderedPageBreak/>
        <w:drawing>
          <wp:inline distT="0" distB="0" distL="0" distR="0" wp14:anchorId="1AC52C34" wp14:editId="751CDC55">
            <wp:extent cx="4517460" cy="17653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3-10 at 6.35.4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8671" cy="1765773"/>
                    </a:xfrm>
                    <a:prstGeom prst="rect">
                      <a:avLst/>
                    </a:prstGeom>
                  </pic:spPr>
                </pic:pic>
              </a:graphicData>
            </a:graphic>
          </wp:inline>
        </w:drawing>
      </w:r>
    </w:p>
    <w:p w14:paraId="449886DE" w14:textId="54119DEE" w:rsidR="00824055" w:rsidRPr="000779F0" w:rsidRDefault="000779F0" w:rsidP="000779F0">
      <w:pPr>
        <w:pStyle w:val="JudulGambar"/>
      </w:pPr>
      <w:bookmarkStart w:id="55" w:name="_Ref508470951"/>
      <w:bookmarkStart w:id="56" w:name="_Toc508897133"/>
      <w:r w:rsidRPr="000779F0">
        <w:t xml:space="preserve">Gambar  </w:t>
      </w:r>
      <w:fldSimple w:instr=" STYLEREF 1 \s ">
        <w:r w:rsidR="009010BC">
          <w:rPr>
            <w:noProof/>
          </w:rPr>
          <w:t>II</w:t>
        </w:r>
      </w:fldSimple>
      <w:r w:rsidR="00C22B32">
        <w:noBreakHyphen/>
      </w:r>
      <w:fldSimple w:instr=" SEQ Gambar_ \* ARABIC \s 1 ">
        <w:r w:rsidR="009010BC">
          <w:rPr>
            <w:noProof/>
          </w:rPr>
          <w:t>3</w:t>
        </w:r>
      </w:fldSimple>
      <w:bookmarkEnd w:id="55"/>
      <w:r w:rsidRPr="000779F0">
        <w:t xml:space="preserve"> Artifak FSDD </w:t>
      </w:r>
      <w:r w:rsidRPr="000779F0">
        <w:fldChar w:fldCharType="begin"/>
      </w:r>
      <w:r w:rsidR="007353E1">
        <w:instrText xml:space="preserve"> ADDIN ZOTERO_ITEM CSL_CITATION {"citationID":"FkLEbe9s","properties":{"formattedCitation":"(Rutledge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sidRPr="000779F0">
        <w:fldChar w:fldCharType="separate"/>
      </w:r>
      <w:r w:rsidR="007353E1">
        <w:t>(Rutledge dkk., 2014)</w:t>
      </w:r>
      <w:bookmarkEnd w:id="56"/>
      <w:r w:rsidRPr="000779F0">
        <w:fldChar w:fldCharType="end"/>
      </w:r>
    </w:p>
    <w:p w14:paraId="298EA9A5" w14:textId="683AB6E1" w:rsidR="009777B0" w:rsidRDefault="009777B0" w:rsidP="0009611C">
      <w:pPr>
        <w:spacing w:line="360" w:lineRule="auto"/>
        <w:jc w:val="both"/>
      </w:pPr>
    </w:p>
    <w:p w14:paraId="60B4E1A4" w14:textId="6D747F8F" w:rsidR="003B4CE7" w:rsidRDefault="00D357AE" w:rsidP="0009611C">
      <w:pPr>
        <w:spacing w:line="360" w:lineRule="auto"/>
        <w:jc w:val="both"/>
      </w:pPr>
      <w:r>
        <w:t xml:space="preserve">Berikut adalah alur kerja </w:t>
      </w:r>
      <w:r w:rsidR="003B4CE7">
        <w:t>FSDD</w:t>
      </w:r>
      <w:r w:rsidR="00E032B4">
        <w:t xml:space="preserve"> </w:t>
      </w:r>
      <w:r w:rsidR="00E032B4" w:rsidRPr="000779F0">
        <w:fldChar w:fldCharType="begin"/>
      </w:r>
      <w:r w:rsidR="007353E1">
        <w:instrText xml:space="preserve"> ADDIN ZOTERO_ITEM CSL_CITATION {"citationID":"nj3lfmDa","properties":{"formattedCitation":"(Rutledge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sidR="00E032B4" w:rsidRPr="000779F0">
        <w:fldChar w:fldCharType="separate"/>
      </w:r>
      <w:r w:rsidR="007353E1">
        <w:t>(Rutledge dkk., 2014)</w:t>
      </w:r>
      <w:r w:rsidR="00E032B4" w:rsidRPr="000779F0">
        <w:fldChar w:fldCharType="end"/>
      </w:r>
      <w:r w:rsidR="003B4CE7">
        <w:t>:</w:t>
      </w:r>
    </w:p>
    <w:p w14:paraId="04C82559" w14:textId="2BBA4183" w:rsidR="003B4CE7" w:rsidRDefault="00F31BB9" w:rsidP="002F5EA3">
      <w:pPr>
        <w:pStyle w:val="ListParagraph"/>
        <w:numPr>
          <w:ilvl w:val="0"/>
          <w:numId w:val="37"/>
        </w:numPr>
      </w:pPr>
      <w:r>
        <w:t xml:space="preserve">Designer mentranslasikan </w:t>
      </w:r>
      <w:r w:rsidR="00AB7641">
        <w:t xml:space="preserve">requirements </w:t>
      </w:r>
      <w:r w:rsidR="002A1F0C" w:rsidRPr="002A1F0C">
        <w:rPr>
          <w:i/>
        </w:rPr>
        <w:t>behavioral</w:t>
      </w:r>
      <w:r w:rsidR="002A1F0C">
        <w:t xml:space="preserve"> </w:t>
      </w:r>
      <w:r w:rsidR="00AB7641">
        <w:t xml:space="preserve">menjadi </w:t>
      </w:r>
      <w:r w:rsidR="00AB7641" w:rsidRPr="00AB7641">
        <w:rPr>
          <w:i/>
        </w:rPr>
        <w:t>formal specification</w:t>
      </w:r>
      <w:r w:rsidR="00AB7641">
        <w:t xml:space="preserve"> yang dituliskan dalam</w:t>
      </w:r>
      <w:r w:rsidR="002A1F0C" w:rsidRPr="002A1F0C">
        <w:t xml:space="preserve"> </w:t>
      </w:r>
      <w:r w:rsidR="002A1F0C">
        <w:t xml:space="preserve">bahasa spesifikasi </w:t>
      </w:r>
      <w:r w:rsidR="002A1F0C" w:rsidRPr="00824055">
        <w:rPr>
          <w:i/>
        </w:rPr>
        <w:t>behavioral</w:t>
      </w:r>
      <w:r w:rsidR="002A1F0C">
        <w:t xml:space="preserve"> (misalnya: JML)</w:t>
      </w:r>
    </w:p>
    <w:p w14:paraId="237014D6" w14:textId="64506C06" w:rsidR="00426B9D" w:rsidRDefault="00753CF3" w:rsidP="002F5EA3">
      <w:pPr>
        <w:pStyle w:val="ListParagraph"/>
        <w:numPr>
          <w:ilvl w:val="0"/>
          <w:numId w:val="37"/>
        </w:numPr>
      </w:pPr>
      <w:r w:rsidRPr="00753CF3">
        <w:rPr>
          <w:i/>
        </w:rPr>
        <w:t>Coder</w:t>
      </w:r>
      <w:r>
        <w:t xml:space="preserve"> menuliskan kode perangkat lunak secara manual. </w:t>
      </w:r>
      <w:r w:rsidRPr="00753CF3">
        <w:rPr>
          <w:i/>
        </w:rPr>
        <w:t>Coder</w:t>
      </w:r>
      <w:r>
        <w:t xml:space="preserve"> dapat memulai lewat </w:t>
      </w:r>
      <w:r w:rsidRPr="00020A79">
        <w:rPr>
          <w:i/>
        </w:rPr>
        <w:t>stub function</w:t>
      </w:r>
      <w:r>
        <w:t xml:space="preserve"> yang dibangkitkan dari </w:t>
      </w:r>
      <w:r w:rsidRPr="00753CF3">
        <w:rPr>
          <w:i/>
        </w:rPr>
        <w:t>formal specification</w:t>
      </w:r>
    </w:p>
    <w:p w14:paraId="7C4D1A96" w14:textId="31A84FCA" w:rsidR="00753CF3" w:rsidRDefault="00753CF3" w:rsidP="002F5EA3">
      <w:pPr>
        <w:pStyle w:val="ListParagraph"/>
        <w:numPr>
          <w:ilvl w:val="0"/>
          <w:numId w:val="37"/>
        </w:numPr>
      </w:pPr>
      <w:r>
        <w:t>Pengembang</w:t>
      </w:r>
      <w:r w:rsidR="00577770">
        <w:t xml:space="preserve"> dibantu lewat himpunan pengujian unit yang dibangkitkan secara otomatis lewat FSDD unit testing framework.</w:t>
      </w:r>
    </w:p>
    <w:p w14:paraId="2109BD05" w14:textId="61BC0EEE" w:rsidR="00577770" w:rsidRDefault="000F7D51" w:rsidP="002F5EA3">
      <w:pPr>
        <w:pStyle w:val="ListParagraph"/>
        <w:numPr>
          <w:ilvl w:val="0"/>
          <w:numId w:val="37"/>
        </w:numPr>
      </w:pPr>
      <w:r w:rsidRPr="0043422D">
        <w:rPr>
          <w:i/>
        </w:rPr>
        <w:t>Quality Assurance</w:t>
      </w:r>
      <w:r>
        <w:t xml:space="preserve"> menganalisis dan menguji sistem menggunakan kasus uji yang dibuat secara manual</w:t>
      </w:r>
    </w:p>
    <w:p w14:paraId="538BED27" w14:textId="77777777" w:rsidR="00D357AE" w:rsidRDefault="00D357AE" w:rsidP="0009611C">
      <w:pPr>
        <w:spacing w:line="360" w:lineRule="auto"/>
        <w:jc w:val="both"/>
      </w:pPr>
    </w:p>
    <w:p w14:paraId="36F81C9D" w14:textId="46476803" w:rsidR="006901C2" w:rsidRDefault="00E07243" w:rsidP="0009611C">
      <w:pPr>
        <w:spacing w:line="360" w:lineRule="auto"/>
        <w:jc w:val="both"/>
      </w:pPr>
      <w:r>
        <w:t xml:space="preserve">Penelitian </w:t>
      </w:r>
      <w:r w:rsidR="006901C2">
        <w:fldChar w:fldCharType="begin"/>
      </w:r>
      <w:r w:rsidR="007353E1">
        <w:instrText xml:space="preserve"> ADDIN ZOTERO_ITEM CSL_CITATION {"citationID":"aepi67f5po","properties":{"formattedCitation":"(Fofung dan Duggins, 2015)","plainCitation":"(Fofung dan Duggins, 2015)","noteIndex":0},"citationItems":[{"id":115,"uris":["http://zotero.org/users/3473210/items/QHP3YCQX"],"uri":["http://zotero.org/users/3473210/items/QHP3YCQX"],"itemData":{"id":115,"type":"thesis","title":"Quantitative Analysis of Formal Specification Driven Development","publisher":"Southern Polytechnic State University","publisher-place":"Marietta, Georgia","event-place":"Marietta, Georgia","URL":"https://digitalcommons.kennesaw.edu/cgi/viewcontent.cgi?article=1687&amp;context=etd","author":[{"family":"Fofung","given":"Titus Dohnfon"},{"family":"Duggins","given":"Sheryl"}],"issued":{"date-parts":[["2015"]]}}}],"schema":"https://github.com/citation-style-language/schema/raw/master/csl-citation.json"} </w:instrText>
      </w:r>
      <w:r w:rsidR="006901C2">
        <w:fldChar w:fldCharType="separate"/>
      </w:r>
      <w:r w:rsidR="007353E1">
        <w:rPr>
          <w:noProof/>
        </w:rPr>
        <w:t>(Fofung dan Duggins, 2015)</w:t>
      </w:r>
      <w:r w:rsidR="006901C2">
        <w:fldChar w:fldCharType="end"/>
      </w:r>
      <w:r>
        <w:t xml:space="preserve"> menyajikan </w:t>
      </w:r>
      <w:r w:rsidR="006B047B">
        <w:t>metrik</w:t>
      </w:r>
      <w:r w:rsidR="00F944AE">
        <w:t xml:space="preserve"> kuantitatif</w:t>
      </w:r>
      <w:r w:rsidR="00F67660">
        <w:t xml:space="preserve"> </w:t>
      </w:r>
      <w:r w:rsidR="00CF0C20">
        <w:t>terhadap pendekatan FSDD</w:t>
      </w:r>
      <w:r w:rsidR="00830DB3">
        <w:t>. Berdasarkan penelitian ini, pengembang perangkat lunak yang menerapkan pendekatan FSDD cenderung meningkatkan beberapa aspek kualitas perangkat lunak</w:t>
      </w:r>
      <w:r w:rsidR="00E8605F">
        <w:t>, jika dibandingkan dengan SDLC tradisional</w:t>
      </w:r>
      <w:r w:rsidR="005A62CD">
        <w:t>.</w:t>
      </w:r>
      <w:r w:rsidR="00785B97">
        <w:t xml:space="preserve"> FSDD unggul pada metric berikut: </w:t>
      </w:r>
      <w:r w:rsidR="00785B97" w:rsidRPr="00165BE8">
        <w:rPr>
          <w:i/>
        </w:rPr>
        <w:t>Cyclomatic Co</w:t>
      </w:r>
      <w:r w:rsidR="00601CD3" w:rsidRPr="00165BE8">
        <w:rPr>
          <w:i/>
        </w:rPr>
        <w:t>mplexity</w:t>
      </w:r>
      <w:r w:rsidR="00601CD3">
        <w:t xml:space="preserve"> (CCP), </w:t>
      </w:r>
      <w:r w:rsidR="00601CD3" w:rsidRPr="00165BE8">
        <w:rPr>
          <w:i/>
        </w:rPr>
        <w:t>Depth of I</w:t>
      </w:r>
      <w:r w:rsidR="00785B97" w:rsidRPr="00165BE8">
        <w:rPr>
          <w:i/>
        </w:rPr>
        <w:t>nheritance</w:t>
      </w:r>
      <w:r w:rsidR="00EF01D1">
        <w:t xml:space="preserve"> </w:t>
      </w:r>
      <w:r w:rsidR="00785B97">
        <w:t>(DOI)</w:t>
      </w:r>
      <w:r w:rsidR="00601CD3">
        <w:t xml:space="preserve">, dan </w:t>
      </w:r>
      <w:r w:rsidR="00601CD3" w:rsidRPr="00165BE8">
        <w:rPr>
          <w:i/>
        </w:rPr>
        <w:t>Maintence Index</w:t>
      </w:r>
      <w:r w:rsidR="00601CD3">
        <w:t xml:space="preserve"> (MI).</w:t>
      </w:r>
    </w:p>
    <w:p w14:paraId="1630A9C9" w14:textId="63EE33D2" w:rsidR="006901C2" w:rsidRDefault="006901C2" w:rsidP="0009611C">
      <w:pPr>
        <w:spacing w:line="360" w:lineRule="auto"/>
        <w:jc w:val="both"/>
      </w:pPr>
    </w:p>
    <w:p w14:paraId="4446FB25" w14:textId="5CF5B49B" w:rsidR="006901C2" w:rsidRDefault="001246D6" w:rsidP="0009611C">
      <w:pPr>
        <w:spacing w:line="360" w:lineRule="auto"/>
        <w:jc w:val="both"/>
      </w:pPr>
      <w:r>
        <w:t xml:space="preserve">Penelitian </w:t>
      </w:r>
      <w:r w:rsidR="006901C2">
        <w:fldChar w:fldCharType="begin"/>
      </w:r>
      <w:r w:rsidR="007353E1">
        <w:instrText xml:space="preserve"> ADDIN ZOTERO_ITEM CSL_CITATION {"citationID":"ac0ej3rmpg","properties":{"formattedCitation":"(Carter, 2017)","plainCitation":"(Carter, 2017)","noteIndex":0},"citationItems":[{"id":117,"uris":["http://zotero.org/users/3473210/items/X9VKSEHW"],"uri":["http://zotero.org/users/3473210/items/X9VKSEHW"],"itemData":{"id":117,"type":"thesis","title":"BHive: Behaviour-Driven Development Meets B-Method","publisher":"The University of Guelph","publisher-place":"Ontario, Canada","number-of-pages":"151","event-place":"Ontario, Canada","author":[{"family":"Carter","given":"John Douglas"}],"issued":{"date-parts":[["2017"]]}}}],"schema":"https://github.com/citation-style-language/schema/raw/master/csl-citation.json"} </w:instrText>
      </w:r>
      <w:r w:rsidR="006901C2">
        <w:fldChar w:fldCharType="separate"/>
      </w:r>
      <w:r w:rsidR="007353E1">
        <w:rPr>
          <w:noProof/>
        </w:rPr>
        <w:t>(Carter, 2017)</w:t>
      </w:r>
      <w:r w:rsidR="006901C2">
        <w:fldChar w:fldCharType="end"/>
      </w:r>
      <w:r w:rsidR="00165BE8">
        <w:t xml:space="preserve"> </w:t>
      </w:r>
      <w:r>
        <w:t>menyajikan BHive, yaitu menambahkan formal model</w:t>
      </w:r>
      <w:r w:rsidR="00E563BA">
        <w:t xml:space="preserve"> dalam pengujian BDD, yang akan menyediakan wawasan tambahan terkait validitas pengujian, dan meningkatkan visibilitas dari problem domain. BHive </w:t>
      </w:r>
      <w:r w:rsidR="00896EE0">
        <w:t>memetakan skenario BDD “</w:t>
      </w:r>
      <w:r w:rsidR="00896EE0" w:rsidRPr="00743602">
        <w:rPr>
          <w:i/>
        </w:rPr>
        <w:t>Given</w:t>
      </w:r>
      <w:r w:rsidR="00896EE0">
        <w:t>-</w:t>
      </w:r>
      <w:r w:rsidR="00896EE0" w:rsidRPr="00743602">
        <w:rPr>
          <w:i/>
        </w:rPr>
        <w:t>When</w:t>
      </w:r>
      <w:r w:rsidR="00896EE0">
        <w:t>-</w:t>
      </w:r>
      <w:r w:rsidR="00896EE0" w:rsidRPr="00743602">
        <w:rPr>
          <w:i/>
        </w:rPr>
        <w:t>Then</w:t>
      </w:r>
      <w:r w:rsidR="00896EE0">
        <w:t>” menjadi “</w:t>
      </w:r>
      <w:r w:rsidR="00896EE0" w:rsidRPr="00743602">
        <w:rPr>
          <w:i/>
        </w:rPr>
        <w:t>Precondition</w:t>
      </w:r>
      <w:r w:rsidR="00896EE0">
        <w:t>-</w:t>
      </w:r>
      <w:r w:rsidR="00896EE0" w:rsidRPr="00743602">
        <w:rPr>
          <w:i/>
        </w:rPr>
        <w:t>Command</w:t>
      </w:r>
      <w:r w:rsidR="00896EE0">
        <w:t>-</w:t>
      </w:r>
      <w:r w:rsidR="00896EE0" w:rsidRPr="00743602">
        <w:rPr>
          <w:i/>
        </w:rPr>
        <w:t>Postcondition</w:t>
      </w:r>
      <w:r w:rsidR="00896EE0">
        <w:t>”</w:t>
      </w:r>
      <w:r w:rsidR="00743602">
        <w:t xml:space="preserve"> yang dibangun dengan </w:t>
      </w:r>
      <w:r w:rsidR="00A44E32">
        <w:t>Floyd-</w:t>
      </w:r>
      <w:r w:rsidR="00743602">
        <w:t xml:space="preserve">Hoare </w:t>
      </w:r>
      <w:r w:rsidR="00743602" w:rsidRPr="00A23683">
        <w:rPr>
          <w:i/>
        </w:rPr>
        <w:t>Logic</w:t>
      </w:r>
      <w:r w:rsidR="00743602">
        <w:t>.</w:t>
      </w:r>
      <w:r w:rsidR="00A23683">
        <w:t xml:space="preserve"> Pemetaan ini mengizinkan representasi B-Method </w:t>
      </w:r>
      <w:r w:rsidR="00BA53C3">
        <w:t xml:space="preserve">untuk dibuat, dan model ini bermanfaat untuk </w:t>
      </w:r>
      <w:r w:rsidR="00BA53C3">
        <w:lastRenderedPageBreak/>
        <w:t xml:space="preserve">mengeksplorasi </w:t>
      </w:r>
      <w:r w:rsidR="00607B6A" w:rsidRPr="00607B6A">
        <w:rPr>
          <w:i/>
        </w:rPr>
        <w:t>behavio</w:t>
      </w:r>
      <w:r w:rsidR="00BA53C3" w:rsidRPr="00607B6A">
        <w:rPr>
          <w:i/>
        </w:rPr>
        <w:t>r</w:t>
      </w:r>
      <w:r w:rsidR="00BA53C3">
        <w:t xml:space="preserve"> sistem dan menunjukkan sela yang ada antara </w:t>
      </w:r>
      <w:r w:rsidR="00BA53C3" w:rsidRPr="00A404FB">
        <w:rPr>
          <w:i/>
        </w:rPr>
        <w:t>requirement</w:t>
      </w:r>
      <w:r w:rsidR="00BA53C3">
        <w:t xml:space="preserve"> dan kasus uji</w:t>
      </w:r>
      <w:r w:rsidR="00607B6A">
        <w:t xml:space="preserve"> </w:t>
      </w:r>
      <w:r w:rsidR="00607B6A" w:rsidRPr="000779F0">
        <w:fldChar w:fldCharType="begin"/>
      </w:r>
      <w:r w:rsidR="007353E1">
        <w:instrText xml:space="preserve"> ADDIN ZOTERO_ITEM CSL_CITATION {"citationID":"fExpdJmj","properties":{"formattedCitation":"(Rutledge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sidR="00607B6A" w:rsidRPr="000779F0">
        <w:fldChar w:fldCharType="separate"/>
      </w:r>
      <w:r w:rsidR="007353E1">
        <w:t>(Rutledge dkk., 2014)</w:t>
      </w:r>
      <w:r w:rsidR="00607B6A" w:rsidRPr="000779F0">
        <w:fldChar w:fldCharType="end"/>
      </w:r>
      <w:r w:rsidR="00BA53C3">
        <w:t>.</w:t>
      </w:r>
    </w:p>
    <w:p w14:paraId="79BC05A4" w14:textId="02CED0FC" w:rsidR="0012250D" w:rsidRDefault="0012250D" w:rsidP="0009611C">
      <w:pPr>
        <w:spacing w:line="360" w:lineRule="auto"/>
        <w:jc w:val="both"/>
      </w:pPr>
    </w:p>
    <w:p w14:paraId="296E019D" w14:textId="37E8178C" w:rsidR="003C5E95" w:rsidRDefault="003C5E95" w:rsidP="003C5E95">
      <w:pPr>
        <w:pStyle w:val="Heading2"/>
        <w:keepNext w:val="0"/>
        <w:tabs>
          <w:tab w:val="clear" w:pos="3818"/>
        </w:tabs>
        <w:spacing w:before="240"/>
        <w:ind w:left="567" w:hanging="567"/>
        <w:jc w:val="left"/>
      </w:pPr>
      <w:bookmarkStart w:id="57" w:name="_Toc508897074"/>
      <w:r w:rsidRPr="001C5D66">
        <w:rPr>
          <w:i/>
        </w:rPr>
        <w:t>Domain-Specific Language</w:t>
      </w:r>
      <w:r>
        <w:t xml:space="preserve"> (DSL)</w:t>
      </w:r>
      <w:bookmarkEnd w:id="57"/>
    </w:p>
    <w:p w14:paraId="42150FF2" w14:textId="4FFCCA91" w:rsidR="00B33442" w:rsidRDefault="00FD2DF2" w:rsidP="00B95BA0">
      <w:pPr>
        <w:spacing w:line="360" w:lineRule="auto"/>
        <w:jc w:val="both"/>
      </w:pPr>
      <w:r w:rsidRPr="001C5D66">
        <w:rPr>
          <w:i/>
        </w:rPr>
        <w:t>Domain-spec</w:t>
      </w:r>
      <w:r w:rsidR="00B95BA0" w:rsidRPr="001C5D66">
        <w:rPr>
          <w:i/>
        </w:rPr>
        <w:t>ific languages</w:t>
      </w:r>
      <w:r w:rsidR="00B95BA0" w:rsidRPr="00A8640B">
        <w:t xml:space="preserve"> (DSLs) adalah bahasa yang disesuaikan untuk domain aplikasi yang spesifik</w:t>
      </w:r>
      <w:r w:rsidR="00A04E42">
        <w:t xml:space="preserve"> </w:t>
      </w:r>
      <w:r w:rsidR="00A04E42">
        <w:fldChar w:fldCharType="begin"/>
      </w:r>
      <w:r w:rsidR="007353E1">
        <w:instrText xml:space="preserve"> ADDIN ZOTERO_ITEM CSL_CITATION {"citationID":"a2osn2qki1f","properties":{"formattedCitation":"(Hudak, 1997; Karsai dkk., 2014; Mernik dkk., 2005)","plainCitation":"(Hudak, 1997; Karsai dkk., 2014; Mernik dkk., 2005)","noteIndex":0},"citationItems":[{"id":42,"uris":["http://zotero.org/users/3473210/items/6RMTAZMF"],"uri":["http://zotero.org/users/3473210/items/6RMTAZMF"],"itemData":{"id":42,"type":"article-journal","title":"Domain-specific languages","container-title":"Handbook of programming languages","page":"21","volume":"3","issue":"39-60","source":"Google Scholar","author":[{"family":"Hudak","given":"Paul"}],"issued":{"date-parts":[["1997"]]}}},{"id":37,"uris":["http://zotero.org/users/3473210/items/PZW2H3P8"],"uri":["http://zotero.org/users/3473210/items/PZW2H3P8"],"itemData":{"id":37,"type":"article-journal","title":"Design Guidelines for Domain Specific Languages","container-title":"arXiv:1409.2378 [cs]","source":"arXiv.org","abstract":"Designing a new domain specific language is as any other complex task sometimes error-prone and usually time consuming, especially if the language shall be of high-quality and comfortably usable. Existing tool support focuses on the simplification of technical aspects but lacks support for an enforcement of principles for a good language design. In this paper we investigate guidelines that are useful for designing domain specific languages, largely based on our experience in developing languages as well as relying on existing guidelines on general purpose (GPLs) and modeling languages. We defined guidelines to support a DSL developer to achieve better quality of the language design and a better acceptance among its users.","URL":"http://arxiv.org/abs/1409.2378","note":"arXiv: 1409.2378","author":[{"family":"Karsai","given":"Gabor"},{"family":"Krahn","given":"Holger"},{"family":"Pinkernell","given":"Claas"},{"family":"Rumpe","given":"Bernhard"},{"family":"Schindler","given":"Martin"},{"family":"Völkel","given":"Steven"}],"issued":{"date-parts":[["2014",9,8]]},"accessed":{"date-parts":[["2018",2,15]]}}},{"id":85,"uris":["http://zotero.org/users/3473210/items/Q2PZWKYP"],"uri":["http://zotero.org/users/3473210/items/Q2PZWKYP"],"itemData":{"id":85,"type":"article-journal","title":"When and how to develop domain-specific languages","container-title":"ACM Computing Surveys","page":"316-344","volume":"37","issue":"4","source":"CrossRef","DOI":"10.1145/1118890.1118892","ISSN":"03600300","language":"en","author":[{"family":"Mernik","given":"Marjan"},{"family":"Heering","given":"Jan"},{"family":"Sloane","given":"Anthony M."}],"issued":{"date-parts":[["2005",12,1]]}}}],"schema":"https://github.com/citation-style-language/schema/raw/master/csl-citation.json"} </w:instrText>
      </w:r>
      <w:r w:rsidR="00A04E42">
        <w:fldChar w:fldCharType="separate"/>
      </w:r>
      <w:r w:rsidR="007353E1">
        <w:rPr>
          <w:noProof/>
        </w:rPr>
        <w:t>(Hudak, 1997; Karsai dkk., 2014; Mernik dkk., 2005)</w:t>
      </w:r>
      <w:r w:rsidR="00A04E42">
        <w:fldChar w:fldCharType="end"/>
      </w:r>
      <w:r w:rsidR="00B95BA0" w:rsidRPr="00A8640B">
        <w:t xml:space="preserve">. </w:t>
      </w:r>
      <w:r w:rsidR="00FC5E3B" w:rsidRPr="00FC5E3B">
        <w:t>DSL</w:t>
      </w:r>
      <w:r w:rsidR="00B95BA0" w:rsidRPr="00A8640B">
        <w:t xml:space="preserve"> dikenal juga dengan nama </w:t>
      </w:r>
      <w:r w:rsidR="00B95BA0" w:rsidRPr="00FB5EF7">
        <w:rPr>
          <w:i/>
        </w:rPr>
        <w:t>application-oriented</w:t>
      </w:r>
      <w:r w:rsidR="00B95BA0" w:rsidRPr="00A8640B">
        <w:t xml:space="preserve">, </w:t>
      </w:r>
      <w:r w:rsidR="00B95BA0" w:rsidRPr="00FB5EF7">
        <w:rPr>
          <w:i/>
        </w:rPr>
        <w:t>special purposes</w:t>
      </w:r>
      <w:r w:rsidR="00B95BA0" w:rsidRPr="00A8640B">
        <w:t xml:space="preserve">, </w:t>
      </w:r>
      <w:r w:rsidR="00B95BA0" w:rsidRPr="00FB5EF7">
        <w:rPr>
          <w:i/>
        </w:rPr>
        <w:t>specialized</w:t>
      </w:r>
      <w:r w:rsidR="00B95BA0" w:rsidRPr="00A8640B">
        <w:t xml:space="preserve">, </w:t>
      </w:r>
      <w:r w:rsidR="00B95BA0" w:rsidRPr="00FB5EF7">
        <w:rPr>
          <w:i/>
        </w:rPr>
        <w:t>task-specific</w:t>
      </w:r>
      <w:r w:rsidR="00B95BA0" w:rsidRPr="00A8640B">
        <w:t xml:space="preserve">, atau </w:t>
      </w:r>
      <w:r w:rsidR="00B95BA0" w:rsidRPr="00FB5EF7">
        <w:rPr>
          <w:i/>
        </w:rPr>
        <w:t>application language</w:t>
      </w:r>
      <w:r w:rsidR="00FC5E3B">
        <w:t>. DSL</w:t>
      </w:r>
      <w:r w:rsidR="00B95BA0" w:rsidRPr="00A8640B">
        <w:t xml:space="preserve"> menukarkan generalitas eksp</w:t>
      </w:r>
      <w:r w:rsidR="00B95BA0">
        <w:t>resi dalam domain yang terbatas, d</w:t>
      </w:r>
      <w:r w:rsidR="00B95BA0" w:rsidRPr="00A8640B">
        <w:t xml:space="preserve">engan menyediakan notasi dan konstruksi yang disesuaikan dengan domain aplikasi tertentu, DSLs menawarkan </w:t>
      </w:r>
      <w:r w:rsidR="00B95BA0">
        <w:t>peningkatan dalam mengekspresikan dan kemudahan penggunaan, jika dibandingkan dengan GPLs (</w:t>
      </w:r>
      <w:r w:rsidR="00B95BA0" w:rsidRPr="00175D4E">
        <w:rPr>
          <w:i/>
        </w:rPr>
        <w:t>General Programming Languages</w:t>
      </w:r>
      <w:r w:rsidR="00B95BA0">
        <w:t xml:space="preserve">) untuk domain yang dimaksud, sekaligus peningkatan produktivitas dan mereduksi biaya pemeliharaan. Selain itu, dengan mereduksi jumlah domain dan pengalaman pemrograman yang dibutuhkan, DSL membuka domain aplikasi ke kelompok pengembang perangkat lunak yang lebih luas. Berikut pada </w:t>
      </w:r>
      <w:r w:rsidR="00B33442">
        <w:rPr>
          <w:color w:val="FF0000"/>
        </w:rPr>
        <w:fldChar w:fldCharType="begin"/>
      </w:r>
      <w:r w:rsidR="00B33442">
        <w:instrText xml:space="preserve"> REF _Ref507554481 \h </w:instrText>
      </w:r>
      <w:r w:rsidR="00B33442">
        <w:rPr>
          <w:color w:val="FF0000"/>
        </w:rPr>
      </w:r>
      <w:r w:rsidR="00B33442">
        <w:rPr>
          <w:color w:val="FF0000"/>
        </w:rPr>
        <w:fldChar w:fldCharType="separate"/>
      </w:r>
      <w:r w:rsidR="009010BC" w:rsidRPr="0089786E">
        <w:t xml:space="preserve">Tabel </w:t>
      </w:r>
      <w:r w:rsidR="009010BC">
        <w:rPr>
          <w:noProof/>
        </w:rPr>
        <w:t>II</w:t>
      </w:r>
      <w:r w:rsidR="009010BC">
        <w:noBreakHyphen/>
      </w:r>
      <w:r w:rsidR="009010BC">
        <w:rPr>
          <w:noProof/>
        </w:rPr>
        <w:t>2</w:t>
      </w:r>
      <w:r w:rsidR="00B33442">
        <w:rPr>
          <w:color w:val="FF0000"/>
        </w:rPr>
        <w:fldChar w:fldCharType="end"/>
      </w:r>
      <w:r w:rsidR="00B33442">
        <w:rPr>
          <w:color w:val="FF0000"/>
        </w:rPr>
        <w:t xml:space="preserve"> </w:t>
      </w:r>
      <w:r w:rsidR="00B95BA0">
        <w:t>adalah beberapa DSL yang digunakan secara luar beserta domain aplikasinya.</w:t>
      </w:r>
    </w:p>
    <w:p w14:paraId="59C48F02" w14:textId="77777777" w:rsidR="00FE37F8" w:rsidRDefault="00FE37F8" w:rsidP="00B95BA0">
      <w:pPr>
        <w:spacing w:line="360" w:lineRule="auto"/>
        <w:jc w:val="both"/>
      </w:pPr>
    </w:p>
    <w:p w14:paraId="330DE37C" w14:textId="6C536354" w:rsidR="00B33442" w:rsidRPr="0089786E" w:rsidRDefault="00B33442" w:rsidP="00E9041B">
      <w:pPr>
        <w:pStyle w:val="judulTabel"/>
      </w:pPr>
      <w:bookmarkStart w:id="58" w:name="_Ref507554481"/>
      <w:bookmarkStart w:id="59" w:name="_Toc508897142"/>
      <w:r w:rsidRPr="0089786E">
        <w:t xml:space="preserve">Tabel </w:t>
      </w:r>
      <w:fldSimple w:instr=" STYLEREF 1 \s ">
        <w:r w:rsidR="009010BC">
          <w:rPr>
            <w:noProof/>
          </w:rPr>
          <w:t>II</w:t>
        </w:r>
      </w:fldSimple>
      <w:r w:rsidR="002A0C72">
        <w:noBreakHyphen/>
      </w:r>
      <w:fldSimple w:instr=" SEQ Tabel \* ARABIC \s 1 ">
        <w:r w:rsidR="009010BC">
          <w:rPr>
            <w:noProof/>
          </w:rPr>
          <w:t>2</w:t>
        </w:r>
      </w:fldSimple>
      <w:bookmarkEnd w:id="58"/>
      <w:r w:rsidRPr="0089786E">
        <w:t xml:space="preserve"> Beberapa DSL yang digunakan secara luas </w:t>
      </w:r>
      <w:r w:rsidRPr="0089786E">
        <w:fldChar w:fldCharType="begin"/>
      </w:r>
      <w:r w:rsidR="007353E1">
        <w:instrText xml:space="preserve"> ADDIN ZOTERO_ITEM CSL_CITATION {"citationID":"uH8BDMlD","properties":{"formattedCitation":"(Mernik dkk., 2005)","plainCitation":"(Mernik dkk., 2005)","noteIndex":0},"citationItems":[{"id":85,"uris":["http://zotero.org/users/3473210/items/Q2PZWKYP"],"uri":["http://zotero.org/users/3473210/items/Q2PZWKYP"],"itemData":{"id":85,"type":"article-journal","title":"When and how to develop domain-specific languages","container-title":"ACM Computing Surveys","page":"316-344","volume":"37","issue":"4","source":"CrossRef","DOI":"10.1145/1118890.1118892","ISSN":"03600300","language":"en","author":[{"family":"Mernik","given":"Marjan"},{"family":"Heering","given":"Jan"},{"family":"Sloane","given":"Anthony M."}],"issued":{"date-parts":[["2005",12,1]]}}}],"schema":"https://github.com/citation-style-language/schema/raw/master/csl-citation.json"} </w:instrText>
      </w:r>
      <w:r w:rsidRPr="0089786E">
        <w:fldChar w:fldCharType="separate"/>
      </w:r>
      <w:r w:rsidR="007353E1">
        <w:rPr>
          <w:noProof/>
        </w:rPr>
        <w:t>(Mernik dkk., 2005)</w:t>
      </w:r>
      <w:bookmarkEnd w:id="59"/>
      <w:r w:rsidRPr="0089786E">
        <w:fldChar w:fldCharType="end"/>
      </w:r>
    </w:p>
    <w:tbl>
      <w:tblPr>
        <w:tblStyle w:val="TableGrid"/>
        <w:tblW w:w="0" w:type="auto"/>
        <w:tblLook w:val="04A0" w:firstRow="1" w:lastRow="0" w:firstColumn="1" w:lastColumn="0" w:noHBand="0" w:noVBand="1"/>
      </w:tblPr>
      <w:tblGrid>
        <w:gridCol w:w="3954"/>
        <w:gridCol w:w="3969"/>
      </w:tblGrid>
      <w:tr w:rsidR="00B95BA0" w14:paraId="07EF4659" w14:textId="77777777" w:rsidTr="00B33442">
        <w:trPr>
          <w:tblHeader/>
        </w:trPr>
        <w:tc>
          <w:tcPr>
            <w:tcW w:w="3954" w:type="dxa"/>
          </w:tcPr>
          <w:p w14:paraId="7E6913E6" w14:textId="77777777" w:rsidR="00B95BA0" w:rsidRPr="00886557" w:rsidRDefault="00B95BA0" w:rsidP="000B1812">
            <w:pPr>
              <w:spacing w:line="360" w:lineRule="auto"/>
              <w:jc w:val="center"/>
              <w:rPr>
                <w:b/>
              </w:rPr>
            </w:pPr>
            <w:r w:rsidRPr="00886557">
              <w:rPr>
                <w:b/>
              </w:rPr>
              <w:t>DSL</w:t>
            </w:r>
          </w:p>
        </w:tc>
        <w:tc>
          <w:tcPr>
            <w:tcW w:w="3969" w:type="dxa"/>
          </w:tcPr>
          <w:p w14:paraId="202D6102" w14:textId="77777777" w:rsidR="00B95BA0" w:rsidRPr="00886557" w:rsidRDefault="00B95BA0" w:rsidP="000B1812">
            <w:pPr>
              <w:spacing w:line="360" w:lineRule="auto"/>
              <w:jc w:val="center"/>
              <w:rPr>
                <w:b/>
              </w:rPr>
            </w:pPr>
            <w:r w:rsidRPr="00886557">
              <w:rPr>
                <w:b/>
              </w:rPr>
              <w:t>Domain Aplikasi</w:t>
            </w:r>
          </w:p>
        </w:tc>
      </w:tr>
      <w:tr w:rsidR="00B95BA0" w14:paraId="59E4465A" w14:textId="77777777" w:rsidTr="00B33442">
        <w:tc>
          <w:tcPr>
            <w:tcW w:w="3954" w:type="dxa"/>
          </w:tcPr>
          <w:p w14:paraId="016A75CA" w14:textId="77777777" w:rsidR="00B95BA0" w:rsidRDefault="00B95BA0" w:rsidP="000B1812">
            <w:pPr>
              <w:spacing w:line="360" w:lineRule="auto"/>
              <w:jc w:val="center"/>
            </w:pPr>
            <w:r>
              <w:t>BNF</w:t>
            </w:r>
          </w:p>
        </w:tc>
        <w:tc>
          <w:tcPr>
            <w:tcW w:w="3969" w:type="dxa"/>
          </w:tcPr>
          <w:p w14:paraId="6C35755C" w14:textId="77777777" w:rsidR="00B95BA0" w:rsidRDefault="00B95BA0" w:rsidP="000B1812">
            <w:pPr>
              <w:spacing w:line="360" w:lineRule="auto"/>
              <w:jc w:val="center"/>
            </w:pPr>
            <w:r>
              <w:t>Spesifikasi sintaks</w:t>
            </w:r>
          </w:p>
        </w:tc>
      </w:tr>
      <w:tr w:rsidR="00B95BA0" w14:paraId="0E2D8855" w14:textId="77777777" w:rsidTr="00B33442">
        <w:tc>
          <w:tcPr>
            <w:tcW w:w="3954" w:type="dxa"/>
          </w:tcPr>
          <w:p w14:paraId="256BE0B6" w14:textId="77777777" w:rsidR="00B95BA0" w:rsidRDefault="00B95BA0" w:rsidP="000B1812">
            <w:pPr>
              <w:spacing w:line="360" w:lineRule="auto"/>
              <w:jc w:val="center"/>
            </w:pPr>
            <w:r>
              <w:t>Excel</w:t>
            </w:r>
          </w:p>
        </w:tc>
        <w:tc>
          <w:tcPr>
            <w:tcW w:w="3969" w:type="dxa"/>
          </w:tcPr>
          <w:p w14:paraId="36985CD1" w14:textId="77777777" w:rsidR="00B95BA0" w:rsidRPr="00B5297E" w:rsidRDefault="00B95BA0" w:rsidP="000B1812">
            <w:pPr>
              <w:spacing w:line="360" w:lineRule="auto"/>
              <w:jc w:val="center"/>
              <w:rPr>
                <w:i/>
              </w:rPr>
            </w:pPr>
            <w:r w:rsidRPr="00B5297E">
              <w:rPr>
                <w:i/>
              </w:rPr>
              <w:t>Spreadsheets</w:t>
            </w:r>
          </w:p>
        </w:tc>
      </w:tr>
      <w:tr w:rsidR="00B95BA0" w14:paraId="5AC5C8A8" w14:textId="77777777" w:rsidTr="00B33442">
        <w:tc>
          <w:tcPr>
            <w:tcW w:w="3954" w:type="dxa"/>
          </w:tcPr>
          <w:p w14:paraId="03D3E685" w14:textId="77777777" w:rsidR="00B95BA0" w:rsidRDefault="00B95BA0" w:rsidP="000B1812">
            <w:pPr>
              <w:spacing w:line="360" w:lineRule="auto"/>
              <w:jc w:val="center"/>
            </w:pPr>
            <w:r>
              <w:t>HTML</w:t>
            </w:r>
          </w:p>
        </w:tc>
        <w:tc>
          <w:tcPr>
            <w:tcW w:w="3969" w:type="dxa"/>
          </w:tcPr>
          <w:p w14:paraId="733F3449" w14:textId="77777777" w:rsidR="00B95BA0" w:rsidRDefault="00B95BA0" w:rsidP="000B1812">
            <w:pPr>
              <w:spacing w:line="360" w:lineRule="auto"/>
              <w:jc w:val="center"/>
            </w:pPr>
            <w:r>
              <w:t xml:space="preserve">Halaman web </w:t>
            </w:r>
            <w:r w:rsidRPr="00494934">
              <w:rPr>
                <w:i/>
              </w:rPr>
              <w:t>hypertext</w:t>
            </w:r>
          </w:p>
        </w:tc>
      </w:tr>
      <w:tr w:rsidR="00B95BA0" w14:paraId="74444E7F" w14:textId="77777777" w:rsidTr="00B33442">
        <w:tc>
          <w:tcPr>
            <w:tcW w:w="3954" w:type="dxa"/>
          </w:tcPr>
          <w:p w14:paraId="70AFC3D9" w14:textId="77777777" w:rsidR="00B95BA0" w:rsidRDefault="00B95BA0" w:rsidP="000B1812">
            <w:pPr>
              <w:spacing w:line="360" w:lineRule="auto"/>
              <w:jc w:val="center"/>
            </w:pPr>
            <w:r>
              <w:t>LATEX</w:t>
            </w:r>
          </w:p>
        </w:tc>
        <w:tc>
          <w:tcPr>
            <w:tcW w:w="3969" w:type="dxa"/>
          </w:tcPr>
          <w:p w14:paraId="21F94E79" w14:textId="77777777" w:rsidR="00B95BA0" w:rsidRPr="0059220D" w:rsidRDefault="00B95BA0" w:rsidP="000B1812">
            <w:pPr>
              <w:spacing w:line="360" w:lineRule="auto"/>
              <w:jc w:val="center"/>
              <w:rPr>
                <w:i/>
              </w:rPr>
            </w:pPr>
            <w:r w:rsidRPr="0059220D">
              <w:rPr>
                <w:i/>
              </w:rPr>
              <w:t>Typesetting</w:t>
            </w:r>
          </w:p>
        </w:tc>
      </w:tr>
      <w:tr w:rsidR="00B95BA0" w14:paraId="65762B7A" w14:textId="77777777" w:rsidTr="00B33442">
        <w:tc>
          <w:tcPr>
            <w:tcW w:w="3954" w:type="dxa"/>
          </w:tcPr>
          <w:p w14:paraId="7B845678" w14:textId="77777777" w:rsidR="00B95BA0" w:rsidRDefault="00B95BA0" w:rsidP="000B1812">
            <w:pPr>
              <w:spacing w:line="360" w:lineRule="auto"/>
              <w:jc w:val="center"/>
            </w:pPr>
            <w:r>
              <w:t>Make</w:t>
            </w:r>
          </w:p>
        </w:tc>
        <w:tc>
          <w:tcPr>
            <w:tcW w:w="3969" w:type="dxa"/>
          </w:tcPr>
          <w:p w14:paraId="1EF62F02" w14:textId="77777777" w:rsidR="00B95BA0" w:rsidRPr="00511F3D" w:rsidRDefault="00B95BA0" w:rsidP="000B1812">
            <w:pPr>
              <w:spacing w:line="360" w:lineRule="auto"/>
              <w:jc w:val="center"/>
              <w:rPr>
                <w:i/>
              </w:rPr>
            </w:pPr>
            <w:r w:rsidRPr="00511F3D">
              <w:rPr>
                <w:i/>
              </w:rPr>
              <w:t>Software building</w:t>
            </w:r>
          </w:p>
        </w:tc>
      </w:tr>
      <w:tr w:rsidR="00B95BA0" w14:paraId="00EDBD51" w14:textId="77777777" w:rsidTr="00B33442">
        <w:tc>
          <w:tcPr>
            <w:tcW w:w="3954" w:type="dxa"/>
          </w:tcPr>
          <w:p w14:paraId="016ED9AA" w14:textId="77777777" w:rsidR="00B95BA0" w:rsidRDefault="00B95BA0" w:rsidP="000B1812">
            <w:pPr>
              <w:spacing w:line="360" w:lineRule="auto"/>
              <w:jc w:val="center"/>
            </w:pPr>
            <w:r>
              <w:t>MATLAB</w:t>
            </w:r>
          </w:p>
        </w:tc>
        <w:tc>
          <w:tcPr>
            <w:tcW w:w="3969" w:type="dxa"/>
          </w:tcPr>
          <w:p w14:paraId="14A10948" w14:textId="77777777" w:rsidR="00B95BA0" w:rsidRDefault="00B95BA0" w:rsidP="000B1812">
            <w:pPr>
              <w:spacing w:line="360" w:lineRule="auto"/>
              <w:jc w:val="center"/>
            </w:pPr>
            <w:r>
              <w:t>Komputasi teknis</w:t>
            </w:r>
          </w:p>
        </w:tc>
      </w:tr>
      <w:tr w:rsidR="00B95BA0" w14:paraId="5374E416" w14:textId="77777777" w:rsidTr="00B33442">
        <w:tc>
          <w:tcPr>
            <w:tcW w:w="3954" w:type="dxa"/>
          </w:tcPr>
          <w:p w14:paraId="3B848735" w14:textId="77777777" w:rsidR="00B95BA0" w:rsidRDefault="00B95BA0" w:rsidP="000B1812">
            <w:pPr>
              <w:spacing w:line="360" w:lineRule="auto"/>
              <w:jc w:val="center"/>
            </w:pPr>
            <w:r>
              <w:t>SQL</w:t>
            </w:r>
          </w:p>
        </w:tc>
        <w:tc>
          <w:tcPr>
            <w:tcW w:w="3969" w:type="dxa"/>
          </w:tcPr>
          <w:p w14:paraId="6643D5FB" w14:textId="77777777" w:rsidR="00B95BA0" w:rsidRDefault="00B95BA0" w:rsidP="000B1812">
            <w:pPr>
              <w:spacing w:line="360" w:lineRule="auto"/>
              <w:jc w:val="center"/>
            </w:pPr>
            <w:r w:rsidRPr="00B5297E">
              <w:rPr>
                <w:i/>
              </w:rPr>
              <w:t>Query</w:t>
            </w:r>
            <w:r>
              <w:t xml:space="preserve"> basis data</w:t>
            </w:r>
          </w:p>
        </w:tc>
      </w:tr>
      <w:tr w:rsidR="00B95BA0" w14:paraId="282A945D" w14:textId="77777777" w:rsidTr="00B33442">
        <w:tc>
          <w:tcPr>
            <w:tcW w:w="3954" w:type="dxa"/>
          </w:tcPr>
          <w:p w14:paraId="465EFB08" w14:textId="77777777" w:rsidR="00B95BA0" w:rsidRDefault="00B95BA0" w:rsidP="000B1812">
            <w:pPr>
              <w:spacing w:line="360" w:lineRule="auto"/>
              <w:jc w:val="center"/>
            </w:pPr>
            <w:r>
              <w:t>VHDL</w:t>
            </w:r>
          </w:p>
        </w:tc>
        <w:tc>
          <w:tcPr>
            <w:tcW w:w="3969" w:type="dxa"/>
          </w:tcPr>
          <w:p w14:paraId="44D12FFB" w14:textId="77777777" w:rsidR="00B95BA0" w:rsidRDefault="00B95BA0" w:rsidP="000B1812">
            <w:pPr>
              <w:spacing w:line="360" w:lineRule="auto"/>
              <w:jc w:val="center"/>
            </w:pPr>
            <w:r>
              <w:t>Perancangan perangkat keras</w:t>
            </w:r>
          </w:p>
        </w:tc>
      </w:tr>
    </w:tbl>
    <w:p w14:paraId="048A8802" w14:textId="77777777" w:rsidR="00B95BA0" w:rsidRDefault="00B95BA0" w:rsidP="00B95BA0">
      <w:pPr>
        <w:spacing w:line="360" w:lineRule="auto"/>
        <w:jc w:val="both"/>
      </w:pPr>
    </w:p>
    <w:p w14:paraId="3FCD5463" w14:textId="4F429A3A" w:rsidR="00B95BA0" w:rsidRDefault="00B95BA0" w:rsidP="00B95BA0">
      <w:pPr>
        <w:spacing w:line="360" w:lineRule="auto"/>
        <w:jc w:val="both"/>
      </w:pPr>
      <w:r>
        <w:t>Fitur dar</w:t>
      </w:r>
      <w:r w:rsidR="0005586C">
        <w:t xml:space="preserve">i DSL adalah sebagai berikut </w:t>
      </w:r>
      <w:r w:rsidR="0005586C">
        <w:fldChar w:fldCharType="begin"/>
      </w:r>
      <w:r w:rsidR="007353E1">
        <w:instrText xml:space="preserve"> ADDIN ZOTERO_ITEM CSL_CITATION {"citationID":"Z6mAiUAS","properties":{"formattedCitation":"(Mernik dkk., 2005)","plainCitation":"(Mernik dkk., 2005)","noteIndex":0},"citationItems":[{"id":85,"uris":["http://zotero.org/users/3473210/items/Q2PZWKYP"],"uri":["http://zotero.org/users/3473210/items/Q2PZWKYP"],"itemData":{"id":85,"type":"article-journal","title":"When and how to develop domain-specific languages","container-title":"ACM Computing Surveys","page":"316-344","volume":"37","issue":"4","source":"CrossRef","DOI":"10.1145/1118890.1118892","ISSN":"03600300","language":"en","author":[{"family":"Mernik","given":"Marjan"},{"family":"Heering","given":"Jan"},{"family":"Sloane","given":"Anthony M."}],"issued":{"date-parts":[["2005",12,1]]}}}],"schema":"https://github.com/citation-style-language/schema/raw/master/csl-citation.json"} </w:instrText>
      </w:r>
      <w:r w:rsidR="0005586C">
        <w:fldChar w:fldCharType="separate"/>
      </w:r>
      <w:r w:rsidR="007353E1">
        <w:rPr>
          <w:noProof/>
        </w:rPr>
        <w:t>(Mernik dkk., 2005)</w:t>
      </w:r>
      <w:r w:rsidR="0005586C">
        <w:fldChar w:fldCharType="end"/>
      </w:r>
      <w:r>
        <w:t>:</w:t>
      </w:r>
    </w:p>
    <w:p w14:paraId="79AA9FB9" w14:textId="77777777" w:rsidR="0024432F" w:rsidRDefault="00B95BA0" w:rsidP="002F5EA3">
      <w:pPr>
        <w:pStyle w:val="ListParagraph"/>
        <w:numPr>
          <w:ilvl w:val="0"/>
          <w:numId w:val="29"/>
        </w:numPr>
      </w:pPr>
      <w:r>
        <w:t xml:space="preserve">DSL dirancang sederhana, dengan tujuan mereduksi waktu </w:t>
      </w:r>
      <w:r w:rsidRPr="0024432F">
        <w:rPr>
          <w:i/>
        </w:rPr>
        <w:t>learning</w:t>
      </w:r>
      <w:r>
        <w:t xml:space="preserve"> pengguna DSL</w:t>
      </w:r>
    </w:p>
    <w:p w14:paraId="41B0DFA3" w14:textId="77777777" w:rsidR="0024432F" w:rsidRDefault="00B95BA0" w:rsidP="002F5EA3">
      <w:pPr>
        <w:pStyle w:val="ListParagraph"/>
        <w:numPr>
          <w:ilvl w:val="0"/>
          <w:numId w:val="29"/>
        </w:numPr>
      </w:pPr>
      <w:r>
        <w:lastRenderedPageBreak/>
        <w:t>DSL dibangun diatas kosakata pengguna dari domain</w:t>
      </w:r>
    </w:p>
    <w:p w14:paraId="5DDC2A74" w14:textId="6C7AE505" w:rsidR="00B95BA0" w:rsidRPr="0024432F" w:rsidRDefault="00B95BA0" w:rsidP="002F5EA3">
      <w:pPr>
        <w:pStyle w:val="ListParagraph"/>
        <w:numPr>
          <w:ilvl w:val="0"/>
          <w:numId w:val="29"/>
        </w:numPr>
      </w:pPr>
      <w:r>
        <w:t xml:space="preserve">Sintaks yang disediakan DSL menyembunyikan aspek inheren pemrograman aplikasi dari </w:t>
      </w:r>
      <w:r w:rsidRPr="0024432F">
        <w:rPr>
          <w:i/>
        </w:rPr>
        <w:t>client</w:t>
      </w:r>
    </w:p>
    <w:p w14:paraId="7FC63F8D" w14:textId="1A1ACFF5" w:rsidR="00DA61CA" w:rsidRDefault="00DA61CA" w:rsidP="00C3648F">
      <w:pPr>
        <w:spacing w:line="360" w:lineRule="auto"/>
        <w:jc w:val="both"/>
      </w:pPr>
    </w:p>
    <w:p w14:paraId="2C7DB81A" w14:textId="07F51939" w:rsidR="00DA61CA" w:rsidRPr="002751FC" w:rsidRDefault="00FC5E3B" w:rsidP="00027CF0">
      <w:pPr>
        <w:spacing w:line="360" w:lineRule="auto"/>
        <w:jc w:val="both"/>
      </w:pPr>
      <w:r>
        <w:fldChar w:fldCharType="begin"/>
      </w:r>
      <w:r w:rsidR="007353E1">
        <w:instrText xml:space="preserve"> ADDIN ZOTERO_ITEM CSL_CITATION {"citationID":"adbchhmp3r","properties":{"formattedCitation":"(Hooman, 2016)","plainCitation":"(Hooman, 2016)","noteIndex":0},"citationItems":[{"id":86,"uris":["http://zotero.org/users/3473210/items/2A5NS4Z8"],"uri":["http://zotero.org/users/3473210/items/2A5NS4Z8"],"itemData":{"id":86,"type":"chapter","title":"Industrial Application of Formal Models Generated from Domain Specific Languages","container-title":"Theory and Practice of Formal Methods","publisher":"Springer International Publishing","publisher-place":"Cham","page":"277-293","volume":"9660","source":"CrossRef","event-place":"Cham","URL":"http://link.springer.com/10.1007/978-3-319-30734-3_19","ISBN":"978-3-319-30733-6","note":"DOI: 10.1007/978-3-319-30734-3_19","editor":[{"family":"Ábrahám","given":"Erika"},{"family":"Bonsangue","given":"Marcello"},{"family":"Johnsen","given":"Einar Broch"}],"author":[{"family":"Hooman","given":"Jozef"}],"issued":{"date-parts":[["2016"]]},"accessed":{"date-parts":[["2018",2,27]]}}}],"schema":"https://github.com/citation-style-language/schema/raw/master/csl-citation.json"} </w:instrText>
      </w:r>
      <w:r>
        <w:fldChar w:fldCharType="separate"/>
      </w:r>
      <w:r w:rsidR="007353E1">
        <w:rPr>
          <w:noProof/>
        </w:rPr>
        <w:t>(Hooman, 2016)</w:t>
      </w:r>
      <w:r>
        <w:fldChar w:fldCharType="end"/>
      </w:r>
      <w:r w:rsidR="00B216AF">
        <w:t xml:space="preserve"> menyajikan </w:t>
      </w:r>
      <w:r w:rsidR="00B216AF" w:rsidRPr="00B216AF">
        <w:t xml:space="preserve">penggunaan teknik formal untuk meningkatkan </w:t>
      </w:r>
      <w:r w:rsidR="00CC791B">
        <w:rPr>
          <w:i/>
        </w:rPr>
        <w:t>confidence</w:t>
      </w:r>
      <w:r w:rsidR="00B216AF" w:rsidRPr="00B216AF">
        <w:t xml:space="preserve"> tentang </w:t>
      </w:r>
      <w:r w:rsidR="00B216AF" w:rsidRPr="00B216AF">
        <w:rPr>
          <w:i/>
        </w:rPr>
        <w:t>correctness</w:t>
      </w:r>
      <w:r w:rsidR="00B216AF" w:rsidRPr="00B216AF">
        <w:t xml:space="preserve"> dari sebuah model dengan DSL.</w:t>
      </w:r>
      <w:r w:rsidR="00B216AF">
        <w:t xml:space="preserve"> </w:t>
      </w:r>
      <w:r w:rsidR="00B216AF" w:rsidRPr="002751FC">
        <w:t xml:space="preserve">Metode ini menyembunyikan detail matematis dari </w:t>
      </w:r>
      <w:r w:rsidR="00B216AF">
        <w:t>pengguna.</w:t>
      </w:r>
      <w:r w:rsidR="00B216AF" w:rsidRPr="00B216AF">
        <w:t xml:space="preserve"> </w:t>
      </w:r>
      <w:r w:rsidR="00B216AF">
        <w:fldChar w:fldCharType="begin"/>
      </w:r>
      <w:r w:rsidR="007353E1">
        <w:instrText xml:space="preserve"> ADDIN ZOTERO_ITEM CSL_CITATION {"citationID":"ffeDLVtY","properties":{"formattedCitation":"(Hooman, 2016)","plainCitation":"(Hooman, 2016)","noteIndex":0},"citationItems":[{"id":86,"uris":["http://zotero.org/users/3473210/items/2A5NS4Z8"],"uri":["http://zotero.org/users/3473210/items/2A5NS4Z8"],"itemData":{"id":86,"type":"chapter","title":"Industrial Application of Formal Models Generated from Domain Specific Languages","container-title":"Theory and Practice of Formal Methods","publisher":"Springer International Publishing","publisher-place":"Cham","page":"277-293","volume":"9660","source":"CrossRef","event-place":"Cham","URL":"http://link.springer.com/10.1007/978-3-319-30734-3_19","ISBN":"978-3-319-30733-6","note":"DOI: 10.1007/978-3-319-30734-3_19","editor":[{"family":"Ábrahám","given":"Erika"},{"family":"Bonsangue","given":"Marcello"},{"family":"Johnsen","given":"Einar Broch"}],"author":[{"family":"Hooman","given":"Jozef"}],"issued":{"date-parts":[["2016"]]},"accessed":{"date-parts":[["2018",2,27]]}}}],"schema":"https://github.com/citation-style-language/schema/raw/master/csl-citation.json"} </w:instrText>
      </w:r>
      <w:r w:rsidR="00B216AF">
        <w:fldChar w:fldCharType="separate"/>
      </w:r>
      <w:r w:rsidR="007353E1">
        <w:rPr>
          <w:noProof/>
        </w:rPr>
        <w:t>(Hooman, 2016)</w:t>
      </w:r>
      <w:r w:rsidR="00B216AF">
        <w:fldChar w:fldCharType="end"/>
      </w:r>
      <w:r w:rsidR="00B216AF">
        <w:t xml:space="preserve"> </w:t>
      </w:r>
      <w:r>
        <w:t xml:space="preserve">menyatakan DSL </w:t>
      </w:r>
      <w:r w:rsidR="00DA61CA" w:rsidRPr="00FC5E3B">
        <w:t xml:space="preserve">menyediakan pendekatan yang </w:t>
      </w:r>
      <w:r w:rsidR="00DA61CA" w:rsidRPr="003F6EDF">
        <w:rPr>
          <w:i/>
        </w:rPr>
        <w:t>lightweight</w:t>
      </w:r>
      <w:r w:rsidR="00DA61CA" w:rsidRPr="00FC5E3B">
        <w:t xml:space="preserve"> untuk </w:t>
      </w:r>
      <w:r w:rsidR="00DA61CA" w:rsidRPr="003F6EDF">
        <w:rPr>
          <w:i/>
        </w:rPr>
        <w:t>incorporate formal technique</w:t>
      </w:r>
      <w:r w:rsidR="00DA61CA" w:rsidRPr="00FC5E3B">
        <w:t xml:space="preserve"> pada </w:t>
      </w:r>
      <w:r w:rsidR="00DA61CA" w:rsidRPr="003F6EDF">
        <w:rPr>
          <w:i/>
        </w:rPr>
        <w:t>industrial workflow</w:t>
      </w:r>
      <w:r w:rsidR="00DA61CA" w:rsidRPr="00FC5E3B">
        <w:t xml:space="preserve">. Dari DSL </w:t>
      </w:r>
      <w:r w:rsidR="00DA61CA" w:rsidRPr="00027CF0">
        <w:rPr>
          <w:i/>
        </w:rPr>
        <w:t>instances</w:t>
      </w:r>
      <w:r w:rsidR="00DA61CA" w:rsidRPr="00FC5E3B">
        <w:t xml:space="preserve">, </w:t>
      </w:r>
      <w:r w:rsidR="00DA61CA" w:rsidRPr="00027CF0">
        <w:rPr>
          <w:i/>
        </w:rPr>
        <w:t>formal models</w:t>
      </w:r>
      <w:r w:rsidR="00DA61CA" w:rsidRPr="00FC5E3B">
        <w:t xml:space="preserve"> dan artefak lain dapat dibangkitkan, misalnya simulasi model dan kode. </w:t>
      </w:r>
      <w:r w:rsidR="00DA61CA" w:rsidRPr="002751FC">
        <w:t>Banyak perusahaan mengalami kesulitan dengan fase integrasi dan pengujian yang panjang, alasan</w:t>
      </w:r>
      <w:r w:rsidR="006B33F9">
        <w:t>nya adalah</w:t>
      </w:r>
      <w:r w:rsidR="00DA61CA" w:rsidRPr="002751FC">
        <w:t>:</w:t>
      </w:r>
    </w:p>
    <w:p w14:paraId="6E0C87B2" w14:textId="77777777" w:rsidR="00DA61CA" w:rsidRDefault="00DA61CA" w:rsidP="002F5EA3">
      <w:pPr>
        <w:pStyle w:val="ListParagraph"/>
        <w:numPr>
          <w:ilvl w:val="0"/>
          <w:numId w:val="26"/>
        </w:numPr>
        <w:spacing w:after="160"/>
        <w:rPr>
          <w:szCs w:val="24"/>
        </w:rPr>
      </w:pPr>
      <w:r w:rsidRPr="002751FC">
        <w:rPr>
          <w:szCs w:val="24"/>
        </w:rPr>
        <w:t>Banyak masalah yang terdeteksi pada fase ini</w:t>
      </w:r>
    </w:p>
    <w:p w14:paraId="71BEB817" w14:textId="77777777" w:rsidR="00DA61CA" w:rsidRPr="00EA2904" w:rsidRDefault="00DA61CA" w:rsidP="002F5EA3">
      <w:pPr>
        <w:pStyle w:val="ListParagraph"/>
        <w:numPr>
          <w:ilvl w:val="0"/>
          <w:numId w:val="26"/>
        </w:numPr>
        <w:spacing w:after="160"/>
        <w:rPr>
          <w:szCs w:val="24"/>
        </w:rPr>
      </w:pPr>
      <w:r w:rsidRPr="00EA2904">
        <w:rPr>
          <w:szCs w:val="24"/>
        </w:rPr>
        <w:t>Perbaikan dari masalah yang timbul sering kali tidak mudah, dan mungkin akan mengakibatkan masalah baru</w:t>
      </w:r>
    </w:p>
    <w:p w14:paraId="789A1B04" w14:textId="33557F63" w:rsidR="003F6EDF" w:rsidRPr="002751FC" w:rsidRDefault="00DA61CA" w:rsidP="00027CF0">
      <w:pPr>
        <w:spacing w:line="360" w:lineRule="auto"/>
        <w:jc w:val="both"/>
      </w:pPr>
      <w:r w:rsidRPr="00B216AF">
        <w:t>Akibatnya, sulit untuk mengelola fase ini dan memprediksi kapan fase ini akan selesai.</w:t>
      </w:r>
      <w:r w:rsidR="00B216AF">
        <w:t xml:space="preserve"> </w:t>
      </w:r>
      <w:r w:rsidRPr="00B216AF">
        <w:t xml:space="preserve">Pendekatan yang diusulkan pada </w:t>
      </w:r>
      <w:r w:rsidR="00B216AF">
        <w:fldChar w:fldCharType="begin"/>
      </w:r>
      <w:r w:rsidR="007353E1">
        <w:instrText xml:space="preserve"> ADDIN ZOTERO_ITEM CSL_CITATION {"citationID":"YMLxx3hi","properties":{"formattedCitation":"(Hooman, 2016)","plainCitation":"(Hooman, 2016)","noteIndex":0},"citationItems":[{"id":86,"uris":["http://zotero.org/users/3473210/items/2A5NS4Z8"],"uri":["http://zotero.org/users/3473210/items/2A5NS4Z8"],"itemData":{"id":86,"type":"chapter","title":"Industrial Application of Formal Models Generated from Domain Specific Languages","container-title":"Theory and Practice of Formal Methods","publisher":"Springer International Publishing","publisher-place":"Cham","page":"277-293","volume":"9660","source":"CrossRef","event-place":"Cham","URL":"http://link.springer.com/10.1007/978-3-319-30734-3_19","ISBN":"978-3-319-30733-6","note":"DOI: 10.1007/978-3-319-30734-3_19","editor":[{"family":"Ábrahám","given":"Erika"},{"family":"Bonsangue","given":"Marcello"},{"family":"Johnsen","given":"Einar Broch"}],"author":[{"family":"Hooman","given":"Jozef"}],"issued":{"date-parts":[["2016"]]},"accessed":{"date-parts":[["2018",2,27]]}}}],"schema":"https://github.com/citation-style-language/schema/raw/master/csl-citation.json"} </w:instrText>
      </w:r>
      <w:r w:rsidR="00B216AF">
        <w:fldChar w:fldCharType="separate"/>
      </w:r>
      <w:r w:rsidR="007353E1">
        <w:rPr>
          <w:noProof/>
        </w:rPr>
        <w:t>(Hooman, 2016)</w:t>
      </w:r>
      <w:r w:rsidR="00B216AF">
        <w:fldChar w:fldCharType="end"/>
      </w:r>
      <w:r w:rsidR="00B216AF">
        <w:t xml:space="preserve"> </w:t>
      </w:r>
      <w:r w:rsidRPr="00B216AF">
        <w:t xml:space="preserve">bertujuan untuk mendeteksi masalah lebih awal pada proses pengembangan. </w:t>
      </w:r>
    </w:p>
    <w:p w14:paraId="2FA41D59" w14:textId="3278B374" w:rsidR="00A30A87" w:rsidRDefault="00A30A87" w:rsidP="00C3648F">
      <w:pPr>
        <w:spacing w:line="360" w:lineRule="auto"/>
        <w:jc w:val="both"/>
        <w:rPr>
          <w:i/>
        </w:rPr>
      </w:pPr>
    </w:p>
    <w:p w14:paraId="20B5CD0E" w14:textId="460168B4" w:rsidR="00A30A87" w:rsidRDefault="00A30A87" w:rsidP="00A30A87">
      <w:pPr>
        <w:pStyle w:val="Heading3"/>
        <w:jc w:val="left"/>
      </w:pPr>
      <w:bookmarkStart w:id="60" w:name="_Ref508185434"/>
      <w:bookmarkStart w:id="61" w:name="_Toc508897075"/>
      <w:r>
        <w:t>Gherkin</w:t>
      </w:r>
      <w:bookmarkEnd w:id="60"/>
      <w:r w:rsidR="00C802E3">
        <w:t xml:space="preserve"> Language</w:t>
      </w:r>
      <w:bookmarkEnd w:id="61"/>
    </w:p>
    <w:p w14:paraId="79885F7C" w14:textId="31EABF41" w:rsidR="00A30A87" w:rsidRPr="00401C70" w:rsidRDefault="00CE23C5" w:rsidP="00A30A87">
      <w:pPr>
        <w:spacing w:before="240" w:line="360" w:lineRule="auto"/>
        <w:jc w:val="both"/>
      </w:pPr>
      <w:r>
        <w:t>Gherkin</w:t>
      </w:r>
      <w:r w:rsidR="00C802E3">
        <w:t xml:space="preserve"> Language</w:t>
      </w:r>
      <w:r>
        <w:t xml:space="preserve"> berdasarkan </w:t>
      </w:r>
      <w:r w:rsidR="00A02C2A">
        <w:fldChar w:fldCharType="begin"/>
      </w:r>
      <w:r w:rsidR="007353E1">
        <w:instrText xml:space="preserve"> ADDIN ZOTERO_ITEM CSL_CITATION {"citationID":"a21otgi4r5c","properties":{"formattedCitation":"(Rose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A02C2A">
        <w:fldChar w:fldCharType="separate"/>
      </w:r>
      <w:r w:rsidR="007353E1">
        <w:rPr>
          <w:noProof/>
        </w:rPr>
        <w:t>(Rose dkk., 2015)</w:t>
      </w:r>
      <w:r w:rsidR="00A02C2A">
        <w:fldChar w:fldCharType="end"/>
      </w:r>
      <w:r>
        <w:t xml:space="preserve"> adalah b</w:t>
      </w:r>
      <w:r w:rsidR="00A30A87" w:rsidRPr="00401C70">
        <w:t>ahasa yang dipahami oleh Cucumber. Gherkin adalah</w:t>
      </w:r>
      <w:r w:rsidR="00A30A87">
        <w:t xml:space="preserve"> </w:t>
      </w:r>
      <w:r w:rsidR="004D434F">
        <w:t>s</w:t>
      </w:r>
      <w:r w:rsidR="00A30A87">
        <w:t xml:space="preserve">ebuah DSL </w:t>
      </w:r>
      <w:r w:rsidR="00A30A87" w:rsidRPr="00401C70">
        <w:t>yang mengizinkan pengembang untuk mendeskripsikan perilaku dari perangkat lunak tanpa memperinci bagaimana perangkat lunak tersebut diimplementasikan</w:t>
      </w:r>
      <w:r w:rsidR="00CA1339">
        <w:t xml:space="preserve"> </w:t>
      </w:r>
      <w:r w:rsidR="00CA1339">
        <w:fldChar w:fldCharType="begin"/>
      </w:r>
      <w:r w:rsidR="007353E1">
        <w:instrText xml:space="preserve"> ADDIN ZOTERO_ITEM CSL_CITATION {"citationID":"dY37vUyD","properties":{"formattedCitation":"(Rose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CA1339">
        <w:fldChar w:fldCharType="separate"/>
      </w:r>
      <w:r w:rsidR="007353E1">
        <w:rPr>
          <w:noProof/>
        </w:rPr>
        <w:t>(Rose dkk., 2015)</w:t>
      </w:r>
      <w:r w:rsidR="00CA1339">
        <w:fldChar w:fldCharType="end"/>
      </w:r>
      <w:r w:rsidR="00A30A87" w:rsidRPr="00401C70">
        <w:t>. Gherkin menyediakan dua tujuan, yaitu: dokumentasi dan otomasi pengujian.</w:t>
      </w:r>
    </w:p>
    <w:p w14:paraId="7FC40A3C" w14:textId="77777777" w:rsidR="00A30A87" w:rsidRPr="00401C70" w:rsidRDefault="00A30A87" w:rsidP="00A30A87">
      <w:pPr>
        <w:spacing w:before="240" w:line="360" w:lineRule="auto"/>
        <w:jc w:val="both"/>
      </w:pPr>
      <w:r w:rsidRPr="00401C70">
        <w:t xml:space="preserve">Grammar pada Gherkin didefinisikan dalam </w:t>
      </w:r>
      <w:r w:rsidRPr="00401C70">
        <w:rPr>
          <w:i/>
        </w:rPr>
        <w:t>Treetop Grammar</w:t>
      </w:r>
      <w:r w:rsidRPr="00401C70">
        <w:t xml:space="preserve"> yang adalah bagian dari </w:t>
      </w:r>
      <w:r w:rsidRPr="00401C70">
        <w:rPr>
          <w:i/>
        </w:rPr>
        <w:t>codebase</w:t>
      </w:r>
      <w:r w:rsidRPr="00401C70">
        <w:t xml:space="preserve"> Cucumber. Ada dua konvensi pada Gherkin:</w:t>
      </w:r>
    </w:p>
    <w:p w14:paraId="1EC9991C" w14:textId="77777777" w:rsidR="00A30A87" w:rsidRPr="00401C70" w:rsidRDefault="00A30A87" w:rsidP="002F5EA3">
      <w:pPr>
        <w:pStyle w:val="ListParagraph"/>
        <w:numPr>
          <w:ilvl w:val="0"/>
          <w:numId w:val="18"/>
        </w:numPr>
        <w:spacing w:before="240"/>
        <w:rPr>
          <w:szCs w:val="24"/>
        </w:rPr>
      </w:pPr>
      <w:r w:rsidRPr="00401C70">
        <w:rPr>
          <w:szCs w:val="24"/>
        </w:rPr>
        <w:t>Berkas tunggal Gherkin mendeskripsikan satu fitur tunggal</w:t>
      </w:r>
    </w:p>
    <w:p w14:paraId="37037DA5" w14:textId="77777777" w:rsidR="00A30A87" w:rsidRPr="00401C70" w:rsidRDefault="00A30A87" w:rsidP="002F5EA3">
      <w:pPr>
        <w:pStyle w:val="ListParagraph"/>
        <w:numPr>
          <w:ilvl w:val="0"/>
          <w:numId w:val="18"/>
        </w:numPr>
        <w:spacing w:before="240"/>
        <w:rPr>
          <w:szCs w:val="24"/>
        </w:rPr>
      </w:pPr>
      <w:r w:rsidRPr="00401C70">
        <w:rPr>
          <w:szCs w:val="24"/>
        </w:rPr>
        <w:t>Berkas dibuat dalam ekstensi .feature</w:t>
      </w:r>
    </w:p>
    <w:p w14:paraId="1BF7FECE" w14:textId="77777777" w:rsidR="00A30A87" w:rsidRDefault="00A30A87" w:rsidP="0037310D">
      <w:pPr>
        <w:spacing w:line="360" w:lineRule="auto"/>
        <w:rPr>
          <w:lang w:val="en-GB"/>
        </w:rPr>
      </w:pPr>
    </w:p>
    <w:p w14:paraId="13F6F2D7" w14:textId="77777777" w:rsidR="00A30A87" w:rsidRDefault="00A30A87" w:rsidP="0037310D">
      <w:pPr>
        <w:pStyle w:val="Heading4"/>
        <w:spacing w:line="360" w:lineRule="auto"/>
        <w:jc w:val="left"/>
        <w:rPr>
          <w:sz w:val="24"/>
        </w:rPr>
      </w:pPr>
      <w:r>
        <w:rPr>
          <w:sz w:val="24"/>
        </w:rPr>
        <w:lastRenderedPageBreak/>
        <w:t>Sintaks</w:t>
      </w:r>
    </w:p>
    <w:p w14:paraId="03CED8F5" w14:textId="493505A9" w:rsidR="00A30A87" w:rsidRDefault="00A30A87" w:rsidP="0037310D">
      <w:pPr>
        <w:spacing w:line="360" w:lineRule="auto"/>
        <w:jc w:val="both"/>
      </w:pPr>
      <w:r w:rsidRPr="008062A9">
        <w:t>Gherkin adalah Bahasa berorientasi baris, seperti Python dan YAML, yang menggunakan indentasi untuk mendefinisikan struktu</w:t>
      </w:r>
      <w:r w:rsidR="006D697E">
        <w:t>r</w:t>
      </w:r>
      <w:r w:rsidR="00CA1339">
        <w:t xml:space="preserve"> </w:t>
      </w:r>
      <w:r w:rsidR="00CA1339">
        <w:fldChar w:fldCharType="begin"/>
      </w:r>
      <w:r w:rsidR="007353E1">
        <w:instrText xml:space="preserve"> ADDIN ZOTERO_ITEM CSL_CITATION {"citationID":"FStdwrFG","properties":{"formattedCitation":"(Rose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CA1339">
        <w:fldChar w:fldCharType="separate"/>
      </w:r>
      <w:r w:rsidR="007353E1">
        <w:rPr>
          <w:noProof/>
        </w:rPr>
        <w:t>(Rose dkk., 2015)</w:t>
      </w:r>
      <w:r w:rsidR="00CA1339">
        <w:fldChar w:fldCharType="end"/>
      </w:r>
      <w:r w:rsidRPr="008062A9">
        <w:t xml:space="preserve">. Akhir baris akan mengakhiri sebuah </w:t>
      </w:r>
      <w:r w:rsidRPr="006D697E">
        <w:rPr>
          <w:i/>
        </w:rPr>
        <w:t>statement</w:t>
      </w:r>
      <w:r w:rsidRPr="008062A9">
        <w:t xml:space="preserve"> (misalnya langkah pengujian pada skenario). Spasi atau tabulasi dapat digunakan sebagai indentasi. Penulisan komentar diawali dengan tanda pagar (#).</w:t>
      </w:r>
    </w:p>
    <w:p w14:paraId="3CFD9F93" w14:textId="77777777" w:rsidR="0037310D" w:rsidRPr="008062A9" w:rsidRDefault="0037310D" w:rsidP="0037310D">
      <w:pPr>
        <w:spacing w:line="360" w:lineRule="auto"/>
        <w:jc w:val="both"/>
      </w:pPr>
    </w:p>
    <w:p w14:paraId="3165E0FB" w14:textId="77777777" w:rsidR="00A30A87" w:rsidRPr="008062A9" w:rsidRDefault="00A30A87" w:rsidP="00A30A87">
      <w:pPr>
        <w:spacing w:line="360" w:lineRule="auto"/>
        <w:jc w:val="both"/>
        <w:rPr>
          <w:color w:val="24292E"/>
        </w:rPr>
      </w:pPr>
      <w:r w:rsidRPr="008062A9">
        <w:t xml:space="preserve">Input pada berkas Gherkin terbagi menjadi </w:t>
      </w:r>
      <w:r w:rsidRPr="008062A9">
        <w:rPr>
          <w:i/>
        </w:rPr>
        <w:t>features</w:t>
      </w:r>
      <w:r w:rsidRPr="008062A9">
        <w:t xml:space="preserve">, </w:t>
      </w:r>
      <w:r w:rsidRPr="008062A9">
        <w:rPr>
          <w:i/>
        </w:rPr>
        <w:t>scenarios</w:t>
      </w:r>
      <w:r w:rsidRPr="008062A9">
        <w:t xml:space="preserve">, dan </w:t>
      </w:r>
      <w:r w:rsidRPr="008062A9">
        <w:rPr>
          <w:i/>
        </w:rPr>
        <w:t>steps</w:t>
      </w:r>
      <w:r w:rsidRPr="008062A9">
        <w:t xml:space="preserve">. </w:t>
      </w:r>
      <w:r w:rsidRPr="008062A9">
        <w:rPr>
          <w:color w:val="24292E"/>
        </w:rPr>
        <w:t>Gambar berikut adalah salah satu contoh berkas Gherkin.</w:t>
      </w:r>
    </w:p>
    <w:p w14:paraId="2C74DCF2" w14:textId="77777777" w:rsidR="00A30A87" w:rsidRDefault="00A30A87" w:rsidP="00A30A87">
      <w:pPr>
        <w:pStyle w:val="NormalWeb"/>
        <w:keepNext/>
        <w:shd w:val="clear" w:color="auto" w:fill="FFFFFF"/>
        <w:spacing w:before="0" w:beforeAutospacing="0" w:after="240" w:afterAutospacing="0"/>
      </w:pPr>
      <w:r>
        <w:rPr>
          <w:rFonts w:ascii="Helvetica" w:hAnsi="Helvetica"/>
          <w:noProof/>
          <w:color w:val="24292E"/>
        </w:rPr>
        <w:drawing>
          <wp:inline distT="0" distB="0" distL="0" distR="0" wp14:anchorId="1C16CB05" wp14:editId="31773AE9">
            <wp:extent cx="5252085" cy="253619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02 at 1.40.1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2085" cy="2536190"/>
                    </a:xfrm>
                    <a:prstGeom prst="rect">
                      <a:avLst/>
                    </a:prstGeom>
                  </pic:spPr>
                </pic:pic>
              </a:graphicData>
            </a:graphic>
          </wp:inline>
        </w:drawing>
      </w:r>
    </w:p>
    <w:p w14:paraId="1A4CE8A3" w14:textId="7F636F5F" w:rsidR="00A30A87" w:rsidRPr="00D562E3" w:rsidRDefault="008C18B3" w:rsidP="008C18B3">
      <w:pPr>
        <w:pStyle w:val="JudulGambar"/>
      </w:pPr>
      <w:bookmarkStart w:id="62" w:name="_Toc494952785"/>
      <w:bookmarkStart w:id="63" w:name="_Toc508897134"/>
      <w:r>
        <w:t xml:space="preserve">Gambar  </w:t>
      </w:r>
      <w:fldSimple w:instr=" STYLEREF 1 \s ">
        <w:r w:rsidR="009010BC">
          <w:rPr>
            <w:noProof/>
          </w:rPr>
          <w:t>II</w:t>
        </w:r>
      </w:fldSimple>
      <w:r w:rsidR="00C22B32">
        <w:noBreakHyphen/>
      </w:r>
      <w:fldSimple w:instr=" SEQ Gambar_ \* ARABIC \s 1 ">
        <w:r w:rsidR="009010BC">
          <w:rPr>
            <w:noProof/>
          </w:rPr>
          <w:t>4</w:t>
        </w:r>
      </w:fldSimple>
      <w:r>
        <w:t xml:space="preserve"> </w:t>
      </w:r>
      <w:r w:rsidR="00A30A87" w:rsidRPr="00D562E3">
        <w:t>Contoh Berkas dengan Bahasa Gherkin</w:t>
      </w:r>
      <w:bookmarkEnd w:id="62"/>
      <w:bookmarkEnd w:id="63"/>
    </w:p>
    <w:p w14:paraId="13857BF3" w14:textId="77777777" w:rsidR="00A30A87" w:rsidRPr="005A20E9" w:rsidRDefault="00A30A87" w:rsidP="00A30A87"/>
    <w:p w14:paraId="02F0DEBD" w14:textId="77777777" w:rsidR="00A30A87" w:rsidRDefault="00A30A87" w:rsidP="00A30A87">
      <w:pPr>
        <w:pStyle w:val="NormalWeb"/>
        <w:shd w:val="clear" w:color="auto" w:fill="FFFFFF"/>
        <w:spacing w:before="0" w:beforeAutospacing="0" w:after="240" w:afterAutospacing="0" w:line="360" w:lineRule="auto"/>
        <w:jc w:val="both"/>
        <w:rPr>
          <w:color w:val="24292E"/>
        </w:rPr>
      </w:pPr>
      <w:r w:rsidRPr="003F3280">
        <w:rPr>
          <w:color w:val="24292E"/>
        </w:rPr>
        <w:t xml:space="preserve">Baris pertama mendeskripsikan fitur, Baris 2-4 adalah </w:t>
      </w:r>
      <w:r w:rsidRPr="006D697E">
        <w:rPr>
          <w:i/>
          <w:color w:val="24292E"/>
        </w:rPr>
        <w:t>unparsed text</w:t>
      </w:r>
      <w:r w:rsidRPr="003F3280">
        <w:rPr>
          <w:color w:val="24292E"/>
        </w:rPr>
        <w:t>, sehingga diekspektasikan mendefinisikan lebih rinci mengenai fitur. Skenario dimulai pada baris 6, dan baris 7-13 adalah langkah-langkah pada skenario tersebut.</w:t>
      </w:r>
    </w:p>
    <w:p w14:paraId="6D9DBABF" w14:textId="77777777" w:rsidR="00A30A87" w:rsidRDefault="00A30A87" w:rsidP="00A30A87">
      <w:pPr>
        <w:rPr>
          <w:lang w:val="en-GB"/>
        </w:rPr>
      </w:pPr>
    </w:p>
    <w:p w14:paraId="5712132B" w14:textId="77777777" w:rsidR="00A30A87" w:rsidRDefault="00A30A87" w:rsidP="00A30A87">
      <w:pPr>
        <w:pStyle w:val="Heading4"/>
        <w:jc w:val="left"/>
        <w:rPr>
          <w:sz w:val="24"/>
        </w:rPr>
      </w:pPr>
      <w:r>
        <w:rPr>
          <w:sz w:val="24"/>
        </w:rPr>
        <w:t xml:space="preserve">Berkas </w:t>
      </w:r>
      <w:r w:rsidRPr="00DB221D">
        <w:rPr>
          <w:i/>
          <w:sz w:val="24"/>
        </w:rPr>
        <w:t>Feature</w:t>
      </w:r>
    </w:p>
    <w:p w14:paraId="6B764B09" w14:textId="62EFDD2F" w:rsidR="00A30A87" w:rsidRPr="00401C70" w:rsidRDefault="00A30A87" w:rsidP="00A30A87">
      <w:pPr>
        <w:spacing w:before="240" w:line="360" w:lineRule="auto"/>
        <w:jc w:val="both"/>
      </w:pPr>
      <w:r w:rsidRPr="00401C70">
        <w:t>Setiap berkas .feature secara konvensional terdiri dari fitur tunggal dari sebuah perangkat lunak</w:t>
      </w:r>
      <w:r w:rsidR="00CA1339">
        <w:t xml:space="preserve"> </w:t>
      </w:r>
      <w:r w:rsidR="00CA1339">
        <w:fldChar w:fldCharType="begin"/>
      </w:r>
      <w:r w:rsidR="007353E1">
        <w:instrText xml:space="preserve"> ADDIN ZOTERO_ITEM CSL_CITATION {"citationID":"wLVcdFKc","properties":{"formattedCitation":"(Rose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CA1339">
        <w:fldChar w:fldCharType="separate"/>
      </w:r>
      <w:r w:rsidR="007353E1">
        <w:rPr>
          <w:noProof/>
        </w:rPr>
        <w:t>(Rose dkk., 2015)</w:t>
      </w:r>
      <w:r w:rsidR="00CA1339">
        <w:fldChar w:fldCharType="end"/>
      </w:r>
      <w:r w:rsidRPr="00401C70">
        <w:t xml:space="preserve">. Baris yang dimulai dengan kata kunci </w:t>
      </w:r>
      <w:r w:rsidRPr="00401C70">
        <w:rPr>
          <w:b/>
        </w:rPr>
        <w:t>Feature</w:t>
      </w:r>
      <w:r w:rsidRPr="00401C70">
        <w:t xml:space="preserve"> dan diikuti oleh teks adalah deskripsi dari fitur. Sebuah fitur biasanya mengandung daftar skenario. Skenario dimulai dengan kata kunci </w:t>
      </w:r>
      <w:r w:rsidR="006D697E">
        <w:t>skenario</w:t>
      </w:r>
      <w:r w:rsidRPr="00401C70">
        <w:t>. Setiap skenario terdiri dari daftar langkah-langkah (</w:t>
      </w:r>
      <w:r w:rsidRPr="00401C70">
        <w:rPr>
          <w:i/>
        </w:rPr>
        <w:t>steps</w:t>
      </w:r>
      <w:r w:rsidRPr="00401C70">
        <w:t xml:space="preserve">), yang harus dimulai dengan salah satu </w:t>
      </w:r>
      <w:r w:rsidRPr="00401C70">
        <w:lastRenderedPageBreak/>
        <w:t>kata kunci berikut:</w:t>
      </w:r>
      <w:r>
        <w:t xml:space="preserve"> </w:t>
      </w:r>
      <w:r w:rsidRPr="00401C70">
        <w:rPr>
          <w:b/>
        </w:rPr>
        <w:t>Given</w:t>
      </w:r>
      <w:r w:rsidRPr="00401C70">
        <w:t xml:space="preserve">, </w:t>
      </w:r>
      <w:r w:rsidRPr="00401C70">
        <w:rPr>
          <w:b/>
        </w:rPr>
        <w:t>When</w:t>
      </w:r>
      <w:r w:rsidRPr="00401C70">
        <w:t xml:space="preserve">, </w:t>
      </w:r>
      <w:r w:rsidRPr="00401C70">
        <w:rPr>
          <w:b/>
        </w:rPr>
        <w:t>Then</w:t>
      </w:r>
      <w:r w:rsidRPr="00401C70">
        <w:t xml:space="preserve">, </w:t>
      </w:r>
      <w:r w:rsidRPr="00401C70">
        <w:rPr>
          <w:b/>
        </w:rPr>
        <w:t>But</w:t>
      </w:r>
      <w:r w:rsidRPr="00401C70">
        <w:t xml:space="preserve">, atau </w:t>
      </w:r>
      <w:r w:rsidRPr="00401C70">
        <w:rPr>
          <w:b/>
        </w:rPr>
        <w:t>And</w:t>
      </w:r>
      <w:r w:rsidRPr="00401C70">
        <w:t xml:space="preserve">. Berikut adalah contoh berkas </w:t>
      </w:r>
      <w:r w:rsidRPr="00401C70">
        <w:rPr>
          <w:b/>
        </w:rPr>
        <w:t>Feature</w:t>
      </w:r>
      <w:r w:rsidRPr="00401C70">
        <w:t xml:space="preserve"> untuk fungsi menyediakan kopi.</w:t>
      </w:r>
    </w:p>
    <w:p w14:paraId="3429801F" w14:textId="77777777" w:rsidR="00A30A87" w:rsidRDefault="00A30A87" w:rsidP="00A30A87">
      <w:pPr>
        <w:spacing w:before="240" w:line="360" w:lineRule="auto"/>
        <w:jc w:val="center"/>
      </w:pPr>
      <w:r>
        <w:rPr>
          <w:noProof/>
        </w:rPr>
        <w:drawing>
          <wp:inline distT="0" distB="0" distL="0" distR="0" wp14:anchorId="461BCA0C" wp14:editId="3322FA30">
            <wp:extent cx="4217670" cy="15853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02 at 1.52.5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2494" cy="1587200"/>
                    </a:xfrm>
                    <a:prstGeom prst="rect">
                      <a:avLst/>
                    </a:prstGeom>
                  </pic:spPr>
                </pic:pic>
              </a:graphicData>
            </a:graphic>
          </wp:inline>
        </w:drawing>
      </w:r>
    </w:p>
    <w:p w14:paraId="692F3896" w14:textId="17F996BB" w:rsidR="006E6DD0" w:rsidRPr="00D562E3" w:rsidRDefault="006E6DD0" w:rsidP="006E6DD0">
      <w:pPr>
        <w:pStyle w:val="JudulGambar"/>
      </w:pPr>
      <w:bookmarkStart w:id="64" w:name="_Toc508897135"/>
      <w:r>
        <w:t xml:space="preserve">Gambar  </w:t>
      </w:r>
      <w:fldSimple w:instr=" STYLEREF 1 \s ">
        <w:r w:rsidR="009010BC">
          <w:rPr>
            <w:noProof/>
          </w:rPr>
          <w:t>II</w:t>
        </w:r>
      </w:fldSimple>
      <w:r w:rsidR="00C22B32">
        <w:noBreakHyphen/>
      </w:r>
      <w:fldSimple w:instr=" SEQ Gambar_ \* ARABIC \s 1 ">
        <w:r w:rsidR="009010BC">
          <w:rPr>
            <w:noProof/>
          </w:rPr>
          <w:t>5</w:t>
        </w:r>
      </w:fldSimple>
      <w:r>
        <w:t xml:space="preserve"> </w:t>
      </w:r>
      <w:r w:rsidRPr="00D562E3">
        <w:t xml:space="preserve">Contoh Berkas </w:t>
      </w:r>
      <w:r w:rsidRPr="006E6DD0">
        <w:rPr>
          <w:i/>
        </w:rPr>
        <w:t>Feature</w:t>
      </w:r>
      <w:bookmarkEnd w:id="64"/>
    </w:p>
    <w:p w14:paraId="1FF6EA28" w14:textId="77777777" w:rsidR="00A30A87" w:rsidRDefault="00A30A87" w:rsidP="00A30A87">
      <w:pPr>
        <w:rPr>
          <w:lang w:val="en-GB"/>
        </w:rPr>
      </w:pPr>
    </w:p>
    <w:p w14:paraId="5E81BFD8" w14:textId="77777777" w:rsidR="00A30A87" w:rsidRPr="009B0524" w:rsidRDefault="00A30A87" w:rsidP="00A30A87">
      <w:pPr>
        <w:pStyle w:val="Heading4"/>
        <w:jc w:val="left"/>
        <w:rPr>
          <w:i/>
          <w:sz w:val="24"/>
        </w:rPr>
      </w:pPr>
      <w:r w:rsidRPr="009B0524">
        <w:rPr>
          <w:i/>
          <w:sz w:val="24"/>
        </w:rPr>
        <w:t>Step Definition</w:t>
      </w:r>
    </w:p>
    <w:p w14:paraId="32A9ADF7" w14:textId="77777777" w:rsidR="00A30A87" w:rsidRPr="00DB221D" w:rsidRDefault="00A30A87" w:rsidP="00A30A87">
      <w:pPr>
        <w:rPr>
          <w:lang w:val="en-GB"/>
        </w:rPr>
      </w:pPr>
    </w:p>
    <w:p w14:paraId="3283B72C" w14:textId="221DD761" w:rsidR="00A30A87" w:rsidRPr="003E67EA" w:rsidRDefault="00A30A87" w:rsidP="00A30A87">
      <w:pPr>
        <w:shd w:val="clear" w:color="auto" w:fill="FFFFFF"/>
        <w:spacing w:line="360" w:lineRule="auto"/>
        <w:jc w:val="both"/>
        <w:rPr>
          <w:color w:val="24292E"/>
        </w:rPr>
      </w:pPr>
      <w:r w:rsidRPr="003E67EA">
        <w:rPr>
          <w:color w:val="24292E"/>
        </w:rPr>
        <w:t>Untuk setiap langkah (</w:t>
      </w:r>
      <w:r w:rsidRPr="003E67EA">
        <w:rPr>
          <w:i/>
          <w:color w:val="24292E"/>
        </w:rPr>
        <w:t>steps</w:t>
      </w:r>
      <w:r w:rsidRPr="003E67EA">
        <w:rPr>
          <w:color w:val="24292E"/>
        </w:rPr>
        <w:t xml:space="preserve">), Cucumber akan mencari </w:t>
      </w:r>
      <w:r w:rsidRPr="003F12DA">
        <w:rPr>
          <w:i/>
          <w:color w:val="24292E"/>
        </w:rPr>
        <w:t>step definition</w:t>
      </w:r>
      <w:r w:rsidRPr="003E67EA">
        <w:rPr>
          <w:color w:val="24292E"/>
        </w:rPr>
        <w:t xml:space="preserve"> yang cocok</w:t>
      </w:r>
      <w:r w:rsidR="00CA1339">
        <w:rPr>
          <w:color w:val="24292E"/>
        </w:rPr>
        <w:t xml:space="preserve"> </w:t>
      </w:r>
      <w:r w:rsidR="00CA1339">
        <w:fldChar w:fldCharType="begin"/>
      </w:r>
      <w:r w:rsidR="007353E1">
        <w:instrText xml:space="preserve"> ADDIN ZOTERO_ITEM CSL_CITATION {"citationID":"BoEiOhAz","properties":{"formattedCitation":"(Rose dkk., 2015)","plainCitation":"(Rose dkk., 2015)","noteIndex":0},"citationItems":[{"id":28,"uris":["http://zotero.org/users/3473210/items/H7VZFKVU"],"uri":["http://zotero.org/users/3473210/items/H7VZFKVU"],"itemData":{"id":28,"type":"book","title":"The cucumber for Java book: behaviour-driven development for testers and developers","collection-title":"The pragmatic programmers","publisher":"The Pragmatic Bookshelf","publisher-place":"Dallas, Texas","number-of-pages":"314","source":"Library of Congress ISBN","event-place":"Dallas, Texas","ISBN":"978-1-941222-29-4","call-number":"QA76.73.J38 R675 2015","note":"OCLC: ocn904458283","shortTitle":"The cucumber for Java book","author":[{"family":"Rose","given":"Seb"},{"family":"Wynne","given":"Matt"},{"family":"Hellesøy","given":"Aslak"}],"issued":{"date-parts":[["2015"]]}}}],"schema":"https://github.com/citation-style-language/schema/raw/master/csl-citation.json"} </w:instrText>
      </w:r>
      <w:r w:rsidR="00CA1339">
        <w:fldChar w:fldCharType="separate"/>
      </w:r>
      <w:r w:rsidR="007353E1">
        <w:rPr>
          <w:noProof/>
        </w:rPr>
        <w:t>(Rose dkk., 2015)</w:t>
      </w:r>
      <w:r w:rsidR="00CA1339">
        <w:fldChar w:fldCharType="end"/>
      </w:r>
      <w:r w:rsidRPr="003E67EA">
        <w:rPr>
          <w:color w:val="24292E"/>
        </w:rPr>
        <w:t xml:space="preserve">. </w:t>
      </w:r>
      <w:r w:rsidRPr="003E67EA">
        <w:rPr>
          <w:i/>
          <w:color w:val="24292E"/>
        </w:rPr>
        <w:t>Step definition</w:t>
      </w:r>
      <w:r w:rsidRPr="003E67EA">
        <w:rPr>
          <w:color w:val="24292E"/>
        </w:rPr>
        <w:t xml:space="preserve"> dituliskan dalam Bahasa Ruby. Setiap </w:t>
      </w:r>
      <w:r w:rsidRPr="003E67EA">
        <w:rPr>
          <w:i/>
          <w:color w:val="24292E"/>
        </w:rPr>
        <w:t>step definition</w:t>
      </w:r>
      <w:r w:rsidRPr="003E67EA">
        <w:rPr>
          <w:color w:val="24292E"/>
        </w:rPr>
        <w:t xml:space="preserve"> terdiri dari string atau </w:t>
      </w:r>
      <w:r w:rsidRPr="00964DF9">
        <w:rPr>
          <w:i/>
          <w:color w:val="24292E"/>
        </w:rPr>
        <w:t>regular expression</w:t>
      </w:r>
      <w:r w:rsidRPr="003E67EA">
        <w:rPr>
          <w:color w:val="24292E"/>
        </w:rPr>
        <w:t xml:space="preserve">. Gambar berikut adalah contoh </w:t>
      </w:r>
      <w:r w:rsidRPr="003E67EA">
        <w:rPr>
          <w:i/>
          <w:color w:val="24292E"/>
        </w:rPr>
        <w:t>step definition</w:t>
      </w:r>
      <w:r w:rsidRPr="003E67EA">
        <w:rPr>
          <w:color w:val="24292E"/>
        </w:rPr>
        <w:t>.</w:t>
      </w:r>
    </w:p>
    <w:p w14:paraId="0216CFAE" w14:textId="77777777" w:rsidR="00A30A87" w:rsidRPr="003E67EA" w:rsidRDefault="00A30A87" w:rsidP="00A30A87">
      <w:pPr>
        <w:shd w:val="clear" w:color="auto" w:fill="FFFFFF"/>
        <w:jc w:val="both"/>
        <w:rPr>
          <w:color w:val="24292E"/>
        </w:rPr>
      </w:pPr>
    </w:p>
    <w:p w14:paraId="4029FEA2" w14:textId="77777777" w:rsidR="00A30A87" w:rsidRPr="003E67EA" w:rsidRDefault="00A30A87" w:rsidP="00A30A87">
      <w:pPr>
        <w:shd w:val="clear" w:color="auto" w:fill="FFFFFF"/>
        <w:jc w:val="center"/>
        <w:rPr>
          <w:color w:val="24292E"/>
        </w:rPr>
      </w:pPr>
      <w:r w:rsidRPr="003E67EA">
        <w:rPr>
          <w:noProof/>
          <w:color w:val="24292E"/>
        </w:rPr>
        <w:drawing>
          <wp:inline distT="0" distB="0" distL="0" distR="0" wp14:anchorId="5FE4D662" wp14:editId="69014A5C">
            <wp:extent cx="3986083" cy="9017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02 at 1.56.5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9220" cy="902410"/>
                    </a:xfrm>
                    <a:prstGeom prst="rect">
                      <a:avLst/>
                    </a:prstGeom>
                  </pic:spPr>
                </pic:pic>
              </a:graphicData>
            </a:graphic>
          </wp:inline>
        </w:drawing>
      </w:r>
    </w:p>
    <w:p w14:paraId="46E4DAE4" w14:textId="19DB8F24" w:rsidR="006E6DD0" w:rsidRPr="00D562E3" w:rsidRDefault="006E6DD0" w:rsidP="006E6DD0">
      <w:pPr>
        <w:pStyle w:val="JudulGambar"/>
      </w:pPr>
      <w:bookmarkStart w:id="65" w:name="_Toc508897136"/>
      <w:r>
        <w:t xml:space="preserve">Gambar  </w:t>
      </w:r>
      <w:fldSimple w:instr=" STYLEREF 1 \s ">
        <w:r w:rsidR="009010BC">
          <w:rPr>
            <w:noProof/>
          </w:rPr>
          <w:t>II</w:t>
        </w:r>
      </w:fldSimple>
      <w:r w:rsidR="00C22B32">
        <w:noBreakHyphen/>
      </w:r>
      <w:fldSimple w:instr=" SEQ Gambar_ \* ARABIC \s 1 ">
        <w:r w:rsidR="009010BC">
          <w:rPr>
            <w:noProof/>
          </w:rPr>
          <w:t>6</w:t>
        </w:r>
      </w:fldSimple>
      <w:r>
        <w:t xml:space="preserve"> </w:t>
      </w:r>
      <w:r w:rsidRPr="00D562E3">
        <w:t xml:space="preserve">Contoh </w:t>
      </w:r>
      <w:r w:rsidRPr="006E6DD0">
        <w:rPr>
          <w:i/>
        </w:rPr>
        <w:t>Step Definition</w:t>
      </w:r>
      <w:r w:rsidRPr="00D562E3">
        <w:t xml:space="preserve"> </w:t>
      </w:r>
      <w:r>
        <w:t>pada</w:t>
      </w:r>
      <w:r w:rsidRPr="00D562E3">
        <w:t xml:space="preserve"> Gherkin</w:t>
      </w:r>
      <w:bookmarkEnd w:id="65"/>
    </w:p>
    <w:p w14:paraId="5C97EBD9" w14:textId="77777777" w:rsidR="00A30A87" w:rsidRPr="003E67EA" w:rsidRDefault="00A30A87" w:rsidP="00A30A87">
      <w:pPr>
        <w:shd w:val="clear" w:color="auto" w:fill="FFFFFF"/>
        <w:jc w:val="both"/>
        <w:rPr>
          <w:color w:val="24292E"/>
        </w:rPr>
      </w:pPr>
    </w:p>
    <w:p w14:paraId="4896EA57" w14:textId="6C159B66" w:rsidR="00940DA7" w:rsidRDefault="00A30A87" w:rsidP="00940DA7">
      <w:pPr>
        <w:spacing w:line="360" w:lineRule="auto"/>
        <w:jc w:val="both"/>
        <w:rPr>
          <w:color w:val="24292E"/>
        </w:rPr>
      </w:pPr>
      <w:r w:rsidRPr="003121D7">
        <w:rPr>
          <w:i/>
          <w:color w:val="24292E"/>
        </w:rPr>
        <w:t>Step definition</w:t>
      </w:r>
      <w:r w:rsidRPr="003E67EA">
        <w:rPr>
          <w:color w:val="24292E"/>
        </w:rPr>
        <w:t xml:space="preserve"> dapat dianalogikan dengan de</w:t>
      </w:r>
      <w:r w:rsidR="00392CD0">
        <w:rPr>
          <w:color w:val="24292E"/>
        </w:rPr>
        <w:t xml:space="preserve">finisi </w:t>
      </w:r>
      <w:r w:rsidR="00392CD0" w:rsidRPr="003121D7">
        <w:rPr>
          <w:i/>
          <w:color w:val="24292E"/>
        </w:rPr>
        <w:t>method</w:t>
      </w:r>
      <w:r w:rsidR="00392CD0">
        <w:rPr>
          <w:color w:val="24292E"/>
        </w:rPr>
        <w:t xml:space="preserve"> atau fungsi pada b</w:t>
      </w:r>
      <w:r w:rsidRPr="003E67EA">
        <w:rPr>
          <w:color w:val="24292E"/>
        </w:rPr>
        <w:t xml:space="preserve">ahasa pemrograman. </w:t>
      </w:r>
      <w:r w:rsidRPr="003121D7">
        <w:rPr>
          <w:i/>
          <w:color w:val="24292E"/>
        </w:rPr>
        <w:t>Step</w:t>
      </w:r>
      <w:r w:rsidRPr="003E67EA">
        <w:rPr>
          <w:color w:val="24292E"/>
        </w:rPr>
        <w:t xml:space="preserve">, jika dianalogikan pada </w:t>
      </w:r>
      <w:r w:rsidRPr="003121D7">
        <w:rPr>
          <w:i/>
          <w:color w:val="24292E"/>
        </w:rPr>
        <w:t>method</w:t>
      </w:r>
      <w:r w:rsidRPr="003E67EA">
        <w:rPr>
          <w:color w:val="24292E"/>
        </w:rPr>
        <w:t>, adalah invokasi dari fungsi.</w:t>
      </w:r>
    </w:p>
    <w:p w14:paraId="13F798A2" w14:textId="1CA74D01" w:rsidR="00E359EB" w:rsidRDefault="00E359EB" w:rsidP="00940DA7">
      <w:pPr>
        <w:spacing w:line="360" w:lineRule="auto"/>
        <w:jc w:val="both"/>
        <w:rPr>
          <w:color w:val="24292E"/>
        </w:rPr>
      </w:pPr>
    </w:p>
    <w:p w14:paraId="0F8A6970" w14:textId="34BA2763" w:rsidR="00E359EB" w:rsidRDefault="00E359EB" w:rsidP="00E359EB">
      <w:pPr>
        <w:pStyle w:val="Heading3"/>
        <w:jc w:val="left"/>
      </w:pPr>
      <w:bookmarkStart w:id="66" w:name="_Toc508897076"/>
      <w:r>
        <w:t>Gherkin</w:t>
      </w:r>
      <w:bookmarkEnd w:id="66"/>
    </w:p>
    <w:p w14:paraId="5BFDD7C2" w14:textId="3BDE1978" w:rsidR="000A6B51" w:rsidRDefault="00C802E3" w:rsidP="00E512DF">
      <w:pPr>
        <w:spacing w:line="360" w:lineRule="auto"/>
        <w:jc w:val="both"/>
        <w:rPr>
          <w:lang w:val="en-GB"/>
        </w:rPr>
      </w:pPr>
      <w:r>
        <w:rPr>
          <w:lang w:val="en-GB"/>
        </w:rPr>
        <w:t xml:space="preserve">Gherkin adalah </w:t>
      </w:r>
      <w:r w:rsidRPr="00865CB7">
        <w:rPr>
          <w:i/>
          <w:lang w:val="en-GB"/>
        </w:rPr>
        <w:t>parser</w:t>
      </w:r>
      <w:r>
        <w:rPr>
          <w:lang w:val="en-GB"/>
        </w:rPr>
        <w:t xml:space="preserve"> dan </w:t>
      </w:r>
      <w:r w:rsidRPr="00865CB7">
        <w:rPr>
          <w:i/>
          <w:lang w:val="en-GB"/>
        </w:rPr>
        <w:t>comp</w:t>
      </w:r>
      <w:r w:rsidR="00E512DF" w:rsidRPr="00865CB7">
        <w:rPr>
          <w:i/>
          <w:lang w:val="en-GB"/>
        </w:rPr>
        <w:t>iler</w:t>
      </w:r>
      <w:r w:rsidR="00E512DF">
        <w:rPr>
          <w:lang w:val="en-GB"/>
        </w:rPr>
        <w:t xml:space="preserve"> untuk Gherkin Language</w:t>
      </w:r>
      <w:r w:rsidR="006F12D2">
        <w:rPr>
          <w:lang w:val="en-GB"/>
        </w:rPr>
        <w:t xml:space="preserve"> </w:t>
      </w:r>
      <w:r w:rsidR="006F12D2">
        <w:rPr>
          <w:lang w:val="en-GB"/>
        </w:rPr>
        <w:fldChar w:fldCharType="begin"/>
      </w:r>
      <w:r w:rsidR="006F12D2">
        <w:rPr>
          <w:lang w:val="en-GB"/>
        </w:rPr>
        <w:instrText xml:space="preserve"> ADDIN ZOTERO_ITEM CSL_CITATION {"citationID":"a26remg7bbq","properties":{"formattedCitation":"(Cucumber, 2018)","plainCitation":"(Cucumber, 2018)","noteIndex":0},"citationItems":[{"id":130,"uris":["http://zotero.org/users/3473210/items/MZ3RZWND"],"uri":["http://zotero.org/users/3473210/items/MZ3RZWND"],"itemData":{"id":130,"type":"book","title":"Gherkin - cucumber: Cucumber monorepo - polyglot home for Cucumber building blocks","publisher":"Cucumber","genre":"Ruby","source":"GitHub","URL":"https://github.com/cucumber/cucumber","shortTitle":"cucumber","author":[{"family":"Cucumber","given":""}],"issued":{"date-parts":[["2018"]]},"accessed":{"date-parts":[["2018",3,13]]}}}],"schema":"https://github.com/citation-style-language/schema/raw/master/csl-citation.json"} </w:instrText>
      </w:r>
      <w:r w:rsidR="006F12D2">
        <w:rPr>
          <w:lang w:val="en-GB"/>
        </w:rPr>
        <w:fldChar w:fldCharType="separate"/>
      </w:r>
      <w:r w:rsidR="007353E1">
        <w:rPr>
          <w:noProof/>
          <w:lang w:val="en-GB"/>
        </w:rPr>
        <w:t>(Cucumber, 2018)</w:t>
      </w:r>
      <w:r w:rsidR="006F12D2">
        <w:rPr>
          <w:lang w:val="en-GB"/>
        </w:rPr>
        <w:fldChar w:fldCharType="end"/>
      </w:r>
      <w:r w:rsidR="00E512DF">
        <w:rPr>
          <w:lang w:val="en-GB"/>
        </w:rPr>
        <w:t>. Gherkin saat ini diimplementasikan untuk platform berikut:</w:t>
      </w:r>
    </w:p>
    <w:p w14:paraId="33845566" w14:textId="3892CAC4" w:rsidR="00865CB7" w:rsidRDefault="00865CB7" w:rsidP="00865CB7">
      <w:pPr>
        <w:pStyle w:val="ListParagraph"/>
        <w:numPr>
          <w:ilvl w:val="0"/>
          <w:numId w:val="42"/>
        </w:numPr>
        <w:rPr>
          <w:lang w:val="en-GB"/>
        </w:rPr>
      </w:pPr>
      <w:r>
        <w:rPr>
          <w:lang w:val="en-GB"/>
        </w:rPr>
        <w:t>NET</w:t>
      </w:r>
    </w:p>
    <w:p w14:paraId="72798B87" w14:textId="78A1A74C" w:rsidR="00865CB7" w:rsidRDefault="00865CB7" w:rsidP="00865CB7">
      <w:pPr>
        <w:pStyle w:val="ListParagraph"/>
        <w:numPr>
          <w:ilvl w:val="0"/>
          <w:numId w:val="42"/>
        </w:numPr>
        <w:rPr>
          <w:lang w:val="en-GB"/>
        </w:rPr>
      </w:pPr>
      <w:r>
        <w:rPr>
          <w:lang w:val="en-GB"/>
        </w:rPr>
        <w:t>Java</w:t>
      </w:r>
    </w:p>
    <w:p w14:paraId="6C9C14A7" w14:textId="500A8AE1" w:rsidR="00865CB7" w:rsidRDefault="00865CB7" w:rsidP="00865CB7">
      <w:pPr>
        <w:pStyle w:val="ListParagraph"/>
        <w:numPr>
          <w:ilvl w:val="0"/>
          <w:numId w:val="42"/>
        </w:numPr>
        <w:rPr>
          <w:lang w:val="en-GB"/>
        </w:rPr>
      </w:pPr>
      <w:r>
        <w:rPr>
          <w:lang w:val="en-GB"/>
        </w:rPr>
        <w:t>JavaScript</w:t>
      </w:r>
    </w:p>
    <w:p w14:paraId="3F7ECB68" w14:textId="316E6B29" w:rsidR="00865CB7" w:rsidRDefault="00865CB7" w:rsidP="00865CB7">
      <w:pPr>
        <w:pStyle w:val="ListParagraph"/>
        <w:numPr>
          <w:ilvl w:val="0"/>
          <w:numId w:val="42"/>
        </w:numPr>
        <w:rPr>
          <w:lang w:val="en-GB"/>
        </w:rPr>
      </w:pPr>
      <w:r>
        <w:rPr>
          <w:lang w:val="en-GB"/>
        </w:rPr>
        <w:t>Ruby</w:t>
      </w:r>
    </w:p>
    <w:p w14:paraId="7411D304" w14:textId="4A178339" w:rsidR="00865CB7" w:rsidRDefault="00865CB7" w:rsidP="00865CB7">
      <w:pPr>
        <w:pStyle w:val="ListParagraph"/>
        <w:numPr>
          <w:ilvl w:val="0"/>
          <w:numId w:val="42"/>
        </w:numPr>
        <w:rPr>
          <w:lang w:val="en-GB"/>
        </w:rPr>
      </w:pPr>
      <w:r>
        <w:rPr>
          <w:lang w:val="en-GB"/>
        </w:rPr>
        <w:t>Go</w:t>
      </w:r>
    </w:p>
    <w:p w14:paraId="0311F52E" w14:textId="5FB7DFB5" w:rsidR="00865CB7" w:rsidRDefault="00865CB7" w:rsidP="00865CB7">
      <w:pPr>
        <w:pStyle w:val="ListParagraph"/>
        <w:numPr>
          <w:ilvl w:val="0"/>
          <w:numId w:val="42"/>
        </w:numPr>
        <w:rPr>
          <w:lang w:val="en-GB"/>
        </w:rPr>
      </w:pPr>
      <w:r>
        <w:rPr>
          <w:lang w:val="en-GB"/>
        </w:rPr>
        <w:lastRenderedPageBreak/>
        <w:t>Python</w:t>
      </w:r>
    </w:p>
    <w:p w14:paraId="2C0E0716" w14:textId="044850A7" w:rsidR="00865CB7" w:rsidRDefault="00865CB7" w:rsidP="00865CB7">
      <w:pPr>
        <w:pStyle w:val="ListParagraph"/>
        <w:numPr>
          <w:ilvl w:val="0"/>
          <w:numId w:val="42"/>
        </w:numPr>
        <w:rPr>
          <w:lang w:val="en-GB"/>
        </w:rPr>
      </w:pPr>
      <w:r>
        <w:rPr>
          <w:lang w:val="en-GB"/>
        </w:rPr>
        <w:t>Objective-C</w:t>
      </w:r>
    </w:p>
    <w:p w14:paraId="654ACEF0" w14:textId="77357791" w:rsidR="00865CB7" w:rsidRDefault="00865CB7" w:rsidP="00865CB7">
      <w:pPr>
        <w:pStyle w:val="ListParagraph"/>
        <w:numPr>
          <w:ilvl w:val="0"/>
          <w:numId w:val="42"/>
        </w:numPr>
        <w:rPr>
          <w:lang w:val="en-GB"/>
        </w:rPr>
      </w:pPr>
      <w:r>
        <w:rPr>
          <w:lang w:val="en-GB"/>
        </w:rPr>
        <w:t>Perl</w:t>
      </w:r>
    </w:p>
    <w:p w14:paraId="5938DC2D" w14:textId="6CC25D5F" w:rsidR="00865CB7" w:rsidRDefault="00865CB7" w:rsidP="00865CB7">
      <w:pPr>
        <w:rPr>
          <w:lang w:val="en-GB"/>
        </w:rPr>
      </w:pPr>
    </w:p>
    <w:p w14:paraId="7784E844" w14:textId="27E28BB9" w:rsidR="00865CB7" w:rsidRDefault="00865CB7" w:rsidP="00D30D9D">
      <w:pPr>
        <w:spacing w:line="360" w:lineRule="auto"/>
        <w:jc w:val="both"/>
        <w:rPr>
          <w:lang w:val="en-GB"/>
        </w:rPr>
      </w:pPr>
      <w:r>
        <w:rPr>
          <w:lang w:val="en-GB"/>
        </w:rPr>
        <w:t xml:space="preserve">Gherkin dapat digunakan sebagai </w:t>
      </w:r>
      <w:r w:rsidRPr="00D30D9D">
        <w:rPr>
          <w:i/>
          <w:lang w:val="en-GB"/>
        </w:rPr>
        <w:t>Command Line Interface</w:t>
      </w:r>
      <w:r>
        <w:rPr>
          <w:lang w:val="en-GB"/>
        </w:rPr>
        <w:t xml:space="preserve"> (CLI) atau sebagai </w:t>
      </w:r>
      <w:r w:rsidRPr="00D30D9D">
        <w:rPr>
          <w:i/>
          <w:lang w:val="en-GB"/>
        </w:rPr>
        <w:t>library</w:t>
      </w:r>
      <w:r>
        <w:rPr>
          <w:lang w:val="en-GB"/>
        </w:rPr>
        <w:t xml:space="preserve">. </w:t>
      </w:r>
      <w:r w:rsidR="00EA27B5">
        <w:rPr>
          <w:lang w:val="en-GB"/>
        </w:rPr>
        <w:t xml:space="preserve">Gherkin CLI </w:t>
      </w:r>
      <w:r w:rsidR="00EA27B5" w:rsidRPr="00A86921">
        <w:rPr>
          <w:rFonts w:ascii="Courier" w:hAnsi="Courier"/>
          <w:lang w:val="en-GB"/>
        </w:rPr>
        <w:t>gherkin</w:t>
      </w:r>
      <w:r w:rsidR="00EA27B5">
        <w:rPr>
          <w:lang w:val="en-GB"/>
        </w:rPr>
        <w:t xml:space="preserve"> membaca berkas Gherkin (berkas .features) dan mengeluarkan hasil berupa AST dan Pickles.</w:t>
      </w:r>
      <w:r w:rsidR="003421CB">
        <w:rPr>
          <w:lang w:val="en-GB"/>
        </w:rPr>
        <w:t xml:space="preserve"> Program </w:t>
      </w:r>
      <w:r w:rsidR="003421CB" w:rsidRPr="00A86921">
        <w:rPr>
          <w:rFonts w:ascii="Courier" w:hAnsi="Courier"/>
          <w:lang w:val="en-GB"/>
        </w:rPr>
        <w:t>gherkin</w:t>
      </w:r>
      <w:r w:rsidR="003421CB">
        <w:rPr>
          <w:lang w:val="en-GB"/>
        </w:rPr>
        <w:t xml:space="preserve"> mengambil sejumlah berkas sebagai argument dan </w:t>
      </w:r>
      <w:r w:rsidR="00115E7B">
        <w:rPr>
          <w:lang w:val="en-GB"/>
        </w:rPr>
        <w:t xml:space="preserve">menampilkan hasilnya sebagai </w:t>
      </w:r>
      <w:r w:rsidR="00115E7B" w:rsidRPr="00A86921">
        <w:rPr>
          <w:i/>
          <w:lang w:val="en-GB"/>
        </w:rPr>
        <w:t>Newline Delimited JSON</w:t>
      </w:r>
      <w:r w:rsidR="00115E7B">
        <w:rPr>
          <w:lang w:val="en-GB"/>
        </w:rPr>
        <w:t xml:space="preserve"> (setiap line adalah dokumen JSON). </w:t>
      </w:r>
      <w:r w:rsidR="00A86921">
        <w:rPr>
          <w:lang w:val="en-GB"/>
        </w:rPr>
        <w:t>Gambar berikut adalah arsitektur Gherkin</w:t>
      </w:r>
      <w:r w:rsidR="00C61CED">
        <w:rPr>
          <w:lang w:val="en-GB"/>
        </w:rPr>
        <w:t xml:space="preserve"> dalam diagram alur</w:t>
      </w:r>
      <w:r w:rsidR="00CF63DC">
        <w:rPr>
          <w:lang w:val="en-GB"/>
        </w:rPr>
        <w:t xml:space="preserve"> berdasarkan </w:t>
      </w:r>
      <w:r w:rsidR="007F3E66">
        <w:rPr>
          <w:lang w:val="en-GB"/>
        </w:rPr>
        <w:fldChar w:fldCharType="begin"/>
      </w:r>
      <w:r w:rsidR="008030E0">
        <w:rPr>
          <w:lang w:val="en-GB"/>
        </w:rPr>
        <w:instrText xml:space="preserve"> ADDIN ZOTERO_ITEM CSL_CITATION {"citationID":"aejDfa3j","properties":{"formattedCitation":"(Cucumber, 2018)","plainCitation":"(Cucumber, 2018)","noteIndex":0},"citationItems":[{"id":130,"uris":["http://zotero.org/users/3473210/items/MZ3RZWND"],"uri":["http://zotero.org/users/3473210/items/MZ3RZWND"],"itemData":{"id":130,"type":"book","title":"Gherkin - cucumber: Cucumber monorepo - polyglot home for Cucumber building blocks","publisher":"Cucumber","genre":"Ruby","source":"GitHub","URL":"https://github.com/cucumber/cucumber","shortTitle":"cucumber","author":[{"family":"Cucumber","given":""}],"issued":{"date-parts":[["2018"]]},"accessed":{"date-parts":[["2018",3,13]]}}}],"schema":"https://github.com/citation-style-language/schema/raw/master/csl-citation.json"} </w:instrText>
      </w:r>
      <w:r w:rsidR="007F3E66">
        <w:rPr>
          <w:lang w:val="en-GB"/>
        </w:rPr>
        <w:fldChar w:fldCharType="separate"/>
      </w:r>
      <w:r w:rsidR="007353E1">
        <w:rPr>
          <w:noProof/>
          <w:lang w:val="en-GB"/>
        </w:rPr>
        <w:t>(Cucumber, 2018)</w:t>
      </w:r>
      <w:r w:rsidR="007F3E66">
        <w:rPr>
          <w:lang w:val="en-GB"/>
        </w:rPr>
        <w:fldChar w:fldCharType="end"/>
      </w:r>
      <w:r w:rsidR="007F3E66">
        <w:rPr>
          <w:lang w:val="en-GB"/>
        </w:rPr>
        <w:t>.</w:t>
      </w:r>
    </w:p>
    <w:p w14:paraId="04D7A448" w14:textId="77777777" w:rsidR="00DD1F09" w:rsidRDefault="00DD1F09" w:rsidP="00D30D9D">
      <w:pPr>
        <w:spacing w:line="360" w:lineRule="auto"/>
        <w:jc w:val="both"/>
        <w:rPr>
          <w:lang w:val="en-GB"/>
        </w:rPr>
      </w:pPr>
    </w:p>
    <w:p w14:paraId="461446C0" w14:textId="12EB05BA" w:rsidR="00A86921" w:rsidRDefault="00A86921" w:rsidP="00D30D9D">
      <w:pPr>
        <w:spacing w:line="360" w:lineRule="auto"/>
        <w:jc w:val="both"/>
        <w:rPr>
          <w:lang w:val="en-GB"/>
        </w:rPr>
      </w:pPr>
    </w:p>
    <w:p w14:paraId="5D47591B" w14:textId="50DB0E26" w:rsidR="00A86921" w:rsidRDefault="00E722C6" w:rsidP="003A3048">
      <w:pPr>
        <w:keepNext/>
        <w:spacing w:line="360" w:lineRule="auto"/>
        <w:jc w:val="both"/>
        <w:rPr>
          <w:lang w:val="en-GB"/>
        </w:rPr>
      </w:pPr>
      <w:r>
        <w:rPr>
          <w:noProof/>
          <w:lang w:val="en-GB"/>
        </w:rPr>
        <w:drawing>
          <wp:inline distT="0" distB="0" distL="0" distR="0" wp14:anchorId="7EBAB80B" wp14:editId="3F0CF5CF">
            <wp:extent cx="501650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b II - Gherkin Arsitektur.png"/>
                    <pic:cNvPicPr/>
                  </pic:nvPicPr>
                  <pic:blipFill>
                    <a:blip r:embed="rId19">
                      <a:extLst>
                        <a:ext uri="{28A0092B-C50C-407E-A947-70E740481C1C}">
                          <a14:useLocalDpi xmlns:a14="http://schemas.microsoft.com/office/drawing/2010/main" val="0"/>
                        </a:ext>
                      </a:extLst>
                    </a:blip>
                    <a:stretch>
                      <a:fillRect/>
                    </a:stretch>
                  </pic:blipFill>
                  <pic:spPr>
                    <a:xfrm>
                      <a:off x="0" y="0"/>
                      <a:ext cx="5016500" cy="381000"/>
                    </a:xfrm>
                    <a:prstGeom prst="rect">
                      <a:avLst/>
                    </a:prstGeom>
                  </pic:spPr>
                </pic:pic>
              </a:graphicData>
            </a:graphic>
          </wp:inline>
        </w:drawing>
      </w:r>
    </w:p>
    <w:p w14:paraId="4EA6E87D" w14:textId="1502FBEC" w:rsidR="003A3048" w:rsidRDefault="003A3048" w:rsidP="003A3048">
      <w:pPr>
        <w:pStyle w:val="JudulGambar"/>
        <w:rPr>
          <w:lang w:val="en-GB"/>
        </w:rPr>
      </w:pPr>
      <w:bookmarkStart w:id="67" w:name="_Toc508897137"/>
      <w:r>
        <w:t xml:space="preserve">Gambar  </w:t>
      </w:r>
      <w:fldSimple w:instr=" STYLEREF 1 \s ">
        <w:r w:rsidR="009010BC">
          <w:rPr>
            <w:noProof/>
          </w:rPr>
          <w:t>II</w:t>
        </w:r>
      </w:fldSimple>
      <w:r>
        <w:noBreakHyphen/>
        <w:t xml:space="preserve">7 </w:t>
      </w:r>
      <w:r w:rsidR="00C61CED">
        <w:t>Asitektur Gherkin</w:t>
      </w:r>
      <w:r w:rsidR="007F3E66">
        <w:t xml:space="preserve"> </w:t>
      </w:r>
      <w:r w:rsidR="007F3E66">
        <w:rPr>
          <w:lang w:val="en-GB"/>
        </w:rPr>
        <w:fldChar w:fldCharType="begin"/>
      </w:r>
      <w:r w:rsidR="008030E0">
        <w:rPr>
          <w:lang w:val="en-GB"/>
        </w:rPr>
        <w:instrText xml:space="preserve"> ADDIN ZOTERO_ITEM CSL_CITATION {"citationID":"Q4fTVWoO","properties":{"formattedCitation":"(Cucumber, 2018)","plainCitation":"(Cucumber, 2018)","noteIndex":0},"citationItems":[{"id":130,"uris":["http://zotero.org/users/3473210/items/MZ3RZWND"],"uri":["http://zotero.org/users/3473210/items/MZ3RZWND"],"itemData":{"id":130,"type":"book","title":"Gherkin - cucumber: Cucumber monorepo - polyglot home for Cucumber building blocks","publisher":"Cucumber","genre":"Ruby","source":"GitHub","URL":"https://github.com/cucumber/cucumber","shortTitle":"cucumber","author":[{"family":"Cucumber","given":""}],"issued":{"date-parts":[["2018"]]},"accessed":{"date-parts":[["2018",3,13]]}}}],"schema":"https://github.com/citation-style-language/schema/raw/master/csl-citation.json"} </w:instrText>
      </w:r>
      <w:r w:rsidR="007F3E66">
        <w:rPr>
          <w:lang w:val="en-GB"/>
        </w:rPr>
        <w:fldChar w:fldCharType="separate"/>
      </w:r>
      <w:r w:rsidR="007353E1">
        <w:rPr>
          <w:noProof/>
          <w:lang w:val="en-GB"/>
        </w:rPr>
        <w:t>(Cucumber, 2018)</w:t>
      </w:r>
      <w:bookmarkEnd w:id="67"/>
      <w:r w:rsidR="007F3E66">
        <w:rPr>
          <w:lang w:val="en-GB"/>
        </w:rPr>
        <w:fldChar w:fldCharType="end"/>
      </w:r>
    </w:p>
    <w:p w14:paraId="788E0582" w14:textId="77777777" w:rsidR="00DD1F09" w:rsidRPr="00D562E3" w:rsidRDefault="00DD1F09" w:rsidP="003A3048">
      <w:pPr>
        <w:pStyle w:val="JudulGambar"/>
      </w:pPr>
    </w:p>
    <w:p w14:paraId="6925DDFF" w14:textId="7AB706F5" w:rsidR="00865CB7" w:rsidRDefault="00865CB7" w:rsidP="00865CB7">
      <w:pPr>
        <w:rPr>
          <w:lang w:val="en-GB"/>
        </w:rPr>
      </w:pPr>
    </w:p>
    <w:p w14:paraId="5486E0F4" w14:textId="48BCDD0D" w:rsidR="00095336" w:rsidRDefault="00552108" w:rsidP="00552108">
      <w:pPr>
        <w:spacing w:line="360" w:lineRule="auto"/>
        <w:jc w:val="both"/>
        <w:rPr>
          <w:lang w:val="en-GB"/>
        </w:rPr>
      </w:pPr>
      <w:r w:rsidRPr="00F10877">
        <w:rPr>
          <w:i/>
          <w:lang w:val="en-GB"/>
        </w:rPr>
        <w:t>Scanner</w:t>
      </w:r>
      <w:r>
        <w:rPr>
          <w:lang w:val="en-GB"/>
        </w:rPr>
        <w:t xml:space="preserve"> membaca dokumentasi Gherkin yang berupa </w:t>
      </w:r>
      <w:r w:rsidRPr="00F10877">
        <w:rPr>
          <w:i/>
          <w:lang w:val="en-GB"/>
        </w:rPr>
        <w:t>Feature File</w:t>
      </w:r>
      <w:r>
        <w:rPr>
          <w:lang w:val="en-GB"/>
        </w:rPr>
        <w:t xml:space="preserve">, kemudian membuat </w:t>
      </w:r>
      <w:r w:rsidRPr="00F10877">
        <w:rPr>
          <w:i/>
          <w:lang w:val="en-GB"/>
        </w:rPr>
        <w:t>token</w:t>
      </w:r>
      <w:r>
        <w:rPr>
          <w:lang w:val="en-GB"/>
        </w:rPr>
        <w:t xml:space="preserve"> untuk setiap barisnya. Setiap </w:t>
      </w:r>
      <w:r w:rsidRPr="00F10877">
        <w:rPr>
          <w:i/>
          <w:lang w:val="en-GB"/>
        </w:rPr>
        <w:t>token</w:t>
      </w:r>
      <w:r>
        <w:rPr>
          <w:lang w:val="en-GB"/>
        </w:rPr>
        <w:t xml:space="preserve"> dilewatkan pada </w:t>
      </w:r>
      <w:r w:rsidRPr="00F10877">
        <w:rPr>
          <w:i/>
          <w:lang w:val="en-GB"/>
        </w:rPr>
        <w:t>parser</w:t>
      </w:r>
      <w:r>
        <w:rPr>
          <w:lang w:val="en-GB"/>
        </w:rPr>
        <w:t>, yang akan menghasilkan AST (</w:t>
      </w:r>
      <w:r w:rsidRPr="00552108">
        <w:rPr>
          <w:i/>
          <w:lang w:val="en-GB"/>
        </w:rPr>
        <w:t>Abstract Syntax Tree</w:t>
      </w:r>
      <w:r>
        <w:rPr>
          <w:lang w:val="en-GB"/>
        </w:rPr>
        <w:t>).</w:t>
      </w:r>
      <w:r w:rsidR="005121DA">
        <w:rPr>
          <w:lang w:val="en-GB"/>
        </w:rPr>
        <w:t xml:space="preserve"> </w:t>
      </w:r>
      <w:r w:rsidR="00FC257A" w:rsidRPr="00A51725">
        <w:rPr>
          <w:color w:val="000000" w:themeColor="text1"/>
          <w:lang w:val="en-GB"/>
        </w:rPr>
        <w:t xml:space="preserve">AST yang dihasilkan oleh </w:t>
      </w:r>
      <w:r w:rsidR="00FC257A" w:rsidRPr="00A51725">
        <w:rPr>
          <w:i/>
          <w:color w:val="000000" w:themeColor="text1"/>
          <w:lang w:val="en-GB"/>
        </w:rPr>
        <w:t>parser</w:t>
      </w:r>
      <w:r w:rsidR="00FC257A" w:rsidRPr="00A51725">
        <w:rPr>
          <w:color w:val="000000" w:themeColor="text1"/>
          <w:lang w:val="en-GB"/>
        </w:rPr>
        <w:t xml:space="preserve"> </w:t>
      </w:r>
      <w:r w:rsidR="0066618B" w:rsidRPr="00A51725">
        <w:rPr>
          <w:color w:val="000000" w:themeColor="text1"/>
          <w:lang w:val="en-GB"/>
        </w:rPr>
        <w:t xml:space="preserve">dapat dideskripsikan lewat </w:t>
      </w:r>
      <w:r w:rsidR="0066618B" w:rsidRPr="00A51725">
        <w:rPr>
          <w:i/>
          <w:color w:val="000000" w:themeColor="text1"/>
          <w:lang w:val="en-GB"/>
        </w:rPr>
        <w:t>class diagram</w:t>
      </w:r>
      <w:r w:rsidR="0066618B" w:rsidRPr="00A51725">
        <w:rPr>
          <w:color w:val="000000" w:themeColor="text1"/>
          <w:lang w:val="en-GB"/>
        </w:rPr>
        <w:t xml:space="preserve"> </w:t>
      </w:r>
      <w:r w:rsidR="00A51725">
        <w:rPr>
          <w:color w:val="000000" w:themeColor="text1"/>
          <w:lang w:val="en-GB"/>
        </w:rPr>
        <w:t>pada Gambar II.8</w:t>
      </w:r>
      <w:r w:rsidR="0066618B" w:rsidRPr="00A51725">
        <w:rPr>
          <w:color w:val="000000" w:themeColor="text1"/>
          <w:lang w:val="en-GB"/>
        </w:rPr>
        <w:t>.</w:t>
      </w:r>
      <w:r w:rsidR="006C23E5">
        <w:rPr>
          <w:lang w:val="en-GB"/>
        </w:rPr>
        <w:t xml:space="preserve"> </w:t>
      </w:r>
      <w:r w:rsidR="00901D2A">
        <w:rPr>
          <w:lang w:val="en-GB"/>
        </w:rPr>
        <w:t>Setiap kelas merepresentasikan sebuah node pada AST.</w:t>
      </w:r>
      <w:r w:rsidR="008A40FB">
        <w:rPr>
          <w:lang w:val="en-GB"/>
        </w:rPr>
        <w:t xml:space="preserve"> Setiap node memiliki location yang mendeskripsikan nomor baris dan nomor kolom</w:t>
      </w:r>
      <w:r w:rsidR="00A51725">
        <w:rPr>
          <w:lang w:val="en-GB"/>
        </w:rPr>
        <w:t xml:space="preserve"> pada input file. </w:t>
      </w:r>
    </w:p>
    <w:p w14:paraId="302BF5E9" w14:textId="4107B87F" w:rsidR="00315F39" w:rsidRDefault="00901D2A" w:rsidP="00865CB7">
      <w:pPr>
        <w:rPr>
          <w:lang w:val="en-GB"/>
        </w:rPr>
      </w:pPr>
      <w:r>
        <w:rPr>
          <w:noProof/>
          <w:lang w:val="en-GB"/>
        </w:rPr>
        <w:lastRenderedPageBreak/>
        <w:drawing>
          <wp:inline distT="0" distB="0" distL="0" distR="0" wp14:anchorId="603DCA75" wp14:editId="6705CEFA">
            <wp:extent cx="5037455" cy="4033520"/>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13 at 5.19.5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7455" cy="4033520"/>
                    </a:xfrm>
                    <a:prstGeom prst="rect">
                      <a:avLst/>
                    </a:prstGeom>
                  </pic:spPr>
                </pic:pic>
              </a:graphicData>
            </a:graphic>
          </wp:inline>
        </w:drawing>
      </w:r>
    </w:p>
    <w:p w14:paraId="0E6B7B5E" w14:textId="4C6875ED" w:rsidR="00901D2A" w:rsidRDefault="00901D2A" w:rsidP="00865CB7">
      <w:pPr>
        <w:rPr>
          <w:lang w:val="en-GB"/>
        </w:rPr>
      </w:pPr>
    </w:p>
    <w:p w14:paraId="4F629070" w14:textId="188E6893" w:rsidR="00390540" w:rsidRPr="00D562E3" w:rsidRDefault="00390540" w:rsidP="00390540">
      <w:pPr>
        <w:pStyle w:val="JudulGambar"/>
      </w:pPr>
      <w:bookmarkStart w:id="68" w:name="_Toc508897138"/>
      <w:r>
        <w:t xml:space="preserve">Gambar  </w:t>
      </w:r>
      <w:fldSimple w:instr=" STYLEREF 1 \s ">
        <w:r w:rsidR="009010BC">
          <w:rPr>
            <w:noProof/>
          </w:rPr>
          <w:t>II</w:t>
        </w:r>
      </w:fldSimple>
      <w:r>
        <w:noBreakHyphen/>
        <w:t xml:space="preserve">8 </w:t>
      </w:r>
      <w:r w:rsidR="002E1847">
        <w:t xml:space="preserve">AST yang dihasilkan oleh </w:t>
      </w:r>
      <w:r w:rsidR="002E1847" w:rsidRPr="002E1847">
        <w:rPr>
          <w:i/>
        </w:rPr>
        <w:t>parser</w:t>
      </w:r>
      <w:r>
        <w:t xml:space="preserve"> </w:t>
      </w:r>
      <w:r>
        <w:rPr>
          <w:lang w:val="en-GB"/>
        </w:rPr>
        <w:fldChar w:fldCharType="begin"/>
      </w:r>
      <w:r w:rsidR="008030E0">
        <w:rPr>
          <w:lang w:val="en-GB"/>
        </w:rPr>
        <w:instrText xml:space="preserve"> ADDIN ZOTERO_ITEM CSL_CITATION {"citationID":"8SsPsDqK","properties":{"formattedCitation":"(Cucumber, 2018)","plainCitation":"(Cucumber, 2018)","noteIndex":0},"citationItems":[{"id":130,"uris":["http://zotero.org/users/3473210/items/MZ3RZWND"],"uri":["http://zotero.org/users/3473210/items/MZ3RZWND"],"itemData":{"id":130,"type":"book","title":"Gherkin - cucumber: Cucumber monorepo - polyglot home for Cucumber building blocks","publisher":"Cucumber","genre":"Ruby","source":"GitHub","URL":"https://github.com/cucumber/cucumber","shortTitle":"cucumber","author":[{"family":"Cucumber","given":""}],"issued":{"date-parts":[["2018"]]},"accessed":{"date-parts":[["2018",3,13]]}}}],"schema":"https://github.com/citation-style-language/schema/raw/master/csl-citation.json"} </w:instrText>
      </w:r>
      <w:r>
        <w:rPr>
          <w:lang w:val="en-GB"/>
        </w:rPr>
        <w:fldChar w:fldCharType="separate"/>
      </w:r>
      <w:r w:rsidR="007353E1">
        <w:rPr>
          <w:noProof/>
          <w:lang w:val="en-GB"/>
        </w:rPr>
        <w:t>(Cucumber, 2018)</w:t>
      </w:r>
      <w:bookmarkEnd w:id="68"/>
      <w:r>
        <w:rPr>
          <w:lang w:val="en-GB"/>
        </w:rPr>
        <w:fldChar w:fldCharType="end"/>
      </w:r>
    </w:p>
    <w:p w14:paraId="60343F05" w14:textId="22670C28" w:rsidR="00390540" w:rsidRDefault="00390540" w:rsidP="00865CB7">
      <w:pPr>
        <w:rPr>
          <w:lang w:val="en-GB"/>
        </w:rPr>
      </w:pPr>
    </w:p>
    <w:p w14:paraId="42FA4CAC" w14:textId="0C6918C8" w:rsidR="000D3204" w:rsidRDefault="000D3204" w:rsidP="000D3204">
      <w:pPr>
        <w:pStyle w:val="Heading2"/>
        <w:keepNext w:val="0"/>
        <w:tabs>
          <w:tab w:val="clear" w:pos="3818"/>
        </w:tabs>
        <w:spacing w:before="240"/>
        <w:ind w:left="567" w:hanging="567"/>
        <w:jc w:val="left"/>
      </w:pPr>
      <w:bookmarkStart w:id="69" w:name="_Toc508897077"/>
      <w:r>
        <w:t>Specification Pattern</w:t>
      </w:r>
      <w:bookmarkEnd w:id="69"/>
    </w:p>
    <w:p w14:paraId="664A27C8" w14:textId="7D7ABDD3" w:rsidR="000D3204" w:rsidRPr="000D3204" w:rsidRDefault="000D3204" w:rsidP="00865CB7">
      <w:pPr>
        <w:rPr>
          <w:color w:val="FF0000"/>
          <w:lang w:val="en-GB"/>
        </w:rPr>
      </w:pPr>
      <w:r w:rsidRPr="000D3204">
        <w:rPr>
          <w:color w:val="FF0000"/>
          <w:lang w:val="en-GB"/>
        </w:rPr>
        <w:t>TBD</w:t>
      </w:r>
    </w:p>
    <w:p w14:paraId="7E6D50D4" w14:textId="77777777" w:rsidR="000D3204" w:rsidRPr="00865CB7" w:rsidRDefault="000D3204" w:rsidP="00865CB7">
      <w:pPr>
        <w:rPr>
          <w:lang w:val="en-GB"/>
        </w:rPr>
      </w:pPr>
    </w:p>
    <w:p w14:paraId="067DBA58" w14:textId="54DD7EBC" w:rsidR="006D1CCA" w:rsidRDefault="006D1CCA" w:rsidP="006D1CCA">
      <w:pPr>
        <w:pStyle w:val="Heading2"/>
        <w:keepNext w:val="0"/>
        <w:tabs>
          <w:tab w:val="clear" w:pos="3818"/>
        </w:tabs>
        <w:spacing w:before="240"/>
        <w:ind w:left="567" w:hanging="567"/>
        <w:jc w:val="left"/>
      </w:pPr>
      <w:bookmarkStart w:id="70" w:name="_Toc508897078"/>
      <w:r>
        <w:t>Linear Temporal Logic (LTL)</w:t>
      </w:r>
      <w:bookmarkEnd w:id="70"/>
    </w:p>
    <w:p w14:paraId="54B7819C" w14:textId="0288B8FD" w:rsidR="006D1CCA" w:rsidRDefault="006D1CCA" w:rsidP="00ED12C6">
      <w:pPr>
        <w:spacing w:line="360" w:lineRule="auto"/>
        <w:jc w:val="both"/>
      </w:pPr>
      <w:r w:rsidRPr="00506B28">
        <w:rPr>
          <w:i/>
        </w:rPr>
        <w:t>Temporal logic</w:t>
      </w:r>
      <w:r w:rsidRPr="00506B28">
        <w:t xml:space="preserve"> mengekspresikan urutan kejadian dalam waktu dengan menggunakan operator-operator yang mewakili properti. Salah satu </w:t>
      </w:r>
      <w:r w:rsidRPr="00506B28">
        <w:rPr>
          <w:i/>
        </w:rPr>
        <w:t>temporal</w:t>
      </w:r>
      <w:r w:rsidRPr="00506B28">
        <w:t xml:space="preserve"> logic adalah </w:t>
      </w:r>
      <w:r w:rsidRPr="00506B28">
        <w:rPr>
          <w:i/>
        </w:rPr>
        <w:t>Linear Temporal Logic</w:t>
      </w:r>
      <w:r w:rsidRPr="00506B28">
        <w:t xml:space="preserve"> (LTL). LTL pada penelitian ini digunakan untuk menspesifikasikan properti pada program. Program konvensional umumnya melakukan hal berikut: menerima input, melakukan komputasi, dan mengembalikan output</w:t>
      </w:r>
      <w:r w:rsidR="00845C4B">
        <w:t xml:space="preserve"> </w:t>
      </w:r>
      <w:r w:rsidR="00845C4B">
        <w:fldChar w:fldCharType="begin"/>
      </w:r>
      <w:r w:rsidR="007353E1">
        <w:instrText xml:space="preserve"> ADDIN ZOTERO_ITEM CSL_CITATION {"citationID":"a2b50pkv4eb","properties":{"formattedCitation":"(Li Tan dkk., 2004)","plainCitation":"(Li Tan dkk., 2004)","noteIndex":0},"citationItems":[{"id":87,"uris":["http://zotero.org/users/3473210/items/Y5C8WANY"],"uri":["http://zotero.org/users/3473210/items/Y5C8WANY"],"itemData":{"id":87,"type":"paper-conference","title":"Specification-based testing with linear temporal logic","publisher":"IEEE","page":"493-498","source":"CrossRef","URL":"http://ieeexplore.ieee.org/document/1431509/","DOI":"10.1109/IRI.2004.1431509","ISBN":"978-0-7803-8819-2","author":[{"literal":"Li Tan"},{"family":"Sokolsky","given":"O."},{"literal":"Insup Lee"}],"issued":{"date-parts":[["2004"]]},"accessed":{"date-parts":[["2018",2,27]]}}}],"schema":"https://github.com/citation-style-language/schema/raw/master/csl-citation.json"} </w:instrText>
      </w:r>
      <w:r w:rsidR="00845C4B">
        <w:fldChar w:fldCharType="separate"/>
      </w:r>
      <w:r w:rsidR="007353E1">
        <w:rPr>
          <w:noProof/>
        </w:rPr>
        <w:t>(Li Tan dkk., 2004)</w:t>
      </w:r>
      <w:r w:rsidR="00845C4B">
        <w:fldChar w:fldCharType="end"/>
      </w:r>
      <w:r w:rsidRPr="00506B28">
        <w:t xml:space="preserve">. Dengan demikian, program dapa dipandang sebagai fungsi yang memetakan </w:t>
      </w:r>
      <w:r w:rsidRPr="00506B28">
        <w:rPr>
          <w:i/>
        </w:rPr>
        <w:t>input domain</w:t>
      </w:r>
      <w:r w:rsidRPr="00506B28">
        <w:t xml:space="preserve">, ke </w:t>
      </w:r>
      <w:r w:rsidRPr="00506B28">
        <w:rPr>
          <w:i/>
        </w:rPr>
        <w:t>output domain</w:t>
      </w:r>
      <w:r w:rsidRPr="00506B28">
        <w:t xml:space="preserve">. </w:t>
      </w:r>
      <w:r w:rsidRPr="00506B28">
        <w:rPr>
          <w:i/>
        </w:rPr>
        <w:t>Behavior</w:t>
      </w:r>
      <w:r w:rsidRPr="00506B28">
        <w:t xml:space="preserve"> dari program terdiri dari transformasi dari </w:t>
      </w:r>
      <w:r w:rsidRPr="00506B28">
        <w:rPr>
          <w:i/>
        </w:rPr>
        <w:t>initial states</w:t>
      </w:r>
      <w:r w:rsidRPr="00506B28">
        <w:t xml:space="preserve"> ke </w:t>
      </w:r>
      <w:r w:rsidRPr="00506B28">
        <w:rPr>
          <w:i/>
        </w:rPr>
        <w:t>final states</w:t>
      </w:r>
      <w:r w:rsidR="00845C4B">
        <w:rPr>
          <w:i/>
        </w:rPr>
        <w:t xml:space="preserve"> </w:t>
      </w:r>
      <w:r w:rsidR="00845C4B">
        <w:fldChar w:fldCharType="begin"/>
      </w:r>
      <w:r w:rsidR="007353E1">
        <w:instrText xml:space="preserve"> ADDIN ZOTERO_ITEM CSL_CITATION {"citationID":"a20oi1nrkln","properties":{"formattedCitation":"(Mukund, 1996)","plainCitation":"(Mukund, 1996)","noteIndex":0},"citationItems":[{"id":88,"uris":["http://zotero.org/users/3473210/items/29YNRLES"],"uri":["http://zotero.org/users/3473210/items/29YNRLES"],"itemData":{"id":88,"type":"book","title":"Linear Temporal Logic and Buchi Automata","publisher":"ISI Calcutta","publisher-place":"Madras","event-place":"Madras","author":[{"family":"Mukund","given":"Madhavan"}],"issued":{"date-parts":[["1996"]]}}}],"schema":"https://github.com/citation-style-language/schema/raw/master/csl-citation.json"} </w:instrText>
      </w:r>
      <w:r w:rsidR="00845C4B">
        <w:fldChar w:fldCharType="separate"/>
      </w:r>
      <w:r w:rsidR="007353E1">
        <w:rPr>
          <w:noProof/>
        </w:rPr>
        <w:t>(Mukund, 1996)</w:t>
      </w:r>
      <w:r w:rsidR="00845C4B">
        <w:fldChar w:fldCharType="end"/>
      </w:r>
      <w:r w:rsidRPr="00506B28">
        <w:t xml:space="preserve">. </w:t>
      </w:r>
    </w:p>
    <w:p w14:paraId="7E7F0D96" w14:textId="77777777" w:rsidR="00ED12C6" w:rsidRPr="00506B28" w:rsidRDefault="00ED12C6" w:rsidP="00ED12C6">
      <w:pPr>
        <w:spacing w:line="360" w:lineRule="auto"/>
        <w:jc w:val="both"/>
      </w:pPr>
    </w:p>
    <w:p w14:paraId="1EF42945" w14:textId="75B5D14E" w:rsidR="006D1CCA" w:rsidRDefault="006D1CCA" w:rsidP="00ED12C6">
      <w:pPr>
        <w:spacing w:line="360" w:lineRule="auto"/>
        <w:jc w:val="both"/>
      </w:pPr>
      <w:r w:rsidRPr="00506B28">
        <w:lastRenderedPageBreak/>
        <w:t>Pada referensi</w:t>
      </w:r>
      <w:r w:rsidR="00B158C9">
        <w:t xml:space="preserve"> </w:t>
      </w:r>
      <w:r w:rsidR="00B158C9">
        <w:fldChar w:fldCharType="begin"/>
      </w:r>
      <w:r w:rsidR="007353E1">
        <w:instrText xml:space="preserve"> ADDIN ZOTERO_ITEM CSL_CITATION {"citationID":"a1lik4n0nel","properties":{"formattedCitation":"(Wolper dan Vardi, 1986)","plainCitation":"(Wolper dan Vardi, 1986)","noteIndex":0},"citationItems":[{"id":89,"uris":["http://zotero.org/users/3473210/items/FQC6ZUFJ"],"uri":["http://zotero.org/users/3473210/items/FQC6ZUFJ"],"itemData":{"id":89,"type":"paper-conference","title":"An Automata-Theoretic Approach to Automatic Program Verification","container-title":"Proceedings of the First Symposium on Logic in Computer Science","publisher":"IEEE Computer Society","page":"322-331","event":"1st Symposium in Logic in Computer Science (LICS)","author":[{"family":"Wolper","given":"Pierre"},{"family":"Vardi","given":"Moshe Y"}],"issued":{"date-parts":[["1986"]]}}}],"schema":"https://github.com/citation-style-language/schema/raw/master/csl-citation.json"} </w:instrText>
      </w:r>
      <w:r w:rsidR="00B158C9">
        <w:fldChar w:fldCharType="separate"/>
      </w:r>
      <w:r w:rsidR="007353E1">
        <w:rPr>
          <w:noProof/>
        </w:rPr>
        <w:t>(Wolper dan Vardi, 1986)</w:t>
      </w:r>
      <w:r w:rsidR="00B158C9">
        <w:fldChar w:fldCharType="end"/>
      </w:r>
      <w:r w:rsidRPr="00506B28">
        <w:t xml:space="preserve">, LTL diperluas penggunaannya ke </w:t>
      </w:r>
      <w:r w:rsidRPr="00B158C9">
        <w:rPr>
          <w:i/>
        </w:rPr>
        <w:t>model checking</w:t>
      </w:r>
      <w:r w:rsidRPr="00506B28">
        <w:t xml:space="preserve">. Persoalan yang ditangani oleh </w:t>
      </w:r>
      <w:r w:rsidRPr="00506B28">
        <w:rPr>
          <w:i/>
        </w:rPr>
        <w:t>model checking</w:t>
      </w:r>
      <w:r w:rsidRPr="00506B28">
        <w:t xml:space="preserve"> adalah verifikasi: apakah </w:t>
      </w:r>
      <w:r w:rsidRPr="00506B28">
        <w:rPr>
          <w:i/>
        </w:rPr>
        <w:t>finite-state program</w:t>
      </w:r>
      <w:r w:rsidRPr="00506B28">
        <w:t xml:space="preserve"> </w:t>
      </w:r>
      <m:oMath>
        <m:r>
          <w:rPr>
            <w:rFonts w:ascii="Cambria Math" w:hAnsi="Cambria Math"/>
          </w:rPr>
          <m:t xml:space="preserve">P </m:t>
        </m:r>
      </m:oMath>
      <w:r w:rsidRPr="00506B28">
        <w:t xml:space="preserve">memenuhi spesifikasi </w:t>
      </w:r>
      <m:oMath>
        <m:r>
          <w:rPr>
            <w:rFonts w:ascii="Cambria Math" w:hAnsi="Cambria Math"/>
          </w:rPr>
          <m:t>∝</m:t>
        </m:r>
      </m:oMath>
      <w:r w:rsidRPr="00506B28">
        <w:t xml:space="preserve">. </w:t>
      </w:r>
    </w:p>
    <w:p w14:paraId="0723E10F" w14:textId="0D3C47B5" w:rsidR="006D1CCA" w:rsidRDefault="006D1CCA" w:rsidP="00ED12C6">
      <w:pPr>
        <w:pStyle w:val="keterangan"/>
      </w:pPr>
    </w:p>
    <w:p w14:paraId="7162CFA9" w14:textId="30A24770" w:rsidR="006D1CCA" w:rsidRDefault="006D1CCA" w:rsidP="00ED12C6">
      <w:pPr>
        <w:pStyle w:val="Heading3"/>
        <w:jc w:val="left"/>
      </w:pPr>
      <w:bookmarkStart w:id="71" w:name="_Toc508897079"/>
      <w:r>
        <w:t>Sintaks LTL</w:t>
      </w:r>
      <w:bookmarkEnd w:id="71"/>
    </w:p>
    <w:p w14:paraId="29A2DBB7" w14:textId="550233B5" w:rsidR="006D1CCA" w:rsidRPr="00506B28" w:rsidRDefault="006D1CCA" w:rsidP="00ED12C6">
      <w:pPr>
        <w:spacing w:line="360" w:lineRule="auto"/>
        <w:jc w:val="both"/>
      </w:pPr>
      <w:r w:rsidRPr="00506B28">
        <w:t>Berikut adalah notasi dasar dan definisi pada LTL berdasarkan referensi</w:t>
      </w:r>
      <w:r w:rsidR="00B158C9">
        <w:t xml:space="preserve"> </w:t>
      </w:r>
      <w:r w:rsidR="00B158C9">
        <w:fldChar w:fldCharType="begin"/>
      </w:r>
      <w:r w:rsidR="007353E1">
        <w:instrText xml:space="preserve"> ADDIN ZOTERO_ITEM CSL_CITATION {"citationID":"a2937rc3pl6","properties":{"formattedCitation":"(Kr\\uc0\\u246{}ger dan Merz, 2008)","plainCitation":"(Kröger dan Merz, 2008)","noteIndex":0},"citationItems":[{"id":90,"uris":["http://zotero.org/users/3473210/items/77BARYLJ"],"uri":["http://zotero.org/users/3473210/items/77BARYLJ"],"itemData":{"id":90,"type":"chapter","title":"First-Order Linear Temporal Logic","container-title":"Temporal Logic and State Systems","publisher":"Springer Berlin Heidelberg","publisher-place":"Berlin, Heidelberg","page":"153-179","source":"CrossRef","event-place":"Berlin, Heidelberg","URL":"http://link.springer.com/10.1007/978-3-540-68635-4_5","ISBN":"978-3-540-67401-6","note":"DOI: 10.1007/978-3-540-68635-4_5","language":"en","author":[{"family":"Kröger","given":"Fred"},{"family":"Merz","given":"Stephan"}],"issued":{"date-parts":[["2008"]]},"accessed":{"date-parts":[["2018",2,27]]}}}],"schema":"https://github.com/citation-style-language/schema/raw/master/csl-citation.json"} </w:instrText>
      </w:r>
      <w:r w:rsidR="00B158C9">
        <w:fldChar w:fldCharType="separate"/>
      </w:r>
      <w:r w:rsidR="007353E1" w:rsidRPr="007353E1">
        <w:t>(Kröger dan Merz, 2008)</w:t>
      </w:r>
      <w:r w:rsidR="00B158C9">
        <w:fldChar w:fldCharType="end"/>
      </w:r>
      <w:r w:rsidRPr="00506B28">
        <w:t>:</w:t>
      </w:r>
    </w:p>
    <w:p w14:paraId="67D3C01D" w14:textId="77777777" w:rsidR="006D1CCA" w:rsidRPr="00506B28" w:rsidRDefault="006D1CCA" w:rsidP="002F5EA3">
      <w:pPr>
        <w:pStyle w:val="ListParagraph"/>
        <w:numPr>
          <w:ilvl w:val="0"/>
          <w:numId w:val="15"/>
        </w:numPr>
        <w:spacing w:before="120"/>
        <w:ind w:left="360"/>
        <w:rPr>
          <w:szCs w:val="24"/>
        </w:rPr>
      </w:pPr>
      <w:r w:rsidRPr="00506B28">
        <w:rPr>
          <w:szCs w:val="24"/>
        </w:rPr>
        <w:t xml:space="preserve">Proposisi atomic </w:t>
      </w:r>
      <m:oMath>
        <m:r>
          <w:rPr>
            <w:rFonts w:ascii="Cambria Math" w:hAnsi="Cambria Math"/>
            <w:szCs w:val="24"/>
          </w:rPr>
          <m:t>P={</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o</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 … }</m:t>
        </m:r>
      </m:oMath>
      <w:r w:rsidRPr="00506B28">
        <w:rPr>
          <w:szCs w:val="24"/>
        </w:rPr>
        <w:t xml:space="preserve">, adalah formula LTL </w:t>
      </w:r>
    </w:p>
    <w:p w14:paraId="417E010F" w14:textId="77777777" w:rsidR="006D1CCA" w:rsidRPr="00506B28" w:rsidRDefault="006D1CCA" w:rsidP="002F5EA3">
      <w:pPr>
        <w:pStyle w:val="ListParagraph"/>
        <w:numPr>
          <w:ilvl w:val="0"/>
          <w:numId w:val="15"/>
        </w:numPr>
        <w:spacing w:before="120"/>
        <w:ind w:left="360"/>
        <w:rPr>
          <w:szCs w:val="24"/>
        </w:rPr>
      </w:pPr>
      <w:r w:rsidRPr="00506B28">
        <w:rPr>
          <w:szCs w:val="24"/>
        </w:rPr>
        <w:t xml:space="preserve">Jika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r>
          <w:rPr>
            <w:rFonts w:ascii="Cambria Math" w:hAnsi="Cambria Math"/>
            <w:szCs w:val="24"/>
          </w:rPr>
          <m:t xml:space="preserve"> </m:t>
        </m:r>
      </m:oMath>
      <w:r w:rsidRPr="00506B28">
        <w:rPr>
          <w:szCs w:val="24"/>
        </w:rPr>
        <w:t xml:space="preserve">dan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2</m:t>
            </m:r>
          </m:sub>
        </m:sSub>
      </m:oMath>
      <w:r w:rsidRPr="00506B28">
        <w:rPr>
          <w:szCs w:val="24"/>
        </w:rPr>
        <w:t xml:space="preserve"> adalah LTL formula, maka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 xml:space="preserve">,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 φ</m:t>
            </m:r>
          </m:e>
          <m:sub>
            <m:r>
              <w:rPr>
                <w:rFonts w:ascii="Cambria Math" w:hAnsi="Cambria Math"/>
                <w:szCs w:val="24"/>
              </w:rPr>
              <m:t>2</m:t>
            </m:r>
          </m:sub>
        </m:sSub>
      </m:oMath>
      <w:r w:rsidRPr="00506B28">
        <w:rPr>
          <w:szCs w:val="24"/>
        </w:rPr>
        <w:t xml:space="preserve">,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 φ</m:t>
            </m:r>
          </m:e>
          <m:sub>
            <m:r>
              <w:rPr>
                <w:rFonts w:ascii="Cambria Math" w:hAnsi="Cambria Math"/>
                <w:szCs w:val="24"/>
              </w:rPr>
              <m:t>2</m:t>
            </m:r>
          </m:sub>
        </m:sSub>
      </m:oMath>
      <w:r w:rsidRPr="00506B28">
        <w:rPr>
          <w:szCs w:val="24"/>
        </w:rPr>
        <w:t xml:space="preserve">,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 φ</m:t>
            </m:r>
          </m:e>
          <m:sub>
            <m:r>
              <w:rPr>
                <w:rFonts w:ascii="Cambria Math" w:hAnsi="Cambria Math"/>
                <w:szCs w:val="24"/>
              </w:rPr>
              <m:t>2</m:t>
            </m:r>
          </m:sub>
        </m:sSub>
      </m:oMath>
      <w:r w:rsidRPr="00506B28">
        <w:rPr>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 φ</m:t>
            </m:r>
          </m:e>
          <m:sub>
            <m:r>
              <w:rPr>
                <w:rFonts w:ascii="Cambria Math" w:hAnsi="Cambria Math"/>
                <w:szCs w:val="24"/>
              </w:rPr>
              <m:t>2</m:t>
            </m:r>
          </m:sub>
        </m:sSub>
      </m:oMath>
      <w:r w:rsidRPr="00506B28">
        <w:rPr>
          <w:szCs w:val="24"/>
        </w:rPr>
        <w:t xml:space="preserve"> adalah LTL formula</w:t>
      </w:r>
    </w:p>
    <w:p w14:paraId="19FB8534" w14:textId="77777777" w:rsidR="006D1CCA" w:rsidRPr="00506B28" w:rsidRDefault="006D1CCA" w:rsidP="002F5EA3">
      <w:pPr>
        <w:pStyle w:val="ListParagraph"/>
        <w:numPr>
          <w:ilvl w:val="0"/>
          <w:numId w:val="15"/>
        </w:numPr>
        <w:spacing w:before="120"/>
        <w:ind w:left="360"/>
        <w:rPr>
          <w:szCs w:val="24"/>
        </w:rPr>
      </w:pPr>
      <w:r w:rsidRPr="00506B28">
        <w:rPr>
          <w:szCs w:val="24"/>
        </w:rPr>
        <w:t xml:space="preserve">Jika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r>
          <w:rPr>
            <w:rFonts w:ascii="Cambria Math" w:hAnsi="Cambria Math"/>
            <w:szCs w:val="24"/>
          </w:rPr>
          <m:t xml:space="preserve"> </m:t>
        </m:r>
      </m:oMath>
      <w:r w:rsidRPr="00506B28">
        <w:rPr>
          <w:szCs w:val="24"/>
        </w:rPr>
        <w:t xml:space="preserve">dan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2</m:t>
            </m:r>
          </m:sub>
        </m:sSub>
      </m:oMath>
      <w:r w:rsidRPr="00506B28">
        <w:rPr>
          <w:szCs w:val="24"/>
        </w:rPr>
        <w:t xml:space="preserve"> adalah LTL formula, maka X</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 xml:space="preserve">,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U</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2</m:t>
            </m:r>
          </m:sub>
        </m:sSub>
      </m:oMath>
      <w:r w:rsidRPr="00506B28">
        <w:rPr>
          <w:szCs w:val="24"/>
        </w:rPr>
        <w:t>, G</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 F</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 xml:space="preserve"> adalah LTL formula, dimana X, G, F, U merepresentasikan “next”, “globally”, “eventually”, dan “until”</w:t>
      </w:r>
    </w:p>
    <w:p w14:paraId="6131CCD1" w14:textId="4F21004B" w:rsidR="006D1CCA" w:rsidRDefault="006D1CCA" w:rsidP="002F5EA3">
      <w:pPr>
        <w:pStyle w:val="ListParagraph"/>
        <w:numPr>
          <w:ilvl w:val="0"/>
          <w:numId w:val="15"/>
        </w:numPr>
        <w:spacing w:before="120"/>
        <w:ind w:left="360"/>
        <w:rPr>
          <w:szCs w:val="24"/>
        </w:rPr>
      </w:pPr>
      <w:r w:rsidRPr="00506B28">
        <w:rPr>
          <w:szCs w:val="24"/>
        </w:rPr>
        <w:t xml:space="preserve">Operator lain yang digunakan pada LTL adalah R (Release) </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1</m:t>
            </m:r>
          </m:sub>
        </m:sSub>
      </m:oMath>
      <w:r w:rsidRPr="00506B28">
        <w:rPr>
          <w:szCs w:val="24"/>
        </w:rPr>
        <w:t>R</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2</m:t>
            </m:r>
          </m:sub>
        </m:sSub>
      </m:oMath>
    </w:p>
    <w:p w14:paraId="40151570" w14:textId="77777777" w:rsidR="00C81B39" w:rsidRPr="007A0B8E" w:rsidRDefault="00C81B39" w:rsidP="00ED12C6">
      <w:pPr>
        <w:pStyle w:val="ListParagraph"/>
        <w:spacing w:before="120"/>
        <w:ind w:left="360" w:firstLine="0"/>
        <w:rPr>
          <w:szCs w:val="24"/>
        </w:rPr>
      </w:pPr>
    </w:p>
    <w:p w14:paraId="4E8B5F37" w14:textId="72C641A1" w:rsidR="006D1CCA" w:rsidRPr="00C81B39" w:rsidRDefault="006D1CCA" w:rsidP="00ED12C6">
      <w:pPr>
        <w:pStyle w:val="Heading3"/>
        <w:jc w:val="left"/>
      </w:pPr>
      <w:bookmarkStart w:id="72" w:name="_Toc494952761"/>
      <w:bookmarkStart w:id="73" w:name="_Toc508897080"/>
      <w:r w:rsidRPr="00C81B39">
        <w:t>Semantik LTL</w:t>
      </w:r>
      <w:bookmarkEnd w:id="72"/>
      <w:bookmarkEnd w:id="73"/>
    </w:p>
    <w:p w14:paraId="53D0B365" w14:textId="00949067" w:rsidR="006D1CCA" w:rsidRPr="00506B28" w:rsidRDefault="006D1CCA" w:rsidP="00ED12C6">
      <w:pPr>
        <w:spacing w:line="360" w:lineRule="auto"/>
        <w:jc w:val="both"/>
      </w:pPr>
      <w:r w:rsidRPr="00506B28">
        <w:t>Berikut adalah semantik dari LTL berdasarkan referensi</w:t>
      </w:r>
      <w:r w:rsidR="00B158C9">
        <w:t xml:space="preserve"> </w:t>
      </w:r>
      <w:r w:rsidR="00B158C9">
        <w:fldChar w:fldCharType="begin"/>
      </w:r>
      <w:r w:rsidR="00B128D2">
        <w:instrText xml:space="preserve"> ADDIN ZOTERO_ITEM CSL_CITATION {"citationID":"yVUISMUs","properties":{"formattedCitation":"(Kr\\uc0\\u246{}ger dan Merz, 2008)","plainCitation":"(Kröger dan Merz, 2008)","noteIndex":0},"citationItems":[{"id":90,"uris":["http://zotero.org/users/3473210/items/77BARYLJ"],"uri":["http://zotero.org/users/3473210/items/77BARYLJ"],"itemData":{"id":90,"type":"chapter","title":"First-Order Linear Temporal Logic","container-title":"Temporal Logic and State Systems","publisher":"Springer Berlin Heidelberg","publisher-place":"Berlin, Heidelberg","page":"153-179","source":"CrossRef","event-place":"Berlin, Heidelberg","URL":"http://link.springer.com/10.1007/978-3-540-68635-4_5","ISBN":"978-3-540-67401-6","note":"DOI: 10.1007/978-3-540-68635-4_5","language":"en","author":[{"family":"Kröger","given":"Fred"},{"family":"Merz","given":"Stephan"}],"issued":{"date-parts":[["2008"]]},"accessed":{"date-parts":[["2018",2,27]]}}}],"schema":"https://github.com/citation-style-language/schema/raw/master/csl-citation.json"} </w:instrText>
      </w:r>
      <w:r w:rsidR="00B158C9">
        <w:fldChar w:fldCharType="separate"/>
      </w:r>
      <w:r w:rsidR="00B128D2" w:rsidRPr="00B128D2">
        <w:t>(Kröger dan Merz, 2008)</w:t>
      </w:r>
      <w:r w:rsidR="00B158C9">
        <w:fldChar w:fldCharType="end"/>
      </w:r>
      <w:r w:rsidRPr="00506B28">
        <w:t>:</w:t>
      </w:r>
    </w:p>
    <w:p w14:paraId="087F118C" w14:textId="77777777" w:rsidR="006D1CCA" w:rsidRPr="00506B28" w:rsidRDefault="006D1CCA" w:rsidP="002F5EA3">
      <w:pPr>
        <w:pStyle w:val="ListParagraph"/>
        <w:numPr>
          <w:ilvl w:val="0"/>
          <w:numId w:val="16"/>
        </w:numPr>
        <w:spacing w:before="120"/>
        <w:ind w:left="360"/>
        <w:rPr>
          <w:szCs w:val="24"/>
        </w:rPr>
      </w:pPr>
      <w:r w:rsidRPr="00506B28">
        <w:rPr>
          <w:i/>
          <w:szCs w:val="24"/>
        </w:rPr>
        <w:t>Next</w:t>
      </w:r>
      <w:r w:rsidRPr="00506B28">
        <w:rPr>
          <w:szCs w:val="24"/>
        </w:rPr>
        <w:t xml:space="preserve"> (X),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φ</m:t>
            </m:r>
          </m:sub>
        </m:sSub>
      </m:oMath>
      <w:r w:rsidRPr="00506B28">
        <w:rPr>
          <w:szCs w:val="24"/>
        </w:rPr>
        <w:t xml:space="preserve"> adalah </w:t>
      </w:r>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jika dan hanya jika </w:t>
      </w:r>
      <m:oMath>
        <m:sSub>
          <m:sSubPr>
            <m:ctrlPr>
              <w:rPr>
                <w:rFonts w:ascii="Cambria Math" w:hAnsi="Cambria Math"/>
                <w:i/>
                <w:szCs w:val="24"/>
              </w:rPr>
            </m:ctrlPr>
          </m:sSubPr>
          <m:e>
            <m:r>
              <w:rPr>
                <w:rFonts w:ascii="Cambria Math" w:hAnsi="Cambria Math"/>
                <w:szCs w:val="24"/>
              </w:rPr>
              <m:t>φ</m:t>
            </m:r>
          </m:e>
          <m:sub/>
        </m:sSub>
      </m:oMath>
      <w:r w:rsidRPr="00506B28">
        <w:rPr>
          <w:szCs w:val="24"/>
        </w:rPr>
        <w:t xml:space="preserve">true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t+1</m:t>
            </m:r>
          </m:sub>
        </m:sSub>
      </m:oMath>
    </w:p>
    <w:p w14:paraId="0DD0D1E6" w14:textId="77777777" w:rsidR="006D1CCA" w:rsidRPr="00506B28" w:rsidRDefault="006D1CCA" w:rsidP="002F5EA3">
      <w:pPr>
        <w:pStyle w:val="ListParagraph"/>
        <w:numPr>
          <w:ilvl w:val="0"/>
          <w:numId w:val="16"/>
        </w:numPr>
        <w:spacing w:before="120"/>
        <w:ind w:left="360"/>
        <w:rPr>
          <w:szCs w:val="24"/>
        </w:rPr>
      </w:pPr>
      <w:r w:rsidRPr="00506B28">
        <w:rPr>
          <w:i/>
          <w:szCs w:val="24"/>
        </w:rPr>
        <w:t>Finally</w:t>
      </w:r>
      <w:r w:rsidRPr="00506B28">
        <w:rPr>
          <w:szCs w:val="24"/>
        </w:rPr>
        <w:t xml:space="preserve"> (F),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φ</m:t>
            </m:r>
          </m:sub>
        </m:sSub>
      </m:oMath>
      <w:r w:rsidRPr="00506B28">
        <w:rPr>
          <w:szCs w:val="24"/>
        </w:rPr>
        <w:t xml:space="preserve"> adalah </w:t>
      </w:r>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jika dan hanya jika </w:t>
      </w:r>
      <m:oMath>
        <m:sSub>
          <m:sSubPr>
            <m:ctrlPr>
              <w:rPr>
                <w:rFonts w:ascii="Cambria Math" w:hAnsi="Cambria Math"/>
                <w:i/>
                <w:szCs w:val="24"/>
              </w:rPr>
            </m:ctrlPr>
          </m:sSubPr>
          <m:e>
            <m:r>
              <w:rPr>
                <w:rFonts w:ascii="Cambria Math" w:hAnsi="Cambria Math"/>
                <w:szCs w:val="24"/>
              </w:rPr>
              <m:t>φ</m:t>
            </m:r>
          </m:e>
          <m:sub/>
        </m:sSub>
      </m:oMath>
      <w:r w:rsidRPr="00506B28">
        <w:rPr>
          <w:szCs w:val="24"/>
        </w:rPr>
        <w:t xml:space="preserve">true pada beberapa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dimana t’ &gt; t </w:t>
      </w:r>
    </w:p>
    <w:p w14:paraId="1F111436" w14:textId="77777777" w:rsidR="006D1CCA" w:rsidRPr="00506B28" w:rsidRDefault="006D1CCA" w:rsidP="002F5EA3">
      <w:pPr>
        <w:pStyle w:val="ListParagraph"/>
        <w:numPr>
          <w:ilvl w:val="0"/>
          <w:numId w:val="16"/>
        </w:numPr>
        <w:spacing w:before="120"/>
        <w:ind w:left="360"/>
        <w:rPr>
          <w:szCs w:val="24"/>
        </w:rPr>
      </w:pPr>
      <w:r w:rsidRPr="00506B28">
        <w:rPr>
          <w:i/>
          <w:szCs w:val="24"/>
        </w:rPr>
        <w:t>Globally</w:t>
      </w:r>
      <w:r w:rsidRPr="00506B28">
        <w:rPr>
          <w:szCs w:val="24"/>
        </w:rPr>
        <w:t xml:space="preserve"> (G),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φ</m:t>
            </m:r>
          </m:sub>
        </m:sSub>
      </m:oMath>
      <w:r w:rsidRPr="00506B28">
        <w:rPr>
          <w:szCs w:val="24"/>
        </w:rPr>
        <w:t xml:space="preserve"> adalah </w:t>
      </w:r>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jika dan hanya jika </w:t>
      </w:r>
      <m:oMath>
        <m:sSub>
          <m:sSubPr>
            <m:ctrlPr>
              <w:rPr>
                <w:rFonts w:ascii="Cambria Math" w:hAnsi="Cambria Math"/>
                <w:i/>
                <w:szCs w:val="24"/>
              </w:rPr>
            </m:ctrlPr>
          </m:sSubPr>
          <m:e>
            <m:r>
              <w:rPr>
                <w:rFonts w:ascii="Cambria Math" w:hAnsi="Cambria Math"/>
                <w:szCs w:val="24"/>
              </w:rPr>
              <m:t>φ</m:t>
            </m:r>
          </m:e>
          <m:sub/>
        </m:sSub>
      </m:oMath>
      <w:r w:rsidRPr="00506B28">
        <w:rPr>
          <w:szCs w:val="24"/>
        </w:rPr>
        <w:t xml:space="preserve">true pada semua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dimana t’ &gt; t</w:t>
      </w:r>
    </w:p>
    <w:p w14:paraId="6D41232C" w14:textId="77777777" w:rsidR="006D1CCA" w:rsidRPr="00506B28" w:rsidRDefault="006D1CCA" w:rsidP="002F5EA3">
      <w:pPr>
        <w:pStyle w:val="ListParagraph"/>
        <w:numPr>
          <w:ilvl w:val="0"/>
          <w:numId w:val="16"/>
        </w:numPr>
        <w:spacing w:before="120"/>
        <w:ind w:left="360"/>
        <w:rPr>
          <w:szCs w:val="24"/>
        </w:rPr>
      </w:pPr>
      <w:r w:rsidRPr="00506B28">
        <w:rPr>
          <w:i/>
          <w:szCs w:val="24"/>
        </w:rPr>
        <w:t>Until</w:t>
      </w:r>
      <w:r w:rsidRPr="00506B28">
        <w:rPr>
          <w:szCs w:val="24"/>
        </w:rPr>
        <w:t xml:space="preserve"> (U), </w:t>
      </w:r>
      <m:oMath>
        <m:r>
          <w:rPr>
            <w:rFonts w:ascii="Cambria Math" w:hAnsi="Cambria Math"/>
            <w:szCs w:val="24"/>
          </w:rPr>
          <m:t xml:space="preserve">φUϕ </m:t>
        </m:r>
      </m:oMath>
      <w:r w:rsidRPr="00506B28">
        <w:rPr>
          <w:szCs w:val="24"/>
        </w:rPr>
        <w:t xml:space="preserve">adalah </w:t>
      </w:r>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jika dan hanya jika pada beberapa state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dimana t’ </w:t>
      </w:r>
      <w:r w:rsidRPr="00506B28">
        <w:rPr>
          <w:szCs w:val="24"/>
        </w:rPr>
        <w:sym w:font="Symbol" w:char="F0B3"/>
      </w:r>
      <w:r w:rsidRPr="00506B28">
        <w:rPr>
          <w:szCs w:val="24"/>
        </w:rPr>
        <w:t>t:</w:t>
      </w:r>
    </w:p>
    <w:p w14:paraId="76EF3ABA" w14:textId="77777777" w:rsidR="006D1CCA" w:rsidRPr="00506B28" w:rsidRDefault="006D1CCA" w:rsidP="00ED12C6">
      <w:pPr>
        <w:pStyle w:val="ListParagraph"/>
        <w:ind w:left="360"/>
        <w:rPr>
          <w:szCs w:val="24"/>
        </w:rPr>
      </w:pPr>
      <w:r w:rsidRPr="00506B28">
        <w:rPr>
          <w:szCs w:val="24"/>
        </w:rPr>
        <w:t xml:space="preserve">-  </w:t>
      </w:r>
      <m:oMath>
        <m:r>
          <w:rPr>
            <w:rFonts w:ascii="Cambria Math" w:hAnsi="Cambria Math"/>
            <w:szCs w:val="24"/>
          </w:rPr>
          <m:t xml:space="preserve">ϕ </m:t>
        </m:r>
      </m:oMath>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dan</w:t>
      </w:r>
    </w:p>
    <w:p w14:paraId="52ACF990" w14:textId="77777777" w:rsidR="006D1CCA" w:rsidRPr="00506B28" w:rsidRDefault="006D1CCA" w:rsidP="00ED12C6">
      <w:pPr>
        <w:pStyle w:val="ListParagraph"/>
        <w:ind w:left="360"/>
        <w:rPr>
          <w:szCs w:val="24"/>
        </w:rPr>
      </w:pPr>
      <w:r w:rsidRPr="00506B28">
        <w:rPr>
          <w:szCs w:val="24"/>
        </w:rPr>
        <w:t xml:space="preserve">- </w:t>
      </w:r>
      <m:oMath>
        <m:r>
          <w:rPr>
            <w:rFonts w:ascii="Cambria Math" w:hAnsi="Cambria Math"/>
            <w:szCs w:val="24"/>
          </w:rPr>
          <m:t>φ</m:t>
        </m:r>
      </m:oMath>
      <w:r w:rsidRPr="00506B28">
        <w:rPr>
          <w:szCs w:val="24"/>
        </w:rPr>
        <w:t xml:space="preserve"> </w:t>
      </w:r>
      <w:r w:rsidRPr="00506B28">
        <w:rPr>
          <w:i/>
          <w:szCs w:val="24"/>
        </w:rPr>
        <w:t>true</w:t>
      </w:r>
      <w:r w:rsidRPr="00506B28">
        <w:rPr>
          <w:szCs w:val="24"/>
        </w:rPr>
        <w:t xml:space="preserve"> pada semua </w:t>
      </w:r>
      <w:r w:rsidRPr="00506B28">
        <w:rPr>
          <w:i/>
          <w:szCs w:val="24"/>
        </w:rPr>
        <w:t>state</w:t>
      </w:r>
      <w:r w:rsidRPr="00506B28">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t  &lt; t’’ &lt; t’</w:t>
      </w:r>
    </w:p>
    <w:p w14:paraId="50EEFD3A" w14:textId="77777777" w:rsidR="006D1CCA" w:rsidRPr="00506B28" w:rsidRDefault="006D1CCA" w:rsidP="002F5EA3">
      <w:pPr>
        <w:pStyle w:val="ListParagraph"/>
        <w:numPr>
          <w:ilvl w:val="0"/>
          <w:numId w:val="16"/>
        </w:numPr>
        <w:spacing w:before="120"/>
        <w:ind w:left="360"/>
        <w:rPr>
          <w:szCs w:val="24"/>
        </w:rPr>
      </w:pPr>
      <w:r w:rsidRPr="00506B28">
        <w:rPr>
          <w:i/>
          <w:szCs w:val="24"/>
        </w:rPr>
        <w:t>Release</w:t>
      </w:r>
      <w:r w:rsidRPr="00506B28">
        <w:rPr>
          <w:szCs w:val="24"/>
        </w:rPr>
        <w:t xml:space="preserve"> (R), </w:t>
      </w:r>
      <m:oMath>
        <m:r>
          <w:rPr>
            <w:rFonts w:ascii="Cambria Math" w:hAnsi="Cambria Math"/>
            <w:szCs w:val="24"/>
          </w:rPr>
          <m:t xml:space="preserve">φRϕ </m:t>
        </m:r>
      </m:oMath>
      <w:r w:rsidRPr="00506B28">
        <w:rPr>
          <w:szCs w:val="24"/>
        </w:rPr>
        <w:t xml:space="preserve">adalah </w:t>
      </w:r>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jika dan hanya jika untuk semua state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dimana t’ </w:t>
      </w:r>
      <w:r w:rsidRPr="00506B28">
        <w:rPr>
          <w:szCs w:val="24"/>
        </w:rPr>
        <w:sym w:font="Symbol" w:char="F0B3"/>
      </w:r>
      <w:r w:rsidRPr="00506B28">
        <w:rPr>
          <w:szCs w:val="24"/>
        </w:rPr>
        <w:t>t:</w:t>
      </w:r>
    </w:p>
    <w:p w14:paraId="7B7573D5" w14:textId="77777777" w:rsidR="006D1CCA" w:rsidRPr="00506B28" w:rsidRDefault="006D1CCA" w:rsidP="00ED12C6">
      <w:pPr>
        <w:pStyle w:val="ListParagraph"/>
        <w:ind w:left="360"/>
        <w:rPr>
          <w:szCs w:val="24"/>
        </w:rPr>
      </w:pPr>
      <w:r w:rsidRPr="00506B28">
        <w:rPr>
          <w:szCs w:val="24"/>
        </w:rPr>
        <w:t xml:space="preserve">-  </w:t>
      </w:r>
      <m:oMath>
        <m:r>
          <w:rPr>
            <w:rFonts w:ascii="Cambria Math" w:hAnsi="Cambria Math"/>
            <w:szCs w:val="24"/>
          </w:rPr>
          <m:t xml:space="preserve">ϕ </m:t>
        </m:r>
      </m:oMath>
      <w:r w:rsidRPr="00506B28">
        <w:rPr>
          <w:i/>
          <w:szCs w:val="24"/>
        </w:rPr>
        <w:t>true</w:t>
      </w:r>
      <w:r w:rsidRPr="00506B28">
        <w:rPr>
          <w:szCs w:val="24"/>
        </w:rPr>
        <w:t xml:space="preserve"> pada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dan</w:t>
      </w:r>
    </w:p>
    <w:p w14:paraId="19BB383C" w14:textId="77777777" w:rsidR="003B1298" w:rsidRDefault="006D1CCA" w:rsidP="00ED12C6">
      <w:pPr>
        <w:pStyle w:val="ListParagraph"/>
        <w:ind w:left="360"/>
        <w:rPr>
          <w:szCs w:val="24"/>
        </w:rPr>
      </w:pPr>
      <w:r w:rsidRPr="00506B28">
        <w:rPr>
          <w:szCs w:val="24"/>
        </w:rPr>
        <w:t xml:space="preserve">- </w:t>
      </w:r>
      <m:oMath>
        <m:r>
          <w:rPr>
            <w:rFonts w:ascii="Cambria Math" w:hAnsi="Cambria Math"/>
            <w:szCs w:val="24"/>
          </w:rPr>
          <m:t>φ</m:t>
        </m:r>
      </m:oMath>
      <w:r w:rsidRPr="00506B28">
        <w:rPr>
          <w:szCs w:val="24"/>
        </w:rPr>
        <w:t xml:space="preserve"> </w:t>
      </w:r>
      <w:r w:rsidRPr="00506B28">
        <w:rPr>
          <w:i/>
          <w:szCs w:val="24"/>
        </w:rPr>
        <w:t>true</w:t>
      </w:r>
      <w:r w:rsidRPr="00506B28">
        <w:rPr>
          <w:szCs w:val="24"/>
        </w:rPr>
        <w:t xml:space="preserve"> pada beberapa </w:t>
      </w:r>
      <w:r w:rsidRPr="00506B28">
        <w:rPr>
          <w:i/>
          <w:szCs w:val="24"/>
        </w:rPr>
        <w:t>state</w:t>
      </w:r>
      <w:r w:rsidRPr="00506B28">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oMath>
      <w:r w:rsidRPr="00506B28">
        <w:rPr>
          <w:szCs w:val="24"/>
        </w:rPr>
        <w:t xml:space="preserve"> t  &lt; t’’ &lt; t’</w:t>
      </w:r>
    </w:p>
    <w:p w14:paraId="5579A07B" w14:textId="696EC545" w:rsidR="00DD1F09" w:rsidRPr="000D3204" w:rsidRDefault="006D1CCA" w:rsidP="000D3204">
      <w:pPr>
        <w:pStyle w:val="ListParagraph"/>
        <w:ind w:left="360"/>
        <w:rPr>
          <w:szCs w:val="24"/>
        </w:rPr>
      </w:pPr>
      <m:oMath>
        <m:r>
          <w:rPr>
            <w:rFonts w:ascii="Cambria Math" w:hAnsi="Cambria Math"/>
            <w:szCs w:val="24"/>
          </w:rPr>
          <m:t>ϕ</m:t>
        </m:r>
      </m:oMath>
      <w:r w:rsidRPr="00506B28">
        <w:rPr>
          <w:szCs w:val="24"/>
        </w:rPr>
        <w:t xml:space="preserve"> </w:t>
      </w:r>
      <w:r>
        <w:rPr>
          <w:szCs w:val="24"/>
        </w:rPr>
        <w:t>akan</w:t>
      </w:r>
      <w:r w:rsidRPr="00506B28">
        <w:rPr>
          <w:szCs w:val="24"/>
        </w:rPr>
        <w:t xml:space="preserve"> </w:t>
      </w:r>
      <w:r w:rsidRPr="00506B28">
        <w:rPr>
          <w:i/>
          <w:szCs w:val="24"/>
        </w:rPr>
        <w:t>false</w:t>
      </w:r>
      <w:r w:rsidRPr="00506B28">
        <w:rPr>
          <w:szCs w:val="24"/>
        </w:rPr>
        <w:t xml:space="preserve"> jika</w:t>
      </w:r>
      <m:oMath>
        <m:r>
          <w:rPr>
            <w:rFonts w:ascii="Cambria Math" w:hAnsi="Cambria Math"/>
            <w:szCs w:val="24"/>
          </w:rPr>
          <m:t xml:space="preserve"> φ</m:t>
        </m:r>
      </m:oMath>
      <w:r w:rsidRPr="00506B28">
        <w:rPr>
          <w:szCs w:val="24"/>
        </w:rPr>
        <w:t xml:space="preserve"> bernilai </w:t>
      </w:r>
      <w:r w:rsidRPr="00506B28">
        <w:rPr>
          <w:i/>
          <w:szCs w:val="24"/>
        </w:rPr>
        <w:t>true</w:t>
      </w:r>
      <w:r w:rsidRPr="00506B28">
        <w:rPr>
          <w:szCs w:val="24"/>
        </w:rPr>
        <w:t xml:space="preserve"> lebih dulu</w:t>
      </w:r>
    </w:p>
    <w:p w14:paraId="73027D0E" w14:textId="419D7EC7" w:rsidR="00E16B0A" w:rsidRDefault="00E16B0A" w:rsidP="00E16B0A">
      <w:pPr>
        <w:pStyle w:val="Heading2"/>
        <w:keepNext w:val="0"/>
        <w:tabs>
          <w:tab w:val="clear" w:pos="3818"/>
        </w:tabs>
        <w:spacing w:before="240"/>
        <w:ind w:left="567" w:hanging="567"/>
        <w:jc w:val="left"/>
      </w:pPr>
      <w:bookmarkStart w:id="74" w:name="_Toc508897081"/>
      <w:r w:rsidRPr="007C3C8C">
        <w:rPr>
          <w:i/>
        </w:rPr>
        <w:lastRenderedPageBreak/>
        <w:t>Correctness</w:t>
      </w:r>
      <w:r w:rsidR="007C3C8C">
        <w:t xml:space="preserve"> </w:t>
      </w:r>
      <w:r w:rsidR="00374E65">
        <w:t>pada program</w:t>
      </w:r>
      <w:bookmarkEnd w:id="74"/>
    </w:p>
    <w:p w14:paraId="0F7AE5B5" w14:textId="502D13F2" w:rsidR="00603761" w:rsidRDefault="005B036D" w:rsidP="00374E65">
      <w:pPr>
        <w:spacing w:line="360" w:lineRule="auto"/>
        <w:jc w:val="both"/>
        <w:rPr>
          <w:lang w:val="en-GB"/>
        </w:rPr>
      </w:pPr>
      <w:r>
        <w:rPr>
          <w:lang w:val="en-GB"/>
        </w:rPr>
        <w:t xml:space="preserve">Berdasarkan </w:t>
      </w:r>
      <w:r w:rsidR="00DA117C">
        <w:rPr>
          <w:lang w:val="en-GB"/>
        </w:rPr>
        <w:fldChar w:fldCharType="begin"/>
      </w:r>
      <w:r w:rsidR="00B128D2">
        <w:rPr>
          <w:lang w:val="en-GB"/>
        </w:rPr>
        <w:instrText xml:space="preserve"> ADDIN ZOTERO_ITEM CSL_CITATION {"citationID":"a1d8qkea9fm","properties":{"formattedCitation":"(Berztiss dan Ardis, 1988; Collofello, 1988)","plainCitation":"(Berztiss dan Ardis, 1988; Collofello,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id":92,"uris":["http://zotero.org/users/3473210/items/7SWWJE5U"],"uri":["http://zotero.org/users/3473210/items/7SWWJE5U"],"itemData":{"id":92,"type":"article-journal","title":"Introduction to Software Verification and Validation","container-title":"Software Engineering Institute","issue":"CMU/SEI-88-CM-013","abstract":"Software verification and validation techniques are introduced and their applicability discussed. Approaches to integrating these techniques into comprehensive verification and validation plans are also addressed. This curriculum module provides an overview needed to understand in-depth curriculum modules in the verification and validation area.","URL":"https://resources.sei.cmu.edu/library/asset-view.cfm?assetid=10775","author":[{"family":"Collofello","given":"James"}],"issued":{"date-parts":[["1988",12]]}}}],"schema":"https://github.com/citation-style-language/schema/raw/master/csl-citation.json"} </w:instrText>
      </w:r>
      <w:r w:rsidR="00DA117C">
        <w:rPr>
          <w:lang w:val="en-GB"/>
        </w:rPr>
        <w:fldChar w:fldCharType="separate"/>
      </w:r>
      <w:r w:rsidR="00B128D2">
        <w:rPr>
          <w:noProof/>
          <w:lang w:val="en-GB"/>
        </w:rPr>
        <w:t>(Berztiss dan Ardis, 1988; Collofello, 1988)</w:t>
      </w:r>
      <w:r w:rsidR="00DA117C">
        <w:rPr>
          <w:lang w:val="en-GB"/>
        </w:rPr>
        <w:fldChar w:fldCharType="end"/>
      </w:r>
      <w:r w:rsidR="00DA117C">
        <w:rPr>
          <w:lang w:val="en-GB"/>
        </w:rPr>
        <w:t xml:space="preserve">, </w:t>
      </w:r>
      <w:r>
        <w:rPr>
          <w:lang w:val="en-GB"/>
        </w:rPr>
        <w:t>d</w:t>
      </w:r>
      <w:r w:rsidR="00AE6274">
        <w:rPr>
          <w:lang w:val="en-GB"/>
        </w:rPr>
        <w:t xml:space="preserve">alam konteks program komputer, </w:t>
      </w:r>
      <w:r w:rsidR="00374E65" w:rsidRPr="00374E65">
        <w:rPr>
          <w:i/>
          <w:lang w:val="en-GB"/>
        </w:rPr>
        <w:t>proof</w:t>
      </w:r>
      <w:r w:rsidR="00AE6274">
        <w:rPr>
          <w:lang w:val="en-GB"/>
        </w:rPr>
        <w:t xml:space="preserve"> dari </w:t>
      </w:r>
      <w:r w:rsidR="00AE6274" w:rsidRPr="00374E65">
        <w:rPr>
          <w:i/>
          <w:lang w:val="en-GB"/>
        </w:rPr>
        <w:t>correctness</w:t>
      </w:r>
      <w:r w:rsidR="00AE6274">
        <w:rPr>
          <w:lang w:val="en-GB"/>
        </w:rPr>
        <w:t xml:space="preserve"> sebuah program adalah demonstrasi bahwa program tersebut konsisten dengan spesifikasi.</w:t>
      </w:r>
      <w:r w:rsidR="000C6283">
        <w:rPr>
          <w:lang w:val="en-GB"/>
        </w:rPr>
        <w:t xml:space="preserve"> </w:t>
      </w:r>
      <w:r w:rsidR="000C6283" w:rsidRPr="00212488">
        <w:rPr>
          <w:i/>
          <w:lang w:val="en-GB"/>
        </w:rPr>
        <w:t>Functional co</w:t>
      </w:r>
      <w:r w:rsidR="00003090" w:rsidRPr="00212488">
        <w:rPr>
          <w:i/>
          <w:lang w:val="en-GB"/>
        </w:rPr>
        <w:t>rrec</w:t>
      </w:r>
      <w:r w:rsidR="008B6394" w:rsidRPr="00212488">
        <w:rPr>
          <w:i/>
          <w:lang w:val="en-GB"/>
        </w:rPr>
        <w:t>tness</w:t>
      </w:r>
      <w:r w:rsidR="008B6394">
        <w:rPr>
          <w:lang w:val="en-GB"/>
        </w:rPr>
        <w:t xml:space="preserve"> berdasarkan </w:t>
      </w:r>
      <w:r w:rsidR="008B6394">
        <w:rPr>
          <w:lang w:val="en-GB"/>
        </w:rPr>
        <w:fldChar w:fldCharType="begin"/>
      </w:r>
      <w:r w:rsidR="00B128D2">
        <w:rPr>
          <w:lang w:val="en-GB"/>
        </w:rPr>
        <w:instrText xml:space="preserve"> ADDIN ZOTERO_ITEM CSL_CITATION {"citationID":"a64evsofro","properties":{"formattedCitation":"(Dunlop dan Basili, 1982)","plainCitation":"(Dunlop dan Basili, 1982)","noteIndex":0},"citationItems":[{"id":91,"uris":["http://zotero.org/users/3473210/items/9JNWQ56B"],"uri":["http://zotero.org/users/3473210/items/9JNWQ56B"],"itemData":{"id":91,"type":"article-journal","title":"A Comparative Analysis of Functional Correctness","container-title":"ACM Computing Surveys","page":"229-244","volume":"14","issue":"2","source":"CrossRef","DOI":"10.1145/356876.356881","ISSN":"03600300","author":[{"family":"Dunlop","given":"Douglas D."},{"family":"Basili","given":"Victor R."}],"issued":{"date-parts":[["1982",6,1]]}}}],"schema":"https://github.com/citation-style-language/schema/raw/master/csl-citation.json"} </w:instrText>
      </w:r>
      <w:r w:rsidR="008B6394">
        <w:rPr>
          <w:lang w:val="en-GB"/>
        </w:rPr>
        <w:fldChar w:fldCharType="separate"/>
      </w:r>
      <w:r w:rsidR="00B128D2">
        <w:rPr>
          <w:noProof/>
          <w:lang w:val="en-GB"/>
        </w:rPr>
        <w:t>(Dunlop dan Basili, 1982)</w:t>
      </w:r>
      <w:r w:rsidR="008B6394">
        <w:rPr>
          <w:lang w:val="en-GB"/>
        </w:rPr>
        <w:fldChar w:fldCharType="end"/>
      </w:r>
      <w:r w:rsidR="00003090">
        <w:rPr>
          <w:lang w:val="en-GB"/>
        </w:rPr>
        <w:t xml:space="preserve"> merujuk pada </w:t>
      </w:r>
      <w:r w:rsidR="00003090" w:rsidRPr="00003090">
        <w:rPr>
          <w:i/>
          <w:lang w:val="en-GB"/>
        </w:rPr>
        <w:t>behavior</w:t>
      </w:r>
      <w:r w:rsidR="00003090">
        <w:rPr>
          <w:lang w:val="en-GB"/>
        </w:rPr>
        <w:t xml:space="preserve"> </w:t>
      </w:r>
      <w:r w:rsidR="00003090" w:rsidRPr="00003090">
        <w:rPr>
          <w:lang w:val="en-GB"/>
        </w:rPr>
        <w:t>input-output</w:t>
      </w:r>
      <w:r w:rsidR="00003090">
        <w:rPr>
          <w:lang w:val="en-GB"/>
        </w:rPr>
        <w:t xml:space="preserve"> dari program</w:t>
      </w:r>
      <w:r w:rsidR="008B6394">
        <w:rPr>
          <w:lang w:val="en-GB"/>
        </w:rPr>
        <w:t>, misalnya untuk setiap input akan menghasilkan output yang diharapkan.</w:t>
      </w:r>
      <w:r w:rsidR="00212488">
        <w:rPr>
          <w:lang w:val="en-GB"/>
        </w:rPr>
        <w:t xml:space="preserve"> </w:t>
      </w:r>
      <w:r w:rsidR="00554D59">
        <w:rPr>
          <w:lang w:val="en-GB"/>
        </w:rPr>
        <w:t xml:space="preserve"> Pada </w:t>
      </w:r>
      <w:r w:rsidR="00554D59" w:rsidRPr="00554D59">
        <w:rPr>
          <w:i/>
          <w:lang w:val="en-GB"/>
        </w:rPr>
        <w:t>formal proof</w:t>
      </w:r>
      <w:r w:rsidR="00554D59">
        <w:rPr>
          <w:lang w:val="en-GB"/>
        </w:rPr>
        <w:t xml:space="preserve">, sebuah program dianggap sebagai </w:t>
      </w:r>
      <w:r w:rsidR="00554D59" w:rsidRPr="00374E65">
        <w:rPr>
          <w:i/>
          <w:lang w:val="en-GB"/>
        </w:rPr>
        <w:t>formal object</w:t>
      </w:r>
      <w:r w:rsidR="00554D59">
        <w:rPr>
          <w:lang w:val="en-GB"/>
        </w:rPr>
        <w:t xml:space="preserve">, misalnya sebuah string pada sebuah bahasa, yang memiliki </w:t>
      </w:r>
      <w:r w:rsidR="00554D59" w:rsidRPr="00554D59">
        <w:rPr>
          <w:i/>
          <w:lang w:val="en-GB"/>
        </w:rPr>
        <w:t>formal syntax</w:t>
      </w:r>
      <w:r w:rsidR="00554D59">
        <w:rPr>
          <w:lang w:val="en-GB"/>
        </w:rPr>
        <w:t xml:space="preserve"> dan </w:t>
      </w:r>
      <w:r w:rsidR="00554D59" w:rsidRPr="00554D59">
        <w:rPr>
          <w:i/>
          <w:lang w:val="en-GB"/>
        </w:rPr>
        <w:t>formal semantics</w:t>
      </w:r>
      <w:r w:rsidR="00803D96">
        <w:rPr>
          <w:i/>
          <w:lang w:val="en-GB"/>
        </w:rPr>
        <w:t xml:space="preserve"> </w:t>
      </w:r>
      <w:r w:rsidR="00803D96" w:rsidRPr="005E4932">
        <w:rPr>
          <w:lang w:val="en-GB"/>
        </w:rPr>
        <w:fldChar w:fldCharType="begin"/>
      </w:r>
      <w:r w:rsidR="00B128D2">
        <w:rPr>
          <w:lang w:val="en-GB"/>
        </w:rPr>
        <w:instrText xml:space="preserve"> ADDIN ZOTERO_ITEM CSL_CITATION {"citationID":"ad98t1oj3c","properties":{"formattedCitation":"(Berztiss dan Ardis, 1988)","plainCitation":"(Berztiss dan Ardis, 1988)","noteIndex":0},"citationItems":[{"id":26,"uris":["http://zotero.org/users/3473210/items/8Z53SVDE"],"uri":["http://zotero.org/users/3473210/items/8Z53SVDE"],"itemData":{"id":26,"type":"article-journal","title":"Formal Verification of Program","container-title":"Software Engineering Institute","issue":"CMU/SEI-88-CM-020","abstract":"This module introduces formal verification of programs. It deals primarily with proofs of sequential programs, but also with consistency proofs for data types and deduction of particular behaviors of programs from their specifications. Two approaches are considered: verification after implementation that a program is consistent with its specification, and parallel development of a program and its specification. An assessment of formal verification is provided.","URL":"https://resources.sei.cmu.edu/library/asset-view.cfm?assetid=10775","author":[{"family":"Berztiss","given":"Alfs"},{"family":"Ardis","given":"Mark"}],"issued":{"date-parts":[["1988",12]]}}}],"schema":"https://github.com/citation-style-language/schema/raw/master/csl-citation.json"} </w:instrText>
      </w:r>
      <w:r w:rsidR="00803D96" w:rsidRPr="005E4932">
        <w:rPr>
          <w:lang w:val="en-GB"/>
        </w:rPr>
        <w:fldChar w:fldCharType="separate"/>
      </w:r>
      <w:r w:rsidR="00B128D2">
        <w:rPr>
          <w:noProof/>
          <w:lang w:val="en-GB"/>
        </w:rPr>
        <w:t>(Berztiss dan Ardis, 1988)</w:t>
      </w:r>
      <w:r w:rsidR="00803D96" w:rsidRPr="005E4932">
        <w:rPr>
          <w:lang w:val="en-GB"/>
        </w:rPr>
        <w:fldChar w:fldCharType="end"/>
      </w:r>
      <w:r w:rsidR="00554D59" w:rsidRPr="005E4932">
        <w:rPr>
          <w:lang w:val="en-GB"/>
        </w:rPr>
        <w:t>. Demikian pula spesifikasi, harus dituliskan dalam</w:t>
      </w:r>
      <w:r w:rsidR="00554D59">
        <w:rPr>
          <w:lang w:val="en-GB"/>
        </w:rPr>
        <w:t xml:space="preserve"> </w:t>
      </w:r>
      <w:r w:rsidR="006D6A88" w:rsidRPr="006D6A88">
        <w:rPr>
          <w:i/>
          <w:lang w:val="en-GB"/>
        </w:rPr>
        <w:t>formal language</w:t>
      </w:r>
      <w:r w:rsidR="006D6A88">
        <w:rPr>
          <w:lang w:val="en-GB"/>
        </w:rPr>
        <w:t xml:space="preserve">. </w:t>
      </w:r>
      <w:r w:rsidR="00464645">
        <w:rPr>
          <w:lang w:val="en-GB"/>
        </w:rPr>
        <w:t>Dua level pembuktian dibedakan menjadi:</w:t>
      </w:r>
    </w:p>
    <w:p w14:paraId="11E55083" w14:textId="33FCD1DB" w:rsidR="00464645" w:rsidRDefault="00464645" w:rsidP="002F5EA3">
      <w:pPr>
        <w:pStyle w:val="ListParagraph"/>
        <w:numPr>
          <w:ilvl w:val="0"/>
          <w:numId w:val="30"/>
        </w:numPr>
        <w:rPr>
          <w:lang w:val="en-GB"/>
        </w:rPr>
      </w:pPr>
      <w:r w:rsidRPr="00BD1C4A">
        <w:rPr>
          <w:i/>
          <w:lang w:val="en-GB"/>
        </w:rPr>
        <w:t>Total proof</w:t>
      </w:r>
      <w:r>
        <w:rPr>
          <w:lang w:val="en-GB"/>
        </w:rPr>
        <w:t xml:space="preserve">: </w:t>
      </w:r>
      <w:r w:rsidRPr="00BD1C4A">
        <w:rPr>
          <w:i/>
          <w:lang w:val="en-GB"/>
        </w:rPr>
        <w:t>total proof</w:t>
      </w:r>
      <w:r>
        <w:rPr>
          <w:lang w:val="en-GB"/>
        </w:rPr>
        <w:t xml:space="preserve"> dari sebuah program menunjukkan bahwa program konsisten dengan spesifikasi</w:t>
      </w:r>
    </w:p>
    <w:p w14:paraId="050B7ACE" w14:textId="7F65715F" w:rsidR="00C8056C" w:rsidRDefault="00C8056C" w:rsidP="002F5EA3">
      <w:pPr>
        <w:pStyle w:val="ListParagraph"/>
        <w:numPr>
          <w:ilvl w:val="0"/>
          <w:numId w:val="30"/>
        </w:numPr>
        <w:rPr>
          <w:lang w:val="en-GB"/>
        </w:rPr>
      </w:pPr>
      <w:r w:rsidRPr="00BD1C4A">
        <w:rPr>
          <w:i/>
          <w:lang w:val="en-GB"/>
        </w:rPr>
        <w:t>Partial</w:t>
      </w:r>
      <w:r>
        <w:rPr>
          <w:lang w:val="en-GB"/>
        </w:rPr>
        <w:t xml:space="preserve"> atau </w:t>
      </w:r>
      <w:r w:rsidRPr="00BD1C4A">
        <w:rPr>
          <w:i/>
          <w:lang w:val="en-GB"/>
        </w:rPr>
        <w:t>conditional proof</w:t>
      </w:r>
      <w:r>
        <w:rPr>
          <w:lang w:val="en-GB"/>
        </w:rPr>
        <w:t xml:space="preserve">: menunjukkan bahwa program konsisten dengan spesifikasi </w:t>
      </w:r>
      <w:r w:rsidR="006F304B">
        <w:rPr>
          <w:lang w:val="en-GB"/>
        </w:rPr>
        <w:t>jika</w:t>
      </w:r>
      <w:r>
        <w:rPr>
          <w:lang w:val="en-GB"/>
        </w:rPr>
        <w:t xml:space="preserve"> eksekusi dari program mencapai terminasi</w:t>
      </w:r>
    </w:p>
    <w:p w14:paraId="18509C12" w14:textId="495D3448" w:rsidR="00603761" w:rsidRPr="00603761" w:rsidRDefault="00603761" w:rsidP="00603761">
      <w:pPr>
        <w:rPr>
          <w:lang w:val="en-GB"/>
        </w:rPr>
      </w:pPr>
    </w:p>
    <w:p w14:paraId="4A8F6C2C" w14:textId="3AEA6770" w:rsidR="0019128E" w:rsidRDefault="0019128E" w:rsidP="0019128E">
      <w:pPr>
        <w:pStyle w:val="Heading2"/>
        <w:keepNext w:val="0"/>
        <w:tabs>
          <w:tab w:val="clear" w:pos="3818"/>
        </w:tabs>
        <w:spacing w:before="240"/>
        <w:ind w:left="567" w:hanging="567"/>
        <w:jc w:val="left"/>
      </w:pPr>
      <w:bookmarkStart w:id="75" w:name="_Toc508897082"/>
      <w:r w:rsidRPr="0019128E">
        <w:t>Kakas BDD</w:t>
      </w:r>
      <w:bookmarkEnd w:id="75"/>
    </w:p>
    <w:p w14:paraId="4D8F0CB4" w14:textId="1FE8EFF5" w:rsidR="00C25E4D" w:rsidRPr="00C25E4D" w:rsidRDefault="007C36F1" w:rsidP="001C3B58">
      <w:pPr>
        <w:spacing w:line="360" w:lineRule="auto"/>
        <w:jc w:val="both"/>
        <w:rPr>
          <w:lang w:val="en-GB"/>
        </w:rPr>
      </w:pPr>
      <w:r>
        <w:rPr>
          <w:lang w:val="en-GB"/>
        </w:rPr>
        <w:t xml:space="preserve">Pada bagian ini dijelaskan kakas-kakas yang digunakan pada proses pengembangan perangkat lunak dengan </w:t>
      </w:r>
      <w:r w:rsidRPr="00CC60C6">
        <w:rPr>
          <w:i/>
          <w:lang w:val="en-GB"/>
        </w:rPr>
        <w:t>Behavior-Driven Development</w:t>
      </w:r>
      <w:r>
        <w:rPr>
          <w:lang w:val="en-GB"/>
        </w:rPr>
        <w:t xml:space="preserve"> (BDD). </w:t>
      </w:r>
      <w:r w:rsidR="00212605">
        <w:rPr>
          <w:lang w:val="en-GB"/>
        </w:rPr>
        <w:t xml:space="preserve">Sesuai dengan batasan masalah </w:t>
      </w:r>
      <w:r w:rsidR="00E951C4">
        <w:rPr>
          <w:lang w:val="en-GB"/>
        </w:rPr>
        <w:t>pada</w:t>
      </w:r>
      <w:r w:rsidR="00A665C7">
        <w:rPr>
          <w:lang w:val="en-GB"/>
        </w:rPr>
        <w:t xml:space="preserve"> subbab</w:t>
      </w:r>
      <w:r w:rsidR="00E951C4">
        <w:rPr>
          <w:lang w:val="en-GB"/>
        </w:rPr>
        <w:t xml:space="preserve"> </w:t>
      </w:r>
      <w:r w:rsidR="00A665C7">
        <w:rPr>
          <w:lang w:val="en-GB"/>
        </w:rPr>
        <w:fldChar w:fldCharType="begin"/>
      </w:r>
      <w:r w:rsidR="00A665C7">
        <w:rPr>
          <w:lang w:val="en-GB"/>
        </w:rPr>
        <w:instrText xml:space="preserve"> REF _Ref508375312 \r \h </w:instrText>
      </w:r>
      <w:r w:rsidR="00A665C7">
        <w:rPr>
          <w:lang w:val="en-GB"/>
        </w:rPr>
      </w:r>
      <w:r w:rsidR="00A665C7">
        <w:rPr>
          <w:lang w:val="en-GB"/>
        </w:rPr>
        <w:fldChar w:fldCharType="separate"/>
      </w:r>
      <w:r w:rsidR="009010BC">
        <w:rPr>
          <w:lang w:val="en-GB"/>
        </w:rPr>
        <w:t>I.4</w:t>
      </w:r>
      <w:r w:rsidR="00A665C7">
        <w:rPr>
          <w:lang w:val="en-GB"/>
        </w:rPr>
        <w:fldChar w:fldCharType="end"/>
      </w:r>
      <w:r w:rsidR="00A665C7">
        <w:rPr>
          <w:lang w:val="en-GB"/>
        </w:rPr>
        <w:t xml:space="preserve">, pada bagian </w:t>
      </w:r>
      <w:r w:rsidR="00AB5301">
        <w:rPr>
          <w:lang w:val="en-GB"/>
        </w:rPr>
        <w:t xml:space="preserve">ini </w:t>
      </w:r>
      <w:r w:rsidR="008F5721">
        <w:rPr>
          <w:lang w:val="en-GB"/>
        </w:rPr>
        <w:t>hanya dijelaskan kakas-kakas yang mendukung bahasa pemrograman Java</w:t>
      </w:r>
      <w:r w:rsidR="00245E7C">
        <w:rPr>
          <w:lang w:val="en-GB"/>
        </w:rPr>
        <w:t xml:space="preserve">, yaitu: </w:t>
      </w:r>
      <w:r w:rsidR="00245E7C" w:rsidRPr="007B5457">
        <w:rPr>
          <w:rFonts w:ascii="Courier" w:hAnsi="Courier"/>
          <w:lang w:val="en-GB"/>
        </w:rPr>
        <w:t>Cucumber</w:t>
      </w:r>
      <w:r w:rsidR="00245E7C">
        <w:rPr>
          <w:lang w:val="en-GB"/>
        </w:rPr>
        <w:t xml:space="preserve"> dan </w:t>
      </w:r>
      <w:r w:rsidR="00245E7C" w:rsidRPr="007B5457">
        <w:rPr>
          <w:rFonts w:ascii="Courier" w:hAnsi="Courier"/>
          <w:lang w:val="en-GB"/>
        </w:rPr>
        <w:t>JBehave</w:t>
      </w:r>
      <w:r w:rsidR="00245E7C">
        <w:rPr>
          <w:lang w:val="en-GB"/>
        </w:rPr>
        <w:t xml:space="preserve">. </w:t>
      </w:r>
    </w:p>
    <w:p w14:paraId="38BD41C1" w14:textId="2C0BF21D" w:rsidR="00DB221D" w:rsidRDefault="00DB221D" w:rsidP="00DB221D">
      <w:pPr>
        <w:rPr>
          <w:lang w:val="en-GB"/>
        </w:rPr>
      </w:pPr>
    </w:p>
    <w:p w14:paraId="012814C7" w14:textId="098C7EC6" w:rsidR="00DA0A98" w:rsidRPr="0019128E" w:rsidRDefault="00DA0A98" w:rsidP="00DA0A98">
      <w:pPr>
        <w:pStyle w:val="Heading3"/>
        <w:jc w:val="left"/>
      </w:pPr>
      <w:bookmarkStart w:id="76" w:name="_Toc508897083"/>
      <w:r>
        <w:t>Cucumber</w:t>
      </w:r>
      <w:bookmarkEnd w:id="76"/>
    </w:p>
    <w:p w14:paraId="61540ECF" w14:textId="14A40B64" w:rsidR="00DA0A98" w:rsidRDefault="005620E6" w:rsidP="008A5DE6">
      <w:pPr>
        <w:spacing w:line="360" w:lineRule="auto"/>
        <w:jc w:val="both"/>
        <w:rPr>
          <w:lang w:val="en-GB"/>
        </w:rPr>
      </w:pPr>
      <w:r>
        <w:rPr>
          <w:lang w:val="en-GB"/>
        </w:rPr>
        <w:t xml:space="preserve">Cucumber adalah sebuah kakas yang mendukung BDD. Cucumber mengeksekusi </w:t>
      </w:r>
      <w:r w:rsidR="008C64C2" w:rsidRPr="00760CF5">
        <w:rPr>
          <w:i/>
          <w:lang w:val="en-GB"/>
        </w:rPr>
        <w:t>executable specification</w:t>
      </w:r>
      <w:r w:rsidR="008C64C2">
        <w:rPr>
          <w:lang w:val="en-GB"/>
        </w:rPr>
        <w:t xml:space="preserve"> </w:t>
      </w:r>
      <w:r w:rsidR="008A5DE6">
        <w:rPr>
          <w:lang w:val="en-GB"/>
        </w:rPr>
        <w:t>yang dituliskan dalam DSL</w:t>
      </w:r>
      <w:r w:rsidR="00412947">
        <w:rPr>
          <w:lang w:val="en-GB"/>
        </w:rPr>
        <w:t xml:space="preserve"> yang bernama Gherkin</w:t>
      </w:r>
      <w:r w:rsidR="008A5DE6">
        <w:rPr>
          <w:lang w:val="en-GB"/>
        </w:rPr>
        <w:t xml:space="preserve">, dan menghasilkan laporan yang mengindikasikan </w:t>
      </w:r>
      <w:r w:rsidR="00412947">
        <w:rPr>
          <w:lang w:val="en-GB"/>
        </w:rPr>
        <w:t>apakah perangkat lunak berperilaku sesuai dengan yang dispesifikasikan atau tidak</w:t>
      </w:r>
      <w:r w:rsidR="00575081">
        <w:rPr>
          <w:lang w:val="en-GB"/>
        </w:rPr>
        <w:t xml:space="preserve"> </w:t>
      </w:r>
      <w:r w:rsidR="00575081">
        <w:rPr>
          <w:lang w:val="en-GB"/>
        </w:rPr>
        <w:fldChar w:fldCharType="begin"/>
      </w:r>
      <w:r w:rsidR="00B128D2">
        <w:rPr>
          <w:lang w:val="en-GB"/>
        </w:rPr>
        <w:instrText xml:space="preserve"> ADDIN ZOTERO_ITEM CSL_CITATION {"citationID":"a2ci9vu26ca","properties":{"formattedCitation":"(Cucumber.io, 2018)","plainCitation":"(Cucumber.io, 2018)","noteIndex":0},"citationItems":[{"id":109,"uris":["http://zotero.org/users/3473210/items/CIMTKSHY"],"uri":["http://zotero.org/users/3473210/items/CIMTKSHY"],"itemData":{"id":109,"type":"webpage","title":"Documentation·Cucumber","URL":"https://cucumber.io/docs","author":[{"family":"Cucumber.io","given":""}],"issued":{"date-parts":[["2018"]]},"accessed":{"date-parts":[["2018",3,9]]}}}],"schema":"https://github.com/citation-style-language/schema/raw/master/csl-citation.json"} </w:instrText>
      </w:r>
      <w:r w:rsidR="00575081">
        <w:rPr>
          <w:lang w:val="en-GB"/>
        </w:rPr>
        <w:fldChar w:fldCharType="separate"/>
      </w:r>
      <w:r w:rsidR="00B128D2">
        <w:rPr>
          <w:noProof/>
          <w:lang w:val="en-GB"/>
        </w:rPr>
        <w:t>(Cucumber.io, 2018)</w:t>
      </w:r>
      <w:r w:rsidR="00575081">
        <w:rPr>
          <w:lang w:val="en-GB"/>
        </w:rPr>
        <w:fldChar w:fldCharType="end"/>
      </w:r>
      <w:r w:rsidR="00412947">
        <w:rPr>
          <w:lang w:val="en-GB"/>
        </w:rPr>
        <w:t>.</w:t>
      </w:r>
      <w:r w:rsidR="00E61157">
        <w:rPr>
          <w:lang w:val="en-GB"/>
        </w:rPr>
        <w:t xml:space="preserve"> Cucumber dituliskan dalam bahasa Ruby, tetapi dapat digunakan untuk menguji kode yang dituliskan dalam bahasa lain</w:t>
      </w:r>
      <w:r w:rsidR="006D6A62">
        <w:rPr>
          <w:lang w:val="en-GB"/>
        </w:rPr>
        <w:t xml:space="preserve">. </w:t>
      </w:r>
      <w:r w:rsidR="00362276">
        <w:rPr>
          <w:lang w:val="en-GB"/>
        </w:rPr>
        <w:t>Berikut adalah</w:t>
      </w:r>
      <w:r w:rsidR="005824BD">
        <w:rPr>
          <w:lang w:val="en-GB"/>
        </w:rPr>
        <w:t xml:space="preserve"> bahasa</w:t>
      </w:r>
      <w:r w:rsidR="00362276">
        <w:rPr>
          <w:lang w:val="en-GB"/>
        </w:rPr>
        <w:t xml:space="preserve"> </w:t>
      </w:r>
      <w:r w:rsidR="002A165D">
        <w:rPr>
          <w:lang w:val="en-GB"/>
        </w:rPr>
        <w:t>pemrograman yang didukung Cucumber:</w:t>
      </w:r>
      <w:r w:rsidR="00362276">
        <w:rPr>
          <w:lang w:val="en-GB"/>
        </w:rPr>
        <w:t xml:space="preserve"> </w:t>
      </w:r>
      <w:r w:rsidR="006D6A62">
        <w:rPr>
          <w:lang w:val="en-GB"/>
        </w:rPr>
        <w:t xml:space="preserve"> </w:t>
      </w:r>
    </w:p>
    <w:p w14:paraId="2BC38558" w14:textId="77777777" w:rsidR="005C7CAD" w:rsidRDefault="005C7CAD" w:rsidP="002F5EA3">
      <w:pPr>
        <w:pStyle w:val="ListParagraph"/>
        <w:numPr>
          <w:ilvl w:val="0"/>
          <w:numId w:val="35"/>
        </w:numPr>
        <w:rPr>
          <w:lang w:val="en-GB"/>
        </w:rPr>
        <w:sectPr w:rsidR="005C7CAD" w:rsidSect="007D414C">
          <w:footerReference w:type="default" r:id="rId21"/>
          <w:pgSz w:w="11907" w:h="16839" w:code="9"/>
          <w:pgMar w:top="1699" w:right="1699" w:bottom="1699" w:left="2275" w:header="720" w:footer="720" w:gutter="0"/>
          <w:cols w:space="720"/>
          <w:docGrid w:linePitch="360"/>
        </w:sectPr>
      </w:pPr>
    </w:p>
    <w:p w14:paraId="25C02F0B" w14:textId="17AB9017" w:rsidR="002A165D" w:rsidRDefault="004963C2" w:rsidP="002F5EA3">
      <w:pPr>
        <w:pStyle w:val="ListParagraph"/>
        <w:numPr>
          <w:ilvl w:val="0"/>
          <w:numId w:val="35"/>
        </w:numPr>
        <w:jc w:val="left"/>
        <w:rPr>
          <w:lang w:val="en-GB"/>
        </w:rPr>
      </w:pPr>
      <w:r>
        <w:rPr>
          <w:lang w:val="en-GB"/>
        </w:rPr>
        <w:t>Ruby</w:t>
      </w:r>
    </w:p>
    <w:p w14:paraId="6A7F3588" w14:textId="487EE4F0" w:rsidR="004963C2" w:rsidRDefault="004963C2" w:rsidP="002F5EA3">
      <w:pPr>
        <w:pStyle w:val="ListParagraph"/>
        <w:numPr>
          <w:ilvl w:val="0"/>
          <w:numId w:val="35"/>
        </w:numPr>
        <w:jc w:val="left"/>
        <w:rPr>
          <w:lang w:val="en-GB"/>
        </w:rPr>
      </w:pPr>
      <w:r>
        <w:rPr>
          <w:lang w:val="en-GB"/>
        </w:rPr>
        <w:t>JRuby</w:t>
      </w:r>
    </w:p>
    <w:p w14:paraId="51F45BFF" w14:textId="6690A453" w:rsidR="004963C2" w:rsidRDefault="004963C2" w:rsidP="002F5EA3">
      <w:pPr>
        <w:pStyle w:val="ListParagraph"/>
        <w:numPr>
          <w:ilvl w:val="0"/>
          <w:numId w:val="35"/>
        </w:numPr>
        <w:tabs>
          <w:tab w:val="left" w:pos="3544"/>
        </w:tabs>
        <w:jc w:val="left"/>
        <w:rPr>
          <w:lang w:val="en-GB"/>
        </w:rPr>
      </w:pPr>
      <w:r>
        <w:rPr>
          <w:lang w:val="en-GB"/>
        </w:rPr>
        <w:t>Java (menggunakan Cucumber-JVM)</w:t>
      </w:r>
    </w:p>
    <w:p w14:paraId="374E8723" w14:textId="202BF1CC" w:rsidR="004963C2" w:rsidRDefault="004963C2" w:rsidP="002F5EA3">
      <w:pPr>
        <w:pStyle w:val="ListParagraph"/>
        <w:numPr>
          <w:ilvl w:val="0"/>
          <w:numId w:val="35"/>
        </w:numPr>
        <w:jc w:val="left"/>
        <w:rPr>
          <w:lang w:val="en-GB"/>
        </w:rPr>
      </w:pPr>
      <w:r>
        <w:rPr>
          <w:lang w:val="en-GB"/>
        </w:rPr>
        <w:t>Groovy</w:t>
      </w:r>
    </w:p>
    <w:p w14:paraId="50E7DDC0" w14:textId="0D52EA7F" w:rsidR="004963C2" w:rsidRDefault="004963C2" w:rsidP="002F5EA3">
      <w:pPr>
        <w:pStyle w:val="ListParagraph"/>
        <w:numPr>
          <w:ilvl w:val="0"/>
          <w:numId w:val="35"/>
        </w:numPr>
        <w:jc w:val="left"/>
        <w:rPr>
          <w:lang w:val="en-GB"/>
        </w:rPr>
      </w:pPr>
      <w:r>
        <w:rPr>
          <w:lang w:val="en-GB"/>
        </w:rPr>
        <w:lastRenderedPageBreak/>
        <w:t>Javascript</w:t>
      </w:r>
    </w:p>
    <w:p w14:paraId="40FAB466" w14:textId="267798D8" w:rsidR="004963C2" w:rsidRDefault="004963C2" w:rsidP="002F5EA3">
      <w:pPr>
        <w:pStyle w:val="ListParagraph"/>
        <w:numPr>
          <w:ilvl w:val="0"/>
          <w:numId w:val="35"/>
        </w:numPr>
        <w:jc w:val="left"/>
        <w:rPr>
          <w:lang w:val="en-GB"/>
        </w:rPr>
      </w:pPr>
      <w:r>
        <w:rPr>
          <w:lang w:val="en-GB"/>
        </w:rPr>
        <w:t>Clojure</w:t>
      </w:r>
    </w:p>
    <w:p w14:paraId="68C8173F" w14:textId="258AF0A2" w:rsidR="004963C2" w:rsidRDefault="004963C2" w:rsidP="002F5EA3">
      <w:pPr>
        <w:pStyle w:val="ListParagraph"/>
        <w:numPr>
          <w:ilvl w:val="0"/>
          <w:numId w:val="35"/>
        </w:numPr>
        <w:jc w:val="left"/>
        <w:rPr>
          <w:lang w:val="en-GB"/>
        </w:rPr>
      </w:pPr>
      <w:r>
        <w:rPr>
          <w:lang w:val="en-GB"/>
        </w:rPr>
        <w:t>Gosu</w:t>
      </w:r>
    </w:p>
    <w:p w14:paraId="5E3E4BAC" w14:textId="62B736BA" w:rsidR="004963C2" w:rsidRDefault="004963C2" w:rsidP="002F5EA3">
      <w:pPr>
        <w:pStyle w:val="ListParagraph"/>
        <w:numPr>
          <w:ilvl w:val="0"/>
          <w:numId w:val="35"/>
        </w:numPr>
        <w:jc w:val="left"/>
        <w:rPr>
          <w:lang w:val="en-GB"/>
        </w:rPr>
      </w:pPr>
      <w:r>
        <w:rPr>
          <w:lang w:val="en-GB"/>
        </w:rPr>
        <w:t>Lua</w:t>
      </w:r>
    </w:p>
    <w:p w14:paraId="29BB686B" w14:textId="0795A901" w:rsidR="004963C2" w:rsidRDefault="004963C2" w:rsidP="002F5EA3">
      <w:pPr>
        <w:pStyle w:val="ListParagraph"/>
        <w:numPr>
          <w:ilvl w:val="0"/>
          <w:numId w:val="35"/>
        </w:numPr>
        <w:jc w:val="left"/>
        <w:rPr>
          <w:lang w:val="en-GB"/>
        </w:rPr>
      </w:pPr>
      <w:r>
        <w:rPr>
          <w:lang w:val="en-GB"/>
        </w:rPr>
        <w:t>.NET (menggunakan Specflow)</w:t>
      </w:r>
    </w:p>
    <w:p w14:paraId="50A4823C" w14:textId="1E741C6F" w:rsidR="004963C2" w:rsidRDefault="003F632C" w:rsidP="002F5EA3">
      <w:pPr>
        <w:pStyle w:val="ListParagraph"/>
        <w:numPr>
          <w:ilvl w:val="0"/>
          <w:numId w:val="35"/>
        </w:numPr>
        <w:jc w:val="left"/>
        <w:rPr>
          <w:lang w:val="en-GB"/>
        </w:rPr>
      </w:pPr>
      <w:r>
        <w:rPr>
          <w:lang w:val="en-GB"/>
        </w:rPr>
        <w:t>PHP (menggunakan Behat)</w:t>
      </w:r>
    </w:p>
    <w:p w14:paraId="677386AB" w14:textId="15D1710C" w:rsidR="003F632C" w:rsidRDefault="003F632C" w:rsidP="002F5EA3">
      <w:pPr>
        <w:pStyle w:val="ListParagraph"/>
        <w:numPr>
          <w:ilvl w:val="0"/>
          <w:numId w:val="35"/>
        </w:numPr>
        <w:jc w:val="left"/>
        <w:rPr>
          <w:lang w:val="en-GB"/>
        </w:rPr>
      </w:pPr>
      <w:r>
        <w:rPr>
          <w:lang w:val="en-GB"/>
        </w:rPr>
        <w:t>C++</w:t>
      </w:r>
    </w:p>
    <w:p w14:paraId="1EEAA8B6" w14:textId="2449BDB5" w:rsidR="003F632C" w:rsidRDefault="003F632C" w:rsidP="002F5EA3">
      <w:pPr>
        <w:pStyle w:val="ListParagraph"/>
        <w:numPr>
          <w:ilvl w:val="0"/>
          <w:numId w:val="35"/>
        </w:numPr>
        <w:jc w:val="left"/>
        <w:rPr>
          <w:lang w:val="en-GB"/>
        </w:rPr>
      </w:pPr>
      <w:r>
        <w:rPr>
          <w:lang w:val="en-GB"/>
        </w:rPr>
        <w:t>TCL</w:t>
      </w:r>
    </w:p>
    <w:p w14:paraId="3E24F17B" w14:textId="77777777" w:rsidR="005C7CAD" w:rsidRDefault="005C7CAD" w:rsidP="00A62C5A">
      <w:pPr>
        <w:rPr>
          <w:lang w:val="en-GB"/>
        </w:rPr>
        <w:sectPr w:rsidR="005C7CAD" w:rsidSect="005C7CAD">
          <w:type w:val="continuous"/>
          <w:pgSz w:w="11907" w:h="16839" w:code="9"/>
          <w:pgMar w:top="1699" w:right="1699" w:bottom="1699" w:left="2275" w:header="720" w:footer="720" w:gutter="0"/>
          <w:cols w:num="2" w:space="1175"/>
          <w:docGrid w:linePitch="360"/>
        </w:sectPr>
      </w:pPr>
    </w:p>
    <w:p w14:paraId="3BFF9841" w14:textId="06DF4349" w:rsidR="00A62C5A" w:rsidRDefault="00A62C5A" w:rsidP="00A62C5A">
      <w:pPr>
        <w:rPr>
          <w:lang w:val="en-GB"/>
        </w:rPr>
      </w:pPr>
    </w:p>
    <w:p w14:paraId="276BE571" w14:textId="0703056D" w:rsidR="00A62C5A" w:rsidRDefault="00A62C5A" w:rsidP="00A62C5A">
      <w:pPr>
        <w:spacing w:line="360" w:lineRule="auto"/>
        <w:jc w:val="both"/>
        <w:rPr>
          <w:lang w:val="en-GB"/>
        </w:rPr>
      </w:pPr>
      <w:r>
        <w:rPr>
          <w:lang w:val="en-GB"/>
        </w:rPr>
        <w:t xml:space="preserve">Cucumber juga mampu diintegrasikan dengan </w:t>
      </w:r>
      <w:r w:rsidRPr="00AB5301">
        <w:rPr>
          <w:i/>
          <w:lang w:val="en-GB"/>
        </w:rPr>
        <w:t>framework</w:t>
      </w:r>
      <w:r>
        <w:rPr>
          <w:lang w:val="en-GB"/>
        </w:rPr>
        <w:t xml:space="preserve"> untuk pengujian terotomasi lain. </w:t>
      </w:r>
      <w:r w:rsidR="00AA6D82">
        <w:rPr>
          <w:lang w:val="en-GB"/>
        </w:rPr>
        <w:t>Tabel</w:t>
      </w:r>
      <w:r>
        <w:rPr>
          <w:lang w:val="en-GB"/>
        </w:rPr>
        <w:t xml:space="preserve"> berikut adalah daftar </w:t>
      </w:r>
      <w:r w:rsidRPr="00AB5301">
        <w:rPr>
          <w:i/>
          <w:lang w:val="en-GB"/>
        </w:rPr>
        <w:t>framework</w:t>
      </w:r>
      <w:r>
        <w:rPr>
          <w:lang w:val="en-GB"/>
        </w:rPr>
        <w:t xml:space="preserve"> yang mampu diintegrasikan dengan Cucumber</w:t>
      </w:r>
      <w:r w:rsidR="00FF161D">
        <w:rPr>
          <w:lang w:val="en-GB"/>
        </w:rPr>
        <w:t xml:space="preserve"> </w:t>
      </w:r>
      <w:r w:rsidR="00FF161D">
        <w:rPr>
          <w:lang w:val="en-GB"/>
        </w:rPr>
        <w:fldChar w:fldCharType="begin"/>
      </w:r>
      <w:r w:rsidR="00B128D2">
        <w:rPr>
          <w:lang w:val="en-GB"/>
        </w:rPr>
        <w:instrText xml:space="preserve"> ADDIN ZOTERO_ITEM CSL_CITATION {"citationID":"OhqDHGrW","properties":{"formattedCitation":"(Cucumber.io, 2018)","plainCitation":"(Cucumber.io, 2018)","noteIndex":0},"citationItems":[{"id":109,"uris":["http://zotero.org/users/3473210/items/CIMTKSHY"],"uri":["http://zotero.org/users/3473210/items/CIMTKSHY"],"itemData":{"id":109,"type":"webpage","title":"Documentation·Cucumber","URL":"https://cucumber.io/docs","author":[{"family":"Cucumber.io","given":""}],"issued":{"date-parts":[["2018"]]},"accessed":{"date-parts":[["2018",3,9]]}}}],"schema":"https://github.com/citation-style-language/schema/raw/master/csl-citation.json"} </w:instrText>
      </w:r>
      <w:r w:rsidR="00FF161D">
        <w:rPr>
          <w:lang w:val="en-GB"/>
        </w:rPr>
        <w:fldChar w:fldCharType="separate"/>
      </w:r>
      <w:r w:rsidR="00B128D2">
        <w:rPr>
          <w:noProof/>
          <w:lang w:val="en-GB"/>
        </w:rPr>
        <w:t>(Cucumber.io, 2018)</w:t>
      </w:r>
      <w:r w:rsidR="00FF161D">
        <w:rPr>
          <w:lang w:val="en-GB"/>
        </w:rPr>
        <w:fldChar w:fldCharType="end"/>
      </w:r>
      <w:r>
        <w:rPr>
          <w:lang w:val="en-GB"/>
        </w:rPr>
        <w:t>.</w:t>
      </w:r>
    </w:p>
    <w:p w14:paraId="5C60A275" w14:textId="024550CD" w:rsidR="00A62C5A" w:rsidRDefault="00A62C5A" w:rsidP="00A62C5A">
      <w:pPr>
        <w:spacing w:line="360" w:lineRule="auto"/>
        <w:jc w:val="both"/>
        <w:rPr>
          <w:lang w:val="en-GB"/>
        </w:rPr>
      </w:pPr>
    </w:p>
    <w:p w14:paraId="7C92C248" w14:textId="3F4C5A6D" w:rsidR="008A4565" w:rsidRDefault="008A4565" w:rsidP="008A4565">
      <w:pPr>
        <w:pStyle w:val="judulTabel"/>
      </w:pPr>
      <w:bookmarkStart w:id="77" w:name="_Toc508897143"/>
      <w:r>
        <w:t xml:space="preserve">Tabel </w:t>
      </w:r>
      <w:fldSimple w:instr=" STYLEREF 1 \s ">
        <w:r w:rsidR="009010BC">
          <w:rPr>
            <w:noProof/>
          </w:rPr>
          <w:t>II</w:t>
        </w:r>
      </w:fldSimple>
      <w:r w:rsidR="002A0C72">
        <w:noBreakHyphen/>
      </w:r>
      <w:fldSimple w:instr=" SEQ Tabel \* ARABIC \s 1 ">
        <w:r w:rsidR="009010BC">
          <w:rPr>
            <w:noProof/>
          </w:rPr>
          <w:t>3</w:t>
        </w:r>
      </w:fldSimple>
      <w:r>
        <w:t xml:space="preserve"> Daftar Framewo</w:t>
      </w:r>
      <w:r w:rsidR="00252B63">
        <w:t>r</w:t>
      </w:r>
      <w:r>
        <w:t>k yang Mampu Diintegrasikan dengan Cucumber</w:t>
      </w:r>
      <w:bookmarkEnd w:id="77"/>
    </w:p>
    <w:tbl>
      <w:tblPr>
        <w:tblStyle w:val="TableGrid"/>
        <w:tblW w:w="8075" w:type="dxa"/>
        <w:tblLook w:val="04A0" w:firstRow="1" w:lastRow="0" w:firstColumn="1" w:lastColumn="0" w:noHBand="0" w:noVBand="1"/>
      </w:tblPr>
      <w:tblGrid>
        <w:gridCol w:w="535"/>
        <w:gridCol w:w="2437"/>
        <w:gridCol w:w="5103"/>
      </w:tblGrid>
      <w:tr w:rsidR="002175E6" w14:paraId="2A1F798D" w14:textId="77777777" w:rsidTr="003A4413">
        <w:trPr>
          <w:tblHeader/>
        </w:trPr>
        <w:tc>
          <w:tcPr>
            <w:tcW w:w="535" w:type="dxa"/>
          </w:tcPr>
          <w:p w14:paraId="031C0698" w14:textId="46FBAAB8" w:rsidR="002175E6" w:rsidRPr="00347673" w:rsidRDefault="002175E6" w:rsidP="007E5741">
            <w:pPr>
              <w:spacing w:line="360" w:lineRule="auto"/>
              <w:jc w:val="center"/>
              <w:rPr>
                <w:b/>
                <w:lang w:val="en-GB"/>
              </w:rPr>
            </w:pPr>
            <w:r w:rsidRPr="00347673">
              <w:rPr>
                <w:b/>
                <w:lang w:val="en-GB"/>
              </w:rPr>
              <w:t>No</w:t>
            </w:r>
          </w:p>
        </w:tc>
        <w:tc>
          <w:tcPr>
            <w:tcW w:w="2437" w:type="dxa"/>
          </w:tcPr>
          <w:p w14:paraId="653596EF" w14:textId="008AAD06" w:rsidR="002175E6" w:rsidRPr="00227B7A" w:rsidRDefault="002175E6" w:rsidP="007E5741">
            <w:pPr>
              <w:spacing w:line="360" w:lineRule="auto"/>
              <w:jc w:val="center"/>
              <w:rPr>
                <w:b/>
                <w:i/>
                <w:lang w:val="en-GB"/>
              </w:rPr>
            </w:pPr>
            <w:r w:rsidRPr="00227B7A">
              <w:rPr>
                <w:b/>
                <w:i/>
                <w:lang w:val="en-GB"/>
              </w:rPr>
              <w:t>Framework</w:t>
            </w:r>
          </w:p>
        </w:tc>
        <w:tc>
          <w:tcPr>
            <w:tcW w:w="5103" w:type="dxa"/>
          </w:tcPr>
          <w:p w14:paraId="53EC44FD" w14:textId="020F1A3A" w:rsidR="002175E6" w:rsidRPr="00347673" w:rsidRDefault="002175E6" w:rsidP="007E5741">
            <w:pPr>
              <w:spacing w:line="360" w:lineRule="auto"/>
              <w:jc w:val="center"/>
              <w:rPr>
                <w:b/>
                <w:lang w:val="en-GB"/>
              </w:rPr>
            </w:pPr>
            <w:r w:rsidRPr="00347673">
              <w:rPr>
                <w:b/>
                <w:lang w:val="en-GB"/>
              </w:rPr>
              <w:t>Deskripsi</w:t>
            </w:r>
          </w:p>
        </w:tc>
      </w:tr>
      <w:tr w:rsidR="002175E6" w14:paraId="2447834E" w14:textId="77777777" w:rsidTr="003A4413">
        <w:trPr>
          <w:tblHeader/>
        </w:trPr>
        <w:tc>
          <w:tcPr>
            <w:tcW w:w="535" w:type="dxa"/>
          </w:tcPr>
          <w:p w14:paraId="1486CF52" w14:textId="3016F9C6" w:rsidR="002175E6" w:rsidRPr="00E61AC1" w:rsidRDefault="002175E6" w:rsidP="00A62C5A">
            <w:pPr>
              <w:spacing w:line="360" w:lineRule="auto"/>
              <w:jc w:val="both"/>
              <w:rPr>
                <w:lang w:val="en-GB"/>
              </w:rPr>
            </w:pPr>
            <w:r w:rsidRPr="00E61AC1">
              <w:rPr>
                <w:lang w:val="en-GB"/>
              </w:rPr>
              <w:t>1</w:t>
            </w:r>
          </w:p>
        </w:tc>
        <w:tc>
          <w:tcPr>
            <w:tcW w:w="2437" w:type="dxa"/>
          </w:tcPr>
          <w:p w14:paraId="12CC4001" w14:textId="2FC4B448" w:rsidR="002175E6" w:rsidRPr="00E61AC1" w:rsidRDefault="002175E6" w:rsidP="00A62C5A">
            <w:pPr>
              <w:spacing w:line="360" w:lineRule="auto"/>
              <w:jc w:val="both"/>
              <w:rPr>
                <w:lang w:val="en-GB"/>
              </w:rPr>
            </w:pPr>
            <w:r w:rsidRPr="00E61AC1">
              <w:rPr>
                <w:lang w:val="en-GB"/>
              </w:rPr>
              <w:t>Ruby on Rails</w:t>
            </w:r>
          </w:p>
        </w:tc>
        <w:tc>
          <w:tcPr>
            <w:tcW w:w="5103" w:type="dxa"/>
          </w:tcPr>
          <w:p w14:paraId="40C01738" w14:textId="27AB805F" w:rsidR="002175E6" w:rsidRPr="00E61AC1" w:rsidRDefault="00E61AC1" w:rsidP="00E61AC1">
            <w:pPr>
              <w:rPr>
                <w:lang w:val="en-GB"/>
              </w:rPr>
            </w:pPr>
            <w:r>
              <w:rPr>
                <w:lang w:val="en-GB"/>
              </w:rPr>
              <w:t xml:space="preserve">Dengan menggunakan </w:t>
            </w:r>
            <w:r w:rsidR="002175E6" w:rsidRPr="00E61AC1">
              <w:rPr>
                <w:lang w:val="en-GB"/>
              </w:rPr>
              <w:t>Cucumber-Rails</w:t>
            </w:r>
            <w:r w:rsidR="002175E6" w:rsidRPr="00E61AC1">
              <w:rPr>
                <w:color w:val="1B1D1E"/>
                <w:shd w:val="clear" w:color="auto" w:fill="FFFFFF"/>
              </w:rPr>
              <w:t xml:space="preserve"> </w:t>
            </w:r>
            <w:r>
              <w:rPr>
                <w:color w:val="1B1D1E"/>
                <w:shd w:val="clear" w:color="auto" w:fill="FFFFFF"/>
              </w:rPr>
              <w:t>m</w:t>
            </w:r>
            <w:r w:rsidR="0077782A">
              <w:rPr>
                <w:color w:val="1B1D1E"/>
                <w:shd w:val="clear" w:color="auto" w:fill="FFFFFF"/>
              </w:rPr>
              <w:t>e</w:t>
            </w:r>
            <w:r>
              <w:rPr>
                <w:color w:val="1B1D1E"/>
                <w:shd w:val="clear" w:color="auto" w:fill="FFFFFF"/>
              </w:rPr>
              <w:t xml:space="preserve">mbangkitkan dan memodifikasi files pada </w:t>
            </w:r>
            <w:r w:rsidRPr="00DB0CE6">
              <w:rPr>
                <w:i/>
                <w:color w:val="1B1D1E"/>
                <w:shd w:val="clear" w:color="auto" w:fill="FFFFFF"/>
              </w:rPr>
              <w:t>project</w:t>
            </w:r>
            <w:r>
              <w:rPr>
                <w:color w:val="1B1D1E"/>
                <w:shd w:val="clear" w:color="auto" w:fill="FFFFFF"/>
              </w:rPr>
              <w:t xml:space="preserve"> Rails sehingga dapat digunakan dengan Cucumber</w:t>
            </w:r>
          </w:p>
        </w:tc>
      </w:tr>
      <w:tr w:rsidR="002175E6" w14:paraId="23549F53" w14:textId="77777777" w:rsidTr="003A4413">
        <w:trPr>
          <w:tblHeader/>
        </w:trPr>
        <w:tc>
          <w:tcPr>
            <w:tcW w:w="535" w:type="dxa"/>
          </w:tcPr>
          <w:p w14:paraId="66851782" w14:textId="7C78EF00" w:rsidR="002175E6" w:rsidRPr="00E61AC1" w:rsidRDefault="002175E6" w:rsidP="00A62C5A">
            <w:pPr>
              <w:spacing w:line="360" w:lineRule="auto"/>
              <w:jc w:val="both"/>
              <w:rPr>
                <w:lang w:val="en-GB"/>
              </w:rPr>
            </w:pPr>
            <w:r w:rsidRPr="00E61AC1">
              <w:rPr>
                <w:lang w:val="en-GB"/>
              </w:rPr>
              <w:t>2</w:t>
            </w:r>
          </w:p>
        </w:tc>
        <w:tc>
          <w:tcPr>
            <w:tcW w:w="2437" w:type="dxa"/>
          </w:tcPr>
          <w:p w14:paraId="1AE3BDB5" w14:textId="44273160" w:rsidR="002175E6" w:rsidRPr="00E61AC1" w:rsidRDefault="002175E6" w:rsidP="00A62C5A">
            <w:pPr>
              <w:spacing w:line="360" w:lineRule="auto"/>
              <w:jc w:val="both"/>
              <w:rPr>
                <w:lang w:val="en-GB"/>
              </w:rPr>
            </w:pPr>
            <w:r w:rsidRPr="00E61AC1">
              <w:rPr>
                <w:lang w:val="en-GB"/>
              </w:rPr>
              <w:t>Selenium</w:t>
            </w:r>
          </w:p>
        </w:tc>
        <w:tc>
          <w:tcPr>
            <w:tcW w:w="5103" w:type="dxa"/>
          </w:tcPr>
          <w:p w14:paraId="2DF17650" w14:textId="0BE2750E" w:rsidR="002175E6" w:rsidRPr="00504C50" w:rsidRDefault="002175E6" w:rsidP="00A62C5A">
            <w:pPr>
              <w:spacing w:line="360" w:lineRule="auto"/>
              <w:jc w:val="both"/>
              <w:rPr>
                <w:i/>
                <w:lang w:val="en-GB"/>
              </w:rPr>
            </w:pPr>
            <w:r w:rsidRPr="00504C50">
              <w:rPr>
                <w:i/>
                <w:lang w:val="en-GB"/>
              </w:rPr>
              <w:t>Browser Automation</w:t>
            </w:r>
          </w:p>
        </w:tc>
      </w:tr>
      <w:tr w:rsidR="002175E6" w14:paraId="50B2B185" w14:textId="77777777" w:rsidTr="003A4413">
        <w:trPr>
          <w:tblHeader/>
        </w:trPr>
        <w:tc>
          <w:tcPr>
            <w:tcW w:w="535" w:type="dxa"/>
          </w:tcPr>
          <w:p w14:paraId="0070F8D7" w14:textId="4675DD8B" w:rsidR="002175E6" w:rsidRPr="00E61AC1" w:rsidRDefault="002175E6" w:rsidP="00A62C5A">
            <w:pPr>
              <w:spacing w:line="360" w:lineRule="auto"/>
              <w:jc w:val="both"/>
              <w:rPr>
                <w:lang w:val="en-GB"/>
              </w:rPr>
            </w:pPr>
            <w:r w:rsidRPr="00E61AC1">
              <w:rPr>
                <w:lang w:val="en-GB"/>
              </w:rPr>
              <w:t>3</w:t>
            </w:r>
          </w:p>
        </w:tc>
        <w:tc>
          <w:tcPr>
            <w:tcW w:w="2437" w:type="dxa"/>
          </w:tcPr>
          <w:p w14:paraId="090700BD" w14:textId="5D552938" w:rsidR="002175E6" w:rsidRPr="00E61AC1" w:rsidRDefault="002175E6" w:rsidP="00A62C5A">
            <w:pPr>
              <w:spacing w:line="360" w:lineRule="auto"/>
              <w:jc w:val="both"/>
              <w:rPr>
                <w:lang w:val="en-GB"/>
              </w:rPr>
            </w:pPr>
            <w:r w:rsidRPr="00E61AC1">
              <w:rPr>
                <w:lang w:val="en-GB"/>
              </w:rPr>
              <w:t>Pico Container</w:t>
            </w:r>
          </w:p>
        </w:tc>
        <w:tc>
          <w:tcPr>
            <w:tcW w:w="5103" w:type="dxa"/>
          </w:tcPr>
          <w:p w14:paraId="6CB401B7" w14:textId="77EA8305" w:rsidR="002175E6" w:rsidRPr="00504C50" w:rsidRDefault="00AE52A0" w:rsidP="00A62C5A">
            <w:pPr>
              <w:spacing w:line="360" w:lineRule="auto"/>
              <w:jc w:val="both"/>
              <w:rPr>
                <w:i/>
                <w:lang w:val="en-GB"/>
              </w:rPr>
            </w:pPr>
            <w:r w:rsidRPr="00504C50">
              <w:rPr>
                <w:i/>
                <w:lang w:val="en-GB"/>
              </w:rPr>
              <w:t>Dependency Injection</w:t>
            </w:r>
          </w:p>
        </w:tc>
      </w:tr>
      <w:tr w:rsidR="002175E6" w14:paraId="5229471D" w14:textId="77777777" w:rsidTr="003A4413">
        <w:trPr>
          <w:tblHeader/>
        </w:trPr>
        <w:tc>
          <w:tcPr>
            <w:tcW w:w="535" w:type="dxa"/>
          </w:tcPr>
          <w:p w14:paraId="72510A10" w14:textId="32C0F1CB" w:rsidR="002175E6" w:rsidRPr="00E61AC1" w:rsidRDefault="002175E6" w:rsidP="00A62C5A">
            <w:pPr>
              <w:spacing w:line="360" w:lineRule="auto"/>
              <w:jc w:val="both"/>
              <w:rPr>
                <w:lang w:val="en-GB"/>
              </w:rPr>
            </w:pPr>
            <w:r w:rsidRPr="00E61AC1">
              <w:rPr>
                <w:lang w:val="en-GB"/>
              </w:rPr>
              <w:t>4</w:t>
            </w:r>
          </w:p>
        </w:tc>
        <w:tc>
          <w:tcPr>
            <w:tcW w:w="2437" w:type="dxa"/>
          </w:tcPr>
          <w:p w14:paraId="29FC0458" w14:textId="70C7CC12" w:rsidR="002175E6" w:rsidRPr="00E61AC1" w:rsidRDefault="002175E6" w:rsidP="00A62C5A">
            <w:pPr>
              <w:spacing w:line="360" w:lineRule="auto"/>
              <w:jc w:val="both"/>
              <w:rPr>
                <w:lang w:val="en-GB"/>
              </w:rPr>
            </w:pPr>
            <w:r w:rsidRPr="00E61AC1">
              <w:rPr>
                <w:lang w:val="en-GB"/>
              </w:rPr>
              <w:t>Spring Framework</w:t>
            </w:r>
          </w:p>
        </w:tc>
        <w:tc>
          <w:tcPr>
            <w:tcW w:w="5103" w:type="dxa"/>
          </w:tcPr>
          <w:p w14:paraId="443F799D" w14:textId="7AB1427C" w:rsidR="002175E6" w:rsidRPr="00504C50" w:rsidRDefault="00AE52A0" w:rsidP="00A62C5A">
            <w:pPr>
              <w:spacing w:line="360" w:lineRule="auto"/>
              <w:jc w:val="both"/>
              <w:rPr>
                <w:i/>
                <w:lang w:val="en-GB"/>
              </w:rPr>
            </w:pPr>
            <w:r w:rsidRPr="00504C50">
              <w:rPr>
                <w:i/>
                <w:lang w:val="en-GB"/>
              </w:rPr>
              <w:t>Dependency Injection</w:t>
            </w:r>
          </w:p>
        </w:tc>
      </w:tr>
      <w:tr w:rsidR="002175E6" w14:paraId="67DACEF4" w14:textId="77777777" w:rsidTr="003A4413">
        <w:trPr>
          <w:tblHeader/>
        </w:trPr>
        <w:tc>
          <w:tcPr>
            <w:tcW w:w="535" w:type="dxa"/>
          </w:tcPr>
          <w:p w14:paraId="1499FD87" w14:textId="2F08B97C" w:rsidR="002175E6" w:rsidRPr="00E61AC1" w:rsidRDefault="002175E6" w:rsidP="00A62C5A">
            <w:pPr>
              <w:spacing w:line="360" w:lineRule="auto"/>
              <w:jc w:val="both"/>
              <w:rPr>
                <w:lang w:val="en-GB"/>
              </w:rPr>
            </w:pPr>
            <w:r w:rsidRPr="00E61AC1">
              <w:rPr>
                <w:lang w:val="en-GB"/>
              </w:rPr>
              <w:t>5</w:t>
            </w:r>
          </w:p>
        </w:tc>
        <w:tc>
          <w:tcPr>
            <w:tcW w:w="2437" w:type="dxa"/>
          </w:tcPr>
          <w:p w14:paraId="729FDD49" w14:textId="69BA2B3C" w:rsidR="002175E6" w:rsidRPr="00E61AC1" w:rsidRDefault="002175E6" w:rsidP="00A62C5A">
            <w:pPr>
              <w:spacing w:line="360" w:lineRule="auto"/>
              <w:jc w:val="both"/>
              <w:rPr>
                <w:lang w:val="en-GB"/>
              </w:rPr>
            </w:pPr>
            <w:r w:rsidRPr="00E61AC1">
              <w:rPr>
                <w:lang w:val="en-GB"/>
              </w:rPr>
              <w:t>Watir</w:t>
            </w:r>
          </w:p>
        </w:tc>
        <w:tc>
          <w:tcPr>
            <w:tcW w:w="5103" w:type="dxa"/>
          </w:tcPr>
          <w:p w14:paraId="79F93107" w14:textId="27B05B91" w:rsidR="002175E6" w:rsidRPr="00E61AC1" w:rsidRDefault="004D37E1" w:rsidP="00A62C5A">
            <w:pPr>
              <w:spacing w:line="360" w:lineRule="auto"/>
              <w:jc w:val="both"/>
              <w:rPr>
                <w:lang w:val="en-GB"/>
              </w:rPr>
            </w:pPr>
            <w:r>
              <w:rPr>
                <w:lang w:val="en-GB"/>
              </w:rPr>
              <w:t>Pengujian Aplikasi w</w:t>
            </w:r>
            <w:r w:rsidR="00AE52A0" w:rsidRPr="00E61AC1">
              <w:rPr>
                <w:lang w:val="en-GB"/>
              </w:rPr>
              <w:t>eb di Ruby</w:t>
            </w:r>
          </w:p>
        </w:tc>
      </w:tr>
      <w:tr w:rsidR="002175E6" w14:paraId="26513E67" w14:textId="77777777" w:rsidTr="003A4413">
        <w:trPr>
          <w:tblHeader/>
        </w:trPr>
        <w:tc>
          <w:tcPr>
            <w:tcW w:w="535" w:type="dxa"/>
          </w:tcPr>
          <w:p w14:paraId="1CAEE686" w14:textId="1DCC8FBC" w:rsidR="002175E6" w:rsidRPr="00E61AC1" w:rsidRDefault="006034BB" w:rsidP="00A62C5A">
            <w:pPr>
              <w:spacing w:line="360" w:lineRule="auto"/>
              <w:jc w:val="both"/>
              <w:rPr>
                <w:lang w:val="en-GB"/>
              </w:rPr>
            </w:pPr>
            <w:r w:rsidRPr="00E61AC1">
              <w:rPr>
                <w:lang w:val="en-GB"/>
              </w:rPr>
              <w:t>6</w:t>
            </w:r>
          </w:p>
        </w:tc>
        <w:tc>
          <w:tcPr>
            <w:tcW w:w="2437" w:type="dxa"/>
          </w:tcPr>
          <w:p w14:paraId="7CCE5DA5" w14:textId="15F1FAB0" w:rsidR="002175E6" w:rsidRPr="00E61AC1" w:rsidRDefault="002175E6" w:rsidP="00A62C5A">
            <w:pPr>
              <w:spacing w:line="360" w:lineRule="auto"/>
              <w:jc w:val="both"/>
              <w:rPr>
                <w:lang w:val="en-GB"/>
              </w:rPr>
            </w:pPr>
            <w:r w:rsidRPr="00E61AC1">
              <w:rPr>
                <w:lang w:val="en-GB"/>
              </w:rPr>
              <w:t>Capybara</w:t>
            </w:r>
          </w:p>
        </w:tc>
        <w:tc>
          <w:tcPr>
            <w:tcW w:w="5103" w:type="dxa"/>
          </w:tcPr>
          <w:p w14:paraId="4CCB177F" w14:textId="52EDE5BD" w:rsidR="002175E6" w:rsidRPr="00E61AC1" w:rsidRDefault="00AE52A0" w:rsidP="0030234D">
            <w:pPr>
              <w:rPr>
                <w:color w:val="1B1D1E"/>
                <w:shd w:val="clear" w:color="auto" w:fill="FFFFFF"/>
              </w:rPr>
            </w:pPr>
            <w:r w:rsidRPr="00AB5301">
              <w:rPr>
                <w:i/>
                <w:color w:val="24292E"/>
                <w:shd w:val="clear" w:color="auto" w:fill="FFFFFF"/>
              </w:rPr>
              <w:t>Framework</w:t>
            </w:r>
            <w:r w:rsidRPr="00E61AC1">
              <w:rPr>
                <w:color w:val="24292E"/>
                <w:shd w:val="clear" w:color="auto" w:fill="FFFFFF"/>
              </w:rPr>
              <w:t xml:space="preserve"> untuk men</w:t>
            </w:r>
            <w:r w:rsidR="00AB5301">
              <w:rPr>
                <w:color w:val="24292E"/>
                <w:shd w:val="clear" w:color="auto" w:fill="FFFFFF"/>
              </w:rPr>
              <w:t>guji aplikasi web dengan mensim</w:t>
            </w:r>
            <w:r w:rsidRPr="00E61AC1">
              <w:rPr>
                <w:color w:val="24292E"/>
                <w:shd w:val="clear" w:color="auto" w:fill="FFFFFF"/>
              </w:rPr>
              <w:t xml:space="preserve">ulasikan </w:t>
            </w:r>
            <w:r w:rsidR="0030234D">
              <w:rPr>
                <w:color w:val="24292E"/>
                <w:shd w:val="clear" w:color="auto" w:fill="FFFFFF"/>
              </w:rPr>
              <w:t>bagaimana pengguna berinteraksi dengan aplikasi</w:t>
            </w:r>
          </w:p>
        </w:tc>
      </w:tr>
      <w:tr w:rsidR="002175E6" w14:paraId="3FCF17B3" w14:textId="77777777" w:rsidTr="003A4413">
        <w:trPr>
          <w:tblHeader/>
        </w:trPr>
        <w:tc>
          <w:tcPr>
            <w:tcW w:w="535" w:type="dxa"/>
          </w:tcPr>
          <w:p w14:paraId="504258C1" w14:textId="7DF4784A" w:rsidR="002175E6" w:rsidRPr="00E61AC1" w:rsidRDefault="006034BB" w:rsidP="00A62C5A">
            <w:pPr>
              <w:spacing w:line="360" w:lineRule="auto"/>
              <w:jc w:val="both"/>
              <w:rPr>
                <w:lang w:val="en-GB"/>
              </w:rPr>
            </w:pPr>
            <w:r w:rsidRPr="00E61AC1">
              <w:rPr>
                <w:lang w:val="en-GB"/>
              </w:rPr>
              <w:t>7</w:t>
            </w:r>
          </w:p>
        </w:tc>
        <w:tc>
          <w:tcPr>
            <w:tcW w:w="2437" w:type="dxa"/>
          </w:tcPr>
          <w:p w14:paraId="1C53D675" w14:textId="12F059E2" w:rsidR="002175E6" w:rsidRPr="00E61AC1" w:rsidRDefault="002175E6" w:rsidP="00A62C5A">
            <w:pPr>
              <w:spacing w:line="360" w:lineRule="auto"/>
              <w:jc w:val="both"/>
              <w:rPr>
                <w:lang w:val="en-GB"/>
              </w:rPr>
            </w:pPr>
            <w:r w:rsidRPr="00E61AC1">
              <w:rPr>
                <w:lang w:val="en-GB"/>
              </w:rPr>
              <w:t>Serenity</w:t>
            </w:r>
          </w:p>
        </w:tc>
        <w:tc>
          <w:tcPr>
            <w:tcW w:w="5103" w:type="dxa"/>
          </w:tcPr>
          <w:p w14:paraId="57570106" w14:textId="61F76882" w:rsidR="002175E6" w:rsidRPr="007951FD" w:rsidRDefault="007951FD" w:rsidP="007951FD">
            <w:pPr>
              <w:rPr>
                <w:color w:val="1B1D1E"/>
                <w:shd w:val="clear" w:color="auto" w:fill="FFFFFF"/>
              </w:rPr>
            </w:pPr>
            <w:r>
              <w:rPr>
                <w:color w:val="1B1D1E"/>
                <w:shd w:val="clear" w:color="auto" w:fill="FFFFFF"/>
              </w:rPr>
              <w:t xml:space="preserve">Pustaka untuk </w:t>
            </w:r>
            <w:r w:rsidRPr="007951FD">
              <w:rPr>
                <w:i/>
                <w:color w:val="1B1D1E"/>
                <w:shd w:val="clear" w:color="auto" w:fill="FFFFFF"/>
              </w:rPr>
              <w:t>reporting</w:t>
            </w:r>
          </w:p>
        </w:tc>
      </w:tr>
    </w:tbl>
    <w:p w14:paraId="38398A56" w14:textId="77777777" w:rsidR="00A62C5A" w:rsidRPr="00A62C5A" w:rsidRDefault="00A62C5A" w:rsidP="00A62C5A">
      <w:pPr>
        <w:spacing w:line="360" w:lineRule="auto"/>
        <w:jc w:val="both"/>
        <w:rPr>
          <w:lang w:val="en-GB"/>
        </w:rPr>
      </w:pPr>
    </w:p>
    <w:p w14:paraId="7E9B2B88" w14:textId="77777777" w:rsidR="00286A01" w:rsidRDefault="00286A01" w:rsidP="00DB221D">
      <w:pPr>
        <w:rPr>
          <w:lang w:val="en-GB"/>
        </w:rPr>
      </w:pPr>
    </w:p>
    <w:p w14:paraId="0D9CD4C8" w14:textId="5B4AA04A" w:rsidR="00F65C5F" w:rsidRDefault="00DA0A98" w:rsidP="00F65C5F">
      <w:pPr>
        <w:pStyle w:val="Heading3"/>
        <w:jc w:val="left"/>
      </w:pPr>
      <w:bookmarkStart w:id="78" w:name="_Toc508897084"/>
      <w:r>
        <w:t>JBehave</w:t>
      </w:r>
      <w:bookmarkEnd w:id="78"/>
    </w:p>
    <w:p w14:paraId="58F42AF2" w14:textId="701DC04D" w:rsidR="00D35176" w:rsidRDefault="003437DF" w:rsidP="004D7165">
      <w:pPr>
        <w:spacing w:line="360" w:lineRule="auto"/>
        <w:jc w:val="both"/>
        <w:rPr>
          <w:lang w:val="en-GB"/>
        </w:rPr>
      </w:pPr>
      <w:r>
        <w:rPr>
          <w:lang w:val="en-GB"/>
        </w:rPr>
        <w:t>JBehave adalah</w:t>
      </w:r>
      <w:r w:rsidR="0052765C">
        <w:rPr>
          <w:lang w:val="en-GB"/>
        </w:rPr>
        <w:t xml:space="preserve"> sebuah </w:t>
      </w:r>
      <w:r w:rsidR="0052765C" w:rsidRPr="00092A40">
        <w:rPr>
          <w:i/>
          <w:lang w:val="en-GB"/>
        </w:rPr>
        <w:t>framework</w:t>
      </w:r>
      <w:r w:rsidR="0052765C">
        <w:rPr>
          <w:lang w:val="en-GB"/>
        </w:rPr>
        <w:t xml:space="preserve"> untuk BDD</w:t>
      </w:r>
      <w:r w:rsidR="00CA3A50">
        <w:rPr>
          <w:lang w:val="en-GB"/>
        </w:rPr>
        <w:t xml:space="preserve">. </w:t>
      </w:r>
      <w:r w:rsidR="00AE0B98">
        <w:rPr>
          <w:lang w:val="en-GB"/>
        </w:rPr>
        <w:t>JBehave secara kuat terintegrasi pada JVM, dan telah digunakan secara luas oleh tim pengembang berbasis Java</w:t>
      </w:r>
      <w:r w:rsidR="00D70CD3">
        <w:rPr>
          <w:lang w:val="en-GB"/>
        </w:rPr>
        <w:t xml:space="preserve"> yang mengimplementasikan BDD</w:t>
      </w:r>
      <w:r w:rsidR="003946C1">
        <w:rPr>
          <w:lang w:val="en-GB"/>
        </w:rPr>
        <w:t xml:space="preserve"> </w:t>
      </w:r>
      <w:r w:rsidR="003946C1">
        <w:rPr>
          <w:lang w:val="en-GB"/>
        </w:rPr>
        <w:fldChar w:fldCharType="begin"/>
      </w:r>
      <w:r w:rsidR="00B128D2">
        <w:rPr>
          <w:lang w:val="en-GB"/>
        </w:rPr>
        <w:instrText xml:space="preserve"> ADDIN ZOTERO_ITEM CSL_CITATION {"citationID":"a2lkcvdlrol","properties":{"formattedCitation":"(JBehave, 2018)","plainCitation":"(JBehave, 2018)","noteIndex":0},"citationItems":[{"id":121,"uris":["http://zotero.org/users/3473210/items/5LUI4SF2"],"uri":["http://zotero.org/users/3473210/items/5LUI4SF2"],"itemData":{"id":121,"type":"webpage","title":"What is JBehave?","URL":"http://jbehave.org/","author":[{"family":"JBehave","given":""}],"issued":{"date-parts":[["2018"]]},"accessed":{"date-parts":[["2018",3,11]]}}}],"schema":"https://github.com/citation-style-language/schema/raw/master/csl-citation.json"} </w:instrText>
      </w:r>
      <w:r w:rsidR="003946C1">
        <w:rPr>
          <w:lang w:val="en-GB"/>
        </w:rPr>
        <w:fldChar w:fldCharType="separate"/>
      </w:r>
      <w:r w:rsidR="00B128D2">
        <w:rPr>
          <w:noProof/>
          <w:lang w:val="en-GB"/>
        </w:rPr>
        <w:t>(JBehave, 2018)</w:t>
      </w:r>
      <w:r w:rsidR="003946C1">
        <w:rPr>
          <w:lang w:val="en-GB"/>
        </w:rPr>
        <w:fldChar w:fldCharType="end"/>
      </w:r>
      <w:r w:rsidR="00D70CD3">
        <w:rPr>
          <w:lang w:val="en-GB"/>
        </w:rPr>
        <w:t>.</w:t>
      </w:r>
      <w:r w:rsidR="00AE0B98">
        <w:rPr>
          <w:lang w:val="en-GB"/>
        </w:rPr>
        <w:t xml:space="preserve"> </w:t>
      </w:r>
      <w:r w:rsidR="00262449">
        <w:rPr>
          <w:lang w:val="en-GB"/>
        </w:rPr>
        <w:t xml:space="preserve">JBehave dirancang untuk implementasi </w:t>
      </w:r>
      <w:r w:rsidR="00065E20" w:rsidRPr="00065E20">
        <w:rPr>
          <w:i/>
          <w:lang w:val="en-GB"/>
        </w:rPr>
        <w:t>sc</w:t>
      </w:r>
      <w:r w:rsidR="00262449" w:rsidRPr="00065E20">
        <w:rPr>
          <w:i/>
          <w:lang w:val="en-GB"/>
        </w:rPr>
        <w:t>enario</w:t>
      </w:r>
      <w:r w:rsidR="00262449">
        <w:rPr>
          <w:lang w:val="en-GB"/>
        </w:rPr>
        <w:t xml:space="preserve"> di bahasa pemrograman Java.</w:t>
      </w:r>
      <w:r w:rsidR="001D5EF2">
        <w:rPr>
          <w:lang w:val="en-GB"/>
        </w:rPr>
        <w:t xml:space="preserve"> Pengujian JBehave dijalankan lewat </w:t>
      </w:r>
      <w:r w:rsidR="001D5EF2" w:rsidRPr="000A7C48">
        <w:rPr>
          <w:rFonts w:ascii="Courier" w:hAnsi="Courier"/>
          <w:lang w:val="en-GB"/>
        </w:rPr>
        <w:t>J</w:t>
      </w:r>
      <w:r w:rsidR="00BB02E0" w:rsidRPr="000A7C48">
        <w:rPr>
          <w:rFonts w:ascii="Courier" w:hAnsi="Courier"/>
          <w:lang w:val="en-GB"/>
        </w:rPr>
        <w:t>U</w:t>
      </w:r>
      <w:r w:rsidR="001D5EF2" w:rsidRPr="000A7C48">
        <w:rPr>
          <w:rFonts w:ascii="Courier" w:hAnsi="Courier"/>
          <w:lang w:val="en-GB"/>
        </w:rPr>
        <w:t>ni</w:t>
      </w:r>
      <w:r w:rsidR="008B6BC9" w:rsidRPr="000A7C48">
        <w:rPr>
          <w:rFonts w:ascii="Courier" w:hAnsi="Courier"/>
          <w:lang w:val="en-GB"/>
        </w:rPr>
        <w:t>t Runner.</w:t>
      </w:r>
    </w:p>
    <w:p w14:paraId="43F58AA4" w14:textId="3DD49261" w:rsidR="00490162" w:rsidRDefault="00490162" w:rsidP="004D7165">
      <w:pPr>
        <w:spacing w:line="360" w:lineRule="auto"/>
        <w:jc w:val="both"/>
        <w:rPr>
          <w:lang w:val="en-GB"/>
        </w:rPr>
      </w:pPr>
    </w:p>
    <w:p w14:paraId="0B221A9D" w14:textId="6CC8BD96" w:rsidR="00053504" w:rsidRDefault="00490162" w:rsidP="009F23F4">
      <w:pPr>
        <w:spacing w:line="360" w:lineRule="auto"/>
        <w:jc w:val="both"/>
      </w:pPr>
      <w:r>
        <w:rPr>
          <w:lang w:val="en-GB"/>
        </w:rPr>
        <w:t xml:space="preserve">Pada JBehave, </w:t>
      </w:r>
      <w:r w:rsidRPr="000A7C48">
        <w:rPr>
          <w:i/>
          <w:lang w:val="en-GB"/>
        </w:rPr>
        <w:t>acceptance criteria</w:t>
      </w:r>
      <w:r>
        <w:rPr>
          <w:lang w:val="en-GB"/>
        </w:rPr>
        <w:t xml:space="preserve"> mampu diotomasi dengan menuliskan </w:t>
      </w:r>
      <w:r w:rsidRPr="009F23F4">
        <w:rPr>
          <w:i/>
          <w:lang w:val="en-GB"/>
        </w:rPr>
        <w:t>test stories</w:t>
      </w:r>
      <w:r>
        <w:rPr>
          <w:lang w:val="en-GB"/>
        </w:rPr>
        <w:t xml:space="preserve"> dan </w:t>
      </w:r>
      <w:r w:rsidRPr="009F23F4">
        <w:rPr>
          <w:i/>
          <w:lang w:val="en-GB"/>
        </w:rPr>
        <w:t>scenario</w:t>
      </w:r>
      <w:r>
        <w:rPr>
          <w:lang w:val="en-GB"/>
        </w:rPr>
        <w:t xml:space="preserve"> menggunakan notasi BDD “Given-When-Then”</w:t>
      </w:r>
      <w:r w:rsidR="009F23F4">
        <w:rPr>
          <w:lang w:val="en-GB"/>
        </w:rPr>
        <w:t xml:space="preserve">. </w:t>
      </w:r>
      <w:r w:rsidR="00145010">
        <w:t xml:space="preserve">Skenario </w:t>
      </w:r>
      <w:r w:rsidR="00A36B0C">
        <w:lastRenderedPageBreak/>
        <w:t>dituliskan dalam berkas .</w:t>
      </w:r>
      <w:r w:rsidR="00A36B0C" w:rsidRPr="000A7C48">
        <w:rPr>
          <w:rFonts w:ascii="Courier" w:hAnsi="Courier"/>
        </w:rPr>
        <w:t>story</w:t>
      </w:r>
      <w:r w:rsidR="00E359EB">
        <w:t xml:space="preserve">: </w:t>
      </w:r>
      <w:r w:rsidR="00D37B73">
        <w:t xml:space="preserve">berkas </w:t>
      </w:r>
      <w:r w:rsidR="00D37B73" w:rsidRPr="000A7C48">
        <w:rPr>
          <w:rFonts w:ascii="Courier" w:hAnsi="Courier"/>
        </w:rPr>
        <w:t>story</w:t>
      </w:r>
      <w:r w:rsidR="00D37B73">
        <w:t xml:space="preserve"> dirancang untuk mencakup semua </w:t>
      </w:r>
      <w:r w:rsidR="00D37B73" w:rsidRPr="002C1B87">
        <w:rPr>
          <w:i/>
        </w:rPr>
        <w:t>scenario</w:t>
      </w:r>
      <w:r w:rsidR="00D37B73">
        <w:t xml:space="preserve"> (</w:t>
      </w:r>
      <w:r w:rsidR="00D37B73" w:rsidRPr="002C1B87">
        <w:rPr>
          <w:i/>
        </w:rPr>
        <w:t>acceptance criteria</w:t>
      </w:r>
      <w:r w:rsidR="00D37B73">
        <w:t xml:space="preserve">) dari </w:t>
      </w:r>
      <w:r w:rsidR="00D37B73" w:rsidRPr="000A7C48">
        <w:rPr>
          <w:i/>
        </w:rPr>
        <w:t>user story</w:t>
      </w:r>
      <w:r w:rsidR="00D37B73">
        <w:t xml:space="preserve">. Sebuah berkas </w:t>
      </w:r>
      <w:r w:rsidR="00D37B73" w:rsidRPr="000A7C48">
        <w:rPr>
          <w:rFonts w:ascii="Courier" w:hAnsi="Courier"/>
        </w:rPr>
        <w:t>story</w:t>
      </w:r>
      <w:r w:rsidR="00D37B73">
        <w:t xml:space="preserve"> juga dapat mengandung deskripsi naratif yang menjelaskan latar belakang dan konteks dari </w:t>
      </w:r>
      <w:r w:rsidR="00D37B73" w:rsidRPr="000A7C48">
        <w:rPr>
          <w:rFonts w:ascii="Courier" w:hAnsi="Courier"/>
        </w:rPr>
        <w:t>story</w:t>
      </w:r>
      <w:r w:rsidR="00D37B73">
        <w:t xml:space="preserve"> yang akan diuji.</w:t>
      </w:r>
    </w:p>
    <w:p w14:paraId="7BCCB1F5" w14:textId="76D3EE66" w:rsidR="007D5F44" w:rsidRDefault="007D5F44" w:rsidP="009F23F4">
      <w:pPr>
        <w:spacing w:line="360" w:lineRule="auto"/>
        <w:jc w:val="both"/>
      </w:pPr>
    </w:p>
    <w:p w14:paraId="7BE79D60" w14:textId="5184E0E9" w:rsidR="007D5F44" w:rsidRDefault="00A62ABE" w:rsidP="007D5F44">
      <w:pPr>
        <w:spacing w:line="360" w:lineRule="auto"/>
        <w:jc w:val="both"/>
        <w:rPr>
          <w:lang w:val="en-GB"/>
        </w:rPr>
      </w:pPr>
      <w:r>
        <w:rPr>
          <w:lang w:val="en-GB"/>
        </w:rPr>
        <w:t>JBehave</w:t>
      </w:r>
      <w:r w:rsidR="007D5F44">
        <w:rPr>
          <w:lang w:val="en-GB"/>
        </w:rPr>
        <w:t xml:space="preserve"> juga mampu diintegrasikan dengan </w:t>
      </w:r>
      <w:r w:rsidR="007D5F44" w:rsidRPr="00AB5301">
        <w:rPr>
          <w:i/>
          <w:lang w:val="en-GB"/>
        </w:rPr>
        <w:t>framework</w:t>
      </w:r>
      <w:r w:rsidR="007D5F44">
        <w:rPr>
          <w:lang w:val="en-GB"/>
        </w:rPr>
        <w:t xml:space="preserve"> untuk pengujian terotomasi lain. Tabel berikut adalah daftar </w:t>
      </w:r>
      <w:r w:rsidR="007D5F44" w:rsidRPr="00AB5301">
        <w:rPr>
          <w:i/>
          <w:lang w:val="en-GB"/>
        </w:rPr>
        <w:t>framework</w:t>
      </w:r>
      <w:r w:rsidR="007D5F44">
        <w:rPr>
          <w:lang w:val="en-GB"/>
        </w:rPr>
        <w:t xml:space="preserve"> yang mampu diintegrasikan dengan </w:t>
      </w:r>
      <w:r w:rsidR="00500236">
        <w:rPr>
          <w:lang w:val="en-GB"/>
        </w:rPr>
        <w:t xml:space="preserve">JBehave </w:t>
      </w:r>
      <w:r w:rsidR="00F700C0">
        <w:rPr>
          <w:lang w:val="en-GB"/>
        </w:rPr>
        <w:fldChar w:fldCharType="begin"/>
      </w:r>
      <w:r w:rsidR="00771923">
        <w:rPr>
          <w:lang w:val="en-GB"/>
        </w:rPr>
        <w:instrText xml:space="preserve"> ADDIN ZOTERO_ITEM CSL_CITATION {"citationID":"3V4sZrt2","properties":{"formattedCitation":"(JBehave, 2018)","plainCitation":"(JBehave, 2018)","noteIndex":0},"citationItems":[{"id":121,"uris":["http://zotero.org/users/3473210/items/5LUI4SF2"],"uri":["http://zotero.org/users/3473210/items/5LUI4SF2"],"itemData":{"id":121,"type":"webpage","title":"What is JBehave?","URL":"http://jbehave.org/","author":[{"family":"JBehave","given":""}],"issued":{"date-parts":[["2018"]]},"accessed":{"date-parts":[["2018",3,11]]}}}],"schema":"https://github.com/citation-style-language/schema/raw/master/csl-citation.json"} </w:instrText>
      </w:r>
      <w:r w:rsidR="00F700C0">
        <w:rPr>
          <w:lang w:val="en-GB"/>
        </w:rPr>
        <w:fldChar w:fldCharType="separate"/>
      </w:r>
      <w:r w:rsidR="00B128D2">
        <w:rPr>
          <w:noProof/>
          <w:lang w:val="en-GB"/>
        </w:rPr>
        <w:t>(JBehave, 2018)</w:t>
      </w:r>
      <w:r w:rsidR="00F700C0">
        <w:rPr>
          <w:lang w:val="en-GB"/>
        </w:rPr>
        <w:fldChar w:fldCharType="end"/>
      </w:r>
      <w:r w:rsidR="00F700C0">
        <w:rPr>
          <w:lang w:val="en-GB"/>
        </w:rPr>
        <w:t>.</w:t>
      </w:r>
    </w:p>
    <w:p w14:paraId="7F8D6D7F" w14:textId="77777777" w:rsidR="007D5F44" w:rsidRDefault="007D5F44" w:rsidP="007D5F44">
      <w:pPr>
        <w:spacing w:line="360" w:lineRule="auto"/>
        <w:jc w:val="both"/>
        <w:rPr>
          <w:lang w:val="en-GB"/>
        </w:rPr>
      </w:pPr>
    </w:p>
    <w:p w14:paraId="6FAEAAA1" w14:textId="500619D8" w:rsidR="007D5F44" w:rsidRDefault="007D5F44" w:rsidP="007D5F44">
      <w:pPr>
        <w:pStyle w:val="judulTabel"/>
      </w:pPr>
      <w:bookmarkStart w:id="79" w:name="_Toc508897144"/>
      <w:r>
        <w:t xml:space="preserve">Tabel </w:t>
      </w:r>
      <w:fldSimple w:instr=" STYLEREF 1 \s ">
        <w:r w:rsidR="009010BC">
          <w:rPr>
            <w:noProof/>
          </w:rPr>
          <w:t>II</w:t>
        </w:r>
      </w:fldSimple>
      <w:r w:rsidR="002A0C72">
        <w:noBreakHyphen/>
      </w:r>
      <w:fldSimple w:instr=" SEQ Tabel \* ARABIC \s 1 ">
        <w:r w:rsidR="009010BC">
          <w:rPr>
            <w:noProof/>
          </w:rPr>
          <w:t>4</w:t>
        </w:r>
      </w:fldSimple>
      <w:r>
        <w:t xml:space="preserve"> Daftar Framework yang Mampu Diintegrasikan dengan JBehave</w:t>
      </w:r>
      <w:r w:rsidR="00F700C0">
        <w:t xml:space="preserve"> </w:t>
      </w:r>
      <w:r w:rsidR="00F700C0">
        <w:rPr>
          <w:lang w:val="en-GB"/>
        </w:rPr>
        <w:fldChar w:fldCharType="begin"/>
      </w:r>
      <w:r w:rsidR="00771923">
        <w:rPr>
          <w:lang w:val="en-GB"/>
        </w:rPr>
        <w:instrText xml:space="preserve"> ADDIN ZOTERO_ITEM CSL_CITATION {"citationID":"APqTBeQ4","properties":{"formattedCitation":"(JBehave, 2018)","plainCitation":"(JBehave, 2018)","noteIndex":0},"citationItems":[{"id":121,"uris":["http://zotero.org/users/3473210/items/5LUI4SF2"],"uri":["http://zotero.org/users/3473210/items/5LUI4SF2"],"itemData":{"id":121,"type":"webpage","title":"What is JBehave?","URL":"http://jbehave.org/","author":[{"family":"JBehave","given":""}],"issued":{"date-parts":[["2018"]]},"accessed":{"date-parts":[["2018",3,11]]}}}],"schema":"https://github.com/citation-style-language/schema/raw/master/csl-citation.json"} </w:instrText>
      </w:r>
      <w:r w:rsidR="00F700C0">
        <w:rPr>
          <w:lang w:val="en-GB"/>
        </w:rPr>
        <w:fldChar w:fldCharType="separate"/>
      </w:r>
      <w:r w:rsidR="00B128D2">
        <w:rPr>
          <w:noProof/>
          <w:lang w:val="en-GB"/>
        </w:rPr>
        <w:t>(JBehave, 2018)</w:t>
      </w:r>
      <w:bookmarkEnd w:id="79"/>
      <w:r w:rsidR="00F700C0">
        <w:rPr>
          <w:lang w:val="en-GB"/>
        </w:rPr>
        <w:fldChar w:fldCharType="end"/>
      </w:r>
    </w:p>
    <w:tbl>
      <w:tblPr>
        <w:tblStyle w:val="TableGrid"/>
        <w:tblW w:w="8075" w:type="dxa"/>
        <w:tblLook w:val="04A0" w:firstRow="1" w:lastRow="0" w:firstColumn="1" w:lastColumn="0" w:noHBand="0" w:noVBand="1"/>
      </w:tblPr>
      <w:tblGrid>
        <w:gridCol w:w="535"/>
        <w:gridCol w:w="2437"/>
        <w:gridCol w:w="5103"/>
      </w:tblGrid>
      <w:tr w:rsidR="007D5F44" w14:paraId="36AB13BA" w14:textId="77777777" w:rsidTr="00F9030E">
        <w:trPr>
          <w:tblHeader/>
        </w:trPr>
        <w:tc>
          <w:tcPr>
            <w:tcW w:w="535" w:type="dxa"/>
          </w:tcPr>
          <w:p w14:paraId="1AD4C852" w14:textId="77777777" w:rsidR="007D5F44" w:rsidRPr="00347673" w:rsidRDefault="007D5F44" w:rsidP="00F9030E">
            <w:pPr>
              <w:spacing w:line="360" w:lineRule="auto"/>
              <w:jc w:val="center"/>
              <w:rPr>
                <w:b/>
                <w:lang w:val="en-GB"/>
              </w:rPr>
            </w:pPr>
            <w:r w:rsidRPr="00347673">
              <w:rPr>
                <w:b/>
                <w:lang w:val="en-GB"/>
              </w:rPr>
              <w:t>No</w:t>
            </w:r>
          </w:p>
        </w:tc>
        <w:tc>
          <w:tcPr>
            <w:tcW w:w="2437" w:type="dxa"/>
          </w:tcPr>
          <w:p w14:paraId="70159F91" w14:textId="77777777" w:rsidR="007D5F44" w:rsidRPr="00227B7A" w:rsidRDefault="007D5F44" w:rsidP="00F9030E">
            <w:pPr>
              <w:spacing w:line="360" w:lineRule="auto"/>
              <w:jc w:val="center"/>
              <w:rPr>
                <w:b/>
                <w:i/>
                <w:lang w:val="en-GB"/>
              </w:rPr>
            </w:pPr>
            <w:r w:rsidRPr="00227B7A">
              <w:rPr>
                <w:b/>
                <w:i/>
                <w:lang w:val="en-GB"/>
              </w:rPr>
              <w:t>Framework</w:t>
            </w:r>
          </w:p>
        </w:tc>
        <w:tc>
          <w:tcPr>
            <w:tcW w:w="5103" w:type="dxa"/>
          </w:tcPr>
          <w:p w14:paraId="08977D35" w14:textId="77777777" w:rsidR="007D5F44" w:rsidRPr="00347673" w:rsidRDefault="007D5F44" w:rsidP="00F9030E">
            <w:pPr>
              <w:spacing w:line="360" w:lineRule="auto"/>
              <w:jc w:val="center"/>
              <w:rPr>
                <w:b/>
                <w:lang w:val="en-GB"/>
              </w:rPr>
            </w:pPr>
            <w:r w:rsidRPr="00347673">
              <w:rPr>
                <w:b/>
                <w:lang w:val="en-GB"/>
              </w:rPr>
              <w:t>Deskripsi</w:t>
            </w:r>
          </w:p>
        </w:tc>
      </w:tr>
      <w:tr w:rsidR="00631A5B" w14:paraId="43A40EE3" w14:textId="77777777" w:rsidTr="00F9030E">
        <w:trPr>
          <w:tblHeader/>
        </w:trPr>
        <w:tc>
          <w:tcPr>
            <w:tcW w:w="535" w:type="dxa"/>
          </w:tcPr>
          <w:p w14:paraId="5C208642" w14:textId="77777777" w:rsidR="00631A5B" w:rsidRPr="00E61AC1" w:rsidRDefault="00631A5B" w:rsidP="00F9030E">
            <w:pPr>
              <w:spacing w:line="360" w:lineRule="auto"/>
              <w:jc w:val="both"/>
              <w:rPr>
                <w:lang w:val="en-GB"/>
              </w:rPr>
            </w:pPr>
            <w:r w:rsidRPr="00E61AC1">
              <w:rPr>
                <w:lang w:val="en-GB"/>
              </w:rPr>
              <w:t>1</w:t>
            </w:r>
          </w:p>
        </w:tc>
        <w:tc>
          <w:tcPr>
            <w:tcW w:w="2437" w:type="dxa"/>
          </w:tcPr>
          <w:p w14:paraId="66CB7AF3" w14:textId="303F0DD1" w:rsidR="00631A5B" w:rsidRPr="00E61AC1" w:rsidRDefault="00631A5B" w:rsidP="00F9030E">
            <w:pPr>
              <w:spacing w:line="360" w:lineRule="auto"/>
              <w:jc w:val="both"/>
              <w:rPr>
                <w:lang w:val="en-GB"/>
              </w:rPr>
            </w:pPr>
            <w:r w:rsidRPr="00E61AC1">
              <w:rPr>
                <w:lang w:val="en-GB"/>
              </w:rPr>
              <w:t>Selenium</w:t>
            </w:r>
          </w:p>
        </w:tc>
        <w:tc>
          <w:tcPr>
            <w:tcW w:w="5103" w:type="dxa"/>
          </w:tcPr>
          <w:p w14:paraId="2738A87A" w14:textId="2913EBFD" w:rsidR="00631A5B" w:rsidRPr="00E61AC1" w:rsidRDefault="00631A5B" w:rsidP="00F9030E">
            <w:pPr>
              <w:rPr>
                <w:lang w:val="en-GB"/>
              </w:rPr>
            </w:pPr>
            <w:r w:rsidRPr="00504C50">
              <w:rPr>
                <w:i/>
                <w:lang w:val="en-GB"/>
              </w:rPr>
              <w:t>Browser Automation</w:t>
            </w:r>
          </w:p>
        </w:tc>
      </w:tr>
      <w:tr w:rsidR="00631A5B" w14:paraId="2B3EFEDC" w14:textId="77777777" w:rsidTr="00F9030E">
        <w:trPr>
          <w:tblHeader/>
        </w:trPr>
        <w:tc>
          <w:tcPr>
            <w:tcW w:w="535" w:type="dxa"/>
          </w:tcPr>
          <w:p w14:paraId="07DBE7A5" w14:textId="77777777" w:rsidR="00631A5B" w:rsidRPr="00E61AC1" w:rsidRDefault="00631A5B" w:rsidP="00F9030E">
            <w:pPr>
              <w:spacing w:line="360" w:lineRule="auto"/>
              <w:jc w:val="both"/>
              <w:rPr>
                <w:lang w:val="en-GB"/>
              </w:rPr>
            </w:pPr>
            <w:r w:rsidRPr="00E61AC1">
              <w:rPr>
                <w:lang w:val="en-GB"/>
              </w:rPr>
              <w:t>2</w:t>
            </w:r>
          </w:p>
        </w:tc>
        <w:tc>
          <w:tcPr>
            <w:tcW w:w="2437" w:type="dxa"/>
          </w:tcPr>
          <w:p w14:paraId="1A525BDE" w14:textId="4F197825" w:rsidR="00631A5B" w:rsidRPr="00E61AC1" w:rsidRDefault="00631A5B" w:rsidP="00F9030E">
            <w:pPr>
              <w:spacing w:line="360" w:lineRule="auto"/>
              <w:jc w:val="both"/>
              <w:rPr>
                <w:lang w:val="en-GB"/>
              </w:rPr>
            </w:pPr>
            <w:r w:rsidRPr="00E61AC1">
              <w:rPr>
                <w:lang w:val="en-GB"/>
              </w:rPr>
              <w:t>Pico Container</w:t>
            </w:r>
          </w:p>
        </w:tc>
        <w:tc>
          <w:tcPr>
            <w:tcW w:w="5103" w:type="dxa"/>
          </w:tcPr>
          <w:p w14:paraId="649B0C98" w14:textId="1FAE5E8D" w:rsidR="00631A5B" w:rsidRPr="00504C50" w:rsidRDefault="00631A5B" w:rsidP="00F9030E">
            <w:pPr>
              <w:spacing w:line="360" w:lineRule="auto"/>
              <w:jc w:val="both"/>
              <w:rPr>
                <w:i/>
                <w:lang w:val="en-GB"/>
              </w:rPr>
            </w:pPr>
            <w:r w:rsidRPr="00504C50">
              <w:rPr>
                <w:i/>
                <w:lang w:val="en-GB"/>
              </w:rPr>
              <w:t>Dependency Injection</w:t>
            </w:r>
          </w:p>
        </w:tc>
      </w:tr>
      <w:tr w:rsidR="00631A5B" w14:paraId="770621CC" w14:textId="77777777" w:rsidTr="00F9030E">
        <w:trPr>
          <w:tblHeader/>
        </w:trPr>
        <w:tc>
          <w:tcPr>
            <w:tcW w:w="535" w:type="dxa"/>
          </w:tcPr>
          <w:p w14:paraId="2AC3F705" w14:textId="77777777" w:rsidR="00631A5B" w:rsidRPr="00E61AC1" w:rsidRDefault="00631A5B" w:rsidP="00F9030E">
            <w:pPr>
              <w:spacing w:line="360" w:lineRule="auto"/>
              <w:jc w:val="both"/>
              <w:rPr>
                <w:lang w:val="en-GB"/>
              </w:rPr>
            </w:pPr>
            <w:r w:rsidRPr="00E61AC1">
              <w:rPr>
                <w:lang w:val="en-GB"/>
              </w:rPr>
              <w:t>3</w:t>
            </w:r>
          </w:p>
        </w:tc>
        <w:tc>
          <w:tcPr>
            <w:tcW w:w="2437" w:type="dxa"/>
          </w:tcPr>
          <w:p w14:paraId="3AE83E07" w14:textId="3A512A07" w:rsidR="00631A5B" w:rsidRPr="00E61AC1" w:rsidRDefault="00631A5B" w:rsidP="00F9030E">
            <w:pPr>
              <w:spacing w:line="360" w:lineRule="auto"/>
              <w:jc w:val="both"/>
              <w:rPr>
                <w:lang w:val="en-GB"/>
              </w:rPr>
            </w:pPr>
            <w:r w:rsidRPr="00E61AC1">
              <w:rPr>
                <w:lang w:val="en-GB"/>
              </w:rPr>
              <w:t>Spring Framework</w:t>
            </w:r>
          </w:p>
        </w:tc>
        <w:tc>
          <w:tcPr>
            <w:tcW w:w="5103" w:type="dxa"/>
          </w:tcPr>
          <w:p w14:paraId="7AA069C2" w14:textId="07EEACF9" w:rsidR="00631A5B" w:rsidRPr="00504C50" w:rsidRDefault="00631A5B" w:rsidP="00F9030E">
            <w:pPr>
              <w:spacing w:line="360" w:lineRule="auto"/>
              <w:jc w:val="both"/>
              <w:rPr>
                <w:i/>
                <w:lang w:val="en-GB"/>
              </w:rPr>
            </w:pPr>
            <w:r w:rsidRPr="00504C50">
              <w:rPr>
                <w:i/>
                <w:lang w:val="en-GB"/>
              </w:rPr>
              <w:t>Dependency Injection</w:t>
            </w:r>
          </w:p>
        </w:tc>
      </w:tr>
      <w:tr w:rsidR="006E5351" w14:paraId="0831A9DB" w14:textId="77777777" w:rsidTr="00F9030E">
        <w:trPr>
          <w:tblHeader/>
        </w:trPr>
        <w:tc>
          <w:tcPr>
            <w:tcW w:w="535" w:type="dxa"/>
          </w:tcPr>
          <w:p w14:paraId="37AAAECA" w14:textId="67696D91" w:rsidR="006E5351" w:rsidRPr="00E61AC1" w:rsidRDefault="006E5351" w:rsidP="006E5351">
            <w:pPr>
              <w:spacing w:line="360" w:lineRule="auto"/>
              <w:jc w:val="both"/>
              <w:rPr>
                <w:lang w:val="en-GB"/>
              </w:rPr>
            </w:pPr>
            <w:r>
              <w:rPr>
                <w:lang w:val="en-GB"/>
              </w:rPr>
              <w:t>4</w:t>
            </w:r>
          </w:p>
        </w:tc>
        <w:tc>
          <w:tcPr>
            <w:tcW w:w="2437" w:type="dxa"/>
          </w:tcPr>
          <w:p w14:paraId="2A005EAA" w14:textId="6AB21044" w:rsidR="006E5351" w:rsidRPr="00E61AC1" w:rsidRDefault="006E5351" w:rsidP="006E5351">
            <w:pPr>
              <w:spacing w:line="360" w:lineRule="auto"/>
              <w:jc w:val="both"/>
              <w:rPr>
                <w:lang w:val="en-GB"/>
              </w:rPr>
            </w:pPr>
            <w:r>
              <w:rPr>
                <w:lang w:val="en-GB"/>
              </w:rPr>
              <w:t>Guice</w:t>
            </w:r>
          </w:p>
        </w:tc>
        <w:tc>
          <w:tcPr>
            <w:tcW w:w="5103" w:type="dxa"/>
          </w:tcPr>
          <w:p w14:paraId="6B3C6D15" w14:textId="69757D21" w:rsidR="006E5351" w:rsidRDefault="006E5351" w:rsidP="006E5351">
            <w:pPr>
              <w:spacing w:line="360" w:lineRule="auto"/>
              <w:jc w:val="both"/>
              <w:rPr>
                <w:lang w:val="en-GB"/>
              </w:rPr>
            </w:pPr>
            <w:r w:rsidRPr="00327A1B">
              <w:rPr>
                <w:i/>
                <w:lang w:val="en-GB"/>
              </w:rPr>
              <w:t>Dependency Injection</w:t>
            </w:r>
          </w:p>
        </w:tc>
      </w:tr>
      <w:tr w:rsidR="006E5351" w14:paraId="482C968C" w14:textId="77777777" w:rsidTr="00F9030E">
        <w:trPr>
          <w:tblHeader/>
        </w:trPr>
        <w:tc>
          <w:tcPr>
            <w:tcW w:w="535" w:type="dxa"/>
          </w:tcPr>
          <w:p w14:paraId="553F4E4B" w14:textId="529D3EBF" w:rsidR="006E5351" w:rsidRPr="00E61AC1" w:rsidRDefault="006E5351" w:rsidP="006E5351">
            <w:pPr>
              <w:spacing w:line="360" w:lineRule="auto"/>
              <w:jc w:val="both"/>
              <w:rPr>
                <w:lang w:val="en-GB"/>
              </w:rPr>
            </w:pPr>
            <w:r>
              <w:rPr>
                <w:lang w:val="en-GB"/>
              </w:rPr>
              <w:t>5</w:t>
            </w:r>
          </w:p>
        </w:tc>
        <w:tc>
          <w:tcPr>
            <w:tcW w:w="2437" w:type="dxa"/>
          </w:tcPr>
          <w:p w14:paraId="78AB697C" w14:textId="7992099B" w:rsidR="006E5351" w:rsidRPr="00E61AC1" w:rsidRDefault="006E5351" w:rsidP="006E5351">
            <w:pPr>
              <w:spacing w:line="360" w:lineRule="auto"/>
              <w:jc w:val="both"/>
              <w:rPr>
                <w:lang w:val="en-GB"/>
              </w:rPr>
            </w:pPr>
            <w:r>
              <w:rPr>
                <w:lang w:val="en-GB"/>
              </w:rPr>
              <w:t>Needle</w:t>
            </w:r>
          </w:p>
        </w:tc>
        <w:tc>
          <w:tcPr>
            <w:tcW w:w="5103" w:type="dxa"/>
          </w:tcPr>
          <w:p w14:paraId="62FABCDF" w14:textId="68BB56CC" w:rsidR="006E5351" w:rsidRDefault="006E5351" w:rsidP="006E5351">
            <w:pPr>
              <w:spacing w:line="360" w:lineRule="auto"/>
              <w:jc w:val="both"/>
              <w:rPr>
                <w:lang w:val="en-GB"/>
              </w:rPr>
            </w:pPr>
            <w:r w:rsidRPr="00327A1B">
              <w:rPr>
                <w:i/>
                <w:lang w:val="en-GB"/>
              </w:rPr>
              <w:t>Dependency Injection</w:t>
            </w:r>
          </w:p>
        </w:tc>
      </w:tr>
      <w:tr w:rsidR="006E5351" w14:paraId="2FDFD304" w14:textId="77777777" w:rsidTr="00F9030E">
        <w:trPr>
          <w:tblHeader/>
        </w:trPr>
        <w:tc>
          <w:tcPr>
            <w:tcW w:w="535" w:type="dxa"/>
          </w:tcPr>
          <w:p w14:paraId="6B0116A9" w14:textId="757D14E1" w:rsidR="006E5351" w:rsidRPr="00E61AC1" w:rsidRDefault="006E5351" w:rsidP="006E5351">
            <w:pPr>
              <w:spacing w:line="360" w:lineRule="auto"/>
              <w:jc w:val="both"/>
              <w:rPr>
                <w:lang w:val="en-GB"/>
              </w:rPr>
            </w:pPr>
            <w:r>
              <w:rPr>
                <w:lang w:val="en-GB"/>
              </w:rPr>
              <w:t>6</w:t>
            </w:r>
          </w:p>
        </w:tc>
        <w:tc>
          <w:tcPr>
            <w:tcW w:w="2437" w:type="dxa"/>
          </w:tcPr>
          <w:p w14:paraId="23CF4D7A" w14:textId="2AFC5C82" w:rsidR="006E5351" w:rsidRPr="00E61AC1" w:rsidRDefault="006E5351" w:rsidP="006E5351">
            <w:pPr>
              <w:spacing w:line="360" w:lineRule="auto"/>
              <w:jc w:val="both"/>
              <w:rPr>
                <w:lang w:val="en-GB"/>
              </w:rPr>
            </w:pPr>
            <w:r>
              <w:rPr>
                <w:lang w:val="en-GB"/>
              </w:rPr>
              <w:t>Weld</w:t>
            </w:r>
          </w:p>
        </w:tc>
        <w:tc>
          <w:tcPr>
            <w:tcW w:w="5103" w:type="dxa"/>
          </w:tcPr>
          <w:p w14:paraId="62DC135D" w14:textId="25331E7A" w:rsidR="006E5351" w:rsidRDefault="006E5351" w:rsidP="006E5351">
            <w:pPr>
              <w:spacing w:line="360" w:lineRule="auto"/>
              <w:jc w:val="both"/>
              <w:rPr>
                <w:lang w:val="en-GB"/>
              </w:rPr>
            </w:pPr>
            <w:r w:rsidRPr="00327A1B">
              <w:rPr>
                <w:i/>
                <w:lang w:val="en-GB"/>
              </w:rPr>
              <w:t>Dependency Injection</w:t>
            </w:r>
          </w:p>
        </w:tc>
      </w:tr>
      <w:tr w:rsidR="006E5351" w14:paraId="53E8F62E" w14:textId="77777777" w:rsidTr="00F9030E">
        <w:trPr>
          <w:tblHeader/>
        </w:trPr>
        <w:tc>
          <w:tcPr>
            <w:tcW w:w="535" w:type="dxa"/>
          </w:tcPr>
          <w:p w14:paraId="7C6607B0" w14:textId="5A96E05E" w:rsidR="006E5351" w:rsidRPr="00E61AC1" w:rsidRDefault="006E5351" w:rsidP="00F9030E">
            <w:pPr>
              <w:spacing w:line="360" w:lineRule="auto"/>
              <w:jc w:val="both"/>
              <w:rPr>
                <w:lang w:val="en-GB"/>
              </w:rPr>
            </w:pPr>
            <w:r>
              <w:rPr>
                <w:lang w:val="en-GB"/>
              </w:rPr>
              <w:t>7</w:t>
            </w:r>
          </w:p>
        </w:tc>
        <w:tc>
          <w:tcPr>
            <w:tcW w:w="2437" w:type="dxa"/>
          </w:tcPr>
          <w:p w14:paraId="7141EF2F" w14:textId="03C467BE" w:rsidR="006E5351" w:rsidRPr="00E61AC1" w:rsidRDefault="006E5351" w:rsidP="00F9030E">
            <w:pPr>
              <w:spacing w:line="360" w:lineRule="auto"/>
              <w:jc w:val="both"/>
              <w:rPr>
                <w:lang w:val="en-GB"/>
              </w:rPr>
            </w:pPr>
            <w:r>
              <w:rPr>
                <w:lang w:val="en-GB"/>
              </w:rPr>
              <w:t>Thucydides</w:t>
            </w:r>
          </w:p>
        </w:tc>
        <w:tc>
          <w:tcPr>
            <w:tcW w:w="5103" w:type="dxa"/>
          </w:tcPr>
          <w:p w14:paraId="0981CED8" w14:textId="4DBBDD16" w:rsidR="006E5351" w:rsidRDefault="00CE7CE9" w:rsidP="00F9030E">
            <w:pPr>
              <w:spacing w:line="360" w:lineRule="auto"/>
              <w:jc w:val="both"/>
              <w:rPr>
                <w:lang w:val="en-GB"/>
              </w:rPr>
            </w:pPr>
            <w:r>
              <w:rPr>
                <w:color w:val="1B1D1E"/>
                <w:shd w:val="clear" w:color="auto" w:fill="FFFFFF"/>
              </w:rPr>
              <w:t xml:space="preserve">Pustaka untuk </w:t>
            </w:r>
            <w:r w:rsidRPr="007951FD">
              <w:rPr>
                <w:i/>
                <w:color w:val="1B1D1E"/>
                <w:shd w:val="clear" w:color="auto" w:fill="FFFFFF"/>
              </w:rPr>
              <w:t>reporting</w:t>
            </w:r>
          </w:p>
        </w:tc>
      </w:tr>
    </w:tbl>
    <w:p w14:paraId="3B6DBC8F" w14:textId="716B877B" w:rsidR="007D5F44" w:rsidRDefault="007D5F44" w:rsidP="009F23F4">
      <w:pPr>
        <w:spacing w:line="360" w:lineRule="auto"/>
        <w:jc w:val="both"/>
      </w:pPr>
    </w:p>
    <w:p w14:paraId="2EE30C7B" w14:textId="45397863" w:rsidR="0035361E" w:rsidRDefault="0035361E" w:rsidP="00D35176">
      <w:pPr>
        <w:rPr>
          <w:lang w:val="en-GB"/>
        </w:rPr>
      </w:pPr>
    </w:p>
    <w:p w14:paraId="36D2BE2F" w14:textId="0315475B" w:rsidR="00D35176" w:rsidRPr="00C25E4D" w:rsidRDefault="00D35176" w:rsidP="00D35176">
      <w:pPr>
        <w:pStyle w:val="Heading3"/>
        <w:jc w:val="left"/>
      </w:pPr>
      <w:bookmarkStart w:id="80" w:name="_Toc508897085"/>
      <w:r>
        <w:t xml:space="preserve">Perbandingan </w:t>
      </w:r>
      <w:r w:rsidR="00D31683">
        <w:t>JBehave</w:t>
      </w:r>
      <w:r>
        <w:t xml:space="preserve"> dan </w:t>
      </w:r>
      <w:r w:rsidR="00D31683">
        <w:t>Cucumber</w:t>
      </w:r>
      <w:bookmarkEnd w:id="80"/>
    </w:p>
    <w:p w14:paraId="608F5309" w14:textId="3DE9C23A" w:rsidR="009D200A" w:rsidRDefault="00771923" w:rsidP="0012328C">
      <w:pPr>
        <w:spacing w:line="360" w:lineRule="auto"/>
        <w:jc w:val="both"/>
        <w:rPr>
          <w:lang w:val="en-GB"/>
        </w:rPr>
      </w:pPr>
      <w:r>
        <w:rPr>
          <w:lang w:val="en-GB"/>
        </w:rPr>
        <w:fldChar w:fldCharType="begin"/>
      </w:r>
      <w:r>
        <w:rPr>
          <w:lang w:val="en-GB"/>
        </w:rPr>
        <w:instrText xml:space="preserve"> ADDIN ZOTERO_ITEM CSL_CITATION {"citationID":"a2kcugjk30o","properties":{"formattedCitation":"(Kolesnik, 2013)","plainCitation":"(Kolesnik, 2013)","noteIndex":0},"citationItems":[{"id":123,"uris":["http://zotero.org/users/3473210/items/LFN8HHNI"],"uri":["http://zotero.org/users/3473210/items/LFN8HHNI"],"itemData":{"id":123,"type":"post-weblog","title":"JBehave vs Cucumber JVM comparison","abstract":"The interest in BDD approach is growing and the more and more different engines appear in that space. However, there're some well known...","URL":"http://mkolisnyk.blogspot.com/2013/03/jbehave-vs-cucumber-jvm-comparison.html","language":"en-GB","author":[{"family":"Kolesnik","given":"Nickolay"}],"issued":{"date-parts":[["2013"]]},"accessed":{"date-parts":[["2018",3,11]]}}}],"schema":"https://github.com/citation-style-language/schema/raw/master/csl-citation.json"} </w:instrText>
      </w:r>
      <w:r>
        <w:rPr>
          <w:lang w:val="en-GB"/>
        </w:rPr>
        <w:fldChar w:fldCharType="separate"/>
      </w:r>
      <w:r w:rsidR="00B128D2">
        <w:rPr>
          <w:noProof/>
          <w:lang w:val="en-GB"/>
        </w:rPr>
        <w:t>(Kolesnik, 2013)</w:t>
      </w:r>
      <w:r>
        <w:rPr>
          <w:lang w:val="en-GB"/>
        </w:rPr>
        <w:fldChar w:fldCharType="end"/>
      </w:r>
      <w:r w:rsidR="00D31683">
        <w:rPr>
          <w:lang w:val="en-GB"/>
        </w:rPr>
        <w:t xml:space="preserve"> membandingkan kakas </w:t>
      </w:r>
      <w:r w:rsidR="007C5E90">
        <w:rPr>
          <w:lang w:val="en-GB"/>
        </w:rPr>
        <w:t xml:space="preserve">JBehave </w:t>
      </w:r>
      <w:r w:rsidR="003B3A8B">
        <w:rPr>
          <w:lang w:val="en-GB"/>
        </w:rPr>
        <w:t xml:space="preserve">dan </w:t>
      </w:r>
      <w:r w:rsidR="00BD7548">
        <w:rPr>
          <w:lang w:val="en-GB"/>
        </w:rPr>
        <w:t>Cucumber-JVM</w:t>
      </w:r>
      <w:r w:rsidR="0012328C">
        <w:rPr>
          <w:lang w:val="en-GB"/>
        </w:rPr>
        <w:t xml:space="preserve">, yang kemudian diperbarui oleh </w:t>
      </w:r>
      <w:r w:rsidR="0012328C">
        <w:rPr>
          <w:lang w:val="en-GB"/>
        </w:rPr>
        <w:fldChar w:fldCharType="begin"/>
      </w:r>
      <w:r w:rsidR="0012328C">
        <w:rPr>
          <w:lang w:val="en-GB"/>
        </w:rPr>
        <w:instrText xml:space="preserve"> ADDIN ZOTERO_ITEM CSL_CITATION {"citationID":"ahkd1glk4t","properties":{"formattedCitation":"(Gamage, 2017)","plainCitation":"(Gamage, 2017)","noteIndex":0},"citationItems":[{"id":125,"uris":["http://zotero.org/users/3473210/items/7XUUQ5N4"],"uri":["http://zotero.org/users/3473210/items/7XUUQ5N4"],"itemData":{"id":125,"type":"post-weblog","title":"JBehave Vs Cucumber JVM: Comparison and Experience Sharing","container-title":"Medium","abstract":"How to choose the right BDD tool for your next Java project","URL":"https://medium.com/agile-vision/jbehave-vs-cucumber-jvm-comparison-and-experience-sharing-439dfdf5922d","shortTitle":"JBehave Vs Cucumber JVM","author":[{"family":"Gamage","given":"Thilina Ashen"}],"issued":{"date-parts":[["2017",7,26]]},"accessed":{"date-parts":[["2018",3,11]]}}}],"schema":"https://github.com/citation-style-language/schema/raw/master/csl-citation.json"} </w:instrText>
      </w:r>
      <w:r w:rsidR="0012328C">
        <w:rPr>
          <w:lang w:val="en-GB"/>
        </w:rPr>
        <w:fldChar w:fldCharType="separate"/>
      </w:r>
      <w:r w:rsidR="00B128D2">
        <w:rPr>
          <w:noProof/>
          <w:lang w:val="en-GB"/>
        </w:rPr>
        <w:t>(Gamage, 2017)</w:t>
      </w:r>
      <w:r w:rsidR="0012328C">
        <w:rPr>
          <w:lang w:val="en-GB"/>
        </w:rPr>
        <w:fldChar w:fldCharType="end"/>
      </w:r>
      <w:r w:rsidR="00BD7548">
        <w:rPr>
          <w:lang w:val="en-GB"/>
        </w:rPr>
        <w:t xml:space="preserve">. </w:t>
      </w:r>
      <w:r w:rsidR="00BD7548">
        <w:rPr>
          <w:lang w:val="en-GB"/>
        </w:rPr>
        <w:fldChar w:fldCharType="begin"/>
      </w:r>
      <w:r w:rsidR="0012328C">
        <w:rPr>
          <w:lang w:val="en-GB"/>
        </w:rPr>
        <w:instrText xml:space="preserve"> ADDIN ZOTERO_ITEM CSL_CITATION {"citationID":"nmpEdxyW","properties":{"formattedCitation":"(Kolesnik, 2013)","plainCitation":"(Kolesnik, 2013)","noteIndex":0},"citationItems":[{"id":123,"uris":["http://zotero.org/users/3473210/items/LFN8HHNI"],"uri":["http://zotero.org/users/3473210/items/LFN8HHNI"],"itemData":{"id":123,"type":"post-weblog","title":"JBehave vs Cucumber JVM comparison","abstract":"The interest in BDD approach is growing and the more and more different engines appear in that space. However, there're some well known...","URL":"http://mkolisnyk.blogspot.com/2013/03/jbehave-vs-cucumber-jvm-comparison.html","language":"en-GB","author":[{"family":"Kolesnik","given":"Nickolay"}],"issued":{"date-parts":[["2013"]]},"accessed":{"date-parts":[["2018",3,11]]}}}],"schema":"https://github.com/citation-style-language/schema/raw/master/csl-citation.json"} </w:instrText>
      </w:r>
      <w:r w:rsidR="00BD7548">
        <w:rPr>
          <w:lang w:val="en-GB"/>
        </w:rPr>
        <w:fldChar w:fldCharType="separate"/>
      </w:r>
      <w:r w:rsidR="00B128D2">
        <w:rPr>
          <w:noProof/>
          <w:lang w:val="en-GB"/>
        </w:rPr>
        <w:t>(Kolesnik, 2013)</w:t>
      </w:r>
      <w:r w:rsidR="00BD7548">
        <w:rPr>
          <w:lang w:val="en-GB"/>
        </w:rPr>
        <w:fldChar w:fldCharType="end"/>
      </w:r>
      <w:r w:rsidR="00BD7548">
        <w:rPr>
          <w:lang w:val="en-GB"/>
        </w:rPr>
        <w:t xml:space="preserve"> membandingkan</w:t>
      </w:r>
      <w:r w:rsidR="00FD53E9">
        <w:rPr>
          <w:lang w:val="en-GB"/>
        </w:rPr>
        <w:t xml:space="preserve"> dan</w:t>
      </w:r>
      <w:r w:rsidR="00BD7548">
        <w:rPr>
          <w:lang w:val="en-GB"/>
        </w:rPr>
        <w:t xml:space="preserve"> dalam aspek-aspek yang </w:t>
      </w:r>
      <w:r w:rsidR="007E2B96">
        <w:rPr>
          <w:lang w:val="en-GB"/>
        </w:rPr>
        <w:t xml:space="preserve">yang dijelaskan pada </w:t>
      </w:r>
      <w:r w:rsidR="00402B88">
        <w:fldChar w:fldCharType="begin"/>
      </w:r>
      <w:r w:rsidR="00402B88">
        <w:instrText xml:space="preserve"> ADDIN ZOTERO_ITEM CSL_CITATION {"citationID":"angi99gm0m","properties":{"formattedCitation":"(Gamage, 2017; Kolesnik, 2013)","plainCitation":"(Gamage, 2017; Kolesnik, 2013)","noteIndex":0},"citationItems":[{"id":125,"uris":["http://zotero.org/users/3473210/items/7XUUQ5N4"],"uri":["http://zotero.org/users/3473210/items/7XUUQ5N4"],"itemData":{"id":125,"type":"post-weblog","title":"JBehave Vs Cucumber JVM: Comparison and Experience Sharing","container-title":"Medium","abstract":"How to choose the right BDD tool for your next Java project","URL":"https://medium.com/agile-vision/jbehave-vs-cucumber-jvm-comparison-and-experience-sharing-439dfdf5922d","shortTitle":"JBehave Vs Cucumber JVM","author":[{"family":"Gamage","given":"Thilina Ashen"}],"issued":{"date-parts":[["2017",7,26]]},"accessed":{"date-parts":[["2018",3,11]]}}},{"id":123,"uris":["http://zotero.org/users/3473210/items/LFN8HHNI"],"uri":["http://zotero.org/users/3473210/items/LFN8HHNI"],"itemData":{"id":123,"type":"post-weblog","title":"JBehave vs Cucumber JVM comparison","abstract":"The interest in BDD approach is growing and the more and more different engines appear in that space. However, there're some well known...","URL":"http://mkolisnyk.blogspot.com/2013/03/jbehave-vs-cucumber-jvm-comparison.html","language":"en-GB","author":[{"family":"Kolesnik","given":"Nickolay"}],"issued":{"date-parts":[["2013"]]},"accessed":{"date-parts":[["2018",3,11]]}}}],"schema":"https://github.com/citation-style-language/schema/raw/master/csl-citation.json"} </w:instrText>
      </w:r>
      <w:r w:rsidR="00402B88">
        <w:fldChar w:fldCharType="separate"/>
      </w:r>
      <w:r w:rsidR="00B128D2">
        <w:rPr>
          <w:noProof/>
        </w:rPr>
        <w:t>(Gamage, 2017; Kolesnik, 2013)</w:t>
      </w:r>
      <w:r w:rsidR="00402B88">
        <w:fldChar w:fldCharType="end"/>
      </w:r>
      <w:r w:rsidR="009D200A">
        <w:rPr>
          <w:lang w:val="en-GB"/>
        </w:rPr>
        <w:t>. Digunakan 4 skala nilai berikut untuk yang digunakan untuk mengevaluasi:</w:t>
      </w:r>
    </w:p>
    <w:p w14:paraId="665FF37E" w14:textId="77777777" w:rsidR="009D200A" w:rsidRDefault="009D200A" w:rsidP="00870392">
      <w:pPr>
        <w:spacing w:line="360" w:lineRule="auto"/>
        <w:ind w:left="720"/>
        <w:rPr>
          <w:lang w:val="en-GB"/>
        </w:rPr>
      </w:pPr>
      <w:r>
        <w:rPr>
          <w:lang w:val="en-GB"/>
        </w:rPr>
        <w:t>0: Fitur tidak didukung</w:t>
      </w:r>
    </w:p>
    <w:p w14:paraId="24D567E1" w14:textId="77777777" w:rsidR="009D200A" w:rsidRDefault="009D200A" w:rsidP="00870392">
      <w:pPr>
        <w:spacing w:line="360" w:lineRule="auto"/>
        <w:ind w:left="720"/>
        <w:rPr>
          <w:lang w:val="en-GB"/>
        </w:rPr>
      </w:pPr>
      <w:r>
        <w:rPr>
          <w:lang w:val="en-GB"/>
        </w:rPr>
        <w:t>1: Fitur tersedia dengan batasan</w:t>
      </w:r>
    </w:p>
    <w:p w14:paraId="00F44780" w14:textId="77777777" w:rsidR="009D200A" w:rsidRDefault="009D200A" w:rsidP="00870392">
      <w:pPr>
        <w:spacing w:line="360" w:lineRule="auto"/>
        <w:ind w:left="720"/>
        <w:rPr>
          <w:lang w:val="en-GB"/>
        </w:rPr>
      </w:pPr>
      <w:r>
        <w:rPr>
          <w:lang w:val="en-GB"/>
        </w:rPr>
        <w:t>2: Fitur tersedia namun tanpa opsi tambahan</w:t>
      </w:r>
    </w:p>
    <w:p w14:paraId="6DA8D609" w14:textId="0D8DC632" w:rsidR="00DA0A98" w:rsidRDefault="009D200A" w:rsidP="00870392">
      <w:pPr>
        <w:spacing w:line="360" w:lineRule="auto"/>
        <w:ind w:left="720"/>
        <w:rPr>
          <w:lang w:val="en-GB"/>
        </w:rPr>
      </w:pPr>
      <w:r>
        <w:rPr>
          <w:lang w:val="en-GB"/>
        </w:rPr>
        <w:t xml:space="preserve">3: Dukungan fitur penuh </w:t>
      </w:r>
    </w:p>
    <w:p w14:paraId="12F91514" w14:textId="48E6CD37" w:rsidR="00DD1F09" w:rsidRDefault="00DD1F09" w:rsidP="00870392">
      <w:pPr>
        <w:spacing w:line="360" w:lineRule="auto"/>
        <w:ind w:left="720"/>
        <w:rPr>
          <w:lang w:val="en-GB"/>
        </w:rPr>
      </w:pPr>
    </w:p>
    <w:p w14:paraId="595B808F" w14:textId="77777777" w:rsidR="00DD1F09" w:rsidRDefault="00DD1F09" w:rsidP="00870392">
      <w:pPr>
        <w:spacing w:line="360" w:lineRule="auto"/>
        <w:ind w:left="720"/>
        <w:rPr>
          <w:lang w:val="en-GB"/>
        </w:rPr>
      </w:pPr>
    </w:p>
    <w:p w14:paraId="5ACD4140" w14:textId="64283F6B" w:rsidR="00771923" w:rsidRDefault="00771923" w:rsidP="00DB221D">
      <w:pPr>
        <w:rPr>
          <w:lang w:val="en-GB"/>
        </w:rPr>
      </w:pPr>
    </w:p>
    <w:p w14:paraId="29DDFBA2" w14:textId="0CE61064" w:rsidR="00C93936" w:rsidRPr="00D01D0F" w:rsidRDefault="002A0C72" w:rsidP="00D01D0F">
      <w:pPr>
        <w:pStyle w:val="judulTabel"/>
      </w:pPr>
      <w:bookmarkStart w:id="81" w:name="_Toc508897145"/>
      <w:r w:rsidRPr="00D01D0F">
        <w:lastRenderedPageBreak/>
        <w:t xml:space="preserve">Tabel </w:t>
      </w:r>
      <w:fldSimple w:instr=" STYLEREF 1 \s ">
        <w:r w:rsidR="009010BC">
          <w:rPr>
            <w:noProof/>
          </w:rPr>
          <w:t>II</w:t>
        </w:r>
      </w:fldSimple>
      <w:r w:rsidRPr="00D01D0F">
        <w:noBreakHyphen/>
      </w:r>
      <w:fldSimple w:instr=" SEQ Tabel \* ARABIC \s 1 ">
        <w:r w:rsidR="009010BC">
          <w:rPr>
            <w:noProof/>
          </w:rPr>
          <w:t>5</w:t>
        </w:r>
      </w:fldSimple>
      <w:r w:rsidR="00D01D0F" w:rsidRPr="00D01D0F">
        <w:t xml:space="preserve"> </w:t>
      </w:r>
      <w:r w:rsidR="00A940A2">
        <w:t>Perbandingan JBehave dan Cucumber</w:t>
      </w:r>
      <w:r w:rsidR="00D34F42">
        <w:t xml:space="preserve"> </w:t>
      </w:r>
      <w:r w:rsidR="00EB5809">
        <w:fldChar w:fldCharType="begin"/>
      </w:r>
      <w:r w:rsidR="00320819">
        <w:instrText xml:space="preserve"> ADDIN ZOTERO_ITEM CSL_CITATION {"citationID":"yDAeeQtg","properties":{"formattedCitation":"(Gamage, 2017; Kolesnik, 2013)","plainCitation":"(Gamage, 2017; Kolesnik, 2013)","noteIndex":0},"citationItems":[{"id":125,"uris":["http://zotero.org/users/3473210/items/7XUUQ5N4"],"uri":["http://zotero.org/users/3473210/items/7XUUQ5N4"],"itemData":{"id":125,"type":"post-weblog","title":"JBehave Vs Cucumber JVM: Comparison and Experience Sharing","container-title":"Medium","abstract":"How to choose the right BDD tool for your next Java project","URL":"https://medium.com/agile-vision/jbehave-vs-cucumber-jvm-comparison-and-experience-sharing-439dfdf5922d","shortTitle":"JBehave Vs Cucumber JVM","author":[{"family":"Gamage","given":"Thilina Ashen"}],"issued":{"date-parts":[["2017",7,26]]},"accessed":{"date-parts":[["2018",3,11]]}}},{"id":123,"uris":["http://zotero.org/users/3473210/items/LFN8HHNI"],"uri":["http://zotero.org/users/3473210/items/LFN8HHNI"],"itemData":{"id":123,"type":"post-weblog","title":"JBehave vs Cucumber JVM comparison","abstract":"The interest in BDD approach is growing and the more and more different engines appear in that space. However, there're some well known...","URL":"http://mkolisnyk.blogspot.com/2013/03/jbehave-vs-cucumber-jvm-comparison.html","language":"en-GB","author":[{"family":"Kolesnik","given":"Nickolay"}],"issued":{"date-parts":[["2013"]]},"accessed":{"date-parts":[["2018",3,11]]}}}],"schema":"https://github.com/citation-style-language/schema/raw/master/csl-citation.json"} </w:instrText>
      </w:r>
      <w:r w:rsidR="00EB5809">
        <w:fldChar w:fldCharType="separate"/>
      </w:r>
      <w:r w:rsidR="00B128D2">
        <w:rPr>
          <w:noProof/>
        </w:rPr>
        <w:t>(Gamage, 2017; Kolesnik, 2013)</w:t>
      </w:r>
      <w:bookmarkEnd w:id="81"/>
      <w:r w:rsidR="00EB5809">
        <w:fldChar w:fldCharType="end"/>
      </w:r>
    </w:p>
    <w:tbl>
      <w:tblPr>
        <w:tblStyle w:val="TableGrid"/>
        <w:tblW w:w="0" w:type="auto"/>
        <w:tblLook w:val="04A0" w:firstRow="1" w:lastRow="0" w:firstColumn="1" w:lastColumn="0" w:noHBand="0" w:noVBand="1"/>
      </w:tblPr>
      <w:tblGrid>
        <w:gridCol w:w="4390"/>
        <w:gridCol w:w="1559"/>
        <w:gridCol w:w="1974"/>
      </w:tblGrid>
      <w:tr w:rsidR="0061061F" w:rsidRPr="002F1855" w14:paraId="5C14247E" w14:textId="77777777" w:rsidTr="009E19B0">
        <w:tc>
          <w:tcPr>
            <w:tcW w:w="4390" w:type="dxa"/>
          </w:tcPr>
          <w:p w14:paraId="32DAE122" w14:textId="76A08F2F" w:rsidR="0061061F" w:rsidRPr="002F1855" w:rsidRDefault="0061061F" w:rsidP="002F1855">
            <w:pPr>
              <w:spacing w:line="360" w:lineRule="auto"/>
              <w:jc w:val="center"/>
              <w:rPr>
                <w:b/>
                <w:lang w:val="en-GB"/>
              </w:rPr>
            </w:pPr>
            <w:r w:rsidRPr="002F1855">
              <w:rPr>
                <w:b/>
                <w:lang w:val="en-GB"/>
              </w:rPr>
              <w:t>Aspek</w:t>
            </w:r>
          </w:p>
        </w:tc>
        <w:tc>
          <w:tcPr>
            <w:tcW w:w="1559" w:type="dxa"/>
          </w:tcPr>
          <w:p w14:paraId="11FB9DF6" w14:textId="0C6C5034" w:rsidR="0061061F" w:rsidRPr="002F1855" w:rsidRDefault="0061061F" w:rsidP="002F1855">
            <w:pPr>
              <w:spacing w:line="360" w:lineRule="auto"/>
              <w:jc w:val="center"/>
              <w:rPr>
                <w:b/>
                <w:lang w:val="en-GB"/>
              </w:rPr>
            </w:pPr>
            <w:r w:rsidRPr="002F1855">
              <w:rPr>
                <w:b/>
                <w:lang w:val="en-GB"/>
              </w:rPr>
              <w:t>JBehave</w:t>
            </w:r>
          </w:p>
        </w:tc>
        <w:tc>
          <w:tcPr>
            <w:tcW w:w="1974" w:type="dxa"/>
          </w:tcPr>
          <w:p w14:paraId="7CE79A37" w14:textId="3124BB11" w:rsidR="0061061F" w:rsidRPr="002F1855" w:rsidRDefault="0061061F" w:rsidP="002F1855">
            <w:pPr>
              <w:spacing w:line="360" w:lineRule="auto"/>
              <w:jc w:val="center"/>
              <w:rPr>
                <w:b/>
                <w:lang w:val="en-GB"/>
              </w:rPr>
            </w:pPr>
            <w:r w:rsidRPr="002F1855">
              <w:rPr>
                <w:b/>
                <w:lang w:val="en-GB"/>
              </w:rPr>
              <w:t>Cucumber</w:t>
            </w:r>
            <w:r w:rsidR="00CD54B1" w:rsidRPr="002F1855">
              <w:rPr>
                <w:b/>
                <w:lang w:val="en-GB"/>
              </w:rPr>
              <w:t>-JVM</w:t>
            </w:r>
          </w:p>
        </w:tc>
      </w:tr>
      <w:tr w:rsidR="0061061F" w14:paraId="6ADBA0B5" w14:textId="77777777" w:rsidTr="009E19B0">
        <w:tc>
          <w:tcPr>
            <w:tcW w:w="4390" w:type="dxa"/>
          </w:tcPr>
          <w:p w14:paraId="0BC8E100" w14:textId="63BBF811" w:rsidR="0061061F" w:rsidRDefault="0061061F" w:rsidP="00CD54B1">
            <w:pPr>
              <w:spacing w:line="360" w:lineRule="auto"/>
              <w:rPr>
                <w:lang w:val="en-GB"/>
              </w:rPr>
            </w:pPr>
            <w:r>
              <w:rPr>
                <w:lang w:val="en-GB"/>
              </w:rPr>
              <w:t>Dokumentasi</w:t>
            </w:r>
          </w:p>
        </w:tc>
        <w:tc>
          <w:tcPr>
            <w:tcW w:w="1559" w:type="dxa"/>
          </w:tcPr>
          <w:p w14:paraId="346C6DB4" w14:textId="0B86709A" w:rsidR="0061061F" w:rsidRDefault="00390066" w:rsidP="005F7D45">
            <w:pPr>
              <w:spacing w:line="360" w:lineRule="auto"/>
              <w:jc w:val="center"/>
              <w:rPr>
                <w:lang w:val="en-GB"/>
              </w:rPr>
            </w:pPr>
            <w:r>
              <w:rPr>
                <w:lang w:val="en-GB"/>
              </w:rPr>
              <w:t>3</w:t>
            </w:r>
          </w:p>
        </w:tc>
        <w:tc>
          <w:tcPr>
            <w:tcW w:w="1974" w:type="dxa"/>
          </w:tcPr>
          <w:p w14:paraId="3EB96EC7" w14:textId="7B30A759" w:rsidR="0061061F" w:rsidRDefault="00390066" w:rsidP="005F7D45">
            <w:pPr>
              <w:spacing w:line="360" w:lineRule="auto"/>
              <w:jc w:val="center"/>
              <w:rPr>
                <w:lang w:val="en-GB"/>
              </w:rPr>
            </w:pPr>
            <w:r>
              <w:rPr>
                <w:lang w:val="en-GB"/>
              </w:rPr>
              <w:t>3</w:t>
            </w:r>
          </w:p>
        </w:tc>
      </w:tr>
      <w:tr w:rsidR="0061061F" w14:paraId="3175C856" w14:textId="77777777" w:rsidTr="009E19B0">
        <w:tc>
          <w:tcPr>
            <w:tcW w:w="4390" w:type="dxa"/>
          </w:tcPr>
          <w:p w14:paraId="06B1267C" w14:textId="695DFCB6" w:rsidR="0061061F" w:rsidRDefault="0061061F" w:rsidP="00CD54B1">
            <w:pPr>
              <w:spacing w:line="360" w:lineRule="auto"/>
              <w:rPr>
                <w:lang w:val="en-GB"/>
              </w:rPr>
            </w:pPr>
            <w:r>
              <w:rPr>
                <w:lang w:val="en-GB"/>
              </w:rPr>
              <w:t xml:space="preserve">Fleksibilitas dalam melewatkan </w:t>
            </w:r>
            <w:r w:rsidRPr="004E6A82">
              <w:rPr>
                <w:i/>
                <w:lang w:val="en-GB"/>
              </w:rPr>
              <w:t>parameter</w:t>
            </w:r>
          </w:p>
        </w:tc>
        <w:tc>
          <w:tcPr>
            <w:tcW w:w="1559" w:type="dxa"/>
          </w:tcPr>
          <w:p w14:paraId="551E17B8" w14:textId="38E46480" w:rsidR="0061061F" w:rsidRDefault="00A11094" w:rsidP="005F7D45">
            <w:pPr>
              <w:spacing w:line="360" w:lineRule="auto"/>
              <w:jc w:val="center"/>
              <w:rPr>
                <w:lang w:val="en-GB"/>
              </w:rPr>
            </w:pPr>
            <w:r>
              <w:rPr>
                <w:lang w:val="en-GB"/>
              </w:rPr>
              <w:t>2</w:t>
            </w:r>
          </w:p>
        </w:tc>
        <w:tc>
          <w:tcPr>
            <w:tcW w:w="1974" w:type="dxa"/>
          </w:tcPr>
          <w:p w14:paraId="7E80E247" w14:textId="2CF049AF" w:rsidR="0061061F" w:rsidRDefault="00A11094" w:rsidP="005F7D45">
            <w:pPr>
              <w:spacing w:line="360" w:lineRule="auto"/>
              <w:jc w:val="center"/>
              <w:rPr>
                <w:lang w:val="en-GB"/>
              </w:rPr>
            </w:pPr>
            <w:r>
              <w:rPr>
                <w:lang w:val="en-GB"/>
              </w:rPr>
              <w:t>3</w:t>
            </w:r>
          </w:p>
        </w:tc>
      </w:tr>
      <w:tr w:rsidR="0061061F" w14:paraId="1E466E02" w14:textId="77777777" w:rsidTr="009E19B0">
        <w:tc>
          <w:tcPr>
            <w:tcW w:w="4390" w:type="dxa"/>
          </w:tcPr>
          <w:p w14:paraId="0E935F8A" w14:textId="66F88ED6" w:rsidR="0061061F" w:rsidRPr="004E6A82" w:rsidRDefault="00575570" w:rsidP="00CD54B1">
            <w:pPr>
              <w:spacing w:line="360" w:lineRule="auto"/>
              <w:rPr>
                <w:i/>
                <w:lang w:val="en-GB"/>
              </w:rPr>
            </w:pPr>
            <w:r w:rsidRPr="004E6A82">
              <w:rPr>
                <w:i/>
                <w:lang w:val="en-GB"/>
              </w:rPr>
              <w:t>Auto-complete</w:t>
            </w:r>
          </w:p>
        </w:tc>
        <w:tc>
          <w:tcPr>
            <w:tcW w:w="1559" w:type="dxa"/>
          </w:tcPr>
          <w:p w14:paraId="46C4F1DF" w14:textId="1947877B" w:rsidR="0061061F" w:rsidRDefault="00A11094" w:rsidP="005F7D45">
            <w:pPr>
              <w:spacing w:line="360" w:lineRule="auto"/>
              <w:jc w:val="center"/>
              <w:rPr>
                <w:lang w:val="en-GB"/>
              </w:rPr>
            </w:pPr>
            <w:r>
              <w:rPr>
                <w:lang w:val="en-GB"/>
              </w:rPr>
              <w:t>3</w:t>
            </w:r>
          </w:p>
        </w:tc>
        <w:tc>
          <w:tcPr>
            <w:tcW w:w="1974" w:type="dxa"/>
          </w:tcPr>
          <w:p w14:paraId="0C7FCF75" w14:textId="68254968" w:rsidR="0061061F" w:rsidRDefault="00A11094" w:rsidP="005F7D45">
            <w:pPr>
              <w:spacing w:line="360" w:lineRule="auto"/>
              <w:jc w:val="center"/>
              <w:rPr>
                <w:lang w:val="en-GB"/>
              </w:rPr>
            </w:pPr>
            <w:r>
              <w:rPr>
                <w:lang w:val="en-GB"/>
              </w:rPr>
              <w:t>3</w:t>
            </w:r>
          </w:p>
        </w:tc>
      </w:tr>
      <w:tr w:rsidR="0061061F" w14:paraId="3D30F6D2" w14:textId="77777777" w:rsidTr="009E19B0">
        <w:tc>
          <w:tcPr>
            <w:tcW w:w="4390" w:type="dxa"/>
          </w:tcPr>
          <w:p w14:paraId="0EF7068A" w14:textId="00A34D2B" w:rsidR="0061061F" w:rsidRPr="004E6A82" w:rsidRDefault="00575570" w:rsidP="00CD54B1">
            <w:pPr>
              <w:spacing w:line="360" w:lineRule="auto"/>
              <w:rPr>
                <w:i/>
                <w:lang w:val="en-GB"/>
              </w:rPr>
            </w:pPr>
            <w:r w:rsidRPr="004E6A82">
              <w:rPr>
                <w:i/>
                <w:lang w:val="en-GB"/>
              </w:rPr>
              <w:t>Scoping</w:t>
            </w:r>
          </w:p>
        </w:tc>
        <w:tc>
          <w:tcPr>
            <w:tcW w:w="1559" w:type="dxa"/>
          </w:tcPr>
          <w:p w14:paraId="35C29E5F" w14:textId="797DFECF" w:rsidR="0061061F" w:rsidRDefault="00A11094" w:rsidP="005F7D45">
            <w:pPr>
              <w:spacing w:line="360" w:lineRule="auto"/>
              <w:jc w:val="center"/>
              <w:rPr>
                <w:lang w:val="en-GB"/>
              </w:rPr>
            </w:pPr>
            <w:r>
              <w:rPr>
                <w:lang w:val="en-GB"/>
              </w:rPr>
              <w:t>3</w:t>
            </w:r>
          </w:p>
        </w:tc>
        <w:tc>
          <w:tcPr>
            <w:tcW w:w="1974" w:type="dxa"/>
          </w:tcPr>
          <w:p w14:paraId="06426BDF" w14:textId="71A537D8" w:rsidR="0061061F" w:rsidRDefault="00A11094" w:rsidP="005F7D45">
            <w:pPr>
              <w:spacing w:line="360" w:lineRule="auto"/>
              <w:jc w:val="center"/>
              <w:rPr>
                <w:lang w:val="en-GB"/>
              </w:rPr>
            </w:pPr>
            <w:r>
              <w:rPr>
                <w:lang w:val="en-GB"/>
              </w:rPr>
              <w:t>2</w:t>
            </w:r>
          </w:p>
        </w:tc>
      </w:tr>
      <w:tr w:rsidR="0061061F" w14:paraId="2385ACE9" w14:textId="77777777" w:rsidTr="009E19B0">
        <w:tc>
          <w:tcPr>
            <w:tcW w:w="4390" w:type="dxa"/>
          </w:tcPr>
          <w:p w14:paraId="1A79A198" w14:textId="543117E5" w:rsidR="0061061F" w:rsidRPr="004E6A82" w:rsidRDefault="00575570" w:rsidP="00CD54B1">
            <w:pPr>
              <w:spacing w:line="360" w:lineRule="auto"/>
              <w:rPr>
                <w:i/>
                <w:lang w:val="en-GB"/>
              </w:rPr>
            </w:pPr>
            <w:r w:rsidRPr="004E6A82">
              <w:rPr>
                <w:i/>
                <w:lang w:val="en-GB"/>
              </w:rPr>
              <w:t>Composite steps</w:t>
            </w:r>
          </w:p>
        </w:tc>
        <w:tc>
          <w:tcPr>
            <w:tcW w:w="1559" w:type="dxa"/>
          </w:tcPr>
          <w:p w14:paraId="47390CC0" w14:textId="15314A4B" w:rsidR="0061061F" w:rsidRDefault="00390066" w:rsidP="005F7D45">
            <w:pPr>
              <w:spacing w:line="360" w:lineRule="auto"/>
              <w:jc w:val="center"/>
              <w:rPr>
                <w:lang w:val="en-GB"/>
              </w:rPr>
            </w:pPr>
            <w:r>
              <w:rPr>
                <w:lang w:val="en-GB"/>
              </w:rPr>
              <w:t>3</w:t>
            </w:r>
          </w:p>
        </w:tc>
        <w:tc>
          <w:tcPr>
            <w:tcW w:w="1974" w:type="dxa"/>
          </w:tcPr>
          <w:p w14:paraId="72AAF4FE" w14:textId="4E40D383" w:rsidR="0061061F" w:rsidRDefault="00D262DE" w:rsidP="005F7D45">
            <w:pPr>
              <w:spacing w:line="360" w:lineRule="auto"/>
              <w:jc w:val="center"/>
              <w:rPr>
                <w:lang w:val="en-GB"/>
              </w:rPr>
            </w:pPr>
            <w:r>
              <w:rPr>
                <w:lang w:val="en-GB"/>
              </w:rPr>
              <w:t>0</w:t>
            </w:r>
          </w:p>
        </w:tc>
      </w:tr>
      <w:tr w:rsidR="00575570" w14:paraId="03412F67" w14:textId="77777777" w:rsidTr="009E19B0">
        <w:tc>
          <w:tcPr>
            <w:tcW w:w="4390" w:type="dxa"/>
          </w:tcPr>
          <w:p w14:paraId="37FA0D7B" w14:textId="14558FF3" w:rsidR="00575570" w:rsidRPr="004E6A82" w:rsidRDefault="004E6A82" w:rsidP="00CD54B1">
            <w:pPr>
              <w:spacing w:line="360" w:lineRule="auto"/>
              <w:rPr>
                <w:i/>
                <w:lang w:val="en-GB"/>
              </w:rPr>
            </w:pPr>
            <w:r w:rsidRPr="004E6A82">
              <w:rPr>
                <w:i/>
                <w:lang w:val="en-GB"/>
              </w:rPr>
              <w:t>Background and H</w:t>
            </w:r>
            <w:r w:rsidR="00575570" w:rsidRPr="004E6A82">
              <w:rPr>
                <w:i/>
                <w:lang w:val="en-GB"/>
              </w:rPr>
              <w:t>ooks</w:t>
            </w:r>
          </w:p>
        </w:tc>
        <w:tc>
          <w:tcPr>
            <w:tcW w:w="1559" w:type="dxa"/>
          </w:tcPr>
          <w:p w14:paraId="0EE4056C" w14:textId="6A5C41FE" w:rsidR="00575570" w:rsidRDefault="00A11094" w:rsidP="005F7D45">
            <w:pPr>
              <w:spacing w:line="360" w:lineRule="auto"/>
              <w:jc w:val="center"/>
              <w:rPr>
                <w:lang w:val="en-GB"/>
              </w:rPr>
            </w:pPr>
            <w:r>
              <w:rPr>
                <w:lang w:val="en-GB"/>
              </w:rPr>
              <w:t>0</w:t>
            </w:r>
          </w:p>
        </w:tc>
        <w:tc>
          <w:tcPr>
            <w:tcW w:w="1974" w:type="dxa"/>
          </w:tcPr>
          <w:p w14:paraId="5CB0BCA0" w14:textId="705C9618" w:rsidR="00575570" w:rsidRDefault="00A11094" w:rsidP="005F7D45">
            <w:pPr>
              <w:spacing w:line="360" w:lineRule="auto"/>
              <w:jc w:val="center"/>
              <w:rPr>
                <w:lang w:val="en-GB"/>
              </w:rPr>
            </w:pPr>
            <w:r>
              <w:rPr>
                <w:lang w:val="en-GB"/>
              </w:rPr>
              <w:t>3</w:t>
            </w:r>
          </w:p>
        </w:tc>
      </w:tr>
      <w:tr w:rsidR="00575570" w14:paraId="1B2751FB" w14:textId="77777777" w:rsidTr="009E19B0">
        <w:tc>
          <w:tcPr>
            <w:tcW w:w="4390" w:type="dxa"/>
          </w:tcPr>
          <w:p w14:paraId="779B8EA8" w14:textId="50B7AE49" w:rsidR="00575570" w:rsidRPr="00BA18F7" w:rsidRDefault="004E6A82" w:rsidP="00CD54B1">
            <w:pPr>
              <w:spacing w:line="360" w:lineRule="auto"/>
              <w:rPr>
                <w:i/>
                <w:lang w:val="en-GB"/>
              </w:rPr>
            </w:pPr>
            <w:r w:rsidRPr="004E6A82">
              <w:rPr>
                <w:i/>
                <w:lang w:val="en-GB"/>
              </w:rPr>
              <w:t>Binding to code</w:t>
            </w:r>
            <w:r w:rsidR="00BA18F7">
              <w:rPr>
                <w:lang w:val="en-GB"/>
              </w:rPr>
              <w:t xml:space="preserve"> </w:t>
            </w:r>
            <w:r w:rsidR="00BA18F7">
              <w:rPr>
                <w:i/>
                <w:lang w:val="en-GB"/>
              </w:rPr>
              <w:t>(annotations)</w:t>
            </w:r>
          </w:p>
        </w:tc>
        <w:tc>
          <w:tcPr>
            <w:tcW w:w="1559" w:type="dxa"/>
          </w:tcPr>
          <w:p w14:paraId="25BCC3D6" w14:textId="578C1C20" w:rsidR="00575570" w:rsidRDefault="00390066" w:rsidP="005F7D45">
            <w:pPr>
              <w:spacing w:line="360" w:lineRule="auto"/>
              <w:jc w:val="center"/>
              <w:rPr>
                <w:lang w:val="en-GB"/>
              </w:rPr>
            </w:pPr>
            <w:r>
              <w:rPr>
                <w:lang w:val="en-GB"/>
              </w:rPr>
              <w:t>3</w:t>
            </w:r>
          </w:p>
        </w:tc>
        <w:tc>
          <w:tcPr>
            <w:tcW w:w="1974" w:type="dxa"/>
          </w:tcPr>
          <w:p w14:paraId="55B1A582" w14:textId="2AF41379" w:rsidR="00575570" w:rsidRDefault="00390066" w:rsidP="005F7D45">
            <w:pPr>
              <w:spacing w:line="360" w:lineRule="auto"/>
              <w:jc w:val="center"/>
              <w:rPr>
                <w:lang w:val="en-GB"/>
              </w:rPr>
            </w:pPr>
            <w:r>
              <w:rPr>
                <w:lang w:val="en-GB"/>
              </w:rPr>
              <w:t>3</w:t>
            </w:r>
          </w:p>
        </w:tc>
      </w:tr>
      <w:tr w:rsidR="00575570" w14:paraId="13049294" w14:textId="77777777" w:rsidTr="009E19B0">
        <w:tc>
          <w:tcPr>
            <w:tcW w:w="4390" w:type="dxa"/>
          </w:tcPr>
          <w:p w14:paraId="191B1D40" w14:textId="0D55DC97" w:rsidR="00575570" w:rsidRPr="004E6A82" w:rsidRDefault="004E6A82" w:rsidP="00CD54B1">
            <w:pPr>
              <w:spacing w:line="360" w:lineRule="auto"/>
              <w:rPr>
                <w:i/>
                <w:lang w:val="en-GB"/>
              </w:rPr>
            </w:pPr>
            <w:r w:rsidRPr="004E6A82">
              <w:rPr>
                <w:i/>
                <w:lang w:val="en-GB"/>
              </w:rPr>
              <w:t>Formatting flexibility</w:t>
            </w:r>
          </w:p>
        </w:tc>
        <w:tc>
          <w:tcPr>
            <w:tcW w:w="1559" w:type="dxa"/>
          </w:tcPr>
          <w:p w14:paraId="403DDCDE" w14:textId="353CCE8D" w:rsidR="00575570" w:rsidRDefault="00BA18F7" w:rsidP="005F7D45">
            <w:pPr>
              <w:spacing w:line="360" w:lineRule="auto"/>
              <w:jc w:val="center"/>
              <w:rPr>
                <w:lang w:val="en-GB"/>
              </w:rPr>
            </w:pPr>
            <w:r>
              <w:rPr>
                <w:lang w:val="en-GB"/>
              </w:rPr>
              <w:t>2</w:t>
            </w:r>
          </w:p>
        </w:tc>
        <w:tc>
          <w:tcPr>
            <w:tcW w:w="1974" w:type="dxa"/>
          </w:tcPr>
          <w:p w14:paraId="204F0877" w14:textId="6F6A2666" w:rsidR="00575570" w:rsidRDefault="00390066" w:rsidP="005F7D45">
            <w:pPr>
              <w:spacing w:line="360" w:lineRule="auto"/>
              <w:jc w:val="center"/>
              <w:rPr>
                <w:lang w:val="en-GB"/>
              </w:rPr>
            </w:pPr>
            <w:r>
              <w:rPr>
                <w:lang w:val="en-GB"/>
              </w:rPr>
              <w:t>3</w:t>
            </w:r>
          </w:p>
        </w:tc>
      </w:tr>
      <w:tr w:rsidR="0061061F" w14:paraId="117D6484" w14:textId="77777777" w:rsidTr="009E19B0">
        <w:tc>
          <w:tcPr>
            <w:tcW w:w="4390" w:type="dxa"/>
          </w:tcPr>
          <w:p w14:paraId="5A472B34" w14:textId="565791E0" w:rsidR="0061061F" w:rsidRPr="004E6A82" w:rsidRDefault="004E6A82" w:rsidP="00CD54B1">
            <w:pPr>
              <w:spacing w:line="360" w:lineRule="auto"/>
              <w:rPr>
                <w:i/>
                <w:lang w:val="en-GB"/>
              </w:rPr>
            </w:pPr>
            <w:r w:rsidRPr="004E6A82">
              <w:rPr>
                <w:i/>
                <w:lang w:val="en-GB"/>
              </w:rPr>
              <w:t>Built-in reports</w:t>
            </w:r>
          </w:p>
        </w:tc>
        <w:tc>
          <w:tcPr>
            <w:tcW w:w="1559" w:type="dxa"/>
          </w:tcPr>
          <w:p w14:paraId="77514B72" w14:textId="2AF71B58" w:rsidR="0061061F" w:rsidRDefault="00A11094" w:rsidP="005F7D45">
            <w:pPr>
              <w:spacing w:line="360" w:lineRule="auto"/>
              <w:jc w:val="center"/>
              <w:rPr>
                <w:lang w:val="en-GB"/>
              </w:rPr>
            </w:pPr>
            <w:r>
              <w:rPr>
                <w:lang w:val="en-GB"/>
              </w:rPr>
              <w:t>2</w:t>
            </w:r>
          </w:p>
        </w:tc>
        <w:tc>
          <w:tcPr>
            <w:tcW w:w="1974" w:type="dxa"/>
          </w:tcPr>
          <w:p w14:paraId="04C8414A" w14:textId="64E0C5ED" w:rsidR="0061061F" w:rsidRDefault="00A11094" w:rsidP="005F7D45">
            <w:pPr>
              <w:spacing w:line="360" w:lineRule="auto"/>
              <w:jc w:val="center"/>
              <w:rPr>
                <w:lang w:val="en-GB"/>
              </w:rPr>
            </w:pPr>
            <w:r>
              <w:rPr>
                <w:lang w:val="en-GB"/>
              </w:rPr>
              <w:t>3</w:t>
            </w:r>
          </w:p>
        </w:tc>
      </w:tr>
      <w:tr w:rsidR="004E6A82" w14:paraId="309DB1AF" w14:textId="77777777" w:rsidTr="009E19B0">
        <w:tc>
          <w:tcPr>
            <w:tcW w:w="4390" w:type="dxa"/>
          </w:tcPr>
          <w:p w14:paraId="6E421C90" w14:textId="53E8290A" w:rsidR="004E6A82" w:rsidRPr="004E6A82" w:rsidRDefault="004E6A82" w:rsidP="00CD54B1">
            <w:pPr>
              <w:spacing w:line="360" w:lineRule="auto"/>
              <w:rPr>
                <w:i/>
                <w:lang w:val="en-GB"/>
              </w:rPr>
            </w:pPr>
            <w:r w:rsidRPr="004E6A82">
              <w:rPr>
                <w:i/>
                <w:lang w:val="en-GB"/>
              </w:rPr>
              <w:t>Comformity to Gherkin standard</w:t>
            </w:r>
          </w:p>
        </w:tc>
        <w:tc>
          <w:tcPr>
            <w:tcW w:w="1559" w:type="dxa"/>
          </w:tcPr>
          <w:p w14:paraId="794EB340" w14:textId="54345281" w:rsidR="004E6A82" w:rsidRDefault="00390066" w:rsidP="005F7D45">
            <w:pPr>
              <w:spacing w:line="360" w:lineRule="auto"/>
              <w:jc w:val="center"/>
              <w:rPr>
                <w:lang w:val="en-GB"/>
              </w:rPr>
            </w:pPr>
            <w:r>
              <w:rPr>
                <w:lang w:val="en-GB"/>
              </w:rPr>
              <w:t>3</w:t>
            </w:r>
          </w:p>
        </w:tc>
        <w:tc>
          <w:tcPr>
            <w:tcW w:w="1974" w:type="dxa"/>
          </w:tcPr>
          <w:p w14:paraId="5B3F90AA" w14:textId="62C4FC45" w:rsidR="004E6A82" w:rsidRDefault="00390066" w:rsidP="005F7D45">
            <w:pPr>
              <w:spacing w:line="360" w:lineRule="auto"/>
              <w:jc w:val="center"/>
              <w:rPr>
                <w:lang w:val="en-GB"/>
              </w:rPr>
            </w:pPr>
            <w:r>
              <w:rPr>
                <w:lang w:val="en-GB"/>
              </w:rPr>
              <w:t>3</w:t>
            </w:r>
          </w:p>
        </w:tc>
      </w:tr>
      <w:tr w:rsidR="004E6A82" w14:paraId="695DCD7F" w14:textId="77777777" w:rsidTr="009E19B0">
        <w:tc>
          <w:tcPr>
            <w:tcW w:w="4390" w:type="dxa"/>
          </w:tcPr>
          <w:p w14:paraId="339796FB" w14:textId="662E0F7D" w:rsidR="004E6A82" w:rsidRPr="004E6A82" w:rsidRDefault="004E6A82" w:rsidP="00CD54B1">
            <w:pPr>
              <w:spacing w:line="360" w:lineRule="auto"/>
              <w:rPr>
                <w:i/>
                <w:lang w:val="en-GB"/>
              </w:rPr>
            </w:pPr>
            <w:r w:rsidRPr="004E6A82">
              <w:rPr>
                <w:i/>
                <w:lang w:val="en-GB"/>
              </w:rPr>
              <w:t>Input data sources</w:t>
            </w:r>
          </w:p>
        </w:tc>
        <w:tc>
          <w:tcPr>
            <w:tcW w:w="1559" w:type="dxa"/>
          </w:tcPr>
          <w:p w14:paraId="5987E80F" w14:textId="1E15EF77" w:rsidR="004E6A82" w:rsidRDefault="00A11094" w:rsidP="005F7D45">
            <w:pPr>
              <w:spacing w:line="360" w:lineRule="auto"/>
              <w:jc w:val="center"/>
              <w:rPr>
                <w:lang w:val="en-GB"/>
              </w:rPr>
            </w:pPr>
            <w:r>
              <w:rPr>
                <w:lang w:val="en-GB"/>
              </w:rPr>
              <w:t>3</w:t>
            </w:r>
          </w:p>
        </w:tc>
        <w:tc>
          <w:tcPr>
            <w:tcW w:w="1974" w:type="dxa"/>
          </w:tcPr>
          <w:p w14:paraId="4DDE6F39" w14:textId="4A905DF4" w:rsidR="004E6A82" w:rsidRDefault="00A11094" w:rsidP="005F7D45">
            <w:pPr>
              <w:spacing w:line="360" w:lineRule="auto"/>
              <w:jc w:val="center"/>
              <w:rPr>
                <w:lang w:val="en-GB"/>
              </w:rPr>
            </w:pPr>
            <w:r>
              <w:rPr>
                <w:lang w:val="en-GB"/>
              </w:rPr>
              <w:t>0</w:t>
            </w:r>
          </w:p>
        </w:tc>
      </w:tr>
      <w:tr w:rsidR="00DF7739" w14:paraId="6773669B" w14:textId="77777777" w:rsidTr="009E19B0">
        <w:tc>
          <w:tcPr>
            <w:tcW w:w="4390" w:type="dxa"/>
          </w:tcPr>
          <w:p w14:paraId="7387D321" w14:textId="6C4F7898" w:rsidR="00DF7739" w:rsidRPr="00DF7739" w:rsidRDefault="00DF7739" w:rsidP="00CD54B1">
            <w:pPr>
              <w:spacing w:line="360" w:lineRule="auto"/>
              <w:rPr>
                <w:b/>
                <w:lang w:val="en-GB"/>
              </w:rPr>
            </w:pPr>
            <w:r w:rsidRPr="00DF7739">
              <w:rPr>
                <w:b/>
                <w:lang w:val="en-GB"/>
              </w:rPr>
              <w:t>Total</w:t>
            </w:r>
          </w:p>
        </w:tc>
        <w:tc>
          <w:tcPr>
            <w:tcW w:w="1559" w:type="dxa"/>
          </w:tcPr>
          <w:p w14:paraId="3CBB9179" w14:textId="5CA86518" w:rsidR="00DF7739" w:rsidRDefault="004C6F2F" w:rsidP="005F7D45">
            <w:pPr>
              <w:spacing w:line="360" w:lineRule="auto"/>
              <w:jc w:val="center"/>
              <w:rPr>
                <w:lang w:val="en-GB"/>
              </w:rPr>
            </w:pPr>
            <w:r>
              <w:rPr>
                <w:lang w:val="en-GB"/>
              </w:rPr>
              <w:t>27</w:t>
            </w:r>
          </w:p>
        </w:tc>
        <w:tc>
          <w:tcPr>
            <w:tcW w:w="1974" w:type="dxa"/>
          </w:tcPr>
          <w:p w14:paraId="02C8ABCC" w14:textId="2CC97526" w:rsidR="00DF7739" w:rsidRDefault="004C6F2F" w:rsidP="005F7D45">
            <w:pPr>
              <w:spacing w:line="360" w:lineRule="auto"/>
              <w:jc w:val="center"/>
              <w:rPr>
                <w:lang w:val="en-GB"/>
              </w:rPr>
            </w:pPr>
            <w:r>
              <w:rPr>
                <w:lang w:val="en-GB"/>
              </w:rPr>
              <w:t>2</w:t>
            </w:r>
            <w:r w:rsidR="00D262DE">
              <w:rPr>
                <w:lang w:val="en-GB"/>
              </w:rPr>
              <w:t>6</w:t>
            </w:r>
          </w:p>
        </w:tc>
      </w:tr>
    </w:tbl>
    <w:p w14:paraId="42D4D3D9" w14:textId="79D00704" w:rsidR="0061061F" w:rsidRDefault="0061061F" w:rsidP="00DB221D">
      <w:pPr>
        <w:rPr>
          <w:lang w:val="en-GB"/>
        </w:rPr>
      </w:pPr>
    </w:p>
    <w:p w14:paraId="3CAA26D4" w14:textId="131B144D" w:rsidR="0061061F" w:rsidRDefault="0061061F" w:rsidP="00DB221D">
      <w:pPr>
        <w:rPr>
          <w:lang w:val="en-GB"/>
        </w:rPr>
      </w:pPr>
    </w:p>
    <w:p w14:paraId="10E68858" w14:textId="5E9751B5" w:rsidR="00CF76AD" w:rsidRDefault="00CF76AD" w:rsidP="0078708D">
      <w:pPr>
        <w:spacing w:line="360" w:lineRule="auto"/>
        <w:jc w:val="both"/>
        <w:rPr>
          <w:lang w:val="en-GB"/>
        </w:rPr>
      </w:pPr>
      <w:r>
        <w:rPr>
          <w:lang w:val="en-GB"/>
        </w:rPr>
        <w:t xml:space="preserve">Berikut adalah penjelasan dari masing-masing aspek </w:t>
      </w:r>
      <w:r w:rsidR="006F5C4D">
        <w:rPr>
          <w:lang w:val="en-GB"/>
        </w:rPr>
        <w:t xml:space="preserve">penilaian </w:t>
      </w:r>
      <w:r>
        <w:rPr>
          <w:lang w:val="en-GB"/>
        </w:rPr>
        <w:t>yang dibandingkan.</w:t>
      </w:r>
    </w:p>
    <w:p w14:paraId="68E1A2F8" w14:textId="5EE83FD2" w:rsidR="00CF76AD" w:rsidRDefault="00CF76AD" w:rsidP="00CF76AD">
      <w:pPr>
        <w:pStyle w:val="ListParagraph"/>
        <w:numPr>
          <w:ilvl w:val="0"/>
          <w:numId w:val="40"/>
        </w:numPr>
        <w:rPr>
          <w:lang w:val="en-GB"/>
        </w:rPr>
      </w:pPr>
      <w:r w:rsidRPr="0022349B">
        <w:rPr>
          <w:i/>
          <w:lang w:val="en-GB"/>
        </w:rPr>
        <w:t>Documentation</w:t>
      </w:r>
      <w:r>
        <w:rPr>
          <w:lang w:val="en-GB"/>
        </w:rPr>
        <w:t xml:space="preserve">: </w:t>
      </w:r>
      <w:r w:rsidR="006F5C4D">
        <w:rPr>
          <w:lang w:val="en-GB"/>
        </w:rPr>
        <w:t xml:space="preserve">dinilai </w:t>
      </w:r>
      <w:r w:rsidR="00874DE7">
        <w:rPr>
          <w:lang w:val="en-GB"/>
        </w:rPr>
        <w:t xml:space="preserve">berdasarkan </w:t>
      </w:r>
      <w:r w:rsidR="007E1C71">
        <w:rPr>
          <w:lang w:val="en-GB"/>
        </w:rPr>
        <w:t xml:space="preserve">ada atau tidaknya </w:t>
      </w:r>
      <w:r w:rsidR="007E1C71" w:rsidRPr="007E1C71">
        <w:rPr>
          <w:i/>
          <w:lang w:val="en-GB"/>
        </w:rPr>
        <w:t>website</w:t>
      </w:r>
      <w:r w:rsidR="007E1C71">
        <w:rPr>
          <w:lang w:val="en-GB"/>
        </w:rPr>
        <w:t xml:space="preserve"> resmi, </w:t>
      </w:r>
      <w:r w:rsidR="008675C2">
        <w:rPr>
          <w:lang w:val="en-GB"/>
        </w:rPr>
        <w:t>dokumentasi API, contoh kode, dan forum</w:t>
      </w:r>
      <w:r w:rsidR="00D51651">
        <w:rPr>
          <w:lang w:val="en-GB"/>
        </w:rPr>
        <w:t xml:space="preserve">. Dokumentasi Cucumber </w:t>
      </w:r>
      <w:r w:rsidR="00A31670">
        <w:rPr>
          <w:lang w:val="en-GB"/>
        </w:rPr>
        <w:t xml:space="preserve">tersebar pada beberapa </w:t>
      </w:r>
      <w:r w:rsidR="00A31670" w:rsidRPr="00CC3896">
        <w:rPr>
          <w:i/>
          <w:lang w:val="en-GB"/>
        </w:rPr>
        <w:t>platform</w:t>
      </w:r>
      <w:r w:rsidR="00A31670">
        <w:rPr>
          <w:lang w:val="en-GB"/>
        </w:rPr>
        <w:t xml:space="preserve">, yang terdokumetasi secara baik. Sedangkan JBehave lebih mengkhususkan ke </w:t>
      </w:r>
      <w:r w:rsidR="000A00FA">
        <w:rPr>
          <w:lang w:val="en-GB"/>
        </w:rPr>
        <w:t>b</w:t>
      </w:r>
      <w:r w:rsidR="00A31670">
        <w:rPr>
          <w:lang w:val="en-GB"/>
        </w:rPr>
        <w:t xml:space="preserve">ahasa pemrograman Java, </w:t>
      </w:r>
    </w:p>
    <w:p w14:paraId="135327D6" w14:textId="1BA1B20F" w:rsidR="009F3568" w:rsidRPr="009F3568" w:rsidRDefault="009F3568" w:rsidP="00CF76AD">
      <w:pPr>
        <w:pStyle w:val="ListParagraph"/>
        <w:numPr>
          <w:ilvl w:val="0"/>
          <w:numId w:val="40"/>
        </w:numPr>
        <w:rPr>
          <w:lang w:val="en-GB"/>
        </w:rPr>
      </w:pPr>
      <w:r>
        <w:rPr>
          <w:lang w:val="en-GB"/>
        </w:rPr>
        <w:t xml:space="preserve">Fleksibilitas dalam melewatkan </w:t>
      </w:r>
      <w:r w:rsidRPr="004E6A82">
        <w:rPr>
          <w:i/>
          <w:lang w:val="en-GB"/>
        </w:rPr>
        <w:t>parameter</w:t>
      </w:r>
      <w:r>
        <w:rPr>
          <w:lang w:val="en-GB"/>
        </w:rPr>
        <w:t>:</w:t>
      </w:r>
      <w:r w:rsidR="00A30B04">
        <w:rPr>
          <w:lang w:val="en-GB"/>
        </w:rPr>
        <w:t xml:space="preserve"> </w:t>
      </w:r>
      <w:r w:rsidR="007C04E6">
        <w:rPr>
          <w:lang w:val="en-GB"/>
        </w:rPr>
        <w:t xml:space="preserve">dinilai berdasarkan tersedia atau tidaknya fitur berikut: </w:t>
      </w:r>
      <w:r w:rsidR="006E41FD" w:rsidRPr="006E41FD">
        <w:rPr>
          <w:i/>
          <w:lang w:val="en-GB"/>
        </w:rPr>
        <w:t>parameter variant</w:t>
      </w:r>
      <w:r w:rsidR="006E41FD">
        <w:rPr>
          <w:lang w:val="en-GB"/>
        </w:rPr>
        <w:t xml:space="preserve">, </w:t>
      </w:r>
      <w:r w:rsidR="006E41FD" w:rsidRPr="006E41FD">
        <w:rPr>
          <w:i/>
          <w:lang w:val="en-GB"/>
        </w:rPr>
        <w:t>parameter injection</w:t>
      </w:r>
      <w:r w:rsidR="006E41FD">
        <w:rPr>
          <w:lang w:val="en-GB"/>
        </w:rPr>
        <w:t xml:space="preserve">, </w:t>
      </w:r>
      <w:r w:rsidR="006E41FD" w:rsidRPr="006E41FD">
        <w:rPr>
          <w:i/>
          <w:lang w:val="en-GB"/>
        </w:rPr>
        <w:t>tabular parameter</w:t>
      </w:r>
      <w:r w:rsidR="006E41FD">
        <w:rPr>
          <w:lang w:val="en-GB"/>
        </w:rPr>
        <w:t xml:space="preserve">, </w:t>
      </w:r>
      <w:r w:rsidR="006E41FD" w:rsidRPr="006E41FD">
        <w:rPr>
          <w:i/>
          <w:lang w:val="en-GB"/>
        </w:rPr>
        <w:t>multi-line input</w:t>
      </w:r>
    </w:p>
    <w:p w14:paraId="29E29C9D" w14:textId="7CC10C7C" w:rsidR="009F3568" w:rsidRPr="009F3568" w:rsidRDefault="009F3568" w:rsidP="00CF76AD">
      <w:pPr>
        <w:pStyle w:val="ListParagraph"/>
        <w:numPr>
          <w:ilvl w:val="0"/>
          <w:numId w:val="40"/>
        </w:numPr>
        <w:rPr>
          <w:lang w:val="en-GB"/>
        </w:rPr>
      </w:pPr>
      <w:r w:rsidRPr="004E6A82">
        <w:rPr>
          <w:i/>
          <w:lang w:val="en-GB"/>
        </w:rPr>
        <w:t>Auto-complete</w:t>
      </w:r>
      <w:r>
        <w:rPr>
          <w:lang w:val="en-GB"/>
        </w:rPr>
        <w:t>:</w:t>
      </w:r>
      <w:r w:rsidR="00A30B04">
        <w:rPr>
          <w:lang w:val="en-GB"/>
        </w:rPr>
        <w:t xml:space="preserve"> </w:t>
      </w:r>
      <w:r w:rsidR="001B30D8">
        <w:rPr>
          <w:lang w:val="en-GB"/>
        </w:rPr>
        <w:t xml:space="preserve">JBehave untuk Eclipse mendukung </w:t>
      </w:r>
      <w:r w:rsidR="001B30D8" w:rsidRPr="001B30D8">
        <w:rPr>
          <w:i/>
          <w:lang w:val="en-GB"/>
        </w:rPr>
        <w:t>auto-complete</w:t>
      </w:r>
      <w:r w:rsidR="001B30D8">
        <w:rPr>
          <w:lang w:val="en-GB"/>
        </w:rPr>
        <w:t xml:space="preserve"> pada </w:t>
      </w:r>
      <w:r w:rsidR="00D20F80" w:rsidRPr="00D20F80">
        <w:rPr>
          <w:i/>
          <w:lang w:val="en-GB"/>
        </w:rPr>
        <w:t>feature file</w:t>
      </w:r>
      <w:r w:rsidR="00D20F80">
        <w:rPr>
          <w:lang w:val="en-GB"/>
        </w:rPr>
        <w:t xml:space="preserve">. Cucumber untuk Eclipse mendukung </w:t>
      </w:r>
      <w:r w:rsidR="00D20F80" w:rsidRPr="001B30D8">
        <w:rPr>
          <w:i/>
          <w:lang w:val="en-GB"/>
        </w:rPr>
        <w:t>auto-complete</w:t>
      </w:r>
      <w:r w:rsidR="00D20F80">
        <w:rPr>
          <w:lang w:val="en-GB"/>
        </w:rPr>
        <w:t xml:space="preserve"> dan </w:t>
      </w:r>
      <w:r w:rsidR="00D20F80" w:rsidRPr="00D20F80">
        <w:rPr>
          <w:i/>
          <w:lang w:val="en-GB"/>
        </w:rPr>
        <w:t>text-highlight</w:t>
      </w:r>
      <w:r w:rsidR="00D20F80">
        <w:rPr>
          <w:lang w:val="en-GB"/>
        </w:rPr>
        <w:t xml:space="preserve"> pada </w:t>
      </w:r>
      <w:r w:rsidR="00D20F80" w:rsidRPr="00D20F80">
        <w:rPr>
          <w:i/>
          <w:lang w:val="en-GB"/>
        </w:rPr>
        <w:t>feature file</w:t>
      </w:r>
    </w:p>
    <w:p w14:paraId="732B66B8" w14:textId="349F6197" w:rsidR="009F3568" w:rsidRPr="009F3568" w:rsidRDefault="009F3568" w:rsidP="00CF76AD">
      <w:pPr>
        <w:pStyle w:val="ListParagraph"/>
        <w:numPr>
          <w:ilvl w:val="0"/>
          <w:numId w:val="40"/>
        </w:numPr>
        <w:rPr>
          <w:lang w:val="en-GB"/>
        </w:rPr>
      </w:pPr>
      <w:r w:rsidRPr="004E6A82">
        <w:rPr>
          <w:i/>
          <w:lang w:val="en-GB"/>
        </w:rPr>
        <w:t>Scoping</w:t>
      </w:r>
      <w:r>
        <w:rPr>
          <w:lang w:val="en-GB"/>
        </w:rPr>
        <w:t>:</w:t>
      </w:r>
      <w:r w:rsidR="00A30B04">
        <w:rPr>
          <w:lang w:val="en-GB"/>
        </w:rPr>
        <w:t xml:space="preserve"> </w:t>
      </w:r>
      <w:r w:rsidR="009B79DC" w:rsidRPr="009B79DC">
        <w:rPr>
          <w:i/>
          <w:lang w:val="en-GB"/>
        </w:rPr>
        <w:t>Scoping</w:t>
      </w:r>
      <w:r w:rsidR="009B79DC">
        <w:rPr>
          <w:lang w:val="en-GB"/>
        </w:rPr>
        <w:t xml:space="preserve"> dinilai berdasarkan ada atau tidaknya </w:t>
      </w:r>
      <w:r w:rsidR="009B79DC" w:rsidRPr="008021A3">
        <w:rPr>
          <w:i/>
          <w:lang w:val="en-GB"/>
        </w:rPr>
        <w:t>test scope</w:t>
      </w:r>
      <w:r w:rsidR="009B79DC">
        <w:rPr>
          <w:lang w:val="en-GB"/>
        </w:rPr>
        <w:t xml:space="preserve"> (mengidentifikasi </w:t>
      </w:r>
      <w:r w:rsidR="009B79DC" w:rsidRPr="008021A3">
        <w:rPr>
          <w:i/>
          <w:lang w:val="en-GB"/>
        </w:rPr>
        <w:t>sub-sets test</w:t>
      </w:r>
      <w:r w:rsidR="009B79DC">
        <w:rPr>
          <w:lang w:val="en-GB"/>
        </w:rPr>
        <w:t xml:space="preserve"> untuk dijalankan</w:t>
      </w:r>
      <w:r w:rsidR="00790871">
        <w:rPr>
          <w:lang w:val="en-GB"/>
        </w:rPr>
        <w:t xml:space="preserve">: </w:t>
      </w:r>
      <w:r w:rsidR="00790871" w:rsidRPr="00790871">
        <w:rPr>
          <w:i/>
          <w:lang w:val="en-GB"/>
        </w:rPr>
        <w:t>feature scope</w:t>
      </w:r>
      <w:r w:rsidR="00790871">
        <w:rPr>
          <w:lang w:val="en-GB"/>
        </w:rPr>
        <w:t xml:space="preserve">, atau </w:t>
      </w:r>
      <w:r w:rsidR="00790871" w:rsidRPr="00790871">
        <w:rPr>
          <w:i/>
          <w:lang w:val="en-GB"/>
        </w:rPr>
        <w:t>scenario scope</w:t>
      </w:r>
      <w:r w:rsidR="00C11E10">
        <w:rPr>
          <w:lang w:val="en-GB"/>
        </w:rPr>
        <w:t>)</w:t>
      </w:r>
      <w:r w:rsidR="009B79DC">
        <w:rPr>
          <w:lang w:val="en-GB"/>
        </w:rPr>
        <w:t xml:space="preserve">, dan  </w:t>
      </w:r>
      <w:r w:rsidR="00F86AF2" w:rsidRPr="00F86AF2">
        <w:rPr>
          <w:i/>
          <w:lang w:val="en-GB"/>
        </w:rPr>
        <w:t>step-scope</w:t>
      </w:r>
    </w:p>
    <w:p w14:paraId="7EDCC824" w14:textId="63EE53F4" w:rsidR="009F3568" w:rsidRPr="009F3568" w:rsidRDefault="009F3568" w:rsidP="00CF76AD">
      <w:pPr>
        <w:pStyle w:val="ListParagraph"/>
        <w:numPr>
          <w:ilvl w:val="0"/>
          <w:numId w:val="40"/>
        </w:numPr>
        <w:rPr>
          <w:lang w:val="en-GB"/>
        </w:rPr>
      </w:pPr>
      <w:r>
        <w:rPr>
          <w:i/>
          <w:lang w:val="en-GB"/>
        </w:rPr>
        <w:t>Composite steps</w:t>
      </w:r>
      <w:r>
        <w:rPr>
          <w:lang w:val="en-GB"/>
        </w:rPr>
        <w:t>:</w:t>
      </w:r>
      <w:r w:rsidR="00A30B04">
        <w:rPr>
          <w:lang w:val="en-GB"/>
        </w:rPr>
        <w:t xml:space="preserve"> </w:t>
      </w:r>
      <w:r w:rsidR="00145F0B">
        <w:rPr>
          <w:lang w:val="en-GB"/>
        </w:rPr>
        <w:t xml:space="preserve">fitur ini bermanfaat jika dibutuhkan </w:t>
      </w:r>
      <w:r w:rsidR="00145F0B" w:rsidRPr="00145F0B">
        <w:rPr>
          <w:i/>
          <w:lang w:val="en-GB"/>
        </w:rPr>
        <w:t>re-use steps</w:t>
      </w:r>
      <w:r w:rsidR="00145F0B">
        <w:rPr>
          <w:lang w:val="en-GB"/>
        </w:rPr>
        <w:t>.</w:t>
      </w:r>
      <w:r w:rsidR="00095EB7">
        <w:rPr>
          <w:lang w:val="en-GB"/>
        </w:rPr>
        <w:t xml:space="preserve"> </w:t>
      </w:r>
      <w:r w:rsidR="003D6F85">
        <w:rPr>
          <w:lang w:val="en-GB"/>
        </w:rPr>
        <w:t xml:space="preserve">Composite steps pada JBehave adalah built-in </w:t>
      </w:r>
      <w:r w:rsidR="003D6F85" w:rsidRPr="005F222B">
        <w:rPr>
          <w:i/>
          <w:lang w:val="en-GB"/>
        </w:rPr>
        <w:t>feature</w:t>
      </w:r>
      <w:r w:rsidR="003D6F85">
        <w:rPr>
          <w:lang w:val="en-GB"/>
        </w:rPr>
        <w:t xml:space="preserve">, sedangkan pada </w:t>
      </w:r>
      <w:r w:rsidR="003D6F85">
        <w:rPr>
          <w:lang w:val="en-GB"/>
        </w:rPr>
        <w:lastRenderedPageBreak/>
        <w:t>Cucumber</w:t>
      </w:r>
      <w:r w:rsidR="005F222B">
        <w:rPr>
          <w:lang w:val="en-GB"/>
        </w:rPr>
        <w:t xml:space="preserve"> secara </w:t>
      </w:r>
      <w:r w:rsidR="005F222B" w:rsidRPr="005F222B">
        <w:rPr>
          <w:i/>
          <w:lang w:val="en-GB"/>
        </w:rPr>
        <w:t>default</w:t>
      </w:r>
      <w:r w:rsidR="005F222B">
        <w:rPr>
          <w:lang w:val="en-GB"/>
        </w:rPr>
        <w:t xml:space="preserve"> tidak tersedia, dan</w:t>
      </w:r>
      <w:r w:rsidR="003D6F85">
        <w:rPr>
          <w:lang w:val="en-GB"/>
        </w:rPr>
        <w:t xml:space="preserve"> dapat tersedia dengan</w:t>
      </w:r>
      <w:r w:rsidR="00834ACB">
        <w:rPr>
          <w:lang w:val="en-GB"/>
        </w:rPr>
        <w:t xml:space="preserve"> melakukan</w:t>
      </w:r>
      <w:r w:rsidR="003D6F85">
        <w:rPr>
          <w:lang w:val="en-GB"/>
        </w:rPr>
        <w:t xml:space="preserve"> </w:t>
      </w:r>
      <w:r w:rsidR="003D6F85" w:rsidRPr="003D6F85">
        <w:rPr>
          <w:i/>
          <w:lang w:val="en-GB"/>
        </w:rPr>
        <w:t>workaround</w:t>
      </w:r>
      <w:r w:rsidR="003D6F85">
        <w:rPr>
          <w:lang w:val="en-GB"/>
        </w:rPr>
        <w:t xml:space="preserve">. </w:t>
      </w:r>
    </w:p>
    <w:p w14:paraId="5133820B" w14:textId="3D366DCE" w:rsidR="009F3568" w:rsidRPr="009F3568" w:rsidRDefault="009F3568" w:rsidP="00CF76AD">
      <w:pPr>
        <w:pStyle w:val="ListParagraph"/>
        <w:numPr>
          <w:ilvl w:val="0"/>
          <w:numId w:val="40"/>
        </w:numPr>
        <w:rPr>
          <w:lang w:val="en-GB"/>
        </w:rPr>
      </w:pPr>
      <w:r w:rsidRPr="004E6A82">
        <w:rPr>
          <w:i/>
          <w:lang w:val="en-GB"/>
        </w:rPr>
        <w:t>Background and Hooks</w:t>
      </w:r>
      <w:r>
        <w:rPr>
          <w:lang w:val="en-GB"/>
        </w:rPr>
        <w:t>:</w:t>
      </w:r>
      <w:r w:rsidR="00A30B04">
        <w:rPr>
          <w:lang w:val="en-GB"/>
        </w:rPr>
        <w:t xml:space="preserve"> </w:t>
      </w:r>
      <w:r w:rsidR="004F43CD">
        <w:rPr>
          <w:lang w:val="en-GB"/>
        </w:rPr>
        <w:t>Aspek ini mencakup kemampuan untuk melakukan aksi tambahan setelah atau sebelum event utama (contoh: Before/After run)</w:t>
      </w:r>
    </w:p>
    <w:p w14:paraId="69D6C053" w14:textId="0E3BA3D1" w:rsidR="009F3568" w:rsidRPr="00920B01" w:rsidRDefault="009F3568" w:rsidP="00CF76AD">
      <w:pPr>
        <w:pStyle w:val="ListParagraph"/>
        <w:numPr>
          <w:ilvl w:val="0"/>
          <w:numId w:val="40"/>
        </w:numPr>
        <w:rPr>
          <w:i/>
          <w:lang w:val="en-GB"/>
        </w:rPr>
      </w:pPr>
      <w:r w:rsidRPr="004E6A82">
        <w:rPr>
          <w:i/>
          <w:lang w:val="en-GB"/>
        </w:rPr>
        <w:t>Binding to code</w:t>
      </w:r>
      <w:r>
        <w:rPr>
          <w:lang w:val="en-GB"/>
        </w:rPr>
        <w:t xml:space="preserve"> </w:t>
      </w:r>
      <w:r>
        <w:rPr>
          <w:i/>
          <w:lang w:val="en-GB"/>
        </w:rPr>
        <w:t>(annotations)</w:t>
      </w:r>
      <w:r>
        <w:rPr>
          <w:lang w:val="en-GB"/>
        </w:rPr>
        <w:t>:</w:t>
      </w:r>
      <w:r w:rsidR="00A30B04">
        <w:rPr>
          <w:lang w:val="en-GB"/>
        </w:rPr>
        <w:t xml:space="preserve"> </w:t>
      </w:r>
      <w:r w:rsidR="006519F8">
        <w:rPr>
          <w:lang w:val="en-GB"/>
        </w:rPr>
        <w:t>JBehave dan Cucumber menggunakan pendekatan yang sama mengikat instruksi teks pada kode, yaitu dengan menggunakan anotasi.</w:t>
      </w:r>
    </w:p>
    <w:p w14:paraId="1FBAA6C2" w14:textId="169B0250" w:rsidR="009F3568" w:rsidRPr="009F3568" w:rsidRDefault="009F3568" w:rsidP="00CF76AD">
      <w:pPr>
        <w:pStyle w:val="ListParagraph"/>
        <w:numPr>
          <w:ilvl w:val="0"/>
          <w:numId w:val="40"/>
        </w:numPr>
        <w:rPr>
          <w:lang w:val="en-GB"/>
        </w:rPr>
      </w:pPr>
      <w:r w:rsidRPr="004E6A82">
        <w:rPr>
          <w:i/>
          <w:lang w:val="en-GB"/>
        </w:rPr>
        <w:t>Formatting flexibility</w:t>
      </w:r>
      <w:r>
        <w:rPr>
          <w:lang w:val="en-GB"/>
        </w:rPr>
        <w:t>:</w:t>
      </w:r>
      <w:r w:rsidR="00A30B04">
        <w:rPr>
          <w:lang w:val="en-GB"/>
        </w:rPr>
        <w:t xml:space="preserve"> </w:t>
      </w:r>
      <w:r w:rsidR="00920B01">
        <w:rPr>
          <w:lang w:val="en-GB"/>
        </w:rPr>
        <w:t xml:space="preserve">JBehave mendukung </w:t>
      </w:r>
      <w:r w:rsidR="0066769E">
        <w:rPr>
          <w:lang w:val="en-GB"/>
        </w:rPr>
        <w:t>formatting dengan mengimplementasikan method loadStory</w:t>
      </w:r>
      <w:r w:rsidR="000E7A4B">
        <w:rPr>
          <w:lang w:val="en-GB"/>
        </w:rPr>
        <w:t>As</w:t>
      </w:r>
      <w:r w:rsidR="0066769E">
        <w:rPr>
          <w:lang w:val="en-GB"/>
        </w:rPr>
        <w:t>Text pada interface StoryLoader.</w:t>
      </w:r>
      <w:r w:rsidR="00236EAB">
        <w:rPr>
          <w:lang w:val="en-GB"/>
        </w:rPr>
        <w:t xml:space="preserve"> Sedangkan Cucumber secara default mendukung </w:t>
      </w:r>
      <w:r w:rsidR="00236EAB">
        <w:rPr>
          <w:i/>
          <w:lang w:val="en-GB"/>
        </w:rPr>
        <w:t>f</w:t>
      </w:r>
      <w:r w:rsidR="00236EAB" w:rsidRPr="004E6A82">
        <w:rPr>
          <w:i/>
          <w:lang w:val="en-GB"/>
        </w:rPr>
        <w:t>ormatting flexibility</w:t>
      </w:r>
    </w:p>
    <w:p w14:paraId="697ACE9B" w14:textId="3707A656" w:rsidR="009F3568" w:rsidRPr="009F3568" w:rsidRDefault="009F3568" w:rsidP="00CF76AD">
      <w:pPr>
        <w:pStyle w:val="ListParagraph"/>
        <w:numPr>
          <w:ilvl w:val="0"/>
          <w:numId w:val="40"/>
        </w:numPr>
        <w:rPr>
          <w:lang w:val="en-GB"/>
        </w:rPr>
      </w:pPr>
      <w:r w:rsidRPr="004E6A82">
        <w:rPr>
          <w:i/>
          <w:lang w:val="en-GB"/>
        </w:rPr>
        <w:t>Built-in reports</w:t>
      </w:r>
      <w:r>
        <w:rPr>
          <w:lang w:val="en-GB"/>
        </w:rPr>
        <w:t>:</w:t>
      </w:r>
      <w:r w:rsidR="00A30B04">
        <w:rPr>
          <w:lang w:val="en-GB"/>
        </w:rPr>
        <w:t xml:space="preserve"> </w:t>
      </w:r>
      <w:r w:rsidR="00A9286D">
        <w:rPr>
          <w:lang w:val="en-GB"/>
        </w:rPr>
        <w:t xml:space="preserve">JBehave dan Cucumber mendukung </w:t>
      </w:r>
      <w:r w:rsidR="00A9286D" w:rsidRPr="00BF69E9">
        <w:rPr>
          <w:i/>
          <w:lang w:val="en-GB"/>
        </w:rPr>
        <w:t>console output</w:t>
      </w:r>
      <w:r w:rsidR="00A9286D">
        <w:rPr>
          <w:lang w:val="en-GB"/>
        </w:rPr>
        <w:t xml:space="preserve">, </w:t>
      </w:r>
      <w:r w:rsidR="00A9286D" w:rsidRPr="00A9286D">
        <w:rPr>
          <w:i/>
          <w:lang w:val="en-GB"/>
        </w:rPr>
        <w:t>structured file</w:t>
      </w:r>
      <w:r w:rsidR="00A9286D">
        <w:rPr>
          <w:lang w:val="en-GB"/>
        </w:rPr>
        <w:t xml:space="preserve"> (misalnya XML)</w:t>
      </w:r>
      <w:r w:rsidR="00485E30">
        <w:rPr>
          <w:lang w:val="en-GB"/>
        </w:rPr>
        <w:t xml:space="preserve">, </w:t>
      </w:r>
      <w:r w:rsidR="001554DB">
        <w:rPr>
          <w:lang w:val="en-GB"/>
        </w:rPr>
        <w:t xml:space="preserve">format HTML, dan Usage Report. Namun, JBehave tidak menyediakan </w:t>
      </w:r>
      <w:r w:rsidR="001554DB" w:rsidRPr="001554DB">
        <w:rPr>
          <w:i/>
          <w:lang w:val="en-GB"/>
        </w:rPr>
        <w:t>pretty console output</w:t>
      </w:r>
      <w:r w:rsidR="001554DB">
        <w:rPr>
          <w:lang w:val="en-GB"/>
        </w:rPr>
        <w:t>.</w:t>
      </w:r>
    </w:p>
    <w:p w14:paraId="3DABE1DF" w14:textId="0AFDFE8E" w:rsidR="009F3568" w:rsidRPr="009F3568" w:rsidRDefault="009F3568" w:rsidP="00CF76AD">
      <w:pPr>
        <w:pStyle w:val="ListParagraph"/>
        <w:numPr>
          <w:ilvl w:val="0"/>
          <w:numId w:val="40"/>
        </w:numPr>
        <w:rPr>
          <w:lang w:val="en-GB"/>
        </w:rPr>
      </w:pPr>
      <w:r w:rsidRPr="004E6A82">
        <w:rPr>
          <w:i/>
          <w:lang w:val="en-GB"/>
        </w:rPr>
        <w:t>Comformity to Gherkin standard</w:t>
      </w:r>
      <w:r>
        <w:rPr>
          <w:lang w:val="en-GB"/>
        </w:rPr>
        <w:t>:</w:t>
      </w:r>
      <w:r w:rsidR="00A30B04">
        <w:rPr>
          <w:lang w:val="en-GB"/>
        </w:rPr>
        <w:t xml:space="preserve"> </w:t>
      </w:r>
      <w:r w:rsidR="000E7A4B">
        <w:rPr>
          <w:lang w:val="en-GB"/>
        </w:rPr>
        <w:t>Kedua kakas mendukung standar Gherkin</w:t>
      </w:r>
    </w:p>
    <w:p w14:paraId="2DEE8FF8" w14:textId="5F91F5C3" w:rsidR="009F3568" w:rsidRPr="00CF76AD" w:rsidRDefault="009F3568" w:rsidP="00CF76AD">
      <w:pPr>
        <w:pStyle w:val="ListParagraph"/>
        <w:numPr>
          <w:ilvl w:val="0"/>
          <w:numId w:val="40"/>
        </w:numPr>
        <w:rPr>
          <w:lang w:val="en-GB"/>
        </w:rPr>
      </w:pPr>
      <w:r w:rsidRPr="004E6A82">
        <w:rPr>
          <w:i/>
          <w:lang w:val="en-GB"/>
        </w:rPr>
        <w:t>Input data sources</w:t>
      </w:r>
      <w:r>
        <w:rPr>
          <w:lang w:val="en-GB"/>
        </w:rPr>
        <w:t>:</w:t>
      </w:r>
      <w:r w:rsidR="00A30B04">
        <w:rPr>
          <w:lang w:val="en-GB"/>
        </w:rPr>
        <w:t xml:space="preserve"> </w:t>
      </w:r>
      <w:r w:rsidR="000E7A4B">
        <w:rPr>
          <w:lang w:val="en-GB"/>
        </w:rPr>
        <w:t xml:space="preserve">JBehave punya interface StoryLoader, dan dapat diimplementasikan method loadStoryAsText. Pada implementasinya dapat didefinisikan untuk membaca data dari </w:t>
      </w:r>
      <w:r w:rsidR="000E7A4B" w:rsidRPr="000E7A4B">
        <w:rPr>
          <w:i/>
          <w:lang w:val="en-GB"/>
        </w:rPr>
        <w:t>source</w:t>
      </w:r>
      <w:r w:rsidR="000E7A4B">
        <w:rPr>
          <w:lang w:val="en-GB"/>
        </w:rPr>
        <w:t xml:space="preserve"> manapun.</w:t>
      </w:r>
    </w:p>
    <w:p w14:paraId="3D7D251C" w14:textId="77777777" w:rsidR="00CF76AD" w:rsidRDefault="00CF76AD" w:rsidP="00DB221D">
      <w:pPr>
        <w:rPr>
          <w:lang w:val="en-GB"/>
        </w:rPr>
      </w:pPr>
    </w:p>
    <w:p w14:paraId="5F879078" w14:textId="09B29C54" w:rsidR="00B629CC" w:rsidRDefault="00B629CC" w:rsidP="00B629CC">
      <w:pPr>
        <w:pStyle w:val="Heading2"/>
        <w:keepNext w:val="0"/>
        <w:tabs>
          <w:tab w:val="clear" w:pos="3818"/>
        </w:tabs>
        <w:spacing w:before="240"/>
        <w:ind w:left="567" w:hanging="567"/>
        <w:jc w:val="left"/>
      </w:pPr>
      <w:bookmarkStart w:id="82" w:name="_Toc508897086"/>
      <w:r w:rsidRPr="0019128E">
        <w:t xml:space="preserve">Kakas </w:t>
      </w:r>
      <w:r>
        <w:t>Anotasi di Java</w:t>
      </w:r>
      <w:bookmarkEnd w:id="82"/>
    </w:p>
    <w:p w14:paraId="679CF589" w14:textId="08DE2B34" w:rsidR="00C50E3F" w:rsidRDefault="00C50E3F" w:rsidP="005A09B7">
      <w:pPr>
        <w:spacing w:line="360" w:lineRule="auto"/>
        <w:jc w:val="both"/>
        <w:rPr>
          <w:lang w:val="en-GB"/>
        </w:rPr>
      </w:pPr>
      <w:r>
        <w:rPr>
          <w:lang w:val="en-GB"/>
        </w:rPr>
        <w:t xml:space="preserve">Berikut dijelaskan kakas-kakas yang digunakan untuk </w:t>
      </w:r>
      <w:r w:rsidR="00731070">
        <w:rPr>
          <w:lang w:val="en-GB"/>
        </w:rPr>
        <w:t xml:space="preserve">menganotasikan properti formal </w:t>
      </w:r>
      <w:r>
        <w:rPr>
          <w:lang w:val="en-GB"/>
        </w:rPr>
        <w:t xml:space="preserve">pada </w:t>
      </w:r>
      <w:r w:rsidRPr="002F7DF7">
        <w:rPr>
          <w:i/>
          <w:lang w:val="en-GB"/>
        </w:rPr>
        <w:t>source code</w:t>
      </w:r>
      <w:r>
        <w:rPr>
          <w:lang w:val="en-GB"/>
        </w:rPr>
        <w:t xml:space="preserve"> Java. </w:t>
      </w:r>
    </w:p>
    <w:p w14:paraId="74A77FB9" w14:textId="77777777" w:rsidR="00C50E3F" w:rsidRDefault="00C50E3F" w:rsidP="00B629CC">
      <w:pPr>
        <w:rPr>
          <w:lang w:val="en-GB"/>
        </w:rPr>
      </w:pPr>
    </w:p>
    <w:p w14:paraId="3F8476B2" w14:textId="7B1285AC" w:rsidR="00B629CC" w:rsidRPr="0019128E" w:rsidRDefault="00B629CC" w:rsidP="00B629CC">
      <w:pPr>
        <w:pStyle w:val="Heading3"/>
        <w:jc w:val="left"/>
      </w:pPr>
      <w:bookmarkStart w:id="83" w:name="_Toc508897087"/>
      <w:r>
        <w:t>Java Annotation</w:t>
      </w:r>
      <w:bookmarkEnd w:id="83"/>
    </w:p>
    <w:p w14:paraId="38433B22" w14:textId="77777777" w:rsidR="00A11D14" w:rsidRPr="00A11D14" w:rsidRDefault="00A11D14" w:rsidP="00A11D14">
      <w:pPr>
        <w:rPr>
          <w:color w:val="FF0000"/>
          <w:lang w:val="en-GB"/>
        </w:rPr>
      </w:pPr>
      <w:r w:rsidRPr="00A11D14">
        <w:rPr>
          <w:color w:val="FF0000"/>
          <w:lang w:val="en-GB"/>
        </w:rPr>
        <w:t>TBD</w:t>
      </w:r>
    </w:p>
    <w:p w14:paraId="4B415A35" w14:textId="5CC6C7D0" w:rsidR="00B629CC" w:rsidRPr="00B629CC" w:rsidRDefault="00B629CC" w:rsidP="00B629CC">
      <w:pPr>
        <w:rPr>
          <w:lang w:val="en-GB"/>
        </w:rPr>
      </w:pPr>
    </w:p>
    <w:p w14:paraId="77A5D32E" w14:textId="2FA3871F" w:rsidR="00B629CC" w:rsidRDefault="00B629CC" w:rsidP="00DB221D">
      <w:pPr>
        <w:rPr>
          <w:lang w:val="en-GB"/>
        </w:rPr>
      </w:pPr>
    </w:p>
    <w:p w14:paraId="2D464DA4" w14:textId="77777777" w:rsidR="00B629CC" w:rsidRPr="0019128E" w:rsidRDefault="00B629CC" w:rsidP="00B629CC">
      <w:pPr>
        <w:pStyle w:val="Heading3"/>
        <w:jc w:val="left"/>
      </w:pPr>
      <w:bookmarkStart w:id="84" w:name="_Toc508897088"/>
      <w:r>
        <w:t>Java Modelling Language (JML)</w:t>
      </w:r>
      <w:bookmarkEnd w:id="84"/>
    </w:p>
    <w:p w14:paraId="7D1D6105" w14:textId="77777777" w:rsidR="00B629CC" w:rsidRDefault="00B629CC" w:rsidP="00B629CC">
      <w:pPr>
        <w:rPr>
          <w:lang w:val="en-GB"/>
        </w:rPr>
      </w:pPr>
      <w:r>
        <w:rPr>
          <w:lang w:val="en-GB"/>
        </w:rPr>
        <w:t xml:space="preserve">JML </w:t>
      </w:r>
      <w:r w:rsidRPr="00824456">
        <w:rPr>
          <w:lang w:val="en-GB"/>
        </w:rPr>
        <w:sym w:font="Wingdings" w:char="F0E0"/>
      </w:r>
      <w:r>
        <w:rPr>
          <w:lang w:val="en-GB"/>
        </w:rPr>
        <w:t xml:space="preserve"> Hoare</w:t>
      </w:r>
    </w:p>
    <w:p w14:paraId="6B1FF1DA" w14:textId="0AE51DC2" w:rsidR="00B629CC" w:rsidRDefault="00B629CC" w:rsidP="00B629CC">
      <w:pPr>
        <w:rPr>
          <w:lang w:val="en-GB"/>
        </w:rPr>
      </w:pPr>
      <w:r>
        <w:rPr>
          <w:lang w:val="en-GB"/>
        </w:rPr>
        <w:t>Tapi</w:t>
      </w:r>
      <w:r w:rsidR="008030E0">
        <w:rPr>
          <w:lang w:val="en-GB"/>
        </w:rPr>
        <w:t xml:space="preserve"> a</w:t>
      </w:r>
      <w:r>
        <w:rPr>
          <w:lang w:val="en-GB"/>
        </w:rPr>
        <w:t xml:space="preserve">da yang extend JML dengan </w:t>
      </w:r>
      <w:r w:rsidRPr="008030E0">
        <w:rPr>
          <w:i/>
          <w:lang w:val="en-GB"/>
        </w:rPr>
        <w:t>temporal logic</w:t>
      </w:r>
      <w:r w:rsidR="008030E0">
        <w:rPr>
          <w:lang w:val="en-GB"/>
        </w:rPr>
        <w:t xml:space="preserve"> </w:t>
      </w:r>
      <w:r w:rsidR="008030E0" w:rsidRPr="008030E0">
        <w:rPr>
          <w:lang w:val="en-GB"/>
        </w:rPr>
        <w:sym w:font="Wingdings" w:char="F0E0"/>
      </w:r>
      <w:r w:rsidR="008030E0">
        <w:rPr>
          <w:lang w:val="en-GB"/>
        </w:rPr>
        <w:t xml:space="preserve"> </w:t>
      </w:r>
      <w:r w:rsidR="008030E0">
        <w:rPr>
          <w:lang w:val="en-GB"/>
        </w:rPr>
        <w:fldChar w:fldCharType="begin"/>
      </w:r>
      <w:r w:rsidR="008030E0">
        <w:rPr>
          <w:lang w:val="en-GB"/>
        </w:rPr>
        <w:instrText xml:space="preserve"> ADDIN ZOTERO_ITEM CSL_CITATION {"citationID":"a2g8113ul60","properties":{"formattedCitation":"(Trentelman dan Huisman, 2002)","plainCitation":"(Trentelman dan Huisman, 2002)","noteIndex":0},"citationItems":[{"id":132,"uris":["http://zotero.org/users/3473210/items/QEHQFRSV"],"uri":["http://zotero.org/users/3473210/items/QEHQFRSV"],"itemData":{"id":132,"type":"paper-conference","title":"Extending JML Specifications with Temporal Logic","container-title":"Algebraic Methodology and Software Technology","collection-title":"Lecture Notes in Computer Science","publisher":"Springer, Berlin, Heidelberg","page":"334-348","source":"link.springer.com","event":"International Conference on Algebraic Methodology and Software Technology","abstract":"This paper proposes an extension of the Java Modeling Language (JML) with temporal specifications. The extension is inspired by the patterns and specification language used within the Bandera project, and is especially tailored to specify properties of Java(Card) programs; for example, it allows the exceptional behaviour of methods to be specified. In the tradition of JML, the extension has been designed to be simple, easy and intuitive to use for software engineers. As an example, we show how the JML extension can be used to specify temporal aspects of the JavaCard API. Later, a semantics for the extension is discussed. We show how to translate a subset of the extension back into standard JML, thus allowing the re-use of existing verification techniques for JML. For the ‘new’ part of the language, a trace-based semantics is given.","URL":"https://link.springer.com/chapter/10.1007/3-540-45719-4_23","DOI":"10.1007/3-540-45719-4_23","ISBN":"978-3-540-44144-1","language":"en","author":[{"family":"Trentelman","given":"Kerry"},{"family":"Huisman","given":"Marieke"}],"issued":{"date-parts":[["2002",9,9]]},"accessed":{"date-parts":[["2018",3,13]]}}}],"schema":"https://github.com/citation-style-language/schema/raw/master/csl-citation.json"} </w:instrText>
      </w:r>
      <w:r w:rsidR="008030E0">
        <w:rPr>
          <w:lang w:val="en-GB"/>
        </w:rPr>
        <w:fldChar w:fldCharType="separate"/>
      </w:r>
      <w:r w:rsidR="00B128D2">
        <w:rPr>
          <w:noProof/>
          <w:lang w:val="en-GB"/>
        </w:rPr>
        <w:t>(Trentelman dan Huisman, 2002)</w:t>
      </w:r>
      <w:r w:rsidR="008030E0">
        <w:rPr>
          <w:lang w:val="en-GB"/>
        </w:rPr>
        <w:fldChar w:fldCharType="end"/>
      </w:r>
    </w:p>
    <w:p w14:paraId="44E5A04B" w14:textId="77777777" w:rsidR="00A11D14" w:rsidRPr="00A11D14" w:rsidRDefault="00A11D14" w:rsidP="00A11D14">
      <w:pPr>
        <w:rPr>
          <w:color w:val="FF0000"/>
          <w:lang w:val="en-GB"/>
        </w:rPr>
      </w:pPr>
      <w:r w:rsidRPr="00A11D14">
        <w:rPr>
          <w:color w:val="FF0000"/>
          <w:lang w:val="en-GB"/>
        </w:rPr>
        <w:t>TBD</w:t>
      </w:r>
    </w:p>
    <w:p w14:paraId="1B70792E" w14:textId="77777777" w:rsidR="00A11D14" w:rsidRDefault="00A11D14" w:rsidP="00B629CC">
      <w:pPr>
        <w:rPr>
          <w:lang w:val="en-GB"/>
        </w:rPr>
      </w:pPr>
    </w:p>
    <w:p w14:paraId="438E2DE8" w14:textId="77777777" w:rsidR="00B629CC" w:rsidRDefault="00B629CC" w:rsidP="00B629CC">
      <w:pPr>
        <w:rPr>
          <w:lang w:val="en-GB"/>
        </w:rPr>
      </w:pPr>
    </w:p>
    <w:p w14:paraId="2F836A08" w14:textId="7BF8D154" w:rsidR="00B629CC" w:rsidRDefault="00B629CC" w:rsidP="00DB221D">
      <w:pPr>
        <w:rPr>
          <w:lang w:val="en-GB"/>
        </w:rPr>
      </w:pPr>
    </w:p>
    <w:p w14:paraId="1383849F" w14:textId="37837A0A" w:rsidR="00B629CC" w:rsidRDefault="00B629CC" w:rsidP="00DB221D">
      <w:pPr>
        <w:rPr>
          <w:lang w:val="en-GB"/>
        </w:rPr>
      </w:pPr>
    </w:p>
    <w:p w14:paraId="49EDA6E7" w14:textId="77777777" w:rsidR="00B629CC" w:rsidRDefault="00B629CC" w:rsidP="00DB221D">
      <w:pPr>
        <w:rPr>
          <w:lang w:val="en-GB"/>
        </w:rPr>
      </w:pPr>
    </w:p>
    <w:p w14:paraId="5BDB4E0C" w14:textId="10978EEE" w:rsidR="0019128E" w:rsidRDefault="0019128E" w:rsidP="0019128E">
      <w:pPr>
        <w:pStyle w:val="Heading2"/>
        <w:keepNext w:val="0"/>
        <w:tabs>
          <w:tab w:val="clear" w:pos="3818"/>
        </w:tabs>
        <w:spacing w:before="240"/>
        <w:ind w:left="567" w:hanging="567"/>
        <w:jc w:val="left"/>
      </w:pPr>
      <w:bookmarkStart w:id="85" w:name="_Toc508897089"/>
      <w:r w:rsidRPr="0019128E">
        <w:t xml:space="preserve">Kakas </w:t>
      </w:r>
      <w:r w:rsidRPr="00CF01AD">
        <w:rPr>
          <w:i/>
        </w:rPr>
        <w:t>Model Checking</w:t>
      </w:r>
      <w:bookmarkEnd w:id="85"/>
    </w:p>
    <w:p w14:paraId="213D2EB7" w14:textId="22904EF1" w:rsidR="00824456" w:rsidRPr="001A68B0" w:rsidRDefault="004745AC" w:rsidP="00DA2A18">
      <w:pPr>
        <w:spacing w:line="360" w:lineRule="auto"/>
        <w:jc w:val="both"/>
        <w:rPr>
          <w:lang w:val="en-GB"/>
        </w:rPr>
      </w:pPr>
      <w:r>
        <w:rPr>
          <w:lang w:val="en-GB"/>
        </w:rPr>
        <w:t xml:space="preserve">Berikut dijelaskan kakas-kakas yang digunakan untuk mengeksekusi model checking pada program atau </w:t>
      </w:r>
      <w:r w:rsidRPr="002F7DF7">
        <w:rPr>
          <w:i/>
          <w:lang w:val="en-GB"/>
        </w:rPr>
        <w:t>source code</w:t>
      </w:r>
      <w:r>
        <w:rPr>
          <w:lang w:val="en-GB"/>
        </w:rPr>
        <w:t xml:space="preserve"> Java. </w:t>
      </w:r>
    </w:p>
    <w:p w14:paraId="0F3A0386" w14:textId="739F7771" w:rsidR="001A68B0" w:rsidRDefault="001A68B0" w:rsidP="001A68B0">
      <w:pPr>
        <w:rPr>
          <w:lang w:val="en-GB"/>
        </w:rPr>
      </w:pPr>
    </w:p>
    <w:p w14:paraId="0CC2FFDF" w14:textId="52C0E8FC" w:rsidR="00BC62A0" w:rsidRPr="0019128E" w:rsidRDefault="00BC62A0" w:rsidP="00BC62A0">
      <w:pPr>
        <w:pStyle w:val="Heading3"/>
        <w:jc w:val="left"/>
      </w:pPr>
      <w:bookmarkStart w:id="86" w:name="_Toc508897090"/>
      <w:r>
        <w:t>Java Path Finder (JPF)</w:t>
      </w:r>
      <w:bookmarkEnd w:id="86"/>
    </w:p>
    <w:p w14:paraId="20B2C606" w14:textId="09F662A2" w:rsidR="006928E9" w:rsidRDefault="006928E9" w:rsidP="001A68B0">
      <w:pPr>
        <w:rPr>
          <w:color w:val="FF0000"/>
          <w:lang w:val="en-GB"/>
        </w:rPr>
      </w:pPr>
      <w:r>
        <w:rPr>
          <w:color w:val="FF0000"/>
          <w:lang w:val="en-GB"/>
        </w:rPr>
        <w:t xml:space="preserve">JPF </w:t>
      </w:r>
      <w:r w:rsidRPr="006928E9">
        <w:rPr>
          <w:color w:val="FF0000"/>
          <w:lang w:val="en-GB"/>
        </w:rPr>
        <w:sym w:font="Wingdings" w:char="F0E0"/>
      </w:r>
      <w:r>
        <w:rPr>
          <w:color w:val="FF0000"/>
          <w:lang w:val="en-GB"/>
        </w:rPr>
        <w:t xml:space="preserve"> </w:t>
      </w:r>
      <w:r w:rsidRPr="00935808">
        <w:rPr>
          <w:i/>
          <w:color w:val="FF0000"/>
          <w:lang w:val="en-GB"/>
        </w:rPr>
        <w:t>model checker</w:t>
      </w:r>
      <w:r w:rsidR="00935808">
        <w:rPr>
          <w:color w:val="FF0000"/>
          <w:lang w:val="en-GB"/>
        </w:rPr>
        <w:t xml:space="preserve">. Input = </w:t>
      </w:r>
      <w:r>
        <w:rPr>
          <w:color w:val="FF0000"/>
          <w:lang w:val="en-GB"/>
        </w:rPr>
        <w:t>Java Bytecode</w:t>
      </w:r>
    </w:p>
    <w:p w14:paraId="4C32A57C" w14:textId="61B984F7" w:rsidR="00F9657F" w:rsidRPr="00574EE1" w:rsidRDefault="00574EE1" w:rsidP="001A68B0">
      <w:pPr>
        <w:rPr>
          <w:color w:val="FF0000"/>
          <w:lang w:val="en-GB"/>
        </w:rPr>
      </w:pPr>
      <w:r w:rsidRPr="00574EE1">
        <w:rPr>
          <w:color w:val="FF0000"/>
          <w:lang w:val="en-GB"/>
        </w:rPr>
        <w:t>Verifikasi</w:t>
      </w:r>
      <w:r w:rsidR="00F9657F" w:rsidRPr="00574EE1">
        <w:rPr>
          <w:color w:val="FF0000"/>
          <w:lang w:val="en-GB"/>
        </w:rPr>
        <w:t xml:space="preserve">: </w:t>
      </w:r>
      <w:r w:rsidRPr="00574EE1">
        <w:rPr>
          <w:i/>
          <w:color w:val="FF0000"/>
          <w:lang w:val="en-US"/>
        </w:rPr>
        <w:t>concurrency defect</w:t>
      </w:r>
      <w:r w:rsidRPr="00574EE1">
        <w:rPr>
          <w:color w:val="FF0000"/>
          <w:lang w:val="en-US"/>
        </w:rPr>
        <w:t xml:space="preserve"> seperti </w:t>
      </w:r>
      <w:r w:rsidRPr="00574EE1">
        <w:rPr>
          <w:i/>
          <w:color w:val="FF0000"/>
          <w:lang w:val="en-US"/>
        </w:rPr>
        <w:t>deadlocks</w:t>
      </w:r>
      <w:r w:rsidRPr="00574EE1">
        <w:rPr>
          <w:color w:val="FF0000"/>
          <w:lang w:val="en-US"/>
        </w:rPr>
        <w:t xml:space="preserve">, dan </w:t>
      </w:r>
      <w:r w:rsidRPr="00574EE1">
        <w:rPr>
          <w:i/>
          <w:color w:val="FF0000"/>
          <w:lang w:val="en-US"/>
        </w:rPr>
        <w:t>unhandled exception</w:t>
      </w:r>
      <w:r w:rsidRPr="00574EE1">
        <w:rPr>
          <w:color w:val="FF0000"/>
          <w:lang w:val="en-US"/>
        </w:rPr>
        <w:t xml:space="preserve"> seperti NullPointerException dan AssertionError</w:t>
      </w:r>
    </w:p>
    <w:p w14:paraId="47B62396" w14:textId="29CC6105" w:rsidR="001A68B0" w:rsidRPr="00A11D14" w:rsidRDefault="00A11D14" w:rsidP="001A68B0">
      <w:pPr>
        <w:rPr>
          <w:color w:val="FF0000"/>
          <w:lang w:val="en-GB"/>
        </w:rPr>
      </w:pPr>
      <w:r w:rsidRPr="00A11D14">
        <w:rPr>
          <w:color w:val="FF0000"/>
          <w:lang w:val="en-GB"/>
        </w:rPr>
        <w:t>TBD</w:t>
      </w:r>
    </w:p>
    <w:p w14:paraId="46DB85AE" w14:textId="77777777" w:rsidR="00A11D14" w:rsidRDefault="00A11D14" w:rsidP="001A68B0">
      <w:pPr>
        <w:rPr>
          <w:lang w:val="en-GB"/>
        </w:rPr>
      </w:pPr>
    </w:p>
    <w:p w14:paraId="305AB555" w14:textId="3A44A45A" w:rsidR="001A68B0" w:rsidRPr="00707C27" w:rsidRDefault="00BC62A0" w:rsidP="001A68B0">
      <w:pPr>
        <w:pStyle w:val="Heading3"/>
        <w:jc w:val="left"/>
      </w:pPr>
      <w:bookmarkStart w:id="87" w:name="_Toc508897091"/>
      <w:r>
        <w:t>Bandera</w:t>
      </w:r>
      <w:bookmarkEnd w:id="87"/>
    </w:p>
    <w:p w14:paraId="7C2B5904" w14:textId="2602EAFC" w:rsidR="00A937CB" w:rsidRDefault="0006042E" w:rsidP="0014763D">
      <w:pPr>
        <w:spacing w:line="360" w:lineRule="auto"/>
        <w:jc w:val="both"/>
        <w:rPr>
          <w:lang w:val="en-GB"/>
        </w:rPr>
      </w:pPr>
      <w:r>
        <w:rPr>
          <w:lang w:val="en-GB"/>
        </w:rPr>
        <w:t xml:space="preserve">Kakas Bandera adalah </w:t>
      </w:r>
      <w:r w:rsidR="0014763D">
        <w:rPr>
          <w:lang w:val="en-GB"/>
        </w:rPr>
        <w:t xml:space="preserve">koleksi terintegrasi dari komponen </w:t>
      </w:r>
      <w:r w:rsidR="0014763D" w:rsidRPr="0014763D">
        <w:rPr>
          <w:i/>
          <w:lang w:val="en-GB"/>
        </w:rPr>
        <w:t>program analysis</w:t>
      </w:r>
      <w:r w:rsidR="0014763D">
        <w:rPr>
          <w:lang w:val="en-GB"/>
        </w:rPr>
        <w:t xml:space="preserve">, </w:t>
      </w:r>
      <w:r w:rsidR="0014763D" w:rsidRPr="0014763D">
        <w:rPr>
          <w:i/>
          <w:lang w:val="en-GB"/>
        </w:rPr>
        <w:t>transformation</w:t>
      </w:r>
      <w:r w:rsidR="0014763D">
        <w:rPr>
          <w:lang w:val="en-GB"/>
        </w:rPr>
        <w:t xml:space="preserve">, </w:t>
      </w:r>
      <w:r w:rsidR="0014763D" w:rsidRPr="0014763D">
        <w:rPr>
          <w:i/>
          <w:lang w:val="en-GB"/>
        </w:rPr>
        <w:t>visualization</w:t>
      </w:r>
      <w:r w:rsidR="0014763D">
        <w:rPr>
          <w:lang w:val="en-GB"/>
        </w:rPr>
        <w:t xml:space="preserve"> yang dirancang untuk mengizinkan eksperimen dengan properti </w:t>
      </w:r>
      <w:r w:rsidR="0014763D" w:rsidRPr="007D67ED">
        <w:rPr>
          <w:i/>
          <w:lang w:val="en-GB"/>
        </w:rPr>
        <w:t>model-checking</w:t>
      </w:r>
      <w:r w:rsidR="0014763D">
        <w:rPr>
          <w:lang w:val="en-GB"/>
        </w:rPr>
        <w:t xml:space="preserve"> pada </w:t>
      </w:r>
      <w:r w:rsidR="0014763D" w:rsidRPr="0014763D">
        <w:rPr>
          <w:i/>
          <w:lang w:val="en-GB"/>
        </w:rPr>
        <w:t>source code</w:t>
      </w:r>
      <w:r w:rsidR="0014763D">
        <w:rPr>
          <w:lang w:val="en-GB"/>
        </w:rPr>
        <w:t xml:space="preserve"> Java.</w:t>
      </w:r>
      <w:r w:rsidR="00A52677">
        <w:rPr>
          <w:lang w:val="en-GB"/>
        </w:rPr>
        <w:t xml:space="preserve"> Bandera mengambil Java </w:t>
      </w:r>
      <w:r w:rsidR="00A52677" w:rsidRPr="00C94C69">
        <w:rPr>
          <w:i/>
          <w:lang w:val="en-GB"/>
        </w:rPr>
        <w:t>source code</w:t>
      </w:r>
      <w:r w:rsidR="00A52677">
        <w:rPr>
          <w:lang w:val="en-GB"/>
        </w:rPr>
        <w:t xml:space="preserve"> sebagai input, dan mengaplikasikan optimisasi pada pada model seperti </w:t>
      </w:r>
      <w:r w:rsidR="00A52677" w:rsidRPr="00C94C69">
        <w:rPr>
          <w:i/>
          <w:lang w:val="en-GB"/>
        </w:rPr>
        <w:t>slicing</w:t>
      </w:r>
      <w:r w:rsidR="00A52677">
        <w:rPr>
          <w:lang w:val="en-GB"/>
        </w:rPr>
        <w:t xml:space="preserve"> dan </w:t>
      </w:r>
      <w:r w:rsidR="00A52677" w:rsidRPr="00C94C69">
        <w:rPr>
          <w:i/>
          <w:lang w:val="en-GB"/>
        </w:rPr>
        <w:t>environment generation</w:t>
      </w:r>
      <w:r w:rsidR="00A52677">
        <w:rPr>
          <w:lang w:val="en-GB"/>
        </w:rPr>
        <w:t xml:space="preserve">, dan setelah itu </w:t>
      </w:r>
      <w:r w:rsidR="00745C31">
        <w:rPr>
          <w:lang w:val="en-GB"/>
        </w:rPr>
        <w:t>memverifikasi</w:t>
      </w:r>
      <w:r w:rsidR="00A52677">
        <w:rPr>
          <w:lang w:val="en-GB"/>
        </w:rPr>
        <w:t xml:space="preserve"> model </w:t>
      </w:r>
      <w:r w:rsidR="00745C31">
        <w:rPr>
          <w:lang w:val="en-GB"/>
        </w:rPr>
        <w:t xml:space="preserve">yang dihasilkan, dengan menggunakan </w:t>
      </w:r>
      <w:r w:rsidR="00745C31" w:rsidRPr="00745C31">
        <w:rPr>
          <w:i/>
          <w:lang w:val="en-GB"/>
        </w:rPr>
        <w:t>framework</w:t>
      </w:r>
      <w:r w:rsidR="00745C31">
        <w:rPr>
          <w:lang w:val="en-GB"/>
        </w:rPr>
        <w:t xml:space="preserve"> </w:t>
      </w:r>
      <w:r w:rsidR="00745C31" w:rsidRPr="00745C31">
        <w:rPr>
          <w:i/>
          <w:lang w:val="en-GB"/>
        </w:rPr>
        <w:t>model checking</w:t>
      </w:r>
      <w:r w:rsidR="00745C31">
        <w:rPr>
          <w:lang w:val="en-GB"/>
        </w:rPr>
        <w:t xml:space="preserve"> yaitu Bogor.</w:t>
      </w:r>
    </w:p>
    <w:p w14:paraId="58FD9B30" w14:textId="77777777" w:rsidR="00A937CB" w:rsidRDefault="00A937CB" w:rsidP="0014763D">
      <w:pPr>
        <w:spacing w:line="360" w:lineRule="auto"/>
        <w:jc w:val="both"/>
        <w:rPr>
          <w:lang w:val="en-GB"/>
        </w:rPr>
      </w:pPr>
    </w:p>
    <w:p w14:paraId="738AE0E4" w14:textId="3AAB3D1E" w:rsidR="00801407" w:rsidRPr="00801407" w:rsidRDefault="00FC35C8" w:rsidP="00801407">
      <w:pPr>
        <w:spacing w:line="360" w:lineRule="auto"/>
        <w:jc w:val="both"/>
        <w:rPr>
          <w:rFonts w:eastAsiaTheme="minorHAnsi" w:cstheme="minorBidi"/>
          <w:color w:val="000000" w:themeColor="text1"/>
          <w:szCs w:val="22"/>
          <w:lang w:val="en-US" w:eastAsia="en-US"/>
        </w:rPr>
      </w:pPr>
      <w:r>
        <w:rPr>
          <w:lang w:val="en-GB"/>
        </w:rPr>
        <w:t xml:space="preserve">Kekuatan dari </w:t>
      </w:r>
      <w:r w:rsidRPr="002560A5">
        <w:rPr>
          <w:i/>
          <w:lang w:val="en-GB"/>
        </w:rPr>
        <w:t>model-checking</w:t>
      </w:r>
      <w:r>
        <w:rPr>
          <w:lang w:val="en-GB"/>
        </w:rPr>
        <w:t xml:space="preserve"> adalah kemampuannya untuk </w:t>
      </w:r>
      <w:r w:rsidR="002560A5">
        <w:rPr>
          <w:lang w:val="en-GB"/>
        </w:rPr>
        <w:t xml:space="preserve">mendeteksi </w:t>
      </w:r>
      <w:r w:rsidR="002560A5" w:rsidRPr="002560A5">
        <w:rPr>
          <w:i/>
          <w:lang w:val="en-GB"/>
        </w:rPr>
        <w:t>defects</w:t>
      </w:r>
      <w:r w:rsidR="002560A5">
        <w:rPr>
          <w:lang w:val="en-GB"/>
        </w:rPr>
        <w:t xml:space="preserve"> perangkat lunak </w:t>
      </w:r>
      <w:r w:rsidR="00227C44">
        <w:rPr>
          <w:lang w:val="en-GB"/>
        </w:rPr>
        <w:t xml:space="preserve">pada </w:t>
      </w:r>
      <w:r w:rsidR="00227C44" w:rsidRPr="00227C44">
        <w:rPr>
          <w:i/>
          <w:lang w:val="en-GB"/>
        </w:rPr>
        <w:t>concurrently executing threads</w:t>
      </w:r>
      <w:r w:rsidR="00227C44">
        <w:rPr>
          <w:lang w:val="en-GB"/>
        </w:rPr>
        <w:t xml:space="preserve">. </w:t>
      </w:r>
      <w:r w:rsidR="00227C44" w:rsidRPr="00757A83">
        <w:rPr>
          <w:i/>
          <w:lang w:val="en-GB"/>
        </w:rPr>
        <w:t>Model checking</w:t>
      </w:r>
      <w:r w:rsidR="00227C44">
        <w:rPr>
          <w:lang w:val="en-GB"/>
        </w:rPr>
        <w:t xml:space="preserve"> juga dapat digunakan untuk memeriksa </w:t>
      </w:r>
      <w:r w:rsidR="00227C44" w:rsidRPr="00227C44">
        <w:rPr>
          <w:i/>
          <w:lang w:val="en-GB"/>
        </w:rPr>
        <w:t>assertion</w:t>
      </w:r>
      <w:r w:rsidR="00227C44">
        <w:rPr>
          <w:lang w:val="en-GB"/>
        </w:rPr>
        <w:t xml:space="preserve">, </w:t>
      </w:r>
      <w:r w:rsidR="00227C44" w:rsidRPr="00227C44">
        <w:rPr>
          <w:i/>
          <w:lang w:val="en-GB"/>
        </w:rPr>
        <w:t>pre/post conditions</w:t>
      </w:r>
      <w:r w:rsidR="00227C44">
        <w:rPr>
          <w:lang w:val="en-GB"/>
        </w:rPr>
        <w:t xml:space="preserve">, dan </w:t>
      </w:r>
      <w:r w:rsidR="00227C44" w:rsidRPr="00227C44">
        <w:rPr>
          <w:i/>
          <w:lang w:val="en-GB"/>
        </w:rPr>
        <w:t>data invariants</w:t>
      </w:r>
      <w:r w:rsidR="00227C44">
        <w:rPr>
          <w:lang w:val="en-GB"/>
        </w:rPr>
        <w:t>.</w:t>
      </w:r>
      <w:r w:rsidR="00757A83">
        <w:rPr>
          <w:lang w:val="en-GB"/>
        </w:rPr>
        <w:t xml:space="preserve"> </w:t>
      </w:r>
      <w:r w:rsidR="004678B0">
        <w:rPr>
          <w:lang w:val="en-GB"/>
        </w:rPr>
        <w:t xml:space="preserve">Namun, berdasarkan penelitian X, </w:t>
      </w:r>
      <w:r w:rsidR="00A45504">
        <w:rPr>
          <w:i/>
          <w:lang w:val="en-GB"/>
        </w:rPr>
        <w:t xml:space="preserve">model </w:t>
      </w:r>
      <w:r w:rsidR="004678B0" w:rsidRPr="00A45504">
        <w:rPr>
          <w:i/>
          <w:lang w:val="en-GB"/>
        </w:rPr>
        <w:t>checking</w:t>
      </w:r>
      <w:r w:rsidR="004678B0">
        <w:rPr>
          <w:lang w:val="en-GB"/>
        </w:rPr>
        <w:t xml:space="preserve"> lebih baik dalam memverifikasi properti-properti terkait kontrol, dibandingkan dengan properti-properti terkait data.</w:t>
      </w:r>
      <w:r w:rsidR="00A45504">
        <w:rPr>
          <w:lang w:val="en-GB"/>
        </w:rPr>
        <w:t xml:space="preserve"> </w:t>
      </w:r>
      <w:r w:rsidR="00A45504" w:rsidRPr="00A45504">
        <w:rPr>
          <w:i/>
          <w:lang w:val="en-GB"/>
        </w:rPr>
        <w:t>Model checking</w:t>
      </w:r>
      <w:r w:rsidR="00A45504">
        <w:rPr>
          <w:lang w:val="en-GB"/>
        </w:rPr>
        <w:t xml:space="preserve"> telah digunakan untuk </w:t>
      </w:r>
      <w:r w:rsidR="001D502E">
        <w:rPr>
          <w:lang w:val="en-GB"/>
        </w:rPr>
        <w:t>memverifikasi properti data pada objek “</w:t>
      </w:r>
      <w:r w:rsidR="001D502E" w:rsidRPr="00F4361E">
        <w:rPr>
          <w:i/>
          <w:lang w:val="en-GB"/>
        </w:rPr>
        <w:t>container</w:t>
      </w:r>
      <w:r w:rsidR="001D502E">
        <w:rPr>
          <w:lang w:val="en-GB"/>
        </w:rPr>
        <w:t xml:space="preserve">” seperti </w:t>
      </w:r>
      <w:r w:rsidR="001D502E" w:rsidRPr="00F4361E">
        <w:rPr>
          <w:i/>
          <w:lang w:val="en-GB"/>
        </w:rPr>
        <w:t>stacks</w:t>
      </w:r>
      <w:r w:rsidR="001D502E">
        <w:rPr>
          <w:lang w:val="en-GB"/>
        </w:rPr>
        <w:t xml:space="preserve"> dan </w:t>
      </w:r>
      <w:r w:rsidR="001D502E" w:rsidRPr="00F4361E">
        <w:rPr>
          <w:i/>
          <w:lang w:val="en-GB"/>
        </w:rPr>
        <w:t>queue</w:t>
      </w:r>
      <w:r w:rsidR="001D502E">
        <w:rPr>
          <w:lang w:val="en-GB"/>
        </w:rPr>
        <w:t>.</w:t>
      </w:r>
      <w:r w:rsidR="00E74335">
        <w:rPr>
          <w:lang w:val="en-GB"/>
        </w:rPr>
        <w:t xml:space="preserve"> Misalnya, memverifikasi bahwa kode pada </w:t>
      </w:r>
      <w:r w:rsidR="00E74335" w:rsidRPr="00C413B5">
        <w:rPr>
          <w:i/>
          <w:lang w:val="en-GB"/>
        </w:rPr>
        <w:t>stacks</w:t>
      </w:r>
      <w:r w:rsidR="00E74335">
        <w:rPr>
          <w:lang w:val="en-GB"/>
        </w:rPr>
        <w:t xml:space="preserve"> akan menjaga urutan LIFO. Namun, tidak mungkin untuk memverifikasi algoritma </w:t>
      </w:r>
      <w:r w:rsidR="00E74335" w:rsidRPr="000A284E">
        <w:rPr>
          <w:i/>
          <w:lang w:val="en-GB"/>
        </w:rPr>
        <w:t>sorting</w:t>
      </w:r>
      <w:r w:rsidR="00E74335">
        <w:rPr>
          <w:lang w:val="en-GB"/>
        </w:rPr>
        <w:t xml:space="preserve">, karena </w:t>
      </w:r>
      <w:r w:rsidR="00885BA8" w:rsidRPr="00885BA8">
        <w:rPr>
          <w:i/>
          <w:lang w:val="en-GB"/>
        </w:rPr>
        <w:t>sorting correctness</w:t>
      </w:r>
      <w:r w:rsidR="00885BA8">
        <w:rPr>
          <w:lang w:val="en-GB"/>
        </w:rPr>
        <w:t xml:space="preserve"> adalah </w:t>
      </w:r>
      <w:r w:rsidR="00885BA8" w:rsidRPr="00885BA8">
        <w:rPr>
          <w:i/>
          <w:lang w:val="en-GB"/>
        </w:rPr>
        <w:t>data-oriented property</w:t>
      </w:r>
      <w:r w:rsidR="00885BA8">
        <w:rPr>
          <w:lang w:val="en-GB"/>
        </w:rPr>
        <w:t>.</w:t>
      </w:r>
      <w:r w:rsidR="000E4EC5">
        <w:rPr>
          <w:lang w:val="en-GB"/>
        </w:rPr>
        <w:t xml:space="preserve"> Untuk memverifikasi properti ini, metode formal lain seperti </w:t>
      </w:r>
      <w:r w:rsidR="000E4EC5" w:rsidRPr="0089179D">
        <w:rPr>
          <w:i/>
          <w:lang w:val="en-GB"/>
        </w:rPr>
        <w:t>theorem proving</w:t>
      </w:r>
      <w:r w:rsidR="000E4EC5">
        <w:rPr>
          <w:lang w:val="en-GB"/>
        </w:rPr>
        <w:t xml:space="preserve"> dapat digunakan.</w:t>
      </w:r>
      <w:r w:rsidR="00332DC0">
        <w:rPr>
          <w:lang w:val="en-GB"/>
        </w:rPr>
        <w:t xml:space="preserve"> Masalah verifikasi lain seperti memeriksa </w:t>
      </w:r>
      <w:r w:rsidR="00332DC0" w:rsidRPr="0028686A">
        <w:rPr>
          <w:i/>
          <w:lang w:val="en-GB"/>
        </w:rPr>
        <w:t>array-bounds errors</w:t>
      </w:r>
      <w:r w:rsidR="00332DC0">
        <w:rPr>
          <w:lang w:val="en-GB"/>
        </w:rPr>
        <w:t xml:space="preserve">, </w:t>
      </w:r>
      <w:r w:rsidR="00332DC0" w:rsidRPr="0028686A">
        <w:rPr>
          <w:i/>
          <w:lang w:val="en-GB"/>
        </w:rPr>
        <w:t>buffer overflow</w:t>
      </w:r>
      <w:r w:rsidR="00332DC0">
        <w:rPr>
          <w:lang w:val="en-GB"/>
        </w:rPr>
        <w:t xml:space="preserve">, dan </w:t>
      </w:r>
      <w:r w:rsidR="00332DC0" w:rsidRPr="0028686A">
        <w:rPr>
          <w:i/>
          <w:lang w:val="en-GB"/>
        </w:rPr>
        <w:t>null-pointer dereference</w:t>
      </w:r>
      <w:r w:rsidR="00332DC0">
        <w:rPr>
          <w:lang w:val="en-GB"/>
        </w:rPr>
        <w:t xml:space="preserve"> akan lebih baik menggunakan </w:t>
      </w:r>
      <w:r w:rsidR="00332DC0" w:rsidRPr="00332DC0">
        <w:rPr>
          <w:i/>
          <w:lang w:val="en-GB"/>
        </w:rPr>
        <w:t>static dataflow analysis</w:t>
      </w:r>
      <w:r w:rsidR="00332DC0">
        <w:rPr>
          <w:lang w:val="en-GB"/>
        </w:rPr>
        <w:t>.</w:t>
      </w:r>
    </w:p>
    <w:p w14:paraId="56548D5A" w14:textId="630A6E1D" w:rsidR="00801407" w:rsidRDefault="00801407" w:rsidP="00801407">
      <w:pPr>
        <w:spacing w:line="360" w:lineRule="auto"/>
        <w:jc w:val="both"/>
        <w:rPr>
          <w:rFonts w:eastAsiaTheme="minorHAnsi" w:cstheme="minorBidi"/>
          <w:color w:val="000000" w:themeColor="text1"/>
          <w:szCs w:val="22"/>
          <w:lang w:val="en-US" w:eastAsia="en-US"/>
        </w:rPr>
      </w:pPr>
    </w:p>
    <w:p w14:paraId="592CA5DA" w14:textId="132E19DD" w:rsidR="00A0729F" w:rsidRPr="006B4147" w:rsidRDefault="00337401" w:rsidP="004C5A27">
      <w:pPr>
        <w:spacing w:line="360" w:lineRule="auto"/>
        <w:jc w:val="both"/>
        <w:rPr>
          <w:rFonts w:eastAsiaTheme="minorHAnsi" w:cstheme="minorBidi"/>
          <w:color w:val="000000" w:themeColor="text1"/>
          <w:szCs w:val="22"/>
          <w:lang w:val="en-US" w:eastAsia="en-US"/>
        </w:rPr>
      </w:pPr>
      <w:r>
        <w:rPr>
          <w:rFonts w:eastAsiaTheme="minorHAnsi" w:cstheme="minorBidi"/>
          <w:color w:val="000000" w:themeColor="text1"/>
          <w:szCs w:val="22"/>
          <w:lang w:val="en-US" w:eastAsia="en-US"/>
        </w:rPr>
        <w:lastRenderedPageBreak/>
        <w:t xml:space="preserve">Untuk membangun model, Bandera secara otomatis mengkompilasi program Java agar dapat digunakan pada kakas </w:t>
      </w:r>
      <w:r w:rsidRPr="001E5387">
        <w:rPr>
          <w:rFonts w:eastAsiaTheme="minorHAnsi" w:cstheme="minorBidi"/>
          <w:i/>
          <w:color w:val="000000" w:themeColor="text1"/>
          <w:szCs w:val="22"/>
          <w:lang w:val="en-US" w:eastAsia="en-US"/>
        </w:rPr>
        <w:t>model checking</w:t>
      </w:r>
      <w:r>
        <w:rPr>
          <w:rFonts w:eastAsiaTheme="minorHAnsi" w:cstheme="minorBidi"/>
          <w:color w:val="000000" w:themeColor="text1"/>
          <w:szCs w:val="22"/>
          <w:lang w:val="en-US" w:eastAsia="en-US"/>
        </w:rPr>
        <w:t xml:space="preserve"> yang ada, seperti: Spin, SMV, dan JPF. Bandera </w:t>
      </w:r>
      <w:r w:rsidR="00B44DCF">
        <w:rPr>
          <w:rFonts w:eastAsiaTheme="minorHAnsi" w:cstheme="minorBidi"/>
          <w:color w:val="000000" w:themeColor="text1"/>
          <w:szCs w:val="22"/>
          <w:lang w:val="en-US" w:eastAsia="en-US"/>
        </w:rPr>
        <w:t xml:space="preserve">menyediakan </w:t>
      </w:r>
      <w:r w:rsidR="00B44DCF" w:rsidRPr="00B44DCF">
        <w:rPr>
          <w:rFonts w:eastAsiaTheme="minorHAnsi" w:cstheme="minorBidi"/>
          <w:i/>
          <w:color w:val="000000" w:themeColor="text1"/>
          <w:szCs w:val="22"/>
          <w:lang w:val="en-US" w:eastAsia="en-US"/>
        </w:rPr>
        <w:t>temporal specification language</w:t>
      </w:r>
      <w:r w:rsidR="00B44DCF">
        <w:rPr>
          <w:rFonts w:eastAsiaTheme="minorHAnsi" w:cstheme="minorBidi"/>
          <w:color w:val="000000" w:themeColor="text1"/>
          <w:szCs w:val="22"/>
          <w:lang w:val="en-US" w:eastAsia="en-US"/>
        </w:rPr>
        <w:t xml:space="preserve"> yang mengizinkan pengguna untuk mengekspresikan </w:t>
      </w:r>
      <w:r w:rsidR="00B44DCF" w:rsidRPr="00B44DCF">
        <w:rPr>
          <w:rFonts w:eastAsiaTheme="minorHAnsi" w:cstheme="minorBidi"/>
          <w:i/>
          <w:color w:val="000000" w:themeColor="text1"/>
          <w:szCs w:val="22"/>
          <w:lang w:val="en-US" w:eastAsia="en-US"/>
        </w:rPr>
        <w:t>properties</w:t>
      </w:r>
      <w:r w:rsidR="00B44DCF">
        <w:rPr>
          <w:rFonts w:eastAsiaTheme="minorHAnsi" w:cstheme="minorBidi"/>
          <w:color w:val="000000" w:themeColor="text1"/>
          <w:szCs w:val="22"/>
          <w:lang w:val="en-US" w:eastAsia="en-US"/>
        </w:rPr>
        <w:t xml:space="preserve"> pada level </w:t>
      </w:r>
      <w:r w:rsidR="00B44DCF" w:rsidRPr="00B44DCF">
        <w:rPr>
          <w:rFonts w:eastAsiaTheme="minorHAnsi" w:cstheme="minorBidi"/>
          <w:i/>
          <w:color w:val="000000" w:themeColor="text1"/>
          <w:szCs w:val="22"/>
          <w:lang w:val="en-US" w:eastAsia="en-US"/>
        </w:rPr>
        <w:t>source code</w:t>
      </w:r>
      <w:r w:rsidR="00B44DCF">
        <w:rPr>
          <w:rFonts w:eastAsiaTheme="minorHAnsi" w:cstheme="minorBidi"/>
          <w:color w:val="000000" w:themeColor="text1"/>
          <w:szCs w:val="22"/>
          <w:lang w:val="en-US" w:eastAsia="en-US"/>
        </w:rPr>
        <w:t xml:space="preserve"> dengan menggunakan </w:t>
      </w:r>
      <w:r w:rsidR="00B44DCF" w:rsidRPr="00B44DCF">
        <w:rPr>
          <w:rFonts w:eastAsiaTheme="minorHAnsi" w:cstheme="minorBidi"/>
          <w:i/>
          <w:color w:val="000000" w:themeColor="text1"/>
          <w:szCs w:val="22"/>
          <w:lang w:val="en-US" w:eastAsia="en-US"/>
        </w:rPr>
        <w:t>temporal specification pattern</w:t>
      </w:r>
      <w:r w:rsidR="00B44DCF">
        <w:rPr>
          <w:rFonts w:eastAsiaTheme="minorHAnsi" w:cstheme="minorBidi"/>
          <w:color w:val="000000" w:themeColor="text1"/>
          <w:szCs w:val="22"/>
          <w:lang w:val="en-US" w:eastAsia="en-US"/>
        </w:rPr>
        <w:t xml:space="preserve">. Spesifikasi ini kemudian dikompilasi secara otomatis menjadi </w:t>
      </w:r>
      <w:r w:rsidR="00B44DCF" w:rsidRPr="00B44DCF">
        <w:rPr>
          <w:rFonts w:eastAsiaTheme="minorHAnsi" w:cstheme="minorBidi"/>
          <w:i/>
          <w:color w:val="000000" w:themeColor="text1"/>
          <w:szCs w:val="22"/>
          <w:lang w:val="en-US" w:eastAsia="en-US"/>
        </w:rPr>
        <w:t>input language</w:t>
      </w:r>
      <w:r w:rsidR="00B44DCF">
        <w:rPr>
          <w:rFonts w:eastAsiaTheme="minorHAnsi" w:cstheme="minorBidi"/>
          <w:color w:val="000000" w:themeColor="text1"/>
          <w:szCs w:val="22"/>
          <w:lang w:val="en-US" w:eastAsia="en-US"/>
        </w:rPr>
        <w:t xml:space="preserve"> untuk </w:t>
      </w:r>
      <w:r w:rsidR="00B44DCF" w:rsidRPr="00B44DCF">
        <w:rPr>
          <w:rFonts w:eastAsiaTheme="minorHAnsi" w:cstheme="minorBidi"/>
          <w:i/>
          <w:color w:val="000000" w:themeColor="text1"/>
          <w:szCs w:val="22"/>
          <w:lang w:val="en-US" w:eastAsia="en-US"/>
        </w:rPr>
        <w:t>model checker</w:t>
      </w:r>
      <w:r w:rsidR="00B44DCF">
        <w:rPr>
          <w:rFonts w:eastAsiaTheme="minorHAnsi" w:cstheme="minorBidi"/>
          <w:color w:val="000000" w:themeColor="text1"/>
          <w:szCs w:val="22"/>
          <w:lang w:val="en-US" w:eastAsia="en-US"/>
        </w:rPr>
        <w:t xml:space="preserve"> yang dipilih.</w:t>
      </w:r>
      <w:r w:rsidR="00203AEC">
        <w:rPr>
          <w:rFonts w:eastAsiaTheme="minorHAnsi" w:cstheme="minorBidi"/>
          <w:color w:val="000000" w:themeColor="text1"/>
          <w:szCs w:val="22"/>
          <w:lang w:val="en-US" w:eastAsia="en-US"/>
        </w:rPr>
        <w:t xml:space="preserve"> Bandera juga mampu memetakan </w:t>
      </w:r>
      <w:r w:rsidR="00F511B1" w:rsidRPr="00946FF1">
        <w:rPr>
          <w:rFonts w:eastAsiaTheme="minorHAnsi" w:cstheme="minorBidi"/>
          <w:i/>
          <w:color w:val="000000" w:themeColor="text1"/>
          <w:szCs w:val="22"/>
          <w:lang w:val="en-US" w:eastAsia="en-US"/>
        </w:rPr>
        <w:t>counterexample</w:t>
      </w:r>
      <w:r w:rsidR="00F511B1">
        <w:rPr>
          <w:rFonts w:eastAsiaTheme="minorHAnsi" w:cstheme="minorBidi"/>
          <w:color w:val="000000" w:themeColor="text1"/>
          <w:szCs w:val="22"/>
          <w:lang w:val="en-US" w:eastAsia="en-US"/>
        </w:rPr>
        <w:t xml:space="preserve"> yang dihasilkan </w:t>
      </w:r>
      <w:r w:rsidR="00EE5843">
        <w:rPr>
          <w:rFonts w:eastAsiaTheme="minorHAnsi" w:cstheme="minorBidi"/>
          <w:color w:val="000000" w:themeColor="text1"/>
          <w:szCs w:val="22"/>
          <w:lang w:val="en-US" w:eastAsia="en-US"/>
        </w:rPr>
        <w:t xml:space="preserve">ke </w:t>
      </w:r>
      <w:r w:rsidR="00EE5843" w:rsidRPr="006B4147">
        <w:rPr>
          <w:rFonts w:eastAsiaTheme="minorHAnsi" w:cstheme="minorBidi"/>
          <w:i/>
          <w:color w:val="000000" w:themeColor="text1"/>
          <w:szCs w:val="22"/>
          <w:lang w:val="en-US" w:eastAsia="en-US"/>
        </w:rPr>
        <w:t>source code</w:t>
      </w:r>
      <w:r w:rsidR="00EE5843">
        <w:rPr>
          <w:rFonts w:eastAsiaTheme="minorHAnsi" w:cstheme="minorBidi"/>
          <w:color w:val="000000" w:themeColor="text1"/>
          <w:szCs w:val="22"/>
          <w:lang w:val="en-US" w:eastAsia="en-US"/>
        </w:rPr>
        <w:t>.</w:t>
      </w:r>
    </w:p>
    <w:p w14:paraId="655DD5AE" w14:textId="77777777" w:rsidR="0019128E" w:rsidRPr="00DB221D" w:rsidRDefault="0019128E" w:rsidP="00DB221D">
      <w:pPr>
        <w:rPr>
          <w:lang w:val="en-GB"/>
        </w:rPr>
      </w:pPr>
    </w:p>
    <w:p w14:paraId="7DACBEBB" w14:textId="7C99324B" w:rsidR="00A52677" w:rsidRPr="0019128E" w:rsidRDefault="00A52677" w:rsidP="00A52677">
      <w:pPr>
        <w:pStyle w:val="Heading3"/>
        <w:jc w:val="left"/>
      </w:pPr>
      <w:bookmarkStart w:id="88" w:name="_Toc508897092"/>
      <w:r>
        <w:t>Bogor</w:t>
      </w:r>
      <w:r w:rsidR="00412C26" w:rsidRPr="00412C26">
        <w:rPr>
          <w:color w:val="FF0000"/>
        </w:rPr>
        <w:t>: Model Checker</w:t>
      </w:r>
      <w:bookmarkEnd w:id="88"/>
    </w:p>
    <w:p w14:paraId="382BAB50" w14:textId="2CEE934E" w:rsidR="00E24D46" w:rsidRDefault="00E24D46" w:rsidP="00B06812">
      <w:pPr>
        <w:rPr>
          <w:color w:val="FF0000"/>
          <w:lang w:val="en-GB"/>
        </w:rPr>
      </w:pPr>
      <w:r>
        <w:rPr>
          <w:color w:val="FF0000"/>
          <w:lang w:val="en-GB"/>
        </w:rPr>
        <w:t xml:space="preserve">Bandera </w:t>
      </w:r>
      <w:r w:rsidRPr="00E24D46">
        <w:rPr>
          <w:color w:val="FF0000"/>
          <w:lang w:val="en-GB"/>
        </w:rPr>
        <w:sym w:font="Wingdings" w:char="F0E0"/>
      </w:r>
      <w:r>
        <w:rPr>
          <w:color w:val="FF0000"/>
          <w:lang w:val="en-GB"/>
        </w:rPr>
        <w:t xml:space="preserve"> </w:t>
      </w:r>
      <w:r w:rsidR="00466173">
        <w:rPr>
          <w:color w:val="FF0000"/>
          <w:lang w:val="en-GB"/>
        </w:rPr>
        <w:t>ekstraksi / konstruksi</w:t>
      </w:r>
      <w:r w:rsidR="00325B5E">
        <w:rPr>
          <w:color w:val="FF0000"/>
          <w:lang w:val="en-GB"/>
        </w:rPr>
        <w:t xml:space="preserve"> model </w:t>
      </w:r>
      <w:r w:rsidR="00466173">
        <w:rPr>
          <w:color w:val="FF0000"/>
          <w:lang w:val="en-GB"/>
        </w:rPr>
        <w:t xml:space="preserve">dari </w:t>
      </w:r>
      <w:r w:rsidR="00466173" w:rsidRPr="00D10A1C">
        <w:rPr>
          <w:i/>
          <w:color w:val="FF0000"/>
          <w:lang w:val="en-GB"/>
        </w:rPr>
        <w:t>source code</w:t>
      </w:r>
      <w:r w:rsidR="00466173">
        <w:rPr>
          <w:color w:val="FF0000"/>
          <w:lang w:val="en-GB"/>
        </w:rPr>
        <w:t xml:space="preserve"> dan </w:t>
      </w:r>
      <w:r w:rsidR="00D10A1C">
        <w:rPr>
          <w:color w:val="FF0000"/>
          <w:lang w:val="en-GB"/>
        </w:rPr>
        <w:t>menyediakan BSL (</w:t>
      </w:r>
      <w:r w:rsidR="00D10A1C" w:rsidRPr="00D07DE4">
        <w:rPr>
          <w:i/>
          <w:color w:val="FF0000"/>
          <w:lang w:val="en-GB"/>
        </w:rPr>
        <w:t>Bandera Specification Language</w:t>
      </w:r>
      <w:r w:rsidR="00D10A1C">
        <w:rPr>
          <w:color w:val="FF0000"/>
          <w:lang w:val="en-GB"/>
        </w:rPr>
        <w:t xml:space="preserve">) dengan </w:t>
      </w:r>
      <w:r w:rsidR="003C704F" w:rsidRPr="00D07DE4">
        <w:rPr>
          <w:i/>
          <w:color w:val="FF0000"/>
          <w:lang w:val="en-GB"/>
        </w:rPr>
        <w:t>temporal specification language</w:t>
      </w:r>
    </w:p>
    <w:p w14:paraId="5795D48D" w14:textId="5EE50E2F" w:rsidR="003C704F" w:rsidRDefault="003C704F" w:rsidP="00B06812">
      <w:pPr>
        <w:rPr>
          <w:color w:val="FF0000"/>
          <w:lang w:val="en-GB"/>
        </w:rPr>
      </w:pPr>
      <w:r>
        <w:rPr>
          <w:color w:val="FF0000"/>
          <w:lang w:val="en-GB"/>
        </w:rPr>
        <w:t>Model yang dikonstruksi</w:t>
      </w:r>
      <w:r w:rsidR="00D07DE4">
        <w:rPr>
          <w:color w:val="FF0000"/>
          <w:lang w:val="en-GB"/>
        </w:rPr>
        <w:t xml:space="preserve"> didefinisikan dalam </w:t>
      </w:r>
      <w:r w:rsidR="00D07DE4" w:rsidRPr="00D07DE4">
        <w:rPr>
          <w:i/>
          <w:color w:val="FF0000"/>
          <w:lang w:val="en-GB"/>
        </w:rPr>
        <w:t>guarded command language</w:t>
      </w:r>
      <w:r w:rsidR="00D07DE4">
        <w:rPr>
          <w:color w:val="FF0000"/>
          <w:lang w:val="en-GB"/>
        </w:rPr>
        <w:t xml:space="preserve"> yang disebut BIR (</w:t>
      </w:r>
      <w:r w:rsidR="00D07DE4" w:rsidRPr="00D07DE4">
        <w:rPr>
          <w:i/>
          <w:color w:val="FF0000"/>
          <w:lang w:val="en-GB"/>
        </w:rPr>
        <w:t>Bandera Intermediate Representation</w:t>
      </w:r>
      <w:r w:rsidR="00D07DE4">
        <w:rPr>
          <w:color w:val="FF0000"/>
          <w:lang w:val="en-GB"/>
        </w:rPr>
        <w:t>)</w:t>
      </w:r>
      <w:r>
        <w:rPr>
          <w:color w:val="FF0000"/>
          <w:lang w:val="en-GB"/>
        </w:rPr>
        <w:t xml:space="preserve"> </w:t>
      </w:r>
      <w:r w:rsidR="00D07DE4">
        <w:rPr>
          <w:color w:val="FF0000"/>
          <w:lang w:val="en-GB"/>
        </w:rPr>
        <w:t xml:space="preserve">. BIR language dapat ditranslasikan ke dalam </w:t>
      </w:r>
      <w:r w:rsidR="00D07DE4" w:rsidRPr="00574EE1">
        <w:rPr>
          <w:i/>
          <w:color w:val="FF0000"/>
          <w:lang w:val="en-GB"/>
        </w:rPr>
        <w:t>input language</w:t>
      </w:r>
      <w:r w:rsidR="00D07DE4">
        <w:rPr>
          <w:color w:val="FF0000"/>
          <w:lang w:val="en-GB"/>
        </w:rPr>
        <w:t xml:space="preserve"> pada kakas </w:t>
      </w:r>
      <w:r w:rsidR="00D07DE4" w:rsidRPr="00D07DE4">
        <w:rPr>
          <w:i/>
          <w:color w:val="FF0000"/>
          <w:lang w:val="en-GB"/>
        </w:rPr>
        <w:t>model checking</w:t>
      </w:r>
      <w:r w:rsidR="00D07DE4">
        <w:rPr>
          <w:color w:val="FF0000"/>
          <w:lang w:val="en-GB"/>
        </w:rPr>
        <w:t xml:space="preserve"> lain.</w:t>
      </w:r>
    </w:p>
    <w:p w14:paraId="742D6778" w14:textId="77777777" w:rsidR="00FE392A" w:rsidRDefault="00FE392A" w:rsidP="00B06812">
      <w:pPr>
        <w:rPr>
          <w:color w:val="FF0000"/>
          <w:lang w:val="en-GB"/>
        </w:rPr>
      </w:pPr>
    </w:p>
    <w:p w14:paraId="432E3B70" w14:textId="4E69493E" w:rsidR="007E68D2" w:rsidRDefault="007E68D2" w:rsidP="00B06812">
      <w:pPr>
        <w:rPr>
          <w:color w:val="FF0000"/>
          <w:lang w:val="en-GB"/>
        </w:rPr>
      </w:pPr>
      <w:r>
        <w:rPr>
          <w:color w:val="FF0000"/>
          <w:lang w:val="en-GB"/>
        </w:rPr>
        <w:t>Model checker</w:t>
      </w:r>
    </w:p>
    <w:p w14:paraId="1524CBD0" w14:textId="1BAC7C6E" w:rsidR="00DB221D" w:rsidRPr="00EF198F" w:rsidRDefault="00045032" w:rsidP="00B06812">
      <w:pPr>
        <w:rPr>
          <w:color w:val="FF0000"/>
          <w:lang w:val="en-GB"/>
        </w:rPr>
      </w:pPr>
      <w:r w:rsidRPr="00EF198F">
        <w:rPr>
          <w:color w:val="FF0000"/>
          <w:lang w:val="en-GB"/>
        </w:rPr>
        <w:t>TBD</w:t>
      </w:r>
    </w:p>
    <w:p w14:paraId="43B8727E" w14:textId="77777777" w:rsidR="00CF26B7" w:rsidRDefault="00CF26B7" w:rsidP="00B06812">
      <w:pPr>
        <w:rPr>
          <w:lang w:val="en-GB"/>
        </w:rPr>
      </w:pPr>
    </w:p>
    <w:p w14:paraId="5E772885" w14:textId="1C5A51BB" w:rsidR="00392EDE" w:rsidRDefault="00392EDE" w:rsidP="008F3C9C">
      <w:pPr>
        <w:pStyle w:val="keterangan"/>
      </w:pPr>
    </w:p>
    <w:p w14:paraId="4FFE3D7D" w14:textId="6789B3FB" w:rsidR="00392EDE" w:rsidRDefault="00392EDE">
      <w:pPr>
        <w:spacing w:after="160" w:line="259" w:lineRule="auto"/>
        <w:rPr>
          <w:rFonts w:eastAsiaTheme="minorHAnsi" w:cstheme="minorBidi"/>
          <w:color w:val="808080" w:themeColor="background1" w:themeShade="80"/>
          <w:szCs w:val="22"/>
          <w:lang w:val="en-US" w:eastAsia="en-US"/>
        </w:rPr>
      </w:pPr>
      <w:r>
        <w:br w:type="page"/>
      </w:r>
    </w:p>
    <w:p w14:paraId="306309AA" w14:textId="38367AF3" w:rsidR="00392EDE" w:rsidRPr="00506B28" w:rsidRDefault="001B00AA" w:rsidP="00392EDE">
      <w:pPr>
        <w:pStyle w:val="Heading1"/>
        <w:keepNext w:val="0"/>
        <w:tabs>
          <w:tab w:val="clear" w:pos="1077"/>
        </w:tabs>
        <w:spacing w:before="120" w:line="240" w:lineRule="auto"/>
        <w:ind w:left="0" w:firstLine="0"/>
      </w:pPr>
      <w:bookmarkStart w:id="89" w:name="_Toc508897093"/>
      <w:r>
        <w:lastRenderedPageBreak/>
        <w:t>ANALISIS</w:t>
      </w:r>
      <w:r w:rsidR="00AC45E5">
        <w:t xml:space="preserve"> DAN PERANCANGAN</w:t>
      </w:r>
      <w:bookmarkEnd w:id="89"/>
    </w:p>
    <w:p w14:paraId="7359A5BE" w14:textId="77777777" w:rsidR="00392EDE" w:rsidRPr="001636CE" w:rsidRDefault="00392EDE" w:rsidP="000B6C4B"/>
    <w:p w14:paraId="353461A4" w14:textId="74432A1D" w:rsidR="008F4DF3" w:rsidRDefault="008F4DF3" w:rsidP="00392EDE">
      <w:pPr>
        <w:spacing w:line="360" w:lineRule="auto"/>
        <w:jc w:val="both"/>
      </w:pPr>
    </w:p>
    <w:p w14:paraId="770B4249" w14:textId="458B834B" w:rsidR="00FE7149" w:rsidRDefault="00C043EB" w:rsidP="00392EDE">
      <w:pPr>
        <w:spacing w:line="360" w:lineRule="auto"/>
        <w:jc w:val="both"/>
      </w:pPr>
      <w:r w:rsidRPr="00506B28">
        <w:t xml:space="preserve">Bab ini menyajikan hasil </w:t>
      </w:r>
      <w:r>
        <w:t>tahap analisis</w:t>
      </w:r>
      <w:r w:rsidR="004E29F1">
        <w:t xml:space="preserve"> dan perancangan</w:t>
      </w:r>
      <w:r>
        <w:t xml:space="preserve"> dari </w:t>
      </w:r>
      <w:r w:rsidR="004911A2">
        <w:t xml:space="preserve">DSL dan </w:t>
      </w:r>
      <w:r>
        <w:t xml:space="preserve">kakas yang </w:t>
      </w:r>
      <w:r w:rsidR="004911A2">
        <w:t>akan dikembangkan</w:t>
      </w:r>
      <w:r>
        <w:t xml:space="preserve">. Bab ini meliputi </w:t>
      </w:r>
      <w:r w:rsidR="00BC4793">
        <w:t xml:space="preserve">deskripsi </w:t>
      </w:r>
      <w:r w:rsidR="000A2CD2">
        <w:t xml:space="preserve">dan </w:t>
      </w:r>
      <w:r>
        <w:t>analisis DSL yang dikembangkan</w:t>
      </w:r>
      <w:r w:rsidR="00B7643D">
        <w:t xml:space="preserve">, </w:t>
      </w:r>
      <w:r>
        <w:t xml:space="preserve">analisis transformasi </w:t>
      </w:r>
      <w:r w:rsidRPr="00EB2774">
        <w:rPr>
          <w:i/>
        </w:rPr>
        <w:t>source code</w:t>
      </w:r>
      <w:r>
        <w:t xml:space="preserve"> menjadi model yang mampu diverifikasi</w:t>
      </w:r>
      <w:r w:rsidR="00BB576B">
        <w:t xml:space="preserve">, serta </w:t>
      </w:r>
      <w:r w:rsidR="00B015E4">
        <w:t>mekanisme untuk menggabungkan verifikasi formal dan pengujian pada BDD</w:t>
      </w:r>
      <w:r>
        <w:t>.</w:t>
      </w:r>
    </w:p>
    <w:p w14:paraId="0DCFBE4C" w14:textId="162DA09E" w:rsidR="00FE7149" w:rsidRDefault="00FE7149" w:rsidP="00FE7149">
      <w:pPr>
        <w:pStyle w:val="Heading2"/>
        <w:keepNext w:val="0"/>
        <w:tabs>
          <w:tab w:val="clear" w:pos="3818"/>
        </w:tabs>
        <w:spacing w:before="240"/>
        <w:ind w:left="567" w:hanging="567"/>
        <w:jc w:val="left"/>
      </w:pPr>
      <w:bookmarkStart w:id="90" w:name="_Toc508897094"/>
      <w:r>
        <w:t>Analisis</w:t>
      </w:r>
      <w:bookmarkEnd w:id="90"/>
    </w:p>
    <w:p w14:paraId="7179BBA4" w14:textId="7731E42D" w:rsidR="004911A2" w:rsidRDefault="005D41A1" w:rsidP="00392EDE">
      <w:pPr>
        <w:spacing w:line="360" w:lineRule="auto"/>
        <w:jc w:val="both"/>
      </w:pPr>
      <w:r>
        <w:t xml:space="preserve">Analisis dimulai </w:t>
      </w:r>
      <w:r w:rsidR="00F54C82">
        <w:t>dengan</w:t>
      </w:r>
      <w:r>
        <w:t xml:space="preserve"> mengidentifikasi</w:t>
      </w:r>
      <w:r w:rsidR="003541A2">
        <w:t xml:space="preserve"> </w:t>
      </w:r>
      <w:r w:rsidR="00E5294B">
        <w:t xml:space="preserve">masalah-masalah pada proses </w:t>
      </w:r>
      <w:r w:rsidR="008813EE">
        <w:t>V&amp;V</w:t>
      </w:r>
      <w:r w:rsidR="00D9318D">
        <w:t xml:space="preserve"> di </w:t>
      </w:r>
      <w:r w:rsidR="00E5294B">
        <w:t xml:space="preserve">pengembangan </w:t>
      </w:r>
      <w:r w:rsidR="000573EA">
        <w:t xml:space="preserve">perangkat lunak </w:t>
      </w:r>
      <w:r w:rsidR="0073565F">
        <w:t>menggunakan</w:t>
      </w:r>
      <w:r w:rsidR="000573EA">
        <w:t xml:space="preserve"> </w:t>
      </w:r>
      <w:r w:rsidR="00E5294B">
        <w:t>BDD</w:t>
      </w:r>
      <w:r w:rsidR="00F6142C">
        <w:t xml:space="preserve">, </w:t>
      </w:r>
      <w:r>
        <w:t xml:space="preserve">analisis </w:t>
      </w:r>
      <w:r w:rsidR="006215DA">
        <w:t>proses</w:t>
      </w:r>
      <w:r w:rsidR="004F415F">
        <w:t xml:space="preserve"> pengembangan yang diusulkan, </w:t>
      </w:r>
      <w:r w:rsidR="00954200">
        <w:t xml:space="preserve">analisis pemilihan properti yang harus diverifikasi pada </w:t>
      </w:r>
      <w:r w:rsidR="00954200" w:rsidRPr="00696647">
        <w:rPr>
          <w:i/>
        </w:rPr>
        <w:t>source code</w:t>
      </w:r>
      <w:r w:rsidR="00954200">
        <w:t>,</w:t>
      </w:r>
      <w:r w:rsidR="00933473">
        <w:t xml:space="preserve"> </w:t>
      </w:r>
      <w:r w:rsidR="00696647">
        <w:t>s</w:t>
      </w:r>
      <w:r w:rsidR="00E92779">
        <w:t xml:space="preserve">erta </w:t>
      </w:r>
      <w:r w:rsidR="00954200">
        <w:t xml:space="preserve">analisis </w:t>
      </w:r>
      <w:r w:rsidR="002E5736">
        <w:t xml:space="preserve">kebutuhan dari </w:t>
      </w:r>
      <w:r w:rsidR="00E5294B">
        <w:t>DSL</w:t>
      </w:r>
      <w:r w:rsidR="005A3F4A">
        <w:t xml:space="preserve"> dan kakas yang dikembangkan.</w:t>
      </w:r>
      <w:r w:rsidR="00E5294B">
        <w:t xml:space="preserve"> </w:t>
      </w:r>
      <w:r w:rsidR="003C79CE">
        <w:t xml:space="preserve">Hasil dari analisis adalah </w:t>
      </w:r>
      <w:r w:rsidR="00E25E95">
        <w:t xml:space="preserve">daftar </w:t>
      </w:r>
      <w:r w:rsidR="00F2619B">
        <w:t>kebutuhan dari DSL dan kakas yang akan dikembangkan.</w:t>
      </w:r>
    </w:p>
    <w:p w14:paraId="04F2EE89" w14:textId="3AE9732F" w:rsidR="004911A2" w:rsidRDefault="004911A2" w:rsidP="00392EDE">
      <w:pPr>
        <w:spacing w:line="360" w:lineRule="auto"/>
        <w:jc w:val="both"/>
      </w:pPr>
    </w:p>
    <w:p w14:paraId="528A4B19" w14:textId="0AE70061" w:rsidR="009A37DF" w:rsidRDefault="00417F81" w:rsidP="00CA4AE9">
      <w:pPr>
        <w:pStyle w:val="Heading3"/>
        <w:jc w:val="left"/>
      </w:pPr>
      <w:bookmarkStart w:id="91" w:name="_Toc508897095"/>
      <w:r>
        <w:t>Analisis</w:t>
      </w:r>
      <w:r w:rsidR="009952FD">
        <w:t xml:space="preserve"> V&amp;V pada</w:t>
      </w:r>
      <w:r w:rsidR="007B7954">
        <w:t xml:space="preserve"> </w:t>
      </w:r>
      <w:r w:rsidR="006930C5">
        <w:t>Proses Pengembangan BDD</w:t>
      </w:r>
      <w:bookmarkEnd w:id="91"/>
    </w:p>
    <w:p w14:paraId="42C73B1E" w14:textId="1F6997CB" w:rsidR="00F54E91" w:rsidRDefault="00247BE1" w:rsidP="00392EDE">
      <w:pPr>
        <w:spacing w:line="360" w:lineRule="auto"/>
        <w:jc w:val="both"/>
      </w:pPr>
      <w:r>
        <w:t xml:space="preserve">Pada proses pengembangan </w:t>
      </w:r>
      <w:r w:rsidRPr="002F31C5">
        <w:rPr>
          <w:i/>
        </w:rPr>
        <w:t>Behavior-Driven Development</w:t>
      </w:r>
      <w:r>
        <w:t xml:space="preserve"> (BDD) yang ada,</w:t>
      </w:r>
      <w:r w:rsidR="0086606B">
        <w:t xml:space="preserve"> </w:t>
      </w:r>
      <w:r w:rsidR="00150A79">
        <w:t xml:space="preserve">pengembang dan </w:t>
      </w:r>
      <w:r w:rsidR="00150A79" w:rsidRPr="00306281">
        <w:rPr>
          <w:i/>
        </w:rPr>
        <w:t>stakeholder</w:t>
      </w:r>
      <w:r w:rsidR="00150A79">
        <w:t xml:space="preserve"> bersama-sama mendefinisi</w:t>
      </w:r>
      <w:r w:rsidR="00415F56">
        <w:t xml:space="preserve">kan spesifikasi perangkat lunak, dapat berupa </w:t>
      </w:r>
      <w:r w:rsidR="00415F56" w:rsidRPr="00415F56">
        <w:rPr>
          <w:i/>
        </w:rPr>
        <w:t>user story</w:t>
      </w:r>
      <w:r w:rsidR="00415F56">
        <w:t xml:space="preserve">, </w:t>
      </w:r>
      <w:r w:rsidR="00150A79">
        <w:t>yang akan dikembangkan</w:t>
      </w:r>
      <w:r w:rsidR="001A3B54">
        <w:t xml:space="preserve"> dalam sebuah berkas</w:t>
      </w:r>
      <w:r w:rsidR="00150A79">
        <w:t xml:space="preserve">, </w:t>
      </w:r>
      <w:r w:rsidR="00480FB6">
        <w:t>sekaligus</w:t>
      </w:r>
      <w:r w:rsidR="001A3B54">
        <w:t xml:space="preserve"> mendefinisikan </w:t>
      </w:r>
      <w:r w:rsidR="001A3B54" w:rsidRPr="001A3B54">
        <w:rPr>
          <w:i/>
        </w:rPr>
        <w:t>scenario</w:t>
      </w:r>
      <w:r w:rsidR="001A3B54">
        <w:t xml:space="preserve"> yang bertindak</w:t>
      </w:r>
      <w:r w:rsidR="00480FB6">
        <w:t xml:space="preserve"> </w:t>
      </w:r>
      <w:r w:rsidR="00480FB6" w:rsidRPr="00480FB6">
        <w:rPr>
          <w:i/>
        </w:rPr>
        <w:t>acceptance test</w:t>
      </w:r>
      <w:r w:rsidR="00480FB6">
        <w:t xml:space="preserve"> </w:t>
      </w:r>
      <w:r w:rsidR="00A67000">
        <w:t xml:space="preserve">yang mendeskripsikan </w:t>
      </w:r>
      <w:r w:rsidR="006E46A3">
        <w:rPr>
          <w:i/>
        </w:rPr>
        <w:t>behavio</w:t>
      </w:r>
      <w:r w:rsidR="00A67000" w:rsidRPr="00A67000">
        <w:rPr>
          <w:i/>
        </w:rPr>
        <w:t>r</w:t>
      </w:r>
      <w:r w:rsidR="00A67000">
        <w:t xml:space="preserve"> </w:t>
      </w:r>
      <w:r w:rsidR="003566A2">
        <w:t>dari perangkat</w:t>
      </w:r>
      <w:r w:rsidR="001A3B54">
        <w:t xml:space="preserve"> lunak. </w:t>
      </w:r>
      <w:r w:rsidR="00581499">
        <w:t xml:space="preserve">Setelah itu, </w:t>
      </w:r>
      <w:r w:rsidR="00C457C2" w:rsidRPr="00C97114">
        <w:rPr>
          <w:i/>
        </w:rPr>
        <w:t>scenario</w:t>
      </w:r>
      <w:r w:rsidR="00C457C2">
        <w:t xml:space="preserve"> yang mencakup </w:t>
      </w:r>
      <w:r w:rsidR="00C457C2" w:rsidRPr="00C97114">
        <w:rPr>
          <w:i/>
        </w:rPr>
        <w:t>steps</w:t>
      </w:r>
      <w:r w:rsidR="00C457C2">
        <w:t xml:space="preserve"> akan </w:t>
      </w:r>
      <w:r w:rsidR="00F211D3">
        <w:t>dipetakan</w:t>
      </w:r>
      <w:r w:rsidR="00C457C2">
        <w:t xml:space="preserve"> menjadi </w:t>
      </w:r>
      <w:r w:rsidR="00C300E4">
        <w:t xml:space="preserve">definisi </w:t>
      </w:r>
      <w:r w:rsidR="00C457C2">
        <w:t>kode pengujian</w:t>
      </w:r>
      <w:r w:rsidR="00C300E4">
        <w:t xml:space="preserve"> (</w:t>
      </w:r>
      <w:r w:rsidR="00C300E4" w:rsidRPr="002C77DE">
        <w:rPr>
          <w:i/>
        </w:rPr>
        <w:t>steps definition</w:t>
      </w:r>
      <w:r w:rsidR="00C300E4">
        <w:t>) yang siap diimplementasikan</w:t>
      </w:r>
      <w:r w:rsidR="00C457C2">
        <w:t>.</w:t>
      </w:r>
      <w:r w:rsidR="00F41241">
        <w:t xml:space="preserve"> Ilustrasi proses pengembangan BDD </w:t>
      </w:r>
      <w:r w:rsidR="00D373B4">
        <w:t xml:space="preserve">berdasarkan </w:t>
      </w:r>
      <w:r w:rsidR="00D373B4">
        <w:fldChar w:fldCharType="begin"/>
      </w:r>
      <w:r w:rsidR="00B128D2">
        <w:instrText xml:space="preserve"> ADDIN ZOTERO_ITEM CSL_CITATION {"citationID":"a28dha071em","properties":{"formattedCitation":"(Ferguson, 2015)","plainCitation":"(Ferguson, 2015)","noteIndex":0},"citationItems":[{"id":101,"uris":["http://zotero.org/users/3473210/items/U2FUGP6H"],"uri":["http://zotero.org/users/3473210/items/U2FUGP6H"],"itemData":{"id":101,"type":"book","title":"BDD in action: Behavior-Driven Development for the whole software lifecycle","publisher":"Manning Publications","publisher-place":"Shelter Island, NY","number-of-pages":"353","source":"Library of Congress ISBN","event-place":"Shelter Island, NY","ISBN":"978-1-61729-165-4","call-number":"QA76.76.T48 S63 2015","note":"OCLC: ocn869265205","shortTitle":"BDD in action","author":[{"family":"Ferguson","given":"John"}],"issued":{"date-parts":[["2015"]]}}}],"schema":"https://github.com/citation-style-language/schema/raw/master/csl-citation.json"} </w:instrText>
      </w:r>
      <w:r w:rsidR="00D373B4">
        <w:fldChar w:fldCharType="separate"/>
      </w:r>
      <w:r w:rsidR="00B128D2">
        <w:rPr>
          <w:noProof/>
        </w:rPr>
        <w:t>(Ferguson, 2015)</w:t>
      </w:r>
      <w:r w:rsidR="00D373B4">
        <w:fldChar w:fldCharType="end"/>
      </w:r>
      <w:r w:rsidR="00D373B4">
        <w:t xml:space="preserve"> </w:t>
      </w:r>
      <w:r w:rsidR="00F41241">
        <w:t xml:space="preserve">dijelaskan </w:t>
      </w:r>
      <w:r w:rsidR="00F41241">
        <w:fldChar w:fldCharType="begin"/>
      </w:r>
      <w:r w:rsidR="00F41241">
        <w:instrText xml:space="preserve"> REF _Ref508184970 \h </w:instrText>
      </w:r>
      <w:r w:rsidR="00F41241">
        <w:fldChar w:fldCharType="separate"/>
      </w:r>
      <w:r w:rsidR="009010BC">
        <w:t xml:space="preserve">Gambar  </w:t>
      </w:r>
      <w:r w:rsidR="009010BC">
        <w:rPr>
          <w:noProof/>
        </w:rPr>
        <w:t>II</w:t>
      </w:r>
      <w:r w:rsidR="009010BC">
        <w:noBreakHyphen/>
      </w:r>
      <w:r w:rsidR="009010BC">
        <w:rPr>
          <w:noProof/>
        </w:rPr>
        <w:t>1</w:t>
      </w:r>
      <w:r w:rsidR="00F41241">
        <w:fldChar w:fldCharType="end"/>
      </w:r>
      <w:r w:rsidR="000C64CE">
        <w:t xml:space="preserve">, sedangkan </w:t>
      </w:r>
      <w:r w:rsidR="002A05B2">
        <w:rPr>
          <w:color w:val="FF0000"/>
        </w:rPr>
        <w:fldChar w:fldCharType="begin"/>
      </w:r>
      <w:r w:rsidR="002A05B2">
        <w:instrText xml:space="preserve"> REF _Ref508291416 \h </w:instrText>
      </w:r>
      <w:r w:rsidR="002A05B2">
        <w:rPr>
          <w:color w:val="FF0000"/>
        </w:rPr>
      </w:r>
      <w:r w:rsidR="002A05B2">
        <w:rPr>
          <w:color w:val="FF0000"/>
        </w:rPr>
        <w:fldChar w:fldCharType="separate"/>
      </w:r>
      <w:r w:rsidR="009010BC">
        <w:t xml:space="preserve">Gambar  </w:t>
      </w:r>
      <w:r w:rsidR="009010BC">
        <w:rPr>
          <w:noProof/>
        </w:rPr>
        <w:t>III</w:t>
      </w:r>
      <w:r w:rsidR="009010BC">
        <w:noBreakHyphen/>
      </w:r>
      <w:r w:rsidR="009010BC">
        <w:rPr>
          <w:noProof/>
        </w:rPr>
        <w:t>1</w:t>
      </w:r>
      <w:r w:rsidR="002A05B2">
        <w:rPr>
          <w:color w:val="FF0000"/>
        </w:rPr>
        <w:fldChar w:fldCharType="end"/>
      </w:r>
      <w:r w:rsidR="002A05B2">
        <w:t xml:space="preserve"> </w:t>
      </w:r>
      <w:r w:rsidR="00252777">
        <w:t xml:space="preserve">menjelaskan </w:t>
      </w:r>
      <w:r w:rsidR="00C2025E">
        <w:t xml:space="preserve">hasil identifikasi </w:t>
      </w:r>
      <w:r w:rsidR="00521CBC">
        <w:t>V&amp;V</w:t>
      </w:r>
      <w:r w:rsidR="00252777">
        <w:t xml:space="preserve"> pada proses pengembangan BDD</w:t>
      </w:r>
      <w:r w:rsidR="00551395">
        <w:t xml:space="preserve"> yang ada</w:t>
      </w:r>
      <w:r w:rsidR="0052018D">
        <w:t>, lewat diagram aktivitas</w:t>
      </w:r>
      <w:r w:rsidR="00252777">
        <w:t>.</w:t>
      </w:r>
    </w:p>
    <w:p w14:paraId="0A29275B" w14:textId="2E0EE63E" w:rsidR="00747358" w:rsidRDefault="00747358" w:rsidP="00392EDE">
      <w:pPr>
        <w:spacing w:line="360" w:lineRule="auto"/>
        <w:jc w:val="both"/>
      </w:pPr>
    </w:p>
    <w:p w14:paraId="64339CC0" w14:textId="3B852D24" w:rsidR="003865D5" w:rsidRDefault="008607EF" w:rsidP="00392EDE">
      <w:pPr>
        <w:spacing w:line="360" w:lineRule="auto"/>
        <w:jc w:val="both"/>
      </w:pPr>
      <w:r>
        <w:t xml:space="preserve">V&amp;V </w:t>
      </w:r>
      <w:r w:rsidR="004257CD">
        <w:t xml:space="preserve">pada BDD </w:t>
      </w:r>
      <w:r w:rsidR="00DB1C89">
        <w:t>dimulai pada aktivitas 2 (</w:t>
      </w:r>
      <w:r w:rsidR="002A05B2">
        <w:rPr>
          <w:color w:val="FF0000"/>
        </w:rPr>
        <w:fldChar w:fldCharType="begin"/>
      </w:r>
      <w:r w:rsidR="002A05B2">
        <w:instrText xml:space="preserve"> REF _Ref508291416 \h </w:instrText>
      </w:r>
      <w:r w:rsidR="002A05B2">
        <w:rPr>
          <w:color w:val="FF0000"/>
        </w:rPr>
      </w:r>
      <w:r w:rsidR="002A05B2">
        <w:rPr>
          <w:color w:val="FF0000"/>
        </w:rPr>
        <w:fldChar w:fldCharType="separate"/>
      </w:r>
      <w:r w:rsidR="009010BC">
        <w:t xml:space="preserve">Gambar  </w:t>
      </w:r>
      <w:r w:rsidR="009010BC">
        <w:rPr>
          <w:noProof/>
        </w:rPr>
        <w:t>III</w:t>
      </w:r>
      <w:r w:rsidR="009010BC">
        <w:noBreakHyphen/>
      </w:r>
      <w:r w:rsidR="009010BC">
        <w:rPr>
          <w:noProof/>
        </w:rPr>
        <w:t>1</w:t>
      </w:r>
      <w:r w:rsidR="002A05B2">
        <w:rPr>
          <w:color w:val="FF0000"/>
        </w:rPr>
        <w:fldChar w:fldCharType="end"/>
      </w:r>
      <w:r w:rsidR="00DB1C89">
        <w:t>), yaitu</w:t>
      </w:r>
      <w:r w:rsidR="004257CD">
        <w:t xml:space="preserve"> </w:t>
      </w:r>
      <w:r w:rsidR="00DB1C89">
        <w:t>pada</w:t>
      </w:r>
      <w:r w:rsidR="00822F10">
        <w:t xml:space="preserve"> pendefinisian</w:t>
      </w:r>
      <w:r w:rsidR="004257CD">
        <w:t xml:space="preserve"> </w:t>
      </w:r>
      <w:r w:rsidR="004257CD" w:rsidRPr="004257CD">
        <w:rPr>
          <w:i/>
        </w:rPr>
        <w:t>acceptance test</w:t>
      </w:r>
      <w:r w:rsidR="004257CD">
        <w:t xml:space="preserve"> </w:t>
      </w:r>
      <w:r w:rsidR="00822F10">
        <w:t xml:space="preserve">dalam bentuk </w:t>
      </w:r>
      <w:r w:rsidR="00822F10" w:rsidRPr="00C92EEA">
        <w:rPr>
          <w:i/>
        </w:rPr>
        <w:t>scenario</w:t>
      </w:r>
      <w:r w:rsidR="00822F10">
        <w:t xml:space="preserve"> dan </w:t>
      </w:r>
      <w:r w:rsidR="00822F10" w:rsidRPr="00C92EEA">
        <w:rPr>
          <w:i/>
        </w:rPr>
        <w:t>steps</w:t>
      </w:r>
      <w:r w:rsidR="00577A46">
        <w:t xml:space="preserve">, dan dilanjutkan dengan mengeksekusi kakas BDD untuk membangkitkan </w:t>
      </w:r>
      <w:r w:rsidR="00577A46" w:rsidRPr="00577A46">
        <w:rPr>
          <w:i/>
        </w:rPr>
        <w:t>steps definition</w:t>
      </w:r>
      <w:r w:rsidR="00577A46">
        <w:t xml:space="preserve">, dan mengimplementasikan </w:t>
      </w:r>
      <w:r w:rsidR="00577A46" w:rsidRPr="00577A46">
        <w:rPr>
          <w:i/>
        </w:rPr>
        <w:t>steps definition</w:t>
      </w:r>
      <w:r w:rsidR="00577A46">
        <w:t xml:space="preserve">. </w:t>
      </w:r>
      <w:r w:rsidR="00822F10">
        <w:t xml:space="preserve">Aktivitas V&amp;V berikutnya adalah pada </w:t>
      </w:r>
      <w:r w:rsidR="004257CD">
        <w:lastRenderedPageBreak/>
        <w:t xml:space="preserve">yang dipetakan dari </w:t>
      </w:r>
      <w:r w:rsidR="00D66236">
        <w:t xml:space="preserve">mengeksekusi pengujian. Pengujian dapat terdiri dari 2: </w:t>
      </w:r>
      <w:r w:rsidR="00D66236" w:rsidRPr="00F66064">
        <w:rPr>
          <w:i/>
        </w:rPr>
        <w:t>manual test</w:t>
      </w:r>
      <w:r w:rsidR="00F66064">
        <w:t xml:space="preserve"> yang berbasis pada </w:t>
      </w:r>
      <w:r w:rsidR="00F66064" w:rsidRPr="003865D5">
        <w:rPr>
          <w:i/>
        </w:rPr>
        <w:t>scenario</w:t>
      </w:r>
      <w:r w:rsidR="00F66064">
        <w:t xml:space="preserve"> yang didefinisikan pada aktivitas 2, dan eksekusi kode pengujian.</w:t>
      </w:r>
      <w:r w:rsidR="009B091C">
        <w:t xml:space="preserve"> </w:t>
      </w:r>
      <w:r w:rsidR="00F815C4">
        <w:t>Jika hasil pengujian gagal</w:t>
      </w:r>
      <w:r w:rsidR="00A23542">
        <w:t xml:space="preserve"> atau d</w:t>
      </w:r>
      <w:r w:rsidR="00AC7B2E">
        <w:t>i</w:t>
      </w:r>
      <w:r w:rsidR="00A23542">
        <w:t xml:space="preserve">temukan </w:t>
      </w:r>
      <w:r w:rsidR="00A23542" w:rsidRPr="003B5BBC">
        <w:rPr>
          <w:i/>
        </w:rPr>
        <w:t>defect</w:t>
      </w:r>
      <w:r w:rsidR="00A23542">
        <w:t xml:space="preserve"> pada perangkat lunak</w:t>
      </w:r>
      <w:r w:rsidR="00F815C4">
        <w:t xml:space="preserve">, maka </w:t>
      </w:r>
      <w:r w:rsidR="001C0203">
        <w:t xml:space="preserve">kode </w:t>
      </w:r>
      <w:r w:rsidR="00653373">
        <w:t>perangkat lunak akan diperbaiki, hingga hasil pengujian lulus.</w:t>
      </w:r>
      <w:r w:rsidR="00F9243F">
        <w:t xml:space="preserve"> </w:t>
      </w:r>
    </w:p>
    <w:p w14:paraId="5869772A" w14:textId="77777777" w:rsidR="00E003A3" w:rsidRDefault="00E003A3" w:rsidP="00E003A3">
      <w:pPr>
        <w:keepNext/>
        <w:spacing w:line="360" w:lineRule="auto"/>
        <w:jc w:val="center"/>
      </w:pPr>
      <w:r>
        <w:rPr>
          <w:noProof/>
        </w:rPr>
        <w:drawing>
          <wp:inline distT="0" distB="0" distL="0" distR="0" wp14:anchorId="16AE7F18" wp14:editId="384C1D49">
            <wp:extent cx="2830956" cy="69215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b III - BDD awal.png"/>
                    <pic:cNvPicPr/>
                  </pic:nvPicPr>
                  <pic:blipFill>
                    <a:blip r:embed="rId22">
                      <a:extLst>
                        <a:ext uri="{28A0092B-C50C-407E-A947-70E740481C1C}">
                          <a14:useLocalDpi xmlns:a14="http://schemas.microsoft.com/office/drawing/2010/main" val="0"/>
                        </a:ext>
                      </a:extLst>
                    </a:blip>
                    <a:stretch>
                      <a:fillRect/>
                    </a:stretch>
                  </pic:blipFill>
                  <pic:spPr>
                    <a:xfrm>
                      <a:off x="0" y="0"/>
                      <a:ext cx="2831850" cy="6923686"/>
                    </a:xfrm>
                    <a:prstGeom prst="rect">
                      <a:avLst/>
                    </a:prstGeom>
                  </pic:spPr>
                </pic:pic>
              </a:graphicData>
            </a:graphic>
          </wp:inline>
        </w:drawing>
      </w:r>
    </w:p>
    <w:p w14:paraId="1B9C7348" w14:textId="49CEE475" w:rsidR="003B5BBC" w:rsidRDefault="00E003A3" w:rsidP="003865D5">
      <w:pPr>
        <w:pStyle w:val="JudulGambar"/>
      </w:pPr>
      <w:bookmarkStart w:id="92" w:name="_Ref508291416"/>
      <w:bookmarkStart w:id="93" w:name="_Toc508897139"/>
      <w:r>
        <w:t xml:space="preserve">Gambar  </w:t>
      </w:r>
      <w:fldSimple w:instr=" STYLEREF 1 \s ">
        <w:r w:rsidR="009010BC">
          <w:rPr>
            <w:noProof/>
          </w:rPr>
          <w:t>III</w:t>
        </w:r>
      </w:fldSimple>
      <w:r w:rsidR="00C22B32">
        <w:noBreakHyphen/>
      </w:r>
      <w:fldSimple w:instr=" SEQ Gambar_ \* ARABIC \s 1 ">
        <w:r w:rsidR="009010BC">
          <w:rPr>
            <w:noProof/>
          </w:rPr>
          <w:t>1</w:t>
        </w:r>
      </w:fldSimple>
      <w:bookmarkEnd w:id="92"/>
      <w:r>
        <w:t xml:space="preserve"> Aktivitas V&amp;V pada BDD</w:t>
      </w:r>
      <w:bookmarkEnd w:id="93"/>
    </w:p>
    <w:p w14:paraId="7500E941" w14:textId="03A7E736" w:rsidR="002A05B2" w:rsidRDefault="006F203E" w:rsidP="0083206C">
      <w:pPr>
        <w:spacing w:line="360" w:lineRule="auto"/>
        <w:jc w:val="both"/>
      </w:pPr>
      <w:r>
        <w:lastRenderedPageBreak/>
        <w:t xml:space="preserve">Masalah yang </w:t>
      </w:r>
      <w:r w:rsidR="003C5CAB">
        <w:t xml:space="preserve">dapat </w:t>
      </w:r>
      <w:r>
        <w:t>diidentifikasi pada proses V&amp;V pengembangan perangkat lunak dengan BDD yaitu</w:t>
      </w:r>
      <w:r w:rsidR="00EE433C">
        <w:t xml:space="preserve"> v</w:t>
      </w:r>
      <w:r w:rsidR="009A7539">
        <w:t xml:space="preserve">erifikasi dan validasi dilakukan </w:t>
      </w:r>
      <w:r w:rsidR="00F83963">
        <w:t xml:space="preserve">lewat </w:t>
      </w:r>
      <w:r w:rsidR="00F83963" w:rsidRPr="00EE433C">
        <w:rPr>
          <w:i/>
        </w:rPr>
        <w:t>acceptance test</w:t>
      </w:r>
      <w:r w:rsidR="001A683C">
        <w:t xml:space="preserve"> yang </w:t>
      </w:r>
      <w:r w:rsidR="00394382">
        <w:t xml:space="preserve">meliputi </w:t>
      </w:r>
      <w:r w:rsidR="009E6959">
        <w:t xml:space="preserve">contoh konkrit input yang diujikan, </w:t>
      </w:r>
      <w:r w:rsidR="00394382">
        <w:t>langkah-langkah</w:t>
      </w:r>
      <w:r w:rsidR="009E6959">
        <w:t xml:space="preserve"> (</w:t>
      </w:r>
      <w:r w:rsidR="009E6959" w:rsidRPr="009E6959">
        <w:rPr>
          <w:i/>
        </w:rPr>
        <w:t>steps</w:t>
      </w:r>
      <w:r w:rsidR="009E6959">
        <w:t xml:space="preserve">), dan </w:t>
      </w:r>
      <w:r w:rsidR="00712CB7">
        <w:t xml:space="preserve">. </w:t>
      </w:r>
      <w:r w:rsidR="003C5CAB">
        <w:t xml:space="preserve">Seperti yang </w:t>
      </w:r>
      <w:r w:rsidR="0083206C">
        <w:t xml:space="preserve">dipaparkan oleh </w:t>
      </w:r>
      <w:r w:rsidR="003C5CAB">
        <w:t xml:space="preserve"> </w:t>
      </w:r>
      <w:r w:rsidR="00CC6A23">
        <w:fldChar w:fldCharType="begin"/>
      </w:r>
      <w:r w:rsidR="00B128D2">
        <w:instrText xml:space="preserve"> ADDIN ZOTERO_ITEM CSL_CITATION {"citationID":"a1eohj9m9h9","properties":{"formattedCitation":"(Beizer, 1990; Howden, 1987)","plainCitation":"(Beizer, 1990; Howden, 1987)","noteIndex":0},"citationItems":[{"id":58,"uris":["http://zotero.org/users/3473210/items/AFYE3TVY"],"uri":["http://zotero.org/users/3473210/items/AFYE3TVY"],"itemData":{"id":58,"type":"book","title":"Software testing techniques","publisher":"Van Nostrand Reinhold","publisher-place":"New York","number-of-pages":"550","edition":"2nd ed","source":"Library of Congress ISBN","event-place":"New York","ISBN":"978-0-442-20672-7","call-number":"QA76.76.T48 B45 1990","author":[{"family":"Beizer","given":"Boris"}],"issued":{"date-parts":[["1990"]]}}},{"id":57,"uris":["http://zotero.org/users/3473210/items/DWUQ7Q8X"],"uri":["http://zotero.org/users/3473210/items/DWUQ7Q8X"],"itemData":{"id":57,"type":"book","title":"Functional program testing and analysis","collection-title":"McGraw-Hill series in software engineering and technology","publisher":"McGraw-Hill","publisher-place":"New York","number-of-pages":"175","source":"Library of Congress ISBN","event-place":"New York","ISBN":"978-0-07-030550-2","call-number":"QA76.6 .H7 1987","author":[{"family":"Howden","given":"William E."}],"issued":{"date-parts":[["1987"]]}}}],"schema":"https://github.com/citation-style-language/schema/raw/master/csl-citation.json"} </w:instrText>
      </w:r>
      <w:r w:rsidR="00CC6A23">
        <w:fldChar w:fldCharType="separate"/>
      </w:r>
      <w:r w:rsidR="00B128D2">
        <w:rPr>
          <w:noProof/>
        </w:rPr>
        <w:t>(Beizer, 1990; Howden, 1987)</w:t>
      </w:r>
      <w:r w:rsidR="00CC6A23">
        <w:fldChar w:fldCharType="end"/>
      </w:r>
      <w:r w:rsidR="0083206C">
        <w:t xml:space="preserve">, </w:t>
      </w:r>
      <w:r w:rsidR="0084223A">
        <w:t xml:space="preserve">masalah dari pengujian adalah </w:t>
      </w:r>
      <w:r w:rsidR="0084223A" w:rsidRPr="0084223A">
        <w:rPr>
          <w:i/>
        </w:rPr>
        <w:t>incomplete coverage</w:t>
      </w:r>
      <w:r w:rsidR="0084223A">
        <w:t>. P</w:t>
      </w:r>
      <w:r w:rsidR="0083206C">
        <w:t xml:space="preserve">engujian </w:t>
      </w:r>
      <w:r w:rsidR="00B9407B">
        <w:t>tidak mampu dilakukan untuk semua kemun</w:t>
      </w:r>
      <w:r w:rsidR="007E57E6">
        <w:t xml:space="preserve">gkinan input dan jalur eksekusi, sehingga belum mampu menjamin </w:t>
      </w:r>
      <w:r w:rsidR="007E57E6" w:rsidRPr="007E57E6">
        <w:rPr>
          <w:i/>
        </w:rPr>
        <w:t>correctness</w:t>
      </w:r>
      <w:r w:rsidR="007E57E6">
        <w:t xml:space="preserve"> dari perangkat lunak.</w:t>
      </w:r>
      <w:r w:rsidR="00F85C41">
        <w:t xml:space="preserve"> Pengujian hanya mampu mendeteksi </w:t>
      </w:r>
      <w:r w:rsidR="001F21AA">
        <w:t>kesalahan</w:t>
      </w:r>
      <w:r w:rsidR="00F85C41">
        <w:t xml:space="preserve">, </w:t>
      </w:r>
      <w:r w:rsidR="001F21AA">
        <w:t>bukan menjamin perangkat lunak bebas dari kesalahan.</w:t>
      </w:r>
    </w:p>
    <w:p w14:paraId="55049BB8" w14:textId="3DC2C877" w:rsidR="00B9407B" w:rsidRDefault="00B9407B" w:rsidP="00392EDE">
      <w:pPr>
        <w:spacing w:line="360" w:lineRule="auto"/>
        <w:jc w:val="both"/>
      </w:pPr>
    </w:p>
    <w:p w14:paraId="00AC8BE1" w14:textId="5E8736DC" w:rsidR="00AB1FBB" w:rsidRDefault="00E11708" w:rsidP="00AB1FBB">
      <w:pPr>
        <w:pStyle w:val="Heading3"/>
        <w:jc w:val="left"/>
      </w:pPr>
      <w:bookmarkStart w:id="94" w:name="_Toc508897096"/>
      <w:r>
        <w:t xml:space="preserve">Analisis </w:t>
      </w:r>
      <w:r w:rsidR="00AB1FBB">
        <w:t>Integrasi Verifikasi Formal pada V&amp;V BDD</w:t>
      </w:r>
      <w:bookmarkEnd w:id="94"/>
    </w:p>
    <w:p w14:paraId="2CCBCD2C" w14:textId="490D3CFF" w:rsidR="00071748" w:rsidRDefault="00712EE2" w:rsidP="00B21E39">
      <w:pPr>
        <w:spacing w:line="360" w:lineRule="auto"/>
        <w:jc w:val="both"/>
      </w:pPr>
      <w:r>
        <w:t xml:space="preserve">Mekanisme yang diusulkan pada penelitian ini adalah </w:t>
      </w:r>
      <w:r w:rsidR="009A210A">
        <w:t>men</w:t>
      </w:r>
      <w:r w:rsidR="0003555B">
        <w:t>g</w:t>
      </w:r>
      <w:r w:rsidR="009A210A">
        <w:t>integrasikan</w:t>
      </w:r>
      <w:r>
        <w:t xml:space="preserve"> teknik verifikasi formal </w:t>
      </w:r>
      <w:r w:rsidR="003359D9">
        <w:t>pada proses V&amp;V perangkat lunak dengan</w:t>
      </w:r>
      <w:r>
        <w:t xml:space="preserve"> pengembangan </w:t>
      </w:r>
      <w:r w:rsidR="007133DD" w:rsidRPr="007133DD">
        <w:t>BDD</w:t>
      </w:r>
      <w:r w:rsidR="00117438">
        <w:t xml:space="preserve">, sebagai penjaminan </w:t>
      </w:r>
      <w:r w:rsidR="00117438" w:rsidRPr="00117438">
        <w:rPr>
          <w:i/>
        </w:rPr>
        <w:t>correctness</w:t>
      </w:r>
      <w:r w:rsidR="00117438">
        <w:t xml:space="preserve"> perangkat lunak (PL). </w:t>
      </w:r>
      <w:r w:rsidR="001039A0">
        <w:t xml:space="preserve">Teknik verifikasi formal yang dipilih untuk diintegrasikan pada BDD adalah </w:t>
      </w:r>
      <w:r w:rsidR="001039A0" w:rsidRPr="001039A0">
        <w:rPr>
          <w:i/>
        </w:rPr>
        <w:t>model checking</w:t>
      </w:r>
      <w:r w:rsidR="00712E15">
        <w:t xml:space="preserve">, yaitu teknik untuk memverifikasi properti </w:t>
      </w:r>
      <w:r w:rsidR="00712E15" w:rsidRPr="000B3415">
        <w:rPr>
          <w:i/>
        </w:rPr>
        <w:t>correctness</w:t>
      </w:r>
      <w:r w:rsidR="00712E15">
        <w:t xml:space="preserve"> pada model </w:t>
      </w:r>
      <w:r w:rsidR="00712E15" w:rsidRPr="00712E15">
        <w:rPr>
          <w:i/>
        </w:rPr>
        <w:t>finite-state system</w:t>
      </w:r>
      <w:r w:rsidR="002D0F6C">
        <w:t xml:space="preserve"> yang mendeskripsikan </w:t>
      </w:r>
      <w:r w:rsidR="002D0F6C" w:rsidRPr="00F266B5">
        <w:rPr>
          <w:i/>
        </w:rPr>
        <w:t>behavior</w:t>
      </w:r>
      <w:r w:rsidR="002D0F6C">
        <w:t xml:space="preserve"> dari perangkat lunak</w:t>
      </w:r>
      <w:r w:rsidR="00712E15">
        <w:t>.</w:t>
      </w:r>
      <w:r w:rsidR="00B9703D">
        <w:t xml:space="preserve"> Alasan yang mendasari pemilihan</w:t>
      </w:r>
      <w:r w:rsidR="002D4D8E">
        <w:t xml:space="preserve"> teknik</w:t>
      </w:r>
      <w:r w:rsidR="00B9703D">
        <w:t xml:space="preserve"> </w:t>
      </w:r>
      <w:r w:rsidR="00B9703D" w:rsidRPr="00D6045F">
        <w:rPr>
          <w:i/>
        </w:rPr>
        <w:t>model checking</w:t>
      </w:r>
      <w:r w:rsidR="00B9703D">
        <w:t xml:space="preserve"> untuk verifikasi formal</w:t>
      </w:r>
      <w:r w:rsidR="009245DD">
        <w:rPr>
          <w:color w:val="FF0000"/>
        </w:rPr>
        <w:t xml:space="preserve"> </w:t>
      </w:r>
      <w:r w:rsidR="00E43837">
        <w:t xml:space="preserve">dijelaskan pada subbab </w:t>
      </w:r>
      <w:r w:rsidR="007D4C02">
        <w:fldChar w:fldCharType="begin"/>
      </w:r>
      <w:r w:rsidR="007D4C02">
        <w:instrText xml:space="preserve"> REF _Ref508369211 \n \h </w:instrText>
      </w:r>
      <w:r w:rsidR="007D4C02">
        <w:fldChar w:fldCharType="separate"/>
      </w:r>
      <w:r w:rsidR="009010BC">
        <w:t>II.1.3</w:t>
      </w:r>
      <w:r w:rsidR="007D4C02">
        <w:fldChar w:fldCharType="end"/>
      </w:r>
      <w:r w:rsidR="00370965">
        <w:t>. Selain itu, tersedia</w:t>
      </w:r>
      <w:r w:rsidR="00B21E39">
        <w:t xml:space="preserve">nya </w:t>
      </w:r>
      <w:r w:rsidR="007D4C02">
        <w:t xml:space="preserve">kakas </w:t>
      </w:r>
      <w:r w:rsidR="007D4C02" w:rsidRPr="00284C64">
        <w:rPr>
          <w:i/>
        </w:rPr>
        <w:t>model checking</w:t>
      </w:r>
      <w:r w:rsidR="007D4C02">
        <w:t xml:space="preserve"> </w:t>
      </w:r>
      <w:r w:rsidR="00836BAE">
        <w:t xml:space="preserve">juga </w:t>
      </w:r>
      <w:r w:rsidR="00855374">
        <w:t xml:space="preserve">menjadi dasar </w:t>
      </w:r>
      <w:r w:rsidR="00855374" w:rsidRPr="00284C64">
        <w:rPr>
          <w:i/>
        </w:rPr>
        <w:t>model checking</w:t>
      </w:r>
      <w:r w:rsidR="00855374">
        <w:t xml:space="preserve"> menjadi teknik yang dipilih </w:t>
      </w:r>
      <w:r w:rsidR="004C1DC7">
        <w:t>sebagai teknik verifikasi formal pada penelitian ini.</w:t>
      </w:r>
    </w:p>
    <w:p w14:paraId="3F07C760" w14:textId="28787C40" w:rsidR="004B71C0" w:rsidRDefault="004B71C0" w:rsidP="00B21E39">
      <w:pPr>
        <w:spacing w:line="360" w:lineRule="auto"/>
        <w:jc w:val="both"/>
      </w:pPr>
    </w:p>
    <w:p w14:paraId="31437CF1" w14:textId="5B5C52C7" w:rsidR="004B71C0" w:rsidRDefault="00900F12" w:rsidP="00B21E39">
      <w:pPr>
        <w:spacing w:line="360" w:lineRule="auto"/>
        <w:jc w:val="both"/>
      </w:pPr>
      <w:r>
        <w:t xml:space="preserve">Pada kerangka kerja yang ada, </w:t>
      </w:r>
      <w:r w:rsidR="009E157A">
        <w:t xml:space="preserve">BDD difasilitasi dengan </w:t>
      </w:r>
      <w:r w:rsidR="009E157A" w:rsidRPr="00BD7EFF">
        <w:rPr>
          <w:i/>
        </w:rPr>
        <w:t>executable specification</w:t>
      </w:r>
      <w:r w:rsidR="002A2864">
        <w:t>, yaitu DSL</w:t>
      </w:r>
      <w:r w:rsidR="00DC0C88">
        <w:t xml:space="preserve"> </w:t>
      </w:r>
      <w:r w:rsidR="00DC0C88" w:rsidRPr="00DC0C88">
        <w:rPr>
          <w:rFonts w:ascii="Courier" w:hAnsi="Courier"/>
        </w:rPr>
        <w:t>Gherkin</w:t>
      </w:r>
      <w:r w:rsidR="00DC0C88">
        <w:t xml:space="preserve"> atau DSL </w:t>
      </w:r>
      <w:r w:rsidR="00DC0C88" w:rsidRPr="00DC0C88">
        <w:rPr>
          <w:rFonts w:ascii="Courier" w:hAnsi="Courier"/>
        </w:rPr>
        <w:t>JBehave Story</w:t>
      </w:r>
      <w:r w:rsidR="00DC0C88">
        <w:t>.</w:t>
      </w:r>
      <w:r w:rsidR="0067312E">
        <w:t xml:space="preserve"> </w:t>
      </w:r>
      <w:r w:rsidR="00F327BB">
        <w:t xml:space="preserve">Saat ini DSL </w:t>
      </w:r>
      <w:r w:rsidR="001A559E" w:rsidRPr="00DC0C88">
        <w:rPr>
          <w:rFonts w:ascii="Courier" w:hAnsi="Courier"/>
        </w:rPr>
        <w:t>Gherkin</w:t>
      </w:r>
      <w:r w:rsidR="001A559E">
        <w:t xml:space="preserve"> atau </w:t>
      </w:r>
      <w:r w:rsidR="001A559E" w:rsidRPr="00DC0C88">
        <w:rPr>
          <w:rFonts w:ascii="Courier" w:hAnsi="Courier"/>
        </w:rPr>
        <w:t>JBehave Story</w:t>
      </w:r>
      <w:r w:rsidR="001A559E">
        <w:t xml:space="preserve"> </w:t>
      </w:r>
      <w:r w:rsidR="00F327BB">
        <w:t>hanya</w:t>
      </w:r>
      <w:r w:rsidR="000200F5">
        <w:t xml:space="preserve"> mampu</w:t>
      </w:r>
      <w:r w:rsidR="00F327BB">
        <w:t xml:space="preserve"> mencakup </w:t>
      </w:r>
      <w:r w:rsidR="00FE0662" w:rsidRPr="00EF1793">
        <w:rPr>
          <w:i/>
        </w:rPr>
        <w:t>feature</w:t>
      </w:r>
      <w:r w:rsidR="00FE0662">
        <w:t xml:space="preserve"> (Cucumber) atau </w:t>
      </w:r>
      <w:r w:rsidR="00FE0662" w:rsidRPr="00EF1793">
        <w:rPr>
          <w:i/>
        </w:rPr>
        <w:t>story</w:t>
      </w:r>
      <w:r w:rsidR="00FE0662">
        <w:t xml:space="preserve"> (JBehave) dan </w:t>
      </w:r>
      <w:r w:rsidR="006523F9">
        <w:t>skenario</w:t>
      </w:r>
      <w:r w:rsidR="00FE0662">
        <w:t xml:space="preserve"> </w:t>
      </w:r>
      <w:r w:rsidR="004C4D76">
        <w:t>pengujian. DSL belum mencakup kebutuhan untuk melakukan verifikasi formal.</w:t>
      </w:r>
      <w:r w:rsidR="00447E2E">
        <w:t xml:space="preserve"> </w:t>
      </w:r>
      <w:r w:rsidR="00F031B3">
        <w:t xml:space="preserve">Selain itu, </w:t>
      </w:r>
      <w:r w:rsidR="00D61854">
        <w:t xml:space="preserve">spesifikasi formal </w:t>
      </w:r>
      <w:r w:rsidR="000448EC">
        <w:t xml:space="preserve">perlu ditransformasikan kedalam representasi lain agar </w:t>
      </w:r>
      <w:r w:rsidR="00732A00">
        <w:t>dapat di</w:t>
      </w:r>
    </w:p>
    <w:p w14:paraId="1249B0C6" w14:textId="300F540D" w:rsidR="00CA6519" w:rsidRDefault="00CA6519" w:rsidP="00B21E39">
      <w:pPr>
        <w:spacing w:line="360" w:lineRule="auto"/>
        <w:jc w:val="both"/>
      </w:pPr>
    </w:p>
    <w:p w14:paraId="387ADC0C" w14:textId="04A5E695" w:rsidR="003B381D" w:rsidRDefault="00CA6519" w:rsidP="00CA6519">
      <w:pPr>
        <w:spacing w:line="360" w:lineRule="auto"/>
        <w:jc w:val="both"/>
      </w:pPr>
      <w:r>
        <w:t>Berdasarkan hasil analisis, ditentukan kebutuhan sebagai berikut:</w:t>
      </w:r>
    </w:p>
    <w:p w14:paraId="3DE4D2FB" w14:textId="509A2972" w:rsidR="00CA6519" w:rsidRDefault="00CA6519" w:rsidP="002F5EA3">
      <w:pPr>
        <w:pStyle w:val="ListParagraph"/>
        <w:numPr>
          <w:ilvl w:val="0"/>
          <w:numId w:val="36"/>
        </w:numPr>
      </w:pPr>
      <w:r>
        <w:t>DSL</w:t>
      </w:r>
      <w:r w:rsidR="008C1AC6">
        <w:t xml:space="preserve"> perlu dikembangkan agar</w:t>
      </w:r>
      <w:r>
        <w:t xml:space="preserve"> </w:t>
      </w:r>
      <w:r w:rsidR="00AD2C2B">
        <w:t xml:space="preserve">mampu mencakup spesifikasi perangkat lunak, </w:t>
      </w:r>
      <w:r w:rsidR="00BF3DC0">
        <w:t>skenario</w:t>
      </w:r>
      <w:r w:rsidR="00AD2C2B">
        <w:t xml:space="preserve"> pengujian, dan properti formal yang harus diverifikasi</w:t>
      </w:r>
      <w:r w:rsidR="005D035C">
        <w:t xml:space="preserve"> </w:t>
      </w:r>
    </w:p>
    <w:p w14:paraId="4534E7BC" w14:textId="48D42A26" w:rsidR="00F325A4" w:rsidRDefault="00F325A4" w:rsidP="002F5EA3">
      <w:pPr>
        <w:pStyle w:val="ListParagraph"/>
        <w:numPr>
          <w:ilvl w:val="0"/>
          <w:numId w:val="36"/>
        </w:numPr>
      </w:pPr>
      <w:r>
        <w:t>Diperlukan</w:t>
      </w:r>
      <w:r w:rsidR="00F912DB">
        <w:t xml:space="preserve"> DSL</w:t>
      </w:r>
      <w:r>
        <w:t xml:space="preserve"> </w:t>
      </w:r>
      <w:r w:rsidRPr="00F912DB">
        <w:rPr>
          <w:i/>
        </w:rPr>
        <w:t>parser</w:t>
      </w:r>
      <w:r>
        <w:t xml:space="preserve"> untuk mentransformasikan spesifikasi </w:t>
      </w:r>
      <w:r w:rsidR="00F912DB">
        <w:t xml:space="preserve">formal yang dituliskan pada DSL </w:t>
      </w:r>
    </w:p>
    <w:p w14:paraId="7662B257" w14:textId="3701908E" w:rsidR="00F814EA" w:rsidRDefault="00530CD0" w:rsidP="002F5EA3">
      <w:pPr>
        <w:pStyle w:val="ListParagraph"/>
        <w:numPr>
          <w:ilvl w:val="0"/>
          <w:numId w:val="36"/>
        </w:numPr>
      </w:pPr>
      <w:r>
        <w:lastRenderedPageBreak/>
        <w:t>D</w:t>
      </w:r>
      <w:r w:rsidR="00AD3F3F">
        <w:t xml:space="preserve">ibutuhkan aktivitas tambahan </w:t>
      </w:r>
      <w:r>
        <w:t xml:space="preserve">pada alur kerja BDD </w:t>
      </w:r>
      <w:r w:rsidR="00AD3F3F">
        <w:t>yaitu:</w:t>
      </w:r>
    </w:p>
    <w:p w14:paraId="37891077" w14:textId="5392ACB5" w:rsidR="00AD3F3F" w:rsidRDefault="00651C21" w:rsidP="002F5EA3">
      <w:pPr>
        <w:pStyle w:val="ListParagraph"/>
        <w:numPr>
          <w:ilvl w:val="1"/>
          <w:numId w:val="36"/>
        </w:numPr>
      </w:pPr>
      <w:r>
        <w:t>Pendefinisian</w:t>
      </w:r>
      <w:r w:rsidR="00A532D6">
        <w:t xml:space="preserve"> properti formal</w:t>
      </w:r>
    </w:p>
    <w:p w14:paraId="290C59B1" w14:textId="77B498F0" w:rsidR="00A532D6" w:rsidRDefault="001B6D85" w:rsidP="002F5EA3">
      <w:pPr>
        <w:pStyle w:val="ListParagraph"/>
        <w:numPr>
          <w:ilvl w:val="1"/>
          <w:numId w:val="36"/>
        </w:numPr>
      </w:pPr>
      <w:r>
        <w:t>Penganotasian</w:t>
      </w:r>
      <w:r w:rsidR="00533444">
        <w:t xml:space="preserve"> </w:t>
      </w:r>
      <w:r w:rsidR="00B8018A">
        <w:t>properti formal pada source code yang akan diverifikasi</w:t>
      </w:r>
    </w:p>
    <w:p w14:paraId="6CDC4621" w14:textId="233D5E8F" w:rsidR="00B8018A" w:rsidRDefault="006529F7" w:rsidP="002F5EA3">
      <w:pPr>
        <w:pStyle w:val="ListParagraph"/>
        <w:numPr>
          <w:ilvl w:val="1"/>
          <w:numId w:val="36"/>
        </w:numPr>
      </w:pPr>
      <w:r>
        <w:t>Eksekusi</w:t>
      </w:r>
      <w:r w:rsidR="009B2699">
        <w:t xml:space="preserve"> kakas </w:t>
      </w:r>
      <w:r w:rsidR="00E6433A">
        <w:t xml:space="preserve">yang mampu mengekstraksi model formal dari </w:t>
      </w:r>
      <w:r w:rsidR="00E6433A" w:rsidRPr="00885728">
        <w:rPr>
          <w:i/>
        </w:rPr>
        <w:t>source code</w:t>
      </w:r>
    </w:p>
    <w:p w14:paraId="0E945D0B" w14:textId="7A0071D0" w:rsidR="00E6433A" w:rsidRDefault="004D2800" w:rsidP="002F5EA3">
      <w:pPr>
        <w:pStyle w:val="ListParagraph"/>
        <w:numPr>
          <w:ilvl w:val="1"/>
          <w:numId w:val="36"/>
        </w:numPr>
      </w:pPr>
      <w:r>
        <w:t>Eksekusi</w:t>
      </w:r>
      <w:r w:rsidR="00E41E7A">
        <w:t xml:space="preserve"> kakas </w:t>
      </w:r>
      <w:r w:rsidR="00E41E7A" w:rsidRPr="00886AF3">
        <w:rPr>
          <w:i/>
        </w:rPr>
        <w:t>model checking</w:t>
      </w:r>
    </w:p>
    <w:p w14:paraId="25332E0A" w14:textId="1D026EEE" w:rsidR="00B536F4" w:rsidRDefault="00C05889" w:rsidP="002F5EA3">
      <w:pPr>
        <w:pStyle w:val="ListParagraph"/>
        <w:numPr>
          <w:ilvl w:val="1"/>
          <w:numId w:val="36"/>
        </w:numPr>
      </w:pPr>
      <w:r>
        <w:t xml:space="preserve">Evaluasi </w:t>
      </w:r>
      <w:r w:rsidR="00AE6660">
        <w:t>report hasil</w:t>
      </w:r>
      <w:r w:rsidR="00F94175">
        <w:t xml:space="preserve"> verifikasi dengan</w:t>
      </w:r>
      <w:r w:rsidR="00AE6660">
        <w:t xml:space="preserve"> </w:t>
      </w:r>
      <w:r w:rsidR="00AE6660" w:rsidRPr="00F94175">
        <w:rPr>
          <w:i/>
        </w:rPr>
        <w:t>model checking</w:t>
      </w:r>
    </w:p>
    <w:p w14:paraId="1F238D7B" w14:textId="12182BF3" w:rsidR="006A685C" w:rsidRDefault="006A685C" w:rsidP="00CE3819"/>
    <w:p w14:paraId="7C50E475" w14:textId="77777777" w:rsidR="006A685C" w:rsidRDefault="006A685C" w:rsidP="00CE3819"/>
    <w:p w14:paraId="7812740E" w14:textId="6592AC29" w:rsidR="00CE3819" w:rsidRDefault="00356320" w:rsidP="00CE3819">
      <w:pPr>
        <w:pStyle w:val="Heading3"/>
        <w:jc w:val="left"/>
      </w:pPr>
      <w:bookmarkStart w:id="95" w:name="_Toc508897097"/>
      <w:r>
        <w:t xml:space="preserve">Pemilihan Properti yang Harus Diverifikasi pada </w:t>
      </w:r>
      <w:r w:rsidR="00CD57BB" w:rsidRPr="00CD57BB">
        <w:rPr>
          <w:i/>
        </w:rPr>
        <w:t>Source Code</w:t>
      </w:r>
      <w:bookmarkEnd w:id="95"/>
    </w:p>
    <w:p w14:paraId="6F581590" w14:textId="5C991041" w:rsidR="00356320" w:rsidRPr="006E3BAA" w:rsidRDefault="00AD09F3" w:rsidP="00A920A6">
      <w:pPr>
        <w:spacing w:line="360" w:lineRule="auto"/>
        <w:rPr>
          <w:color w:val="FF0000"/>
          <w:lang w:val="en-GB"/>
        </w:rPr>
      </w:pPr>
      <w:r>
        <w:rPr>
          <w:lang w:val="en-GB"/>
        </w:rPr>
        <w:t xml:space="preserve">Properti yang harus diverifikasi sangat tergantung dari </w:t>
      </w:r>
      <w:r w:rsidRPr="009B2CB8">
        <w:rPr>
          <w:i/>
          <w:lang w:val="en-GB"/>
        </w:rPr>
        <w:t>domain</w:t>
      </w:r>
      <w:r>
        <w:rPr>
          <w:lang w:val="en-GB"/>
        </w:rPr>
        <w:t xml:space="preserve"> dan fungsi dari perangkat lunak.</w:t>
      </w:r>
      <w:r w:rsidR="006E3BAA">
        <w:rPr>
          <w:lang w:val="en-GB"/>
        </w:rPr>
        <w:t xml:space="preserve"> Berikut adalah properti yang </w:t>
      </w:r>
      <w:r w:rsidR="00751188">
        <w:rPr>
          <w:lang w:val="en-GB"/>
        </w:rPr>
        <w:t xml:space="preserve">perlu diverifikasi pada </w:t>
      </w:r>
      <w:r w:rsidR="00751188" w:rsidRPr="00751188">
        <w:rPr>
          <w:i/>
          <w:lang w:val="en-GB"/>
        </w:rPr>
        <w:t>source code</w:t>
      </w:r>
      <w:r w:rsidR="00751188">
        <w:rPr>
          <w:lang w:val="en-GB"/>
        </w:rPr>
        <w:t>:</w:t>
      </w:r>
    </w:p>
    <w:p w14:paraId="446B4E6D" w14:textId="77777777" w:rsidR="00F64832" w:rsidRDefault="00751188" w:rsidP="004C2F47">
      <w:pPr>
        <w:pStyle w:val="ListParagraph"/>
        <w:numPr>
          <w:ilvl w:val="0"/>
          <w:numId w:val="46"/>
        </w:numPr>
        <w:rPr>
          <w:lang w:val="en-GB"/>
        </w:rPr>
      </w:pPr>
      <w:r>
        <w:rPr>
          <w:lang w:val="en-GB"/>
        </w:rPr>
        <w:t>Safety Property</w:t>
      </w:r>
    </w:p>
    <w:p w14:paraId="4B42D062" w14:textId="266CD23C" w:rsidR="00D14436" w:rsidRDefault="00476728" w:rsidP="00F64832">
      <w:pPr>
        <w:pStyle w:val="ListParagraph"/>
        <w:ind w:firstLine="0"/>
        <w:rPr>
          <w:rFonts w:ascii="Cambria" w:hAnsi="Cambria"/>
          <w:lang w:val="en-US"/>
        </w:rPr>
      </w:pPr>
      <w:r w:rsidRPr="00F64832">
        <w:rPr>
          <w:rFonts w:ascii="Cambria" w:hAnsi="Cambria"/>
          <w:lang w:val="en-US"/>
        </w:rPr>
        <w:t xml:space="preserve">Safety property adalah mengenai penjaminan “Sesuatu yang buruk tidak akan terjadi. </w:t>
      </w:r>
      <w:r w:rsidR="00D14436">
        <w:rPr>
          <w:rFonts w:ascii="Cambria" w:hAnsi="Cambria"/>
          <w:lang w:val="en-US"/>
        </w:rPr>
        <w:t xml:space="preserve">Contoh dari </w:t>
      </w:r>
      <w:r w:rsidR="00D14436" w:rsidRPr="00D14436">
        <w:rPr>
          <w:rFonts w:ascii="Cambria" w:hAnsi="Cambria"/>
          <w:i/>
          <w:lang w:val="en-US"/>
        </w:rPr>
        <w:t>safety properties</w:t>
      </w:r>
      <w:r w:rsidR="00D14436">
        <w:rPr>
          <w:rFonts w:ascii="Cambria" w:hAnsi="Cambria"/>
          <w:lang w:val="en-US"/>
        </w:rPr>
        <w:t xml:space="preserve"> yaitu:</w:t>
      </w:r>
    </w:p>
    <w:p w14:paraId="37C9FF78" w14:textId="2541E9EB" w:rsidR="00D14436" w:rsidRDefault="00D14436" w:rsidP="00D14436">
      <w:pPr>
        <w:pStyle w:val="ListParagraph"/>
        <w:numPr>
          <w:ilvl w:val="0"/>
          <w:numId w:val="47"/>
        </w:numPr>
        <w:rPr>
          <w:rFonts w:ascii="Cambria" w:hAnsi="Cambria"/>
          <w:lang w:val="en-US"/>
        </w:rPr>
      </w:pPr>
      <w:r w:rsidRPr="00D14436">
        <w:rPr>
          <w:rFonts w:ascii="Cambria" w:hAnsi="Cambria"/>
          <w:i/>
          <w:lang w:val="en-US"/>
        </w:rPr>
        <w:t>Invariant</w:t>
      </w:r>
      <w:r>
        <w:rPr>
          <w:rFonts w:ascii="Cambria" w:hAnsi="Cambria"/>
          <w:lang w:val="en-US"/>
        </w:rPr>
        <w:t>: “x akan selalu kurang dari 10”</w:t>
      </w:r>
    </w:p>
    <w:p w14:paraId="6CB7996F" w14:textId="58586B84" w:rsidR="00D14436" w:rsidRDefault="00D14436" w:rsidP="00D14436">
      <w:pPr>
        <w:pStyle w:val="ListParagraph"/>
        <w:numPr>
          <w:ilvl w:val="0"/>
          <w:numId w:val="47"/>
        </w:numPr>
        <w:rPr>
          <w:rFonts w:ascii="Cambria" w:hAnsi="Cambria"/>
          <w:lang w:val="en-US"/>
        </w:rPr>
      </w:pPr>
      <w:r w:rsidRPr="00D14436">
        <w:rPr>
          <w:rFonts w:ascii="Cambria" w:hAnsi="Cambria"/>
          <w:i/>
          <w:lang w:val="en-US"/>
        </w:rPr>
        <w:t>Deadlock</w:t>
      </w:r>
      <w:r>
        <w:rPr>
          <w:rFonts w:ascii="Cambria" w:hAnsi="Cambria"/>
          <w:lang w:val="en-US"/>
        </w:rPr>
        <w:t xml:space="preserve">: “sistem tidak akan pernah mencapai sebuah </w:t>
      </w:r>
      <w:r w:rsidRPr="00D14436">
        <w:rPr>
          <w:rFonts w:ascii="Cambria" w:hAnsi="Cambria"/>
          <w:i/>
          <w:lang w:val="en-US"/>
        </w:rPr>
        <w:t>state</w:t>
      </w:r>
      <w:r>
        <w:rPr>
          <w:rFonts w:ascii="Cambria" w:hAnsi="Cambria"/>
          <w:lang w:val="en-US"/>
        </w:rPr>
        <w:t xml:space="preserve"> tidak ada perpindahan yang mungkin”</w:t>
      </w:r>
    </w:p>
    <w:p w14:paraId="3D52321D" w14:textId="11361545" w:rsidR="00D14436" w:rsidRPr="00D14436" w:rsidRDefault="00D14436" w:rsidP="00D14436">
      <w:pPr>
        <w:pStyle w:val="ListParagraph"/>
        <w:numPr>
          <w:ilvl w:val="0"/>
          <w:numId w:val="47"/>
        </w:numPr>
        <w:rPr>
          <w:rFonts w:ascii="Cambria" w:hAnsi="Cambria"/>
          <w:lang w:val="en-US"/>
        </w:rPr>
      </w:pPr>
      <w:r>
        <w:rPr>
          <w:rFonts w:ascii="Cambria" w:hAnsi="Cambria"/>
          <w:lang w:val="en-US"/>
        </w:rPr>
        <w:t xml:space="preserve">Mutual Exclusion: “sistem tidak pernah mencapai sebuah </w:t>
      </w:r>
      <w:r w:rsidRPr="00D14436">
        <w:rPr>
          <w:rFonts w:ascii="Cambria" w:hAnsi="Cambria"/>
          <w:i/>
          <w:lang w:val="en-US"/>
        </w:rPr>
        <w:t>state</w:t>
      </w:r>
      <w:r>
        <w:rPr>
          <w:rFonts w:ascii="Cambria" w:hAnsi="Cambria"/>
          <w:lang w:val="en-US"/>
        </w:rPr>
        <w:t xml:space="preserve"> dimana terdapat dua proses dalam </w:t>
      </w:r>
      <w:r w:rsidRPr="00D14436">
        <w:rPr>
          <w:rFonts w:ascii="Cambria" w:hAnsi="Cambria"/>
          <w:i/>
          <w:lang w:val="en-US"/>
        </w:rPr>
        <w:t>critical section</w:t>
      </w:r>
    </w:p>
    <w:p w14:paraId="62DAAD1D" w14:textId="77777777" w:rsidR="00D14436" w:rsidRDefault="00D14436" w:rsidP="00D14436">
      <w:pPr>
        <w:pStyle w:val="ListParagraph"/>
        <w:ind w:left="1440" w:firstLine="0"/>
        <w:rPr>
          <w:rFonts w:ascii="Cambria" w:hAnsi="Cambria"/>
          <w:lang w:val="en-US"/>
        </w:rPr>
      </w:pPr>
    </w:p>
    <w:p w14:paraId="716008CE" w14:textId="5E1C84AD" w:rsidR="00751188" w:rsidRPr="00F64832" w:rsidRDefault="00D14436" w:rsidP="00F64832">
      <w:pPr>
        <w:pStyle w:val="ListParagraph"/>
        <w:ind w:firstLine="0"/>
        <w:rPr>
          <w:lang w:val="en-GB"/>
        </w:rPr>
      </w:pPr>
      <w:r>
        <w:rPr>
          <w:rFonts w:ascii="Cambria" w:hAnsi="Cambria"/>
          <w:lang w:val="en-US"/>
        </w:rPr>
        <w:t>Safety propery</w:t>
      </w:r>
      <w:r w:rsidR="004F424A" w:rsidRPr="00F64832">
        <w:rPr>
          <w:rFonts w:ascii="Cambria" w:hAnsi="Cambria"/>
          <w:lang w:val="en-US"/>
        </w:rPr>
        <w:t xml:space="preserve"> yang akan diperiksa </w:t>
      </w:r>
      <w:r>
        <w:rPr>
          <w:rFonts w:ascii="Cambria" w:hAnsi="Cambria"/>
          <w:lang w:val="en-US"/>
        </w:rPr>
        <w:t xml:space="preserve">pada </w:t>
      </w:r>
      <w:r w:rsidRPr="00D14436">
        <w:rPr>
          <w:rFonts w:ascii="Cambria" w:hAnsi="Cambria"/>
          <w:i/>
          <w:lang w:val="en-US"/>
        </w:rPr>
        <w:t>source code</w:t>
      </w:r>
      <w:r>
        <w:rPr>
          <w:rFonts w:ascii="Cambria" w:hAnsi="Cambria"/>
          <w:lang w:val="en-US"/>
        </w:rPr>
        <w:t xml:space="preserve"> </w:t>
      </w:r>
      <w:r w:rsidR="004F424A" w:rsidRPr="00F64832">
        <w:rPr>
          <w:rFonts w:ascii="Cambria" w:hAnsi="Cambria"/>
          <w:lang w:val="en-US"/>
        </w:rPr>
        <w:t>adalah</w:t>
      </w:r>
      <w:r w:rsidR="00E11708" w:rsidRPr="00F64832">
        <w:rPr>
          <w:rFonts w:ascii="Cambria" w:hAnsi="Cambria"/>
          <w:lang w:val="en-US"/>
        </w:rPr>
        <w:t xml:space="preserve"> </w:t>
      </w:r>
      <w:r w:rsidR="00E11708" w:rsidRPr="00F64832">
        <w:rPr>
          <w:rFonts w:ascii="Cambria" w:hAnsi="Cambria"/>
          <w:i/>
          <w:lang w:val="en-US"/>
        </w:rPr>
        <w:t>property violation</w:t>
      </w:r>
      <w:r w:rsidR="00E11708" w:rsidRPr="00F64832">
        <w:rPr>
          <w:rFonts w:ascii="Cambria" w:hAnsi="Cambria"/>
          <w:lang w:val="en-US"/>
        </w:rPr>
        <w:t xml:space="preserve">, antara lain </w:t>
      </w:r>
      <w:r w:rsidR="00751188" w:rsidRPr="00F64832">
        <w:rPr>
          <w:rFonts w:ascii="Cambria" w:hAnsi="Cambria"/>
          <w:i/>
          <w:lang w:val="en-US"/>
        </w:rPr>
        <w:t>concurrency defect</w:t>
      </w:r>
      <w:r w:rsidR="00751188" w:rsidRPr="00F64832">
        <w:rPr>
          <w:rFonts w:ascii="Cambria" w:hAnsi="Cambria"/>
          <w:lang w:val="en-US"/>
        </w:rPr>
        <w:t xml:space="preserve"> seperti </w:t>
      </w:r>
      <w:r w:rsidR="00751188" w:rsidRPr="00F64832">
        <w:rPr>
          <w:rFonts w:ascii="Cambria" w:hAnsi="Cambria"/>
          <w:i/>
          <w:lang w:val="en-US"/>
        </w:rPr>
        <w:t>deadlocks</w:t>
      </w:r>
      <w:r w:rsidR="00751188" w:rsidRPr="00F64832">
        <w:rPr>
          <w:rFonts w:ascii="Cambria" w:hAnsi="Cambria"/>
          <w:lang w:val="en-US"/>
        </w:rPr>
        <w:t xml:space="preserve">, dan </w:t>
      </w:r>
      <w:r w:rsidR="00751188" w:rsidRPr="00F64832">
        <w:rPr>
          <w:rFonts w:ascii="Cambria" w:hAnsi="Cambria"/>
          <w:i/>
          <w:lang w:val="en-US"/>
        </w:rPr>
        <w:t>unhandled exception</w:t>
      </w:r>
      <w:r w:rsidR="00751188" w:rsidRPr="00F64832">
        <w:rPr>
          <w:rFonts w:ascii="Cambria" w:hAnsi="Cambria"/>
          <w:lang w:val="en-US"/>
        </w:rPr>
        <w:t xml:space="preserve"> seperti NullPointerException dan AssertionError</w:t>
      </w:r>
      <w:r w:rsidR="00751188" w:rsidRPr="00F64832">
        <w:rPr>
          <w:rFonts w:ascii="Cambria" w:hAnsi="Cambria"/>
          <w:lang w:val="en-US"/>
        </w:rPr>
        <w:t xml:space="preserve">. Properti ini dapat diperiksa dengan menggunakan </w:t>
      </w:r>
      <w:r w:rsidR="00E11708" w:rsidRPr="00F64832">
        <w:rPr>
          <w:rFonts w:ascii="Cambria" w:hAnsi="Cambria"/>
          <w:lang w:val="en-US"/>
        </w:rPr>
        <w:t xml:space="preserve">kakas </w:t>
      </w:r>
      <w:r w:rsidR="00751188" w:rsidRPr="00F64832">
        <w:rPr>
          <w:rFonts w:ascii="Cambria" w:hAnsi="Cambria"/>
          <w:lang w:val="en-US"/>
        </w:rPr>
        <w:t>Java Path Finder (JPF)</w:t>
      </w:r>
      <w:r w:rsidR="00E11708" w:rsidRPr="00F64832">
        <w:rPr>
          <w:rFonts w:ascii="Cambria" w:hAnsi="Cambria"/>
          <w:lang w:val="en-US"/>
        </w:rPr>
        <w:t xml:space="preserve">, yang mampu mentranslasikan </w:t>
      </w:r>
      <w:r w:rsidR="00E11708" w:rsidRPr="00F64832">
        <w:rPr>
          <w:rFonts w:ascii="Cambria" w:hAnsi="Cambria"/>
          <w:i/>
          <w:lang w:val="en-US"/>
        </w:rPr>
        <w:t>source code</w:t>
      </w:r>
      <w:r w:rsidR="00E11708" w:rsidRPr="00F64832">
        <w:rPr>
          <w:rFonts w:ascii="Cambria" w:hAnsi="Cambria"/>
          <w:lang w:val="en-US"/>
        </w:rPr>
        <w:t xml:space="preserve"> dalam bahasa pemrograman Java ke Promela, kemudian memverifikasinya dengan SPIN model checker. </w:t>
      </w:r>
    </w:p>
    <w:p w14:paraId="318BA295" w14:textId="77777777" w:rsidR="004C2F47" w:rsidRDefault="004C2F47" w:rsidP="004C2F47">
      <w:pPr>
        <w:spacing w:line="360" w:lineRule="auto"/>
        <w:jc w:val="both"/>
        <w:rPr>
          <w:lang w:val="en-GB"/>
        </w:rPr>
      </w:pPr>
    </w:p>
    <w:p w14:paraId="3D84AFCF" w14:textId="49F6C24E" w:rsidR="00751188" w:rsidRDefault="00751188" w:rsidP="00751188">
      <w:pPr>
        <w:pStyle w:val="ListParagraph"/>
        <w:numPr>
          <w:ilvl w:val="0"/>
          <w:numId w:val="46"/>
        </w:numPr>
        <w:rPr>
          <w:rFonts w:ascii="Cambria" w:hAnsi="Cambria"/>
          <w:lang w:val="en-US"/>
        </w:rPr>
      </w:pPr>
      <w:r>
        <w:rPr>
          <w:rFonts w:ascii="Cambria" w:hAnsi="Cambria"/>
          <w:lang w:val="en-US"/>
        </w:rPr>
        <w:t>Liveness Property</w:t>
      </w:r>
    </w:p>
    <w:p w14:paraId="1A88FDCF" w14:textId="3EEAE1D7" w:rsidR="00E36E24" w:rsidRDefault="00E36E24" w:rsidP="00E36E24">
      <w:pPr>
        <w:pStyle w:val="ListParagraph"/>
        <w:ind w:firstLine="0"/>
        <w:rPr>
          <w:rFonts w:ascii="Cambria" w:hAnsi="Cambria"/>
          <w:lang w:val="en-US"/>
        </w:rPr>
      </w:pPr>
      <w:r>
        <w:rPr>
          <w:rFonts w:ascii="Cambria" w:hAnsi="Cambria"/>
          <w:lang w:val="en-US"/>
        </w:rPr>
        <w:t>Liveness propery adalah penjaminan bahwa sesuatu yang diharapkan akan terjadi. Contoh dari liveness property:</w:t>
      </w:r>
    </w:p>
    <w:p w14:paraId="53E6CFD8" w14:textId="0F0646A8" w:rsidR="00E36E24" w:rsidRDefault="00E36E24" w:rsidP="00E36E24">
      <w:pPr>
        <w:pStyle w:val="ListParagraph"/>
        <w:numPr>
          <w:ilvl w:val="0"/>
          <w:numId w:val="48"/>
        </w:numPr>
        <w:rPr>
          <w:rFonts w:ascii="Cambria" w:hAnsi="Cambria"/>
          <w:lang w:val="en-US"/>
        </w:rPr>
      </w:pPr>
      <w:r>
        <w:rPr>
          <w:rFonts w:ascii="Cambria" w:hAnsi="Cambria"/>
          <w:lang w:val="en-US"/>
        </w:rPr>
        <w:lastRenderedPageBreak/>
        <w:t>Terminasi: “sistem suatu saat akan terminasi”</w:t>
      </w:r>
    </w:p>
    <w:p w14:paraId="7ED14CB5" w14:textId="5568C68D" w:rsidR="00E36E24" w:rsidRPr="00751188" w:rsidRDefault="00E36E24" w:rsidP="00E36E24">
      <w:pPr>
        <w:pStyle w:val="ListParagraph"/>
        <w:numPr>
          <w:ilvl w:val="0"/>
          <w:numId w:val="48"/>
        </w:numPr>
        <w:rPr>
          <w:rFonts w:ascii="Cambria" w:hAnsi="Cambria"/>
          <w:lang w:val="en-US"/>
        </w:rPr>
      </w:pPr>
      <w:r>
        <w:rPr>
          <w:rFonts w:ascii="Cambria" w:hAnsi="Cambria"/>
          <w:lang w:val="en-US"/>
        </w:rPr>
        <w:t>Response properties: “jika aksi X terjadi, maka suatu saat aksi Y akan terjadi”</w:t>
      </w:r>
    </w:p>
    <w:p w14:paraId="023B3635" w14:textId="4B94F937" w:rsidR="00A920A6" w:rsidRPr="007A5B03" w:rsidRDefault="00E11708" w:rsidP="00E11708">
      <w:pPr>
        <w:pStyle w:val="ListParagraph"/>
        <w:ind w:firstLine="0"/>
        <w:rPr>
          <w:i/>
          <w:color w:val="AEAAAA" w:themeColor="background2" w:themeShade="BF"/>
          <w:lang w:val="en-GB"/>
        </w:rPr>
      </w:pPr>
      <w:r w:rsidRPr="007A5B03">
        <w:rPr>
          <w:i/>
          <w:color w:val="AEAAAA" w:themeColor="background2" w:themeShade="BF"/>
          <w:lang w:val="en-GB"/>
        </w:rPr>
        <w:t>Paper tentang JADE</w:t>
      </w:r>
    </w:p>
    <w:p w14:paraId="16EC83AF" w14:textId="0A849151" w:rsidR="008628B5" w:rsidRDefault="008628B5" w:rsidP="00356320">
      <w:pPr>
        <w:rPr>
          <w:lang w:val="en-GB"/>
        </w:rPr>
      </w:pPr>
    </w:p>
    <w:p w14:paraId="68E603C7" w14:textId="77777777" w:rsidR="00E11708" w:rsidRDefault="008628B5" w:rsidP="00E11708">
      <w:pPr>
        <w:pStyle w:val="ListParagraph"/>
        <w:numPr>
          <w:ilvl w:val="0"/>
          <w:numId w:val="46"/>
        </w:numPr>
        <w:rPr>
          <w:lang w:val="en-GB"/>
        </w:rPr>
      </w:pPr>
      <w:r w:rsidRPr="00E11708">
        <w:rPr>
          <w:i/>
          <w:lang w:val="en-GB"/>
        </w:rPr>
        <w:t>Security</w:t>
      </w:r>
      <w:r w:rsidR="00704A65" w:rsidRPr="00E11708">
        <w:rPr>
          <w:i/>
          <w:lang w:val="en-GB"/>
        </w:rPr>
        <w:t xml:space="preserve"> Properties</w:t>
      </w:r>
    </w:p>
    <w:p w14:paraId="66D40BC6" w14:textId="6554D83C" w:rsidR="007A5B03" w:rsidRDefault="00E11708" w:rsidP="00E7082A">
      <w:pPr>
        <w:pStyle w:val="ListParagraph"/>
        <w:ind w:firstLine="0"/>
        <w:rPr>
          <w:lang w:val="en-GB"/>
        </w:rPr>
      </w:pPr>
      <w:r>
        <w:rPr>
          <w:lang w:val="en-GB"/>
        </w:rPr>
        <w:t>Prop</w:t>
      </w:r>
      <w:r w:rsidR="004C2F47">
        <w:rPr>
          <w:lang w:val="en-GB"/>
        </w:rPr>
        <w:t>erti keamanan</w:t>
      </w:r>
      <w:r w:rsidR="002C1FB0">
        <w:rPr>
          <w:lang w:val="en-GB"/>
        </w:rPr>
        <w:t xml:space="preserve"> seperti </w:t>
      </w:r>
      <w:r w:rsidR="004C2F47">
        <w:rPr>
          <w:lang w:val="en-GB"/>
        </w:rPr>
        <w:t xml:space="preserve"> pada </w:t>
      </w:r>
      <w:r w:rsidR="004C2F47" w:rsidRPr="004C2F47">
        <w:rPr>
          <w:i/>
          <w:lang w:val="en-GB"/>
        </w:rPr>
        <w:t>source code</w:t>
      </w:r>
      <w:r w:rsidR="004C2F47">
        <w:rPr>
          <w:lang w:val="en-GB"/>
        </w:rPr>
        <w:t xml:space="preserve"> </w:t>
      </w:r>
      <w:r w:rsidRPr="00E11708">
        <w:rPr>
          <w:lang w:val="en-GB"/>
        </w:rPr>
        <w:t xml:space="preserve">yang harus diverifikasi diluar cakupan dari penelitian ini. </w:t>
      </w:r>
      <w:r w:rsidR="007A5B03" w:rsidRPr="007A5B03">
        <w:rPr>
          <w:i/>
          <w:color w:val="AEAAAA" w:themeColor="background2" w:themeShade="BF"/>
          <w:lang w:val="en-GB"/>
        </w:rPr>
        <w:t>&lt;</w:t>
      </w:r>
      <w:r w:rsidR="00773A05" w:rsidRPr="007A5B03">
        <w:rPr>
          <w:i/>
          <w:color w:val="AEAAAA" w:themeColor="background2" w:themeShade="BF"/>
          <w:lang w:val="en-GB"/>
        </w:rPr>
        <w:t>Property templates for checking source code security https://dl.acm.org/citation.cfm?id=3127063</w:t>
      </w:r>
      <w:r w:rsidR="007A5B03" w:rsidRPr="007A5B03">
        <w:rPr>
          <w:i/>
          <w:color w:val="AEAAAA" w:themeColor="background2" w:themeShade="BF"/>
          <w:lang w:val="en-GB"/>
        </w:rPr>
        <w:t>&gt;</w:t>
      </w:r>
    </w:p>
    <w:p w14:paraId="47A2C37B" w14:textId="77777777" w:rsidR="007A5B03" w:rsidRDefault="007A5B03" w:rsidP="00356320">
      <w:pPr>
        <w:rPr>
          <w:lang w:val="en-GB"/>
        </w:rPr>
      </w:pPr>
    </w:p>
    <w:p w14:paraId="1A4C0539" w14:textId="1CDA2AAF" w:rsidR="00ED692C" w:rsidRDefault="00ED692C" w:rsidP="00356320">
      <w:pPr>
        <w:rPr>
          <w:lang w:val="en-GB"/>
        </w:rPr>
      </w:pPr>
    </w:p>
    <w:p w14:paraId="4E9C6CA9" w14:textId="491C16D5" w:rsidR="00ED692C" w:rsidRDefault="00ED692C" w:rsidP="00ED692C">
      <w:pPr>
        <w:pStyle w:val="Heading3"/>
        <w:jc w:val="left"/>
      </w:pPr>
      <w:bookmarkStart w:id="96" w:name="_Toc508897098"/>
      <w:r>
        <w:t>Specification Pattern</w:t>
      </w:r>
      <w:bookmarkEnd w:id="96"/>
    </w:p>
    <w:p w14:paraId="55299AAC" w14:textId="56C2C505" w:rsidR="00BA6C81" w:rsidRPr="00BA6C81" w:rsidRDefault="00BA6C81" w:rsidP="00BA6C81">
      <w:pPr>
        <w:rPr>
          <w:i/>
          <w:color w:val="AEAAAA" w:themeColor="background2" w:themeShade="BF"/>
        </w:rPr>
      </w:pPr>
      <w:r w:rsidRPr="00BA6C81">
        <w:rPr>
          <w:i/>
          <w:color w:val="AEAAAA" w:themeColor="background2" w:themeShade="BF"/>
          <w:lang w:val="en-GB"/>
        </w:rPr>
        <w:t xml:space="preserve">TBD </w:t>
      </w:r>
      <w:r>
        <w:rPr>
          <w:i/>
          <w:color w:val="AEAAAA" w:themeColor="background2" w:themeShade="BF"/>
          <w:lang w:val="en-GB"/>
        </w:rPr>
        <w:t>–</w:t>
      </w:r>
      <w:r w:rsidRPr="00BA6C81">
        <w:rPr>
          <w:i/>
          <w:color w:val="AEAAAA" w:themeColor="background2" w:themeShade="BF"/>
          <w:lang w:val="en-GB"/>
        </w:rPr>
        <w:t xml:space="preserve"> </w:t>
      </w:r>
      <w:r>
        <w:rPr>
          <w:i/>
          <w:color w:val="AEAAAA" w:themeColor="background2" w:themeShade="BF"/>
        </w:rPr>
        <w:t>specification pattern</w:t>
      </w:r>
    </w:p>
    <w:p w14:paraId="78A43544" w14:textId="77777777" w:rsidR="00ED692C" w:rsidRDefault="00ED692C" w:rsidP="00356320">
      <w:pPr>
        <w:rPr>
          <w:lang w:val="en-GB"/>
        </w:rPr>
      </w:pPr>
    </w:p>
    <w:p w14:paraId="5098642C" w14:textId="46C5D7C3" w:rsidR="00433200" w:rsidRDefault="00433200" w:rsidP="00356320">
      <w:pPr>
        <w:rPr>
          <w:lang w:val="en-GB"/>
        </w:rPr>
      </w:pPr>
    </w:p>
    <w:p w14:paraId="728A5ECC" w14:textId="4163A3C8" w:rsidR="00BD61B2" w:rsidRDefault="00BD61B2" w:rsidP="00356320">
      <w:pPr>
        <w:rPr>
          <w:lang w:val="en-GB"/>
        </w:rPr>
      </w:pPr>
    </w:p>
    <w:p w14:paraId="268F0A3F" w14:textId="77777777" w:rsidR="00BD61B2" w:rsidRDefault="00BD61B2" w:rsidP="00356320">
      <w:pPr>
        <w:rPr>
          <w:lang w:val="en-GB"/>
        </w:rPr>
      </w:pPr>
    </w:p>
    <w:p w14:paraId="1CC6AB1F" w14:textId="77777777" w:rsidR="00433200" w:rsidRDefault="00433200" w:rsidP="00433200">
      <w:pPr>
        <w:pStyle w:val="Heading3"/>
        <w:jc w:val="left"/>
      </w:pPr>
      <w:bookmarkStart w:id="97" w:name="_Toc508897099"/>
      <w:r>
        <w:t>Analisis DSL pada BDD</w:t>
      </w:r>
      <w:bookmarkEnd w:id="97"/>
    </w:p>
    <w:p w14:paraId="18650F8E" w14:textId="7A2C9FBE" w:rsidR="00CE3819" w:rsidRDefault="00CE3819" w:rsidP="00CE3819"/>
    <w:p w14:paraId="44027890" w14:textId="7924B88F" w:rsidR="002F33A1" w:rsidRDefault="002F33A1" w:rsidP="00A40BED">
      <w:pPr>
        <w:spacing w:line="360" w:lineRule="auto"/>
        <w:jc w:val="both"/>
      </w:pPr>
      <w:r>
        <w:t xml:space="preserve">Gherkin adalah </w:t>
      </w:r>
      <w:r w:rsidRPr="002F33A1">
        <w:rPr>
          <w:i/>
        </w:rPr>
        <w:t>existing</w:t>
      </w:r>
      <w:r>
        <w:t xml:space="preserve"> DSL yang digunakan untuk pengujian BDD pada perangkat lunak. Keunggulan dari Gherkin adalah, selain digunakan untuk pengujian, file </w:t>
      </w:r>
      <w:r w:rsidRPr="002F33A1">
        <w:rPr>
          <w:rFonts w:ascii="Courier" w:hAnsi="Courier"/>
          <w:sz w:val="20"/>
          <w:szCs w:val="20"/>
        </w:rPr>
        <w:t>FEATURE</w:t>
      </w:r>
      <w:r>
        <w:t xml:space="preserve"> Gherkin juga dapat dimanfaatkan menjadi spesifikasi perangkat lunak. Namun, saat ini Gherkin </w:t>
      </w:r>
      <w:r w:rsidR="00400C2B">
        <w:t xml:space="preserve">belum mampu ditranslasikan menjadi spesikasi formal yang dapat diverifikasi. </w:t>
      </w:r>
      <w:r>
        <w:t xml:space="preserve"> </w:t>
      </w:r>
    </w:p>
    <w:p w14:paraId="53261B34" w14:textId="77777777" w:rsidR="002F33A1" w:rsidRDefault="002F33A1" w:rsidP="00A40BED">
      <w:pPr>
        <w:spacing w:line="360" w:lineRule="auto"/>
        <w:jc w:val="both"/>
      </w:pPr>
    </w:p>
    <w:p w14:paraId="610F4563" w14:textId="2DD80434" w:rsidR="00A40BED" w:rsidRDefault="00A40BED" w:rsidP="00A40BED">
      <w:pPr>
        <w:spacing w:line="360" w:lineRule="auto"/>
        <w:jc w:val="both"/>
      </w:pPr>
      <w:r>
        <w:t>DSL perlu dikembangkan agar mampu menjadi spesifikasi perangkat lunak, mampu ditranslasikan ke spesifikasi formal, serta mampu dijadikan input untuk pembangkitan skrip pengujian. Dengan demikian, DSL</w:t>
      </w:r>
      <w:r w:rsidRPr="006B064A">
        <w:t xml:space="preserve"> </w:t>
      </w:r>
      <w:r>
        <w:t>harus</w:t>
      </w:r>
      <w:r w:rsidRPr="006B064A">
        <w:t xml:space="preserve"> mencakup</w:t>
      </w:r>
      <w:r>
        <w:t xml:space="preserve"> elemen berikut:</w:t>
      </w:r>
    </w:p>
    <w:p w14:paraId="21E5C899" w14:textId="77777777" w:rsidR="00A40BED" w:rsidRDefault="00A40BED" w:rsidP="00A40BED">
      <w:pPr>
        <w:pStyle w:val="ListParagraph"/>
        <w:numPr>
          <w:ilvl w:val="0"/>
          <w:numId w:val="19"/>
        </w:numPr>
      </w:pPr>
      <w:r>
        <w:t>Nama fitur</w:t>
      </w:r>
    </w:p>
    <w:p w14:paraId="074D6310" w14:textId="77777777" w:rsidR="00A40BED" w:rsidRDefault="00A40BED" w:rsidP="00A40BED">
      <w:pPr>
        <w:pStyle w:val="ListParagraph"/>
        <w:numPr>
          <w:ilvl w:val="0"/>
          <w:numId w:val="19"/>
        </w:numPr>
      </w:pPr>
      <w:r>
        <w:t>P</w:t>
      </w:r>
      <w:r w:rsidRPr="006B064A">
        <w:t>roperti yang harus dijamin oleh perangkat lunak</w:t>
      </w:r>
    </w:p>
    <w:p w14:paraId="3EDE093F" w14:textId="495AB117" w:rsidR="00A40BED" w:rsidRDefault="00A40BED" w:rsidP="00A40BED">
      <w:pPr>
        <w:pStyle w:val="ListParagraph"/>
        <w:numPr>
          <w:ilvl w:val="0"/>
          <w:numId w:val="19"/>
        </w:numPr>
      </w:pPr>
      <w:r>
        <w:t xml:space="preserve">Skenario </w:t>
      </w:r>
      <w:r w:rsidR="00400C2B">
        <w:t>pengujian</w:t>
      </w:r>
      <w:r>
        <w:t>.</w:t>
      </w:r>
    </w:p>
    <w:p w14:paraId="3748A39D" w14:textId="3CD2F569" w:rsidR="00C607DA" w:rsidRDefault="00C607DA" w:rsidP="00C607DA"/>
    <w:p w14:paraId="041D9E2E" w14:textId="7F4A06CD" w:rsidR="000505F8" w:rsidRDefault="000505F8" w:rsidP="00C607DA"/>
    <w:p w14:paraId="55F3DA3C" w14:textId="77777777" w:rsidR="000505F8" w:rsidRDefault="000505F8" w:rsidP="00C607DA"/>
    <w:p w14:paraId="35DA942D" w14:textId="77777777" w:rsidR="00C607DA" w:rsidRDefault="00C607DA" w:rsidP="00C607DA"/>
    <w:tbl>
      <w:tblPr>
        <w:tblStyle w:val="TableGrid"/>
        <w:tblW w:w="0" w:type="auto"/>
        <w:tblInd w:w="279" w:type="dxa"/>
        <w:tblLook w:val="04A0" w:firstRow="1" w:lastRow="0" w:firstColumn="1" w:lastColumn="0" w:noHBand="0" w:noVBand="1"/>
      </w:tblPr>
      <w:tblGrid>
        <w:gridCol w:w="2977"/>
        <w:gridCol w:w="2268"/>
        <w:gridCol w:w="2399"/>
      </w:tblGrid>
      <w:tr w:rsidR="00C607DA" w14:paraId="04A56B38" w14:textId="77777777" w:rsidTr="00C607DA">
        <w:tc>
          <w:tcPr>
            <w:tcW w:w="2977" w:type="dxa"/>
          </w:tcPr>
          <w:p w14:paraId="56885D78" w14:textId="3869E5F6" w:rsidR="00C607DA" w:rsidRPr="00C607DA" w:rsidRDefault="00C607DA" w:rsidP="00C607DA">
            <w:pPr>
              <w:rPr>
                <w:b/>
              </w:rPr>
            </w:pPr>
            <w:r w:rsidRPr="00C607DA">
              <w:rPr>
                <w:b/>
              </w:rPr>
              <w:lastRenderedPageBreak/>
              <w:t>Cakupan</w:t>
            </w:r>
          </w:p>
        </w:tc>
        <w:tc>
          <w:tcPr>
            <w:tcW w:w="2268" w:type="dxa"/>
          </w:tcPr>
          <w:p w14:paraId="23014A5B" w14:textId="5D1B1415" w:rsidR="00C607DA" w:rsidRPr="00C607DA" w:rsidRDefault="00C607DA" w:rsidP="00C607DA">
            <w:pPr>
              <w:rPr>
                <w:b/>
                <w:i/>
              </w:rPr>
            </w:pPr>
            <w:r w:rsidRPr="00C607DA">
              <w:rPr>
                <w:b/>
                <w:i/>
              </w:rPr>
              <w:t>Existing DSL</w:t>
            </w:r>
          </w:p>
        </w:tc>
        <w:tc>
          <w:tcPr>
            <w:tcW w:w="2399" w:type="dxa"/>
          </w:tcPr>
          <w:p w14:paraId="038E4979" w14:textId="7DE36939" w:rsidR="00C607DA" w:rsidRPr="00C607DA" w:rsidRDefault="00C607DA" w:rsidP="00C607DA">
            <w:pPr>
              <w:rPr>
                <w:b/>
              </w:rPr>
            </w:pPr>
            <w:r w:rsidRPr="00C607DA">
              <w:rPr>
                <w:b/>
              </w:rPr>
              <w:t>DSL yang diusulan</w:t>
            </w:r>
          </w:p>
        </w:tc>
      </w:tr>
      <w:tr w:rsidR="00C607DA" w14:paraId="3C51E530" w14:textId="77777777" w:rsidTr="00C607DA">
        <w:tc>
          <w:tcPr>
            <w:tcW w:w="2977" w:type="dxa"/>
          </w:tcPr>
          <w:p w14:paraId="0A1EB4B3" w14:textId="1B055043" w:rsidR="00C607DA" w:rsidRDefault="00C607DA" w:rsidP="00C607DA">
            <w:r>
              <w:t>Nama Fitur</w:t>
            </w:r>
          </w:p>
        </w:tc>
        <w:tc>
          <w:tcPr>
            <w:tcW w:w="2268" w:type="dxa"/>
          </w:tcPr>
          <w:p w14:paraId="590F0907" w14:textId="3FF73B67" w:rsidR="00C607DA" w:rsidRDefault="00C607DA" w:rsidP="00C607DA">
            <w:pPr>
              <w:jc w:val="center"/>
            </w:pPr>
            <w:r>
              <w:t>x</w:t>
            </w:r>
          </w:p>
        </w:tc>
        <w:tc>
          <w:tcPr>
            <w:tcW w:w="2399" w:type="dxa"/>
          </w:tcPr>
          <w:p w14:paraId="30DA2889" w14:textId="33976D3E" w:rsidR="00C607DA" w:rsidRDefault="00C607DA" w:rsidP="00C607DA">
            <w:pPr>
              <w:jc w:val="center"/>
            </w:pPr>
            <w:r>
              <w:t>x</w:t>
            </w:r>
          </w:p>
        </w:tc>
      </w:tr>
      <w:tr w:rsidR="00C607DA" w14:paraId="26949FAE" w14:textId="77777777" w:rsidTr="00C607DA">
        <w:tc>
          <w:tcPr>
            <w:tcW w:w="2977" w:type="dxa"/>
          </w:tcPr>
          <w:p w14:paraId="54C19203" w14:textId="57EF769E" w:rsidR="00C607DA" w:rsidRDefault="00C607DA" w:rsidP="00C607DA">
            <w:r>
              <w:t>Properti Formal</w:t>
            </w:r>
          </w:p>
        </w:tc>
        <w:tc>
          <w:tcPr>
            <w:tcW w:w="2268" w:type="dxa"/>
          </w:tcPr>
          <w:p w14:paraId="210B543C" w14:textId="77777777" w:rsidR="00C607DA" w:rsidRDefault="00C607DA" w:rsidP="00C607DA">
            <w:pPr>
              <w:jc w:val="center"/>
            </w:pPr>
          </w:p>
        </w:tc>
        <w:tc>
          <w:tcPr>
            <w:tcW w:w="2399" w:type="dxa"/>
          </w:tcPr>
          <w:p w14:paraId="4AAB3ECA" w14:textId="16278C6F" w:rsidR="00C607DA" w:rsidRDefault="00C607DA" w:rsidP="00C607DA">
            <w:pPr>
              <w:jc w:val="center"/>
            </w:pPr>
            <w:r>
              <w:t>x</w:t>
            </w:r>
          </w:p>
        </w:tc>
      </w:tr>
      <w:tr w:rsidR="00C607DA" w14:paraId="6E1655C5" w14:textId="77777777" w:rsidTr="00C607DA">
        <w:tc>
          <w:tcPr>
            <w:tcW w:w="2977" w:type="dxa"/>
          </w:tcPr>
          <w:p w14:paraId="1F4ADFEE" w14:textId="4F40A887" w:rsidR="00C607DA" w:rsidRDefault="00C607DA" w:rsidP="00C607DA">
            <w:r>
              <w:t>Skenario Pengujian</w:t>
            </w:r>
          </w:p>
        </w:tc>
        <w:tc>
          <w:tcPr>
            <w:tcW w:w="2268" w:type="dxa"/>
          </w:tcPr>
          <w:p w14:paraId="167D6FB3" w14:textId="756E2536" w:rsidR="00C607DA" w:rsidRDefault="00C607DA" w:rsidP="00C607DA">
            <w:pPr>
              <w:jc w:val="center"/>
            </w:pPr>
            <w:r>
              <w:t>x</w:t>
            </w:r>
          </w:p>
        </w:tc>
        <w:tc>
          <w:tcPr>
            <w:tcW w:w="2399" w:type="dxa"/>
          </w:tcPr>
          <w:p w14:paraId="6532EF61" w14:textId="06432D4F" w:rsidR="00C607DA" w:rsidRDefault="00C607DA" w:rsidP="00C607DA">
            <w:pPr>
              <w:jc w:val="center"/>
            </w:pPr>
            <w:r>
              <w:t>x</w:t>
            </w:r>
          </w:p>
        </w:tc>
      </w:tr>
    </w:tbl>
    <w:p w14:paraId="2F4C609F" w14:textId="202377E0" w:rsidR="00C607DA" w:rsidRDefault="00C607DA" w:rsidP="00C607DA"/>
    <w:p w14:paraId="0BBA8420" w14:textId="77777777" w:rsidR="00C607DA" w:rsidRDefault="00C607DA" w:rsidP="00C607DA"/>
    <w:p w14:paraId="1CF94705" w14:textId="171B48FE" w:rsidR="00A40BED" w:rsidRDefault="00A40BED" w:rsidP="009B5B9F">
      <w:pPr>
        <w:spacing w:line="360" w:lineRule="auto"/>
        <w:jc w:val="both"/>
      </w:pPr>
      <w:r w:rsidRPr="003256B1">
        <w:rPr>
          <w:i/>
        </w:rPr>
        <w:t>Output</w:t>
      </w:r>
      <w:r>
        <w:t xml:space="preserve"> dari tahap ini adalah DSL yang mencakup properti formal dan perilaku dari perangkat lunak.</w:t>
      </w:r>
    </w:p>
    <w:p w14:paraId="2FE0188A" w14:textId="77777777" w:rsidR="00A40BED" w:rsidRDefault="00A40BED" w:rsidP="00CE3819"/>
    <w:p w14:paraId="6DBA6E31" w14:textId="24224DA1" w:rsidR="00D74A6C" w:rsidRDefault="00D74A6C" w:rsidP="00CE3819"/>
    <w:p w14:paraId="2BCCD014" w14:textId="55C7E1D6" w:rsidR="00D74A6C" w:rsidRDefault="00D74A6C" w:rsidP="00D74A6C">
      <w:pPr>
        <w:pStyle w:val="Heading3"/>
        <w:jc w:val="left"/>
      </w:pPr>
      <w:bookmarkStart w:id="98" w:name="_Toc508897100"/>
      <w:r>
        <w:t>Analisis Kakas pada Proses Pengembangan BDD</w:t>
      </w:r>
      <w:bookmarkEnd w:id="98"/>
    </w:p>
    <w:p w14:paraId="4AA1BF67" w14:textId="10DB60D3" w:rsidR="00164C27" w:rsidRPr="00BA6C81" w:rsidRDefault="00BA6C81" w:rsidP="00BA6C81">
      <w:pPr>
        <w:rPr>
          <w:i/>
          <w:color w:val="AEAAAA" w:themeColor="background2" w:themeShade="BF"/>
        </w:rPr>
      </w:pPr>
      <w:r w:rsidRPr="00BA6C81">
        <w:rPr>
          <w:i/>
          <w:color w:val="AEAAAA" w:themeColor="background2" w:themeShade="BF"/>
          <w:lang w:val="en-GB"/>
        </w:rPr>
        <w:t xml:space="preserve">TBD - </w:t>
      </w:r>
      <w:r w:rsidR="00C907AF" w:rsidRPr="00BA6C81">
        <w:rPr>
          <w:i/>
          <w:color w:val="AEAAAA" w:themeColor="background2" w:themeShade="BF"/>
        </w:rPr>
        <w:t>Kemampuan kakasnya</w:t>
      </w:r>
      <w:r w:rsidR="008919C4" w:rsidRPr="00BA6C81">
        <w:rPr>
          <w:i/>
          <w:color w:val="AEAAAA" w:themeColor="background2" w:themeShade="BF"/>
        </w:rPr>
        <w:t xml:space="preserve"> (parser / compiler)</w:t>
      </w:r>
    </w:p>
    <w:p w14:paraId="4B1E4C0E" w14:textId="77777777" w:rsidR="00BA6C81" w:rsidRPr="00BA6C81" w:rsidRDefault="00BA6C81" w:rsidP="00BA6C81">
      <w:pPr>
        <w:rPr>
          <w:color w:val="FF0000"/>
          <w:lang w:val="en-GB"/>
        </w:rPr>
      </w:pPr>
    </w:p>
    <w:p w14:paraId="4CDC9145" w14:textId="6F15A0A6" w:rsidR="00B00CAC" w:rsidRDefault="00B00CAC" w:rsidP="00B00CAC">
      <w:pPr>
        <w:pStyle w:val="Heading2"/>
        <w:keepNext w:val="0"/>
        <w:tabs>
          <w:tab w:val="clear" w:pos="3818"/>
        </w:tabs>
        <w:spacing w:before="240"/>
        <w:ind w:left="567" w:hanging="567"/>
        <w:jc w:val="left"/>
      </w:pPr>
      <w:bookmarkStart w:id="99" w:name="_Toc508897101"/>
      <w:r>
        <w:t>Perancangan</w:t>
      </w:r>
      <w:bookmarkEnd w:id="99"/>
    </w:p>
    <w:p w14:paraId="13E6F626" w14:textId="11F4A0F2" w:rsidR="004039E4" w:rsidRDefault="00B00CAC" w:rsidP="00392EDE">
      <w:pPr>
        <w:spacing w:line="360" w:lineRule="auto"/>
        <w:jc w:val="both"/>
      </w:pPr>
      <w:r>
        <w:t xml:space="preserve">Perancangan meliputi dua: perancangan DSL yang akan dikembangkan, dan </w:t>
      </w:r>
      <w:r w:rsidR="008429FE">
        <w:t>perancangan kakas yang akan dikembangkan untuk memenuhi tujuan tesis.</w:t>
      </w:r>
    </w:p>
    <w:p w14:paraId="70CF2CE4" w14:textId="56FA23E2" w:rsidR="00862173" w:rsidRDefault="00862173" w:rsidP="00392EDE">
      <w:pPr>
        <w:spacing w:line="360" w:lineRule="auto"/>
        <w:jc w:val="both"/>
      </w:pPr>
    </w:p>
    <w:p w14:paraId="553F7515" w14:textId="77777777" w:rsidR="00862173" w:rsidRDefault="00862173" w:rsidP="00392EDE">
      <w:pPr>
        <w:spacing w:line="360" w:lineRule="auto"/>
        <w:jc w:val="both"/>
      </w:pPr>
    </w:p>
    <w:p w14:paraId="1174BE45" w14:textId="0E281898" w:rsidR="00EA4B01" w:rsidRDefault="000C787D" w:rsidP="00EA4B01">
      <w:pPr>
        <w:pStyle w:val="Heading2"/>
        <w:keepNext w:val="0"/>
        <w:tabs>
          <w:tab w:val="clear" w:pos="3818"/>
        </w:tabs>
        <w:spacing w:before="240"/>
        <w:ind w:left="567" w:hanging="567"/>
        <w:jc w:val="left"/>
      </w:pPr>
      <w:bookmarkStart w:id="100" w:name="_Toc508897102"/>
      <w:r>
        <w:t>Rancangan Kerangka Kerja</w:t>
      </w:r>
      <w:r w:rsidR="00674389">
        <w:t xml:space="preserve"> BDD yang Diusulkan</w:t>
      </w:r>
      <w:bookmarkEnd w:id="100"/>
    </w:p>
    <w:p w14:paraId="4F645838" w14:textId="3B22FAE5" w:rsidR="00EA4B01" w:rsidRDefault="00EA4B01" w:rsidP="00EA4B01">
      <w:pPr>
        <w:spacing w:line="360" w:lineRule="auto"/>
        <w:jc w:val="both"/>
      </w:pPr>
      <w:r>
        <w:fldChar w:fldCharType="begin"/>
      </w:r>
      <w:r>
        <w:instrText xml:space="preserve"> REF _Ref508371620 \h </w:instrText>
      </w:r>
      <w:r>
        <w:fldChar w:fldCharType="separate"/>
      </w:r>
      <w:r w:rsidR="009010BC">
        <w:t xml:space="preserve">Gambar  </w:t>
      </w:r>
      <w:r w:rsidR="009010BC">
        <w:rPr>
          <w:noProof/>
        </w:rPr>
        <w:t>III</w:t>
      </w:r>
      <w:r w:rsidR="009010BC">
        <w:noBreakHyphen/>
      </w:r>
      <w:r w:rsidR="009010BC">
        <w:rPr>
          <w:noProof/>
        </w:rPr>
        <w:t>2</w:t>
      </w:r>
      <w:r>
        <w:fldChar w:fldCharType="end"/>
      </w:r>
      <w:r>
        <w:t xml:space="preserve"> menjelaskan aktivitas V&amp;V pada proses pengembangan BDD yang diintegrasikan dengan verifikasi formal. Pada penelitian ini, model tidak dibuat pada tahap perancangan perangkat lunak, melainkan diekstraksi dari </w:t>
      </w:r>
      <w:r w:rsidRPr="001649A1">
        <w:rPr>
          <w:i/>
        </w:rPr>
        <w:t>source code</w:t>
      </w:r>
      <w:r>
        <w:t xml:space="preserve">. Properti </w:t>
      </w:r>
      <w:r w:rsidRPr="00231981">
        <w:rPr>
          <w:i/>
        </w:rPr>
        <w:t>correctness</w:t>
      </w:r>
      <w:r>
        <w:t xml:space="preserve"> yang harus dipenuhi perangkat lunak didefinisikan pada berkas yang juga berisi definisi </w:t>
      </w:r>
      <w:r w:rsidRPr="009859B7">
        <w:rPr>
          <w:i/>
        </w:rPr>
        <w:t>story</w:t>
      </w:r>
      <w:r>
        <w:t xml:space="preserve">, dan </w:t>
      </w:r>
      <w:r w:rsidRPr="009859B7">
        <w:rPr>
          <w:i/>
        </w:rPr>
        <w:t>scenario</w:t>
      </w:r>
      <w:r>
        <w:t xml:space="preserve">, sedangkan properti-properti yang harus dibuktikan pada model dianotasikan pada </w:t>
      </w:r>
      <w:r w:rsidRPr="00892F75">
        <w:rPr>
          <w:i/>
        </w:rPr>
        <w:t>source code</w:t>
      </w:r>
      <w:r>
        <w:t xml:space="preserve"> perangkat lunak. Dengan demikian, aktivitas yang ditambahkan adalah:</w:t>
      </w:r>
    </w:p>
    <w:p w14:paraId="57992AB8" w14:textId="77777777" w:rsidR="00EA4B01" w:rsidRDefault="00EA4B01" w:rsidP="002F5EA3">
      <w:pPr>
        <w:pStyle w:val="ListParagraph"/>
        <w:numPr>
          <w:ilvl w:val="0"/>
          <w:numId w:val="34"/>
        </w:numPr>
      </w:pPr>
      <w:r>
        <w:t xml:space="preserve">Aktivitas 3: Mendefinisikan properti formal yang harus diverifikasi. Properti formal yang perlu diverifikasi perlu didefinisikan bersama pendefinisian </w:t>
      </w:r>
      <w:r w:rsidRPr="00054814">
        <w:rPr>
          <w:i/>
        </w:rPr>
        <w:t>feature</w:t>
      </w:r>
      <w:r>
        <w:t xml:space="preserve">, </w:t>
      </w:r>
      <w:r w:rsidRPr="00234B23">
        <w:rPr>
          <w:i/>
        </w:rPr>
        <w:t>scenario</w:t>
      </w:r>
      <w:r>
        <w:t xml:space="preserve"> dan </w:t>
      </w:r>
      <w:r w:rsidRPr="00054814">
        <w:rPr>
          <w:i/>
        </w:rPr>
        <w:t>steps</w:t>
      </w:r>
      <w:r>
        <w:t>. Properti formal didefinisikan dalam DSL yang akan dikembangkan pada penelitian ini.</w:t>
      </w:r>
    </w:p>
    <w:p w14:paraId="2A08AE89" w14:textId="77777777" w:rsidR="00EA4B01" w:rsidRDefault="00EA4B01" w:rsidP="002F5EA3">
      <w:pPr>
        <w:pStyle w:val="ListParagraph"/>
        <w:numPr>
          <w:ilvl w:val="0"/>
          <w:numId w:val="34"/>
        </w:numPr>
      </w:pPr>
      <w:r>
        <w:t xml:space="preserve">Aktivitas 6: Menganotasikan properti formal pada kode. Properti formal yang harus dipenuhi oleh implementasi kode dianotasikan pada </w:t>
      </w:r>
      <w:r w:rsidRPr="00AA1319">
        <w:rPr>
          <w:i/>
        </w:rPr>
        <w:t>source code</w:t>
      </w:r>
      <w:r>
        <w:t xml:space="preserve"> yang terkait.</w:t>
      </w:r>
    </w:p>
    <w:p w14:paraId="2A1C8182" w14:textId="77777777" w:rsidR="00EA4B01" w:rsidRDefault="00EA4B01" w:rsidP="002F5EA3">
      <w:pPr>
        <w:pStyle w:val="ListParagraph"/>
        <w:numPr>
          <w:ilvl w:val="0"/>
          <w:numId w:val="34"/>
        </w:numPr>
      </w:pPr>
      <w:r>
        <w:lastRenderedPageBreak/>
        <w:t xml:space="preserve">Aktivitas 10: Ekstraksi model dari </w:t>
      </w:r>
      <w:r w:rsidRPr="00B67D31">
        <w:rPr>
          <w:i/>
        </w:rPr>
        <w:t>source code</w:t>
      </w:r>
      <w:r>
        <w:t xml:space="preserve">. Setelah dilakukan implementasi perangkat lunak,  model formal yang mampu diverifikasi diekstraksi dari </w:t>
      </w:r>
      <w:r w:rsidRPr="007A1084">
        <w:rPr>
          <w:i/>
        </w:rPr>
        <w:t>source code</w:t>
      </w:r>
      <w:r>
        <w:t>.</w:t>
      </w:r>
    </w:p>
    <w:p w14:paraId="22A1137F" w14:textId="77777777" w:rsidR="00EA4B01" w:rsidRDefault="00EA4B01" w:rsidP="002F5EA3">
      <w:pPr>
        <w:pStyle w:val="ListParagraph"/>
        <w:numPr>
          <w:ilvl w:val="0"/>
          <w:numId w:val="34"/>
        </w:numPr>
      </w:pPr>
      <w:r>
        <w:t xml:space="preserve">Aktivitas 11: Verifikasi dengan mengeksekusi kakas </w:t>
      </w:r>
      <w:r w:rsidRPr="007B68FE">
        <w:rPr>
          <w:i/>
        </w:rPr>
        <w:t>model checking</w:t>
      </w:r>
      <w:r>
        <w:t xml:space="preserve">. Kakas model checking dieksekusi untuk memverifikasi model terhadap properti yang dianotasikan di </w:t>
      </w:r>
      <w:r w:rsidRPr="00A50B42">
        <w:rPr>
          <w:i/>
        </w:rPr>
        <w:t>source code</w:t>
      </w:r>
      <w:r>
        <w:t>.</w:t>
      </w:r>
    </w:p>
    <w:p w14:paraId="1875BC9E" w14:textId="77777777" w:rsidR="00EA4B01" w:rsidRDefault="00EA4B01" w:rsidP="002F5EA3">
      <w:pPr>
        <w:pStyle w:val="ListParagraph"/>
        <w:numPr>
          <w:ilvl w:val="0"/>
          <w:numId w:val="34"/>
        </w:numPr>
      </w:pPr>
      <w:r>
        <w:t xml:space="preserve">Aktivitas 12: Memperoleh hasil verifikasi formal. Hasil verifikasi diperoleh, dan jika ditemukan ketidaksesuaian, ditunjukkan </w:t>
      </w:r>
      <w:r w:rsidRPr="00050F6A">
        <w:rPr>
          <w:i/>
        </w:rPr>
        <w:t>counter example</w:t>
      </w:r>
      <w:r>
        <w:t xml:space="preserve"> dan aktivitas dilanjutkan ke perbaikan kode.</w:t>
      </w:r>
    </w:p>
    <w:p w14:paraId="77D1A5D4" w14:textId="77777777" w:rsidR="00EA4B01" w:rsidRDefault="00EA4B01" w:rsidP="00EA4B01">
      <w:pPr>
        <w:spacing w:line="360" w:lineRule="auto"/>
        <w:jc w:val="both"/>
      </w:pPr>
    </w:p>
    <w:p w14:paraId="40D3AB34" w14:textId="77777777" w:rsidR="00EA4B01" w:rsidRDefault="00EA4B01" w:rsidP="00EA4B01">
      <w:pPr>
        <w:spacing w:line="360" w:lineRule="auto"/>
        <w:jc w:val="both"/>
      </w:pPr>
    </w:p>
    <w:p w14:paraId="6C017CE3" w14:textId="1B5A251D" w:rsidR="00EA4B01" w:rsidRDefault="00EA4B01" w:rsidP="00EA4B01">
      <w:pPr>
        <w:spacing w:line="360" w:lineRule="auto"/>
        <w:jc w:val="both"/>
      </w:pPr>
    </w:p>
    <w:p w14:paraId="1020EF2D" w14:textId="77777777" w:rsidR="00EA4B01" w:rsidRDefault="00EA4B01" w:rsidP="00EA4B01">
      <w:pPr>
        <w:keepNext/>
        <w:jc w:val="center"/>
      </w:pPr>
      <w:r>
        <w:rPr>
          <w:noProof/>
        </w:rPr>
        <w:lastRenderedPageBreak/>
        <w:drawing>
          <wp:inline distT="0" distB="0" distL="0" distR="0" wp14:anchorId="22BAFD03" wp14:editId="7A891C4D">
            <wp:extent cx="4007485" cy="8255000"/>
            <wp:effectExtent l="12700" t="12700" r="1841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b III - BDD usulan + FV.png"/>
                    <pic:cNvPicPr/>
                  </pic:nvPicPr>
                  <pic:blipFill rotWithShape="1">
                    <a:blip r:embed="rId23">
                      <a:extLst>
                        <a:ext uri="{28A0092B-C50C-407E-A947-70E740481C1C}">
                          <a14:useLocalDpi xmlns:a14="http://schemas.microsoft.com/office/drawing/2010/main" val="0"/>
                        </a:ext>
                      </a:extLst>
                    </a:blip>
                    <a:srcRect b="1656"/>
                    <a:stretch/>
                  </pic:blipFill>
                  <pic:spPr bwMode="auto">
                    <a:xfrm>
                      <a:off x="0" y="0"/>
                      <a:ext cx="4009428" cy="82590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845B9A" w14:textId="12000286" w:rsidR="00EA4B01" w:rsidRDefault="00EA4B01" w:rsidP="00EA4B01">
      <w:pPr>
        <w:pStyle w:val="JudulGambar"/>
      </w:pPr>
      <w:bookmarkStart w:id="101" w:name="_Ref508371620"/>
      <w:bookmarkStart w:id="102" w:name="_Toc508897140"/>
      <w:r>
        <w:t xml:space="preserve">Gambar  </w:t>
      </w:r>
      <w:fldSimple w:instr=" STYLEREF 1 \s ">
        <w:r w:rsidR="009010BC">
          <w:rPr>
            <w:noProof/>
          </w:rPr>
          <w:t>III</w:t>
        </w:r>
      </w:fldSimple>
      <w:r w:rsidR="00C22B32">
        <w:noBreakHyphen/>
      </w:r>
      <w:fldSimple w:instr=" SEQ Gambar_ \* ARABIC \s 1 ">
        <w:r w:rsidR="009010BC">
          <w:rPr>
            <w:noProof/>
          </w:rPr>
          <w:t>2</w:t>
        </w:r>
      </w:fldSimple>
      <w:bookmarkEnd w:id="101"/>
      <w:r>
        <w:t xml:space="preserve"> Integrasi Verifikasi Formal pada Pengembangan PL dengan BDD</w:t>
      </w:r>
      <w:bookmarkEnd w:id="102"/>
    </w:p>
    <w:p w14:paraId="1AE146C3" w14:textId="77777777" w:rsidR="00EA4B01" w:rsidRDefault="00EA4B01" w:rsidP="00392EDE">
      <w:pPr>
        <w:spacing w:line="360" w:lineRule="auto"/>
        <w:jc w:val="both"/>
      </w:pPr>
    </w:p>
    <w:p w14:paraId="3D1346F9" w14:textId="77777777" w:rsidR="000C787D" w:rsidRDefault="000C787D" w:rsidP="00392EDE">
      <w:pPr>
        <w:spacing w:line="360" w:lineRule="auto"/>
        <w:jc w:val="both"/>
      </w:pPr>
    </w:p>
    <w:p w14:paraId="5691C1DF" w14:textId="57DA8240" w:rsidR="004E3024" w:rsidRDefault="004E3024" w:rsidP="004E3024">
      <w:pPr>
        <w:pStyle w:val="Heading2"/>
        <w:keepNext w:val="0"/>
        <w:tabs>
          <w:tab w:val="clear" w:pos="3818"/>
        </w:tabs>
        <w:spacing w:before="240"/>
        <w:ind w:left="567" w:hanging="567"/>
        <w:jc w:val="left"/>
      </w:pPr>
      <w:bookmarkStart w:id="103" w:name="_Toc508897103"/>
      <w:r>
        <w:t xml:space="preserve">Rancangan </w:t>
      </w:r>
      <w:r w:rsidR="000354EA">
        <w:t>DSL</w:t>
      </w:r>
      <w:bookmarkEnd w:id="103"/>
    </w:p>
    <w:p w14:paraId="1C504A24" w14:textId="77777777" w:rsidR="00126BE4" w:rsidRDefault="00126BE4" w:rsidP="00126BE4">
      <w:pPr>
        <w:spacing w:line="360" w:lineRule="auto"/>
        <w:jc w:val="both"/>
      </w:pPr>
      <w:r>
        <w:t xml:space="preserve">BDD terkait dengan bagaimana </w:t>
      </w:r>
      <w:r w:rsidRPr="00340812">
        <w:rPr>
          <w:i/>
        </w:rPr>
        <w:t>behavior</w:t>
      </w:r>
      <w:r>
        <w:t xml:space="preserve"> yang diinginkan harus dispesifikasikan. Spesifikasi </w:t>
      </w:r>
      <w:r w:rsidRPr="00340812">
        <w:rPr>
          <w:i/>
        </w:rPr>
        <w:t>behavioral</w:t>
      </w:r>
      <w:r>
        <w:t xml:space="preserve">, diambil dari </w:t>
      </w:r>
      <w:r w:rsidRPr="00340812">
        <w:rPr>
          <w:i/>
        </w:rPr>
        <w:t>user story</w:t>
      </w:r>
      <w:r>
        <w:t xml:space="preserve"> pada </w:t>
      </w:r>
      <w:r w:rsidRPr="00340812">
        <w:rPr>
          <w:i/>
        </w:rPr>
        <w:t>object-oriented analysis and design</w:t>
      </w:r>
      <w:r>
        <w:t xml:space="preserve">. Setiap </w:t>
      </w:r>
      <w:r w:rsidRPr="00A34EE5">
        <w:rPr>
          <w:i/>
        </w:rPr>
        <w:t>user story</w:t>
      </w:r>
      <w:r>
        <w:t xml:space="preserve"> harus mengikuti struktur berikut:</w:t>
      </w:r>
    </w:p>
    <w:p w14:paraId="4F390EA2" w14:textId="77777777" w:rsidR="00126BE4" w:rsidRDefault="00126BE4" w:rsidP="00126BE4">
      <w:pPr>
        <w:spacing w:line="360" w:lineRule="auto"/>
        <w:ind w:left="720"/>
        <w:jc w:val="both"/>
      </w:pPr>
      <w:r w:rsidRPr="004C0570">
        <w:rPr>
          <w:b/>
        </w:rPr>
        <w:t>Judul:</w:t>
      </w:r>
      <w:r>
        <w:t xml:space="preserve"> </w:t>
      </w:r>
      <w:r w:rsidRPr="001D562D">
        <w:rPr>
          <w:i/>
        </w:rPr>
        <w:t>story</w:t>
      </w:r>
      <w:r>
        <w:t xml:space="preserve"> harus punya judul yang jelas dan eksplisit</w:t>
      </w:r>
    </w:p>
    <w:p w14:paraId="5AF34899" w14:textId="77777777" w:rsidR="00126BE4" w:rsidRPr="004C0570" w:rsidRDefault="00126BE4" w:rsidP="00126BE4">
      <w:pPr>
        <w:spacing w:line="360" w:lineRule="auto"/>
        <w:ind w:left="720"/>
        <w:jc w:val="both"/>
        <w:rPr>
          <w:b/>
        </w:rPr>
      </w:pPr>
      <w:r w:rsidRPr="004C0570">
        <w:rPr>
          <w:b/>
        </w:rPr>
        <w:t>Naratif</w:t>
      </w:r>
    </w:p>
    <w:p w14:paraId="4234F710" w14:textId="77777777" w:rsidR="00126BE4" w:rsidRDefault="00126BE4" w:rsidP="00126BE4">
      <w:pPr>
        <w:spacing w:line="360" w:lineRule="auto"/>
        <w:ind w:left="1440"/>
        <w:jc w:val="both"/>
      </w:pPr>
      <w:r>
        <w:t>Penjelasan singkat yang menspesifikasikan :</w:t>
      </w:r>
    </w:p>
    <w:p w14:paraId="04F706B8" w14:textId="77777777" w:rsidR="00126BE4" w:rsidRDefault="00126BE4" w:rsidP="00126BE4">
      <w:pPr>
        <w:spacing w:line="360" w:lineRule="auto"/>
        <w:ind w:left="2160"/>
        <w:jc w:val="both"/>
      </w:pPr>
      <w:r w:rsidRPr="004C0570">
        <w:rPr>
          <w:b/>
        </w:rPr>
        <w:t>Siapa:</w:t>
      </w:r>
      <w:r>
        <w:t xml:space="preserve"> yang menjadi stakeholder utama dari story (aktor yang mendapatkan manfaat dari story)</w:t>
      </w:r>
    </w:p>
    <w:p w14:paraId="13C97585" w14:textId="77777777" w:rsidR="00126BE4" w:rsidRDefault="00126BE4" w:rsidP="00126BE4">
      <w:pPr>
        <w:spacing w:line="360" w:lineRule="auto"/>
        <w:ind w:left="2160"/>
        <w:jc w:val="both"/>
      </w:pPr>
      <w:r w:rsidRPr="004C0570">
        <w:rPr>
          <w:b/>
        </w:rPr>
        <w:t>Apa:</w:t>
      </w:r>
      <w:r>
        <w:t xml:space="preserve"> Efek yang stakeholder inginkan dari </w:t>
      </w:r>
      <w:r w:rsidRPr="00102BB0">
        <w:rPr>
          <w:i/>
        </w:rPr>
        <w:t>story</w:t>
      </w:r>
    </w:p>
    <w:p w14:paraId="32AE3D65" w14:textId="77777777" w:rsidR="00126BE4" w:rsidRDefault="00126BE4" w:rsidP="00126BE4">
      <w:pPr>
        <w:spacing w:line="360" w:lineRule="auto"/>
        <w:ind w:left="2160"/>
        <w:jc w:val="both"/>
      </w:pPr>
      <w:r w:rsidRPr="004C0570">
        <w:rPr>
          <w:b/>
        </w:rPr>
        <w:t>Mengapa:</w:t>
      </w:r>
      <w:r>
        <w:t xml:space="preserve"> nilai bisnis yang stakeholder peroleh</w:t>
      </w:r>
    </w:p>
    <w:p w14:paraId="61760981" w14:textId="77777777" w:rsidR="00126BE4" w:rsidRPr="002D719A" w:rsidRDefault="00126BE4" w:rsidP="00126BE4">
      <w:pPr>
        <w:spacing w:line="360" w:lineRule="auto"/>
        <w:ind w:firstLine="720"/>
        <w:jc w:val="both"/>
        <w:rPr>
          <w:b/>
        </w:rPr>
      </w:pPr>
      <w:r w:rsidRPr="002D719A">
        <w:rPr>
          <w:b/>
        </w:rPr>
        <w:t>Acceptance Criteria atau Skenario</w:t>
      </w:r>
    </w:p>
    <w:p w14:paraId="08579473" w14:textId="71C58E84" w:rsidR="00126BE4" w:rsidRDefault="00126BE4" w:rsidP="00126BE4">
      <w:pPr>
        <w:spacing w:line="360" w:lineRule="auto"/>
        <w:ind w:left="1440"/>
        <w:jc w:val="both"/>
      </w:pPr>
      <w:r>
        <w:t>Deskripsi dari setiap kasus</w:t>
      </w:r>
      <w:r>
        <w:t xml:space="preserve"> spesifik dari naratif. Skenario</w:t>
      </w:r>
      <w:r>
        <w:t xml:space="preserve"> punya struktur berikut:</w:t>
      </w:r>
    </w:p>
    <w:p w14:paraId="22E6B98D" w14:textId="77777777" w:rsidR="00126BE4" w:rsidRDefault="00126BE4" w:rsidP="00126BE4">
      <w:pPr>
        <w:pStyle w:val="ListParagraph"/>
        <w:numPr>
          <w:ilvl w:val="0"/>
          <w:numId w:val="22"/>
        </w:numPr>
      </w:pPr>
      <w:r>
        <w:t>Dimulai dengan menspesifikasikan kondisi awal yang diasumsikan benar pada awal skenario</w:t>
      </w:r>
    </w:p>
    <w:p w14:paraId="08690B6D" w14:textId="77777777" w:rsidR="00126BE4" w:rsidRDefault="00126BE4" w:rsidP="00126BE4">
      <w:pPr>
        <w:pStyle w:val="ListParagraph"/>
        <w:numPr>
          <w:ilvl w:val="0"/>
          <w:numId w:val="22"/>
        </w:numPr>
      </w:pPr>
      <w:r>
        <w:t xml:space="preserve">Status yang mentrigger suatu </w:t>
      </w:r>
      <w:r w:rsidRPr="002C137F">
        <w:rPr>
          <w:i/>
        </w:rPr>
        <w:t>event</w:t>
      </w:r>
      <w:r>
        <w:t xml:space="preserve"> sebagai awal dari skenario</w:t>
      </w:r>
    </w:p>
    <w:p w14:paraId="40E806BA" w14:textId="77777777" w:rsidR="00126BE4" w:rsidRDefault="00126BE4" w:rsidP="00126BE4">
      <w:pPr>
        <w:pStyle w:val="ListParagraph"/>
        <w:numPr>
          <w:ilvl w:val="0"/>
          <w:numId w:val="22"/>
        </w:numPr>
      </w:pPr>
      <w:r>
        <w:t xml:space="preserve">Dampak / </w:t>
      </w:r>
      <w:r w:rsidRPr="002C137F">
        <w:rPr>
          <w:i/>
        </w:rPr>
        <w:t>outcome</w:t>
      </w:r>
      <w:r>
        <w:t xml:space="preserve"> yang diharapkan</w:t>
      </w:r>
    </w:p>
    <w:p w14:paraId="1E8EC86A" w14:textId="6503774E" w:rsidR="00126BE4" w:rsidRDefault="00126BE4" w:rsidP="000354EA">
      <w:pPr>
        <w:rPr>
          <w:lang w:val="en-GB"/>
        </w:rPr>
      </w:pPr>
    </w:p>
    <w:p w14:paraId="12F30F9E" w14:textId="4D63AF71" w:rsidR="00C07FFE" w:rsidRDefault="00C07FFE" w:rsidP="000354EA">
      <w:pPr>
        <w:rPr>
          <w:lang w:val="en-GB"/>
        </w:rPr>
      </w:pPr>
      <w:r>
        <w:rPr>
          <w:lang w:val="en-GB"/>
        </w:rPr>
        <w:t>Berikut adalah kerangka utama dari DSL yang diusulkan:</w:t>
      </w:r>
    </w:p>
    <w:p w14:paraId="044E6795" w14:textId="4EE87753" w:rsidR="00C07FFE" w:rsidRDefault="00C07FFE" w:rsidP="000354EA">
      <w:pPr>
        <w:rPr>
          <w:lang w:val="en-GB"/>
        </w:rPr>
      </w:pPr>
    </w:p>
    <w:p w14:paraId="47368DD5" w14:textId="12EC06B0" w:rsidR="00C07FFE" w:rsidRDefault="00C07FFE">
      <w:pPr>
        <w:spacing w:after="160" w:line="259" w:lineRule="auto"/>
        <w:rPr>
          <w:lang w:val="en-GB"/>
        </w:rPr>
      </w:pPr>
      <w:r>
        <w:rPr>
          <w:lang w:val="en-GB"/>
        </w:rPr>
        <w:br w:type="page"/>
      </w:r>
    </w:p>
    <w:p w14:paraId="03C94D68" w14:textId="77777777" w:rsidR="00C07FFE" w:rsidRDefault="00C07FFE" w:rsidP="000354EA">
      <w:pPr>
        <w:rPr>
          <w:lang w:val="en-GB"/>
        </w:rPr>
      </w:pPr>
    </w:p>
    <w:p w14:paraId="4E4C6449" w14:textId="63B036A2" w:rsidR="00C07FFE" w:rsidRDefault="00C07FFE" w:rsidP="000354EA">
      <w:pPr>
        <w:rPr>
          <w:lang w:val="en-GB"/>
        </w:rPr>
      </w:pPr>
    </w:p>
    <w:p w14:paraId="7A2CD730" w14:textId="6909DE4B" w:rsidR="00C07FFE" w:rsidRDefault="00C07FFE" w:rsidP="000354EA">
      <w:pPr>
        <w:rPr>
          <w:lang w:val="en-GB"/>
        </w:rPr>
      </w:pPr>
      <w:r>
        <w:rPr>
          <w:noProof/>
          <w:lang w:val="en-GB"/>
        </w:rPr>
        <mc:AlternateContent>
          <mc:Choice Requires="wps">
            <w:drawing>
              <wp:anchor distT="0" distB="0" distL="114300" distR="114300" simplePos="0" relativeHeight="251662336" behindDoc="0" locked="0" layoutInCell="1" allowOverlap="1" wp14:anchorId="3AA1BFC9" wp14:editId="25CA3663">
                <wp:simplePos x="0" y="0"/>
                <wp:positionH relativeFrom="column">
                  <wp:posOffset>60618</wp:posOffset>
                </wp:positionH>
                <wp:positionV relativeFrom="paragraph">
                  <wp:posOffset>19587</wp:posOffset>
                </wp:positionV>
                <wp:extent cx="4501662" cy="3530991"/>
                <wp:effectExtent l="0" t="0" r="6985" b="12700"/>
                <wp:wrapNone/>
                <wp:docPr id="4" name="Text Box 4"/>
                <wp:cNvGraphicFramePr/>
                <a:graphic xmlns:a="http://schemas.openxmlformats.org/drawingml/2006/main">
                  <a:graphicData uri="http://schemas.microsoft.com/office/word/2010/wordprocessingShape">
                    <wps:wsp>
                      <wps:cNvSpPr txBox="1"/>
                      <wps:spPr>
                        <a:xfrm>
                          <a:off x="0" y="0"/>
                          <a:ext cx="4501662" cy="3530991"/>
                        </a:xfrm>
                        <a:prstGeom prst="rect">
                          <a:avLst/>
                        </a:prstGeom>
                        <a:solidFill>
                          <a:schemeClr val="lt1"/>
                        </a:solidFill>
                        <a:ln w="6350">
                          <a:solidFill>
                            <a:prstClr val="black"/>
                          </a:solidFill>
                        </a:ln>
                      </wps:spPr>
                      <wps:txbx>
                        <w:txbxContent>
                          <w:p w14:paraId="1701AD9B" w14:textId="00F01B20" w:rsidR="00C07FFE" w:rsidRDefault="00C07FFE">
                            <w:pPr>
                              <w:rPr>
                                <w:lang w:val="en-US"/>
                              </w:rPr>
                            </w:pPr>
                            <w:r>
                              <w:rPr>
                                <w:lang w:val="en-US"/>
                              </w:rPr>
                              <w:t>Judul</w:t>
                            </w:r>
                          </w:p>
                          <w:p w14:paraId="164D5DC3" w14:textId="364AB252" w:rsidR="00C07FFE" w:rsidRDefault="00C07FFE" w:rsidP="00C07FFE">
                            <w:pPr>
                              <w:ind w:firstLine="720"/>
                              <w:rPr>
                                <w:lang w:val="en-US"/>
                              </w:rPr>
                            </w:pPr>
                            <w:r>
                              <w:rPr>
                                <w:lang w:val="en-US"/>
                              </w:rPr>
                              <w:t>Naratif</w:t>
                            </w:r>
                          </w:p>
                          <w:p w14:paraId="6AA7D69E" w14:textId="74BC1C7F" w:rsidR="00C07FFE" w:rsidRDefault="00C07FFE" w:rsidP="00C07FFE">
                            <w:pPr>
                              <w:ind w:firstLine="720"/>
                              <w:rPr>
                                <w:lang w:val="en-US"/>
                              </w:rPr>
                            </w:pPr>
                            <w:r>
                              <w:rPr>
                                <w:lang w:val="en-US"/>
                              </w:rPr>
                              <w:t>Skenario 1</w:t>
                            </w:r>
                          </w:p>
                          <w:p w14:paraId="5235C67D" w14:textId="34A1D709" w:rsidR="00C07FFE" w:rsidRDefault="00C07FFE" w:rsidP="00C07FFE">
                            <w:pPr>
                              <w:ind w:firstLine="720"/>
                              <w:rPr>
                                <w:lang w:val="en-US"/>
                              </w:rPr>
                            </w:pPr>
                            <w:r>
                              <w:rPr>
                                <w:lang w:val="en-US"/>
                              </w:rPr>
                              <w:tab/>
                              <w:t>Kondisi awal</w:t>
                            </w:r>
                          </w:p>
                          <w:p w14:paraId="3FC35022" w14:textId="3B41890E" w:rsidR="00C07FFE" w:rsidRPr="00C07FFE" w:rsidRDefault="00C07FFE" w:rsidP="00C07FFE">
                            <w:pPr>
                              <w:ind w:firstLine="720"/>
                              <w:rPr>
                                <w:i/>
                                <w:lang w:val="en-US"/>
                              </w:rPr>
                            </w:pPr>
                            <w:r>
                              <w:rPr>
                                <w:lang w:val="en-US"/>
                              </w:rPr>
                              <w:tab/>
                            </w:r>
                            <w:r w:rsidRPr="00C07FFE">
                              <w:rPr>
                                <w:i/>
                                <w:lang w:val="en-US"/>
                              </w:rPr>
                              <w:t>Trigger</w:t>
                            </w:r>
                          </w:p>
                          <w:p w14:paraId="5C33B587" w14:textId="46993FAA" w:rsidR="00C07FFE" w:rsidRDefault="00C07FFE" w:rsidP="00C07FFE">
                            <w:pPr>
                              <w:ind w:firstLine="720"/>
                              <w:rPr>
                                <w:i/>
                                <w:lang w:val="en-US"/>
                              </w:rPr>
                            </w:pPr>
                            <w:r>
                              <w:rPr>
                                <w:lang w:val="en-US"/>
                              </w:rPr>
                              <w:tab/>
                            </w:r>
                            <w:r w:rsidRPr="00C07FFE">
                              <w:rPr>
                                <w:i/>
                                <w:lang w:val="en-US"/>
                              </w:rPr>
                              <w:t>Outcome</w:t>
                            </w:r>
                          </w:p>
                          <w:p w14:paraId="493A1642" w14:textId="7E61FF4B" w:rsidR="00C07FFE" w:rsidRDefault="00C07FFE" w:rsidP="00C07FFE">
                            <w:pPr>
                              <w:ind w:firstLine="720"/>
                              <w:rPr>
                                <w:lang w:val="en-US"/>
                              </w:rPr>
                            </w:pPr>
                            <w:r>
                              <w:rPr>
                                <w:lang w:val="en-US"/>
                              </w:rPr>
                              <w:t>Skenario</w:t>
                            </w:r>
                            <w:r>
                              <w:rPr>
                                <w:lang w:val="en-US"/>
                              </w:rPr>
                              <w:t xml:space="preserve"> 2</w:t>
                            </w:r>
                          </w:p>
                          <w:p w14:paraId="5474C2EF" w14:textId="77777777" w:rsidR="00C07FFE" w:rsidRDefault="00C07FFE" w:rsidP="00C07FFE">
                            <w:pPr>
                              <w:ind w:firstLine="720"/>
                              <w:rPr>
                                <w:lang w:val="en-US"/>
                              </w:rPr>
                            </w:pPr>
                            <w:r>
                              <w:rPr>
                                <w:lang w:val="en-US"/>
                              </w:rPr>
                              <w:tab/>
                              <w:t>Kondisi awal</w:t>
                            </w:r>
                          </w:p>
                          <w:p w14:paraId="1E672650" w14:textId="77777777" w:rsidR="00C07FFE" w:rsidRPr="00C07FFE" w:rsidRDefault="00C07FFE" w:rsidP="00C07FFE">
                            <w:pPr>
                              <w:ind w:firstLine="720"/>
                              <w:rPr>
                                <w:i/>
                                <w:lang w:val="en-US"/>
                              </w:rPr>
                            </w:pPr>
                            <w:r>
                              <w:rPr>
                                <w:lang w:val="en-US"/>
                              </w:rPr>
                              <w:tab/>
                            </w:r>
                            <w:r w:rsidRPr="00C07FFE">
                              <w:rPr>
                                <w:i/>
                                <w:lang w:val="en-US"/>
                              </w:rPr>
                              <w:t>Trigger</w:t>
                            </w:r>
                          </w:p>
                          <w:p w14:paraId="76359C95" w14:textId="77777777" w:rsidR="00C07FFE" w:rsidRDefault="00C07FFE" w:rsidP="00C07FFE">
                            <w:pPr>
                              <w:ind w:firstLine="720"/>
                              <w:rPr>
                                <w:i/>
                                <w:lang w:val="en-US"/>
                              </w:rPr>
                            </w:pPr>
                            <w:r>
                              <w:rPr>
                                <w:lang w:val="en-US"/>
                              </w:rPr>
                              <w:tab/>
                            </w:r>
                            <w:r w:rsidRPr="00C07FFE">
                              <w:rPr>
                                <w:i/>
                                <w:lang w:val="en-US"/>
                              </w:rPr>
                              <w:t>Outcome</w:t>
                            </w:r>
                          </w:p>
                          <w:p w14:paraId="01C4F1F3" w14:textId="4D2919E9" w:rsidR="00C07FFE" w:rsidRDefault="00134BFE" w:rsidP="00C07FFE">
                            <w:pPr>
                              <w:ind w:firstLine="720"/>
                              <w:rPr>
                                <w:lang w:val="en-US"/>
                              </w:rPr>
                            </w:pPr>
                            <w:r>
                              <w:rPr>
                                <w:lang w:val="en-US"/>
                              </w:rPr>
                              <w:t>Proof</w:t>
                            </w:r>
                          </w:p>
                          <w:p w14:paraId="3DA11288" w14:textId="29DA89BA" w:rsidR="00C07FFE" w:rsidRDefault="00C07FFE" w:rsidP="00C07FFE">
                            <w:pPr>
                              <w:ind w:firstLine="720"/>
                              <w:rPr>
                                <w:lang w:val="en-US"/>
                              </w:rPr>
                            </w:pPr>
                            <w:r>
                              <w:rPr>
                                <w:lang w:val="en-US"/>
                              </w:rPr>
                              <w:tab/>
                              <w:t>Judul properti</w:t>
                            </w:r>
                            <w:r w:rsidR="00134BFE">
                              <w:rPr>
                                <w:lang w:val="en-US"/>
                              </w:rPr>
                              <w:t xml:space="preserve"> 1</w:t>
                            </w:r>
                          </w:p>
                          <w:p w14:paraId="6D2A648A" w14:textId="3D6632CF" w:rsidR="00C07FFE" w:rsidRDefault="00C07FFE" w:rsidP="00C07FFE">
                            <w:pPr>
                              <w:ind w:firstLine="720"/>
                              <w:rPr>
                                <w:lang w:val="en-US"/>
                              </w:rPr>
                            </w:pPr>
                            <w:r>
                              <w:rPr>
                                <w:lang w:val="en-US"/>
                              </w:rPr>
                              <w:tab/>
                            </w:r>
                            <w:r>
                              <w:rPr>
                                <w:lang w:val="en-US"/>
                              </w:rPr>
                              <w:tab/>
                              <w:t>Deskripsi</w:t>
                            </w:r>
                          </w:p>
                          <w:p w14:paraId="3CA47B20" w14:textId="12BCE6C3" w:rsidR="00C07FFE" w:rsidRDefault="00C07FFE" w:rsidP="00C07FFE">
                            <w:pPr>
                              <w:ind w:left="2127" w:hanging="1407"/>
                              <w:rPr>
                                <w:lang w:val="en-US"/>
                              </w:rPr>
                            </w:pPr>
                            <w:r>
                              <w:rPr>
                                <w:lang w:val="en-US"/>
                              </w:rPr>
                              <w:tab/>
                            </w:r>
                            <w:r>
                              <w:rPr>
                                <w:lang w:val="en-US"/>
                              </w:rPr>
                              <w:tab/>
                            </w:r>
                            <w:r w:rsidRPr="00C07FFE">
                              <w:rPr>
                                <w:i/>
                                <w:lang w:val="en-US"/>
                              </w:rPr>
                              <w:t>Specification Pattern</w:t>
                            </w:r>
                            <w:r>
                              <w:rPr>
                                <w:lang w:val="en-US"/>
                              </w:rPr>
                              <w:t xml:space="preserve"> </w:t>
                            </w:r>
                            <w:r w:rsidR="00134BFE">
                              <w:rPr>
                                <w:lang w:val="en-US"/>
                              </w:rPr>
                              <w:t>:</w:t>
                            </w:r>
                            <w:r>
                              <w:rPr>
                                <w:lang w:val="en-US"/>
                              </w:rPr>
                              <w:t xml:space="preserve">(Properti formal yang dituliskan dalam </w:t>
                            </w:r>
                            <w:r w:rsidRPr="00C07FFE">
                              <w:rPr>
                                <w:i/>
                                <w:lang w:val="en-US"/>
                              </w:rPr>
                              <w:t>grammar</w:t>
                            </w:r>
                            <w:r>
                              <w:rPr>
                                <w:lang w:val="en-US"/>
                              </w:rPr>
                              <w:t xml:space="preserve"> yang diusulkan pada subbab III.1.4)</w:t>
                            </w:r>
                          </w:p>
                          <w:p w14:paraId="7B65A578" w14:textId="1B1BF155" w:rsidR="007D5871" w:rsidRDefault="007D5871" w:rsidP="007D5871">
                            <w:pPr>
                              <w:ind w:firstLine="720"/>
                              <w:rPr>
                                <w:lang w:val="en-US"/>
                              </w:rPr>
                            </w:pPr>
                            <w:r>
                              <w:rPr>
                                <w:lang w:val="en-US"/>
                              </w:rPr>
                              <w:tab/>
                              <w:t>Judul properti</w:t>
                            </w:r>
                            <w:r>
                              <w:rPr>
                                <w:lang w:val="en-US"/>
                              </w:rPr>
                              <w:t xml:space="preserve"> 2</w:t>
                            </w:r>
                          </w:p>
                          <w:p w14:paraId="0589EF33" w14:textId="77777777" w:rsidR="007D5871" w:rsidRDefault="007D5871" w:rsidP="007D5871">
                            <w:pPr>
                              <w:ind w:firstLine="720"/>
                              <w:rPr>
                                <w:lang w:val="en-US"/>
                              </w:rPr>
                            </w:pPr>
                            <w:r>
                              <w:rPr>
                                <w:lang w:val="en-US"/>
                              </w:rPr>
                              <w:tab/>
                            </w:r>
                            <w:r>
                              <w:rPr>
                                <w:lang w:val="en-US"/>
                              </w:rPr>
                              <w:tab/>
                              <w:t>Deskripsi</w:t>
                            </w:r>
                          </w:p>
                          <w:p w14:paraId="17AA1BB8" w14:textId="50AA3C09" w:rsidR="007D5871" w:rsidRDefault="007D5871" w:rsidP="007D5871">
                            <w:pPr>
                              <w:ind w:left="2127" w:hanging="1407"/>
                              <w:rPr>
                                <w:lang w:val="en-US"/>
                              </w:rPr>
                            </w:pPr>
                            <w:r>
                              <w:rPr>
                                <w:lang w:val="en-US"/>
                              </w:rPr>
                              <w:tab/>
                            </w:r>
                            <w:r>
                              <w:rPr>
                                <w:lang w:val="en-US"/>
                              </w:rPr>
                              <w:tab/>
                            </w:r>
                            <w:r w:rsidRPr="00C07FFE">
                              <w:rPr>
                                <w:i/>
                                <w:lang w:val="en-US"/>
                              </w:rPr>
                              <w:t>Specification Pattern</w:t>
                            </w:r>
                          </w:p>
                          <w:p w14:paraId="73ED8DCB" w14:textId="77777777" w:rsidR="007D5871" w:rsidRDefault="007D5871" w:rsidP="00C07FFE">
                            <w:pPr>
                              <w:ind w:left="2127" w:hanging="1407"/>
                              <w:rPr>
                                <w:lang w:val="en-US"/>
                              </w:rPr>
                            </w:pPr>
                          </w:p>
                          <w:p w14:paraId="002C425D" w14:textId="0FAE5ADB" w:rsidR="00C07FFE" w:rsidRPr="00C07FFE" w:rsidRDefault="00C07FFE" w:rsidP="00134BFE">
                            <w:pPr>
                              <w:rPr>
                                <w:i/>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1BFC9" id="Text Box 4" o:spid="_x0000_s1028" type="#_x0000_t202" style="position:absolute;margin-left:4.75pt;margin-top:1.55pt;width:354.45pt;height:278.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" fillcolor="white [3201]" strokeweight=".5pt">
                <v:textbox>
                  <w:txbxContent>
                    <w:p w14:paraId="1701AD9B" w14:textId="00F01B20" w:rsidR="00C07FFE" w:rsidRDefault="00C07FFE">
                      <w:pPr>
                        <w:rPr>
                          <w:lang w:val="en-US"/>
                        </w:rPr>
                      </w:pPr>
                      <w:r>
                        <w:rPr>
                          <w:lang w:val="en-US"/>
                        </w:rPr>
                        <w:t>Judul</w:t>
                      </w:r>
                    </w:p>
                    <w:p w14:paraId="164D5DC3" w14:textId="364AB252" w:rsidR="00C07FFE" w:rsidRDefault="00C07FFE" w:rsidP="00C07FFE">
                      <w:pPr>
                        <w:ind w:firstLine="720"/>
                        <w:rPr>
                          <w:lang w:val="en-US"/>
                        </w:rPr>
                      </w:pPr>
                      <w:r>
                        <w:rPr>
                          <w:lang w:val="en-US"/>
                        </w:rPr>
                        <w:t>Naratif</w:t>
                      </w:r>
                    </w:p>
                    <w:p w14:paraId="6AA7D69E" w14:textId="74BC1C7F" w:rsidR="00C07FFE" w:rsidRDefault="00C07FFE" w:rsidP="00C07FFE">
                      <w:pPr>
                        <w:ind w:firstLine="720"/>
                        <w:rPr>
                          <w:lang w:val="en-US"/>
                        </w:rPr>
                      </w:pPr>
                      <w:r>
                        <w:rPr>
                          <w:lang w:val="en-US"/>
                        </w:rPr>
                        <w:t>Skenario 1</w:t>
                      </w:r>
                    </w:p>
                    <w:p w14:paraId="5235C67D" w14:textId="34A1D709" w:rsidR="00C07FFE" w:rsidRDefault="00C07FFE" w:rsidP="00C07FFE">
                      <w:pPr>
                        <w:ind w:firstLine="720"/>
                        <w:rPr>
                          <w:lang w:val="en-US"/>
                        </w:rPr>
                      </w:pPr>
                      <w:r>
                        <w:rPr>
                          <w:lang w:val="en-US"/>
                        </w:rPr>
                        <w:tab/>
                        <w:t>Kondisi awal</w:t>
                      </w:r>
                    </w:p>
                    <w:p w14:paraId="3FC35022" w14:textId="3B41890E" w:rsidR="00C07FFE" w:rsidRPr="00C07FFE" w:rsidRDefault="00C07FFE" w:rsidP="00C07FFE">
                      <w:pPr>
                        <w:ind w:firstLine="720"/>
                        <w:rPr>
                          <w:i/>
                          <w:lang w:val="en-US"/>
                        </w:rPr>
                      </w:pPr>
                      <w:r>
                        <w:rPr>
                          <w:lang w:val="en-US"/>
                        </w:rPr>
                        <w:tab/>
                      </w:r>
                      <w:r w:rsidRPr="00C07FFE">
                        <w:rPr>
                          <w:i/>
                          <w:lang w:val="en-US"/>
                        </w:rPr>
                        <w:t>Trigger</w:t>
                      </w:r>
                    </w:p>
                    <w:p w14:paraId="5C33B587" w14:textId="46993FAA" w:rsidR="00C07FFE" w:rsidRDefault="00C07FFE" w:rsidP="00C07FFE">
                      <w:pPr>
                        <w:ind w:firstLine="720"/>
                        <w:rPr>
                          <w:i/>
                          <w:lang w:val="en-US"/>
                        </w:rPr>
                      </w:pPr>
                      <w:r>
                        <w:rPr>
                          <w:lang w:val="en-US"/>
                        </w:rPr>
                        <w:tab/>
                      </w:r>
                      <w:r w:rsidRPr="00C07FFE">
                        <w:rPr>
                          <w:i/>
                          <w:lang w:val="en-US"/>
                        </w:rPr>
                        <w:t>Outcome</w:t>
                      </w:r>
                    </w:p>
                    <w:p w14:paraId="493A1642" w14:textId="7E61FF4B" w:rsidR="00C07FFE" w:rsidRDefault="00C07FFE" w:rsidP="00C07FFE">
                      <w:pPr>
                        <w:ind w:firstLine="720"/>
                        <w:rPr>
                          <w:lang w:val="en-US"/>
                        </w:rPr>
                      </w:pPr>
                      <w:r>
                        <w:rPr>
                          <w:lang w:val="en-US"/>
                        </w:rPr>
                        <w:t>Skenario</w:t>
                      </w:r>
                      <w:r>
                        <w:rPr>
                          <w:lang w:val="en-US"/>
                        </w:rPr>
                        <w:t xml:space="preserve"> 2</w:t>
                      </w:r>
                    </w:p>
                    <w:p w14:paraId="5474C2EF" w14:textId="77777777" w:rsidR="00C07FFE" w:rsidRDefault="00C07FFE" w:rsidP="00C07FFE">
                      <w:pPr>
                        <w:ind w:firstLine="720"/>
                        <w:rPr>
                          <w:lang w:val="en-US"/>
                        </w:rPr>
                      </w:pPr>
                      <w:r>
                        <w:rPr>
                          <w:lang w:val="en-US"/>
                        </w:rPr>
                        <w:tab/>
                        <w:t>Kondisi awal</w:t>
                      </w:r>
                    </w:p>
                    <w:p w14:paraId="1E672650" w14:textId="77777777" w:rsidR="00C07FFE" w:rsidRPr="00C07FFE" w:rsidRDefault="00C07FFE" w:rsidP="00C07FFE">
                      <w:pPr>
                        <w:ind w:firstLine="720"/>
                        <w:rPr>
                          <w:i/>
                          <w:lang w:val="en-US"/>
                        </w:rPr>
                      </w:pPr>
                      <w:r>
                        <w:rPr>
                          <w:lang w:val="en-US"/>
                        </w:rPr>
                        <w:tab/>
                      </w:r>
                      <w:r w:rsidRPr="00C07FFE">
                        <w:rPr>
                          <w:i/>
                          <w:lang w:val="en-US"/>
                        </w:rPr>
                        <w:t>Trigger</w:t>
                      </w:r>
                    </w:p>
                    <w:p w14:paraId="76359C95" w14:textId="77777777" w:rsidR="00C07FFE" w:rsidRDefault="00C07FFE" w:rsidP="00C07FFE">
                      <w:pPr>
                        <w:ind w:firstLine="720"/>
                        <w:rPr>
                          <w:i/>
                          <w:lang w:val="en-US"/>
                        </w:rPr>
                      </w:pPr>
                      <w:r>
                        <w:rPr>
                          <w:lang w:val="en-US"/>
                        </w:rPr>
                        <w:tab/>
                      </w:r>
                      <w:r w:rsidRPr="00C07FFE">
                        <w:rPr>
                          <w:i/>
                          <w:lang w:val="en-US"/>
                        </w:rPr>
                        <w:t>Outcome</w:t>
                      </w:r>
                    </w:p>
                    <w:p w14:paraId="01C4F1F3" w14:textId="4D2919E9" w:rsidR="00C07FFE" w:rsidRDefault="00134BFE" w:rsidP="00C07FFE">
                      <w:pPr>
                        <w:ind w:firstLine="720"/>
                        <w:rPr>
                          <w:lang w:val="en-US"/>
                        </w:rPr>
                      </w:pPr>
                      <w:r>
                        <w:rPr>
                          <w:lang w:val="en-US"/>
                        </w:rPr>
                        <w:t>Proof</w:t>
                      </w:r>
                    </w:p>
                    <w:p w14:paraId="3DA11288" w14:textId="29DA89BA" w:rsidR="00C07FFE" w:rsidRDefault="00C07FFE" w:rsidP="00C07FFE">
                      <w:pPr>
                        <w:ind w:firstLine="720"/>
                        <w:rPr>
                          <w:lang w:val="en-US"/>
                        </w:rPr>
                      </w:pPr>
                      <w:r>
                        <w:rPr>
                          <w:lang w:val="en-US"/>
                        </w:rPr>
                        <w:tab/>
                        <w:t>Judul properti</w:t>
                      </w:r>
                      <w:r w:rsidR="00134BFE">
                        <w:rPr>
                          <w:lang w:val="en-US"/>
                        </w:rPr>
                        <w:t xml:space="preserve"> 1</w:t>
                      </w:r>
                    </w:p>
                    <w:p w14:paraId="6D2A648A" w14:textId="3D6632CF" w:rsidR="00C07FFE" w:rsidRDefault="00C07FFE" w:rsidP="00C07FFE">
                      <w:pPr>
                        <w:ind w:firstLine="720"/>
                        <w:rPr>
                          <w:lang w:val="en-US"/>
                        </w:rPr>
                      </w:pPr>
                      <w:r>
                        <w:rPr>
                          <w:lang w:val="en-US"/>
                        </w:rPr>
                        <w:tab/>
                      </w:r>
                      <w:r>
                        <w:rPr>
                          <w:lang w:val="en-US"/>
                        </w:rPr>
                        <w:tab/>
                        <w:t>Deskripsi</w:t>
                      </w:r>
                    </w:p>
                    <w:p w14:paraId="3CA47B20" w14:textId="12BCE6C3" w:rsidR="00C07FFE" w:rsidRDefault="00C07FFE" w:rsidP="00C07FFE">
                      <w:pPr>
                        <w:ind w:left="2127" w:hanging="1407"/>
                        <w:rPr>
                          <w:lang w:val="en-US"/>
                        </w:rPr>
                      </w:pPr>
                      <w:r>
                        <w:rPr>
                          <w:lang w:val="en-US"/>
                        </w:rPr>
                        <w:tab/>
                      </w:r>
                      <w:r>
                        <w:rPr>
                          <w:lang w:val="en-US"/>
                        </w:rPr>
                        <w:tab/>
                      </w:r>
                      <w:r w:rsidRPr="00C07FFE">
                        <w:rPr>
                          <w:i/>
                          <w:lang w:val="en-US"/>
                        </w:rPr>
                        <w:t>Specification Pattern</w:t>
                      </w:r>
                      <w:r>
                        <w:rPr>
                          <w:lang w:val="en-US"/>
                        </w:rPr>
                        <w:t xml:space="preserve"> </w:t>
                      </w:r>
                      <w:r w:rsidR="00134BFE">
                        <w:rPr>
                          <w:lang w:val="en-US"/>
                        </w:rPr>
                        <w:t>:</w:t>
                      </w:r>
                      <w:r>
                        <w:rPr>
                          <w:lang w:val="en-US"/>
                        </w:rPr>
                        <w:t xml:space="preserve">(Properti formal yang dituliskan dalam </w:t>
                      </w:r>
                      <w:r w:rsidRPr="00C07FFE">
                        <w:rPr>
                          <w:i/>
                          <w:lang w:val="en-US"/>
                        </w:rPr>
                        <w:t>grammar</w:t>
                      </w:r>
                      <w:r>
                        <w:rPr>
                          <w:lang w:val="en-US"/>
                        </w:rPr>
                        <w:t xml:space="preserve"> yang diusulkan pada subbab III.1.4)</w:t>
                      </w:r>
                    </w:p>
                    <w:p w14:paraId="7B65A578" w14:textId="1B1BF155" w:rsidR="007D5871" w:rsidRDefault="007D5871" w:rsidP="007D5871">
                      <w:pPr>
                        <w:ind w:firstLine="720"/>
                        <w:rPr>
                          <w:lang w:val="en-US"/>
                        </w:rPr>
                      </w:pPr>
                      <w:r>
                        <w:rPr>
                          <w:lang w:val="en-US"/>
                        </w:rPr>
                        <w:tab/>
                        <w:t>Judul properti</w:t>
                      </w:r>
                      <w:r>
                        <w:rPr>
                          <w:lang w:val="en-US"/>
                        </w:rPr>
                        <w:t xml:space="preserve"> 2</w:t>
                      </w:r>
                    </w:p>
                    <w:p w14:paraId="0589EF33" w14:textId="77777777" w:rsidR="007D5871" w:rsidRDefault="007D5871" w:rsidP="007D5871">
                      <w:pPr>
                        <w:ind w:firstLine="720"/>
                        <w:rPr>
                          <w:lang w:val="en-US"/>
                        </w:rPr>
                      </w:pPr>
                      <w:r>
                        <w:rPr>
                          <w:lang w:val="en-US"/>
                        </w:rPr>
                        <w:tab/>
                      </w:r>
                      <w:r>
                        <w:rPr>
                          <w:lang w:val="en-US"/>
                        </w:rPr>
                        <w:tab/>
                        <w:t>Deskripsi</w:t>
                      </w:r>
                    </w:p>
                    <w:p w14:paraId="17AA1BB8" w14:textId="50AA3C09" w:rsidR="007D5871" w:rsidRDefault="007D5871" w:rsidP="007D5871">
                      <w:pPr>
                        <w:ind w:left="2127" w:hanging="1407"/>
                        <w:rPr>
                          <w:lang w:val="en-US"/>
                        </w:rPr>
                      </w:pPr>
                      <w:r>
                        <w:rPr>
                          <w:lang w:val="en-US"/>
                        </w:rPr>
                        <w:tab/>
                      </w:r>
                      <w:r>
                        <w:rPr>
                          <w:lang w:val="en-US"/>
                        </w:rPr>
                        <w:tab/>
                      </w:r>
                      <w:r w:rsidRPr="00C07FFE">
                        <w:rPr>
                          <w:i/>
                          <w:lang w:val="en-US"/>
                        </w:rPr>
                        <w:t>Specification Pattern</w:t>
                      </w:r>
                    </w:p>
                    <w:p w14:paraId="73ED8DCB" w14:textId="77777777" w:rsidR="007D5871" w:rsidRDefault="007D5871" w:rsidP="00C07FFE">
                      <w:pPr>
                        <w:ind w:left="2127" w:hanging="1407"/>
                        <w:rPr>
                          <w:lang w:val="en-US"/>
                        </w:rPr>
                      </w:pPr>
                    </w:p>
                    <w:p w14:paraId="002C425D" w14:textId="0FAE5ADB" w:rsidR="00C07FFE" w:rsidRPr="00C07FFE" w:rsidRDefault="00C07FFE" w:rsidP="00134BFE">
                      <w:pPr>
                        <w:rPr>
                          <w:i/>
                          <w:lang w:val="en-US"/>
                        </w:rPr>
                      </w:pPr>
                    </w:p>
                  </w:txbxContent>
                </v:textbox>
              </v:shape>
            </w:pict>
          </mc:Fallback>
        </mc:AlternateContent>
      </w:r>
    </w:p>
    <w:p w14:paraId="017FD63C" w14:textId="204A60BD" w:rsidR="00C07FFE" w:rsidRDefault="00C07FFE" w:rsidP="000354EA">
      <w:pPr>
        <w:rPr>
          <w:lang w:val="en-GB"/>
        </w:rPr>
      </w:pPr>
    </w:p>
    <w:p w14:paraId="606DFB31" w14:textId="764A658B" w:rsidR="00C07FFE" w:rsidRDefault="00C07FFE" w:rsidP="000354EA">
      <w:pPr>
        <w:rPr>
          <w:lang w:val="en-GB"/>
        </w:rPr>
      </w:pPr>
    </w:p>
    <w:p w14:paraId="1F268CD2" w14:textId="24F50991" w:rsidR="00C07FFE" w:rsidRDefault="00C07FFE" w:rsidP="000354EA">
      <w:pPr>
        <w:rPr>
          <w:lang w:val="en-GB"/>
        </w:rPr>
      </w:pPr>
    </w:p>
    <w:p w14:paraId="677CB8C5" w14:textId="36C94724" w:rsidR="00C07FFE" w:rsidRDefault="00C07FFE" w:rsidP="000354EA">
      <w:pPr>
        <w:rPr>
          <w:lang w:val="en-GB"/>
        </w:rPr>
      </w:pPr>
    </w:p>
    <w:p w14:paraId="62BB074B" w14:textId="3C13B292" w:rsidR="00C07FFE" w:rsidRDefault="00C07FFE" w:rsidP="000354EA">
      <w:pPr>
        <w:rPr>
          <w:lang w:val="en-GB"/>
        </w:rPr>
      </w:pPr>
    </w:p>
    <w:p w14:paraId="5AB65B36" w14:textId="20D60E18" w:rsidR="00C07FFE" w:rsidRDefault="00C07FFE" w:rsidP="000354EA">
      <w:pPr>
        <w:rPr>
          <w:lang w:val="en-GB"/>
        </w:rPr>
      </w:pPr>
    </w:p>
    <w:p w14:paraId="4EE782A3" w14:textId="228B91D7" w:rsidR="00C07FFE" w:rsidRDefault="00C07FFE" w:rsidP="000354EA">
      <w:pPr>
        <w:rPr>
          <w:lang w:val="en-GB"/>
        </w:rPr>
      </w:pPr>
    </w:p>
    <w:p w14:paraId="5F66AACA" w14:textId="77777777" w:rsidR="00C07FFE" w:rsidRDefault="00C07FFE" w:rsidP="000354EA">
      <w:pPr>
        <w:rPr>
          <w:lang w:val="en-GB"/>
        </w:rPr>
      </w:pPr>
    </w:p>
    <w:p w14:paraId="62BF352B" w14:textId="5C678F3B" w:rsidR="00C07FFE" w:rsidRDefault="00C07FFE" w:rsidP="000354EA">
      <w:pPr>
        <w:rPr>
          <w:lang w:val="en-GB"/>
        </w:rPr>
      </w:pPr>
    </w:p>
    <w:p w14:paraId="0BEEB7C2" w14:textId="77777777" w:rsidR="00C07FFE" w:rsidRDefault="00C07FFE" w:rsidP="000354EA">
      <w:pPr>
        <w:rPr>
          <w:lang w:val="en-GB"/>
        </w:rPr>
      </w:pPr>
    </w:p>
    <w:p w14:paraId="5DB4859B" w14:textId="77777777" w:rsidR="00C07FFE" w:rsidRDefault="00C07FFE" w:rsidP="000354EA">
      <w:pPr>
        <w:rPr>
          <w:lang w:val="en-GB"/>
        </w:rPr>
      </w:pPr>
    </w:p>
    <w:p w14:paraId="694F0F3A" w14:textId="77777777" w:rsidR="00C07FFE" w:rsidRDefault="00C07FFE" w:rsidP="000354EA">
      <w:pPr>
        <w:rPr>
          <w:lang w:val="en-GB"/>
        </w:rPr>
      </w:pPr>
    </w:p>
    <w:p w14:paraId="68B4DF7A" w14:textId="77777777" w:rsidR="00C07FFE" w:rsidRDefault="00C07FFE" w:rsidP="000354EA">
      <w:pPr>
        <w:rPr>
          <w:lang w:val="en-GB"/>
        </w:rPr>
      </w:pPr>
    </w:p>
    <w:p w14:paraId="39B766A5" w14:textId="77777777" w:rsidR="00C07FFE" w:rsidRDefault="00C07FFE" w:rsidP="000354EA">
      <w:pPr>
        <w:rPr>
          <w:lang w:val="en-GB"/>
        </w:rPr>
      </w:pPr>
    </w:p>
    <w:p w14:paraId="5D4C4330" w14:textId="77777777" w:rsidR="00C07FFE" w:rsidRDefault="00C07FFE" w:rsidP="000354EA">
      <w:pPr>
        <w:rPr>
          <w:lang w:val="en-GB"/>
        </w:rPr>
      </w:pPr>
    </w:p>
    <w:p w14:paraId="520E42E0" w14:textId="0CE50CE8" w:rsidR="00126BE4" w:rsidRDefault="00126BE4" w:rsidP="000354EA">
      <w:pPr>
        <w:rPr>
          <w:lang w:val="en-GB"/>
        </w:rPr>
      </w:pPr>
    </w:p>
    <w:p w14:paraId="4A2CE42A" w14:textId="280267EC" w:rsidR="00C07FFE" w:rsidRDefault="00C07FFE" w:rsidP="000354EA">
      <w:pPr>
        <w:rPr>
          <w:lang w:val="en-GB"/>
        </w:rPr>
      </w:pPr>
    </w:p>
    <w:p w14:paraId="7F599A8D" w14:textId="2B8B20EA" w:rsidR="007D5871" w:rsidRDefault="007D5871" w:rsidP="000354EA">
      <w:pPr>
        <w:rPr>
          <w:lang w:val="en-GB"/>
        </w:rPr>
      </w:pPr>
    </w:p>
    <w:p w14:paraId="137A7712" w14:textId="5C369AA5" w:rsidR="007D5871" w:rsidRDefault="007D5871" w:rsidP="000354EA">
      <w:pPr>
        <w:rPr>
          <w:lang w:val="en-GB"/>
        </w:rPr>
      </w:pPr>
    </w:p>
    <w:p w14:paraId="3EC15D92" w14:textId="69226981" w:rsidR="007D5871" w:rsidRDefault="007D5871" w:rsidP="000354EA">
      <w:pPr>
        <w:rPr>
          <w:lang w:val="en-GB"/>
        </w:rPr>
      </w:pPr>
    </w:p>
    <w:p w14:paraId="4E1559D8" w14:textId="24249733" w:rsidR="008C7F6F" w:rsidRDefault="008C7F6F" w:rsidP="000354EA">
      <w:pPr>
        <w:rPr>
          <w:lang w:val="en-GB"/>
        </w:rPr>
      </w:pPr>
    </w:p>
    <w:p w14:paraId="2AC9504D" w14:textId="5E996DF2" w:rsidR="008C7F6F" w:rsidRDefault="00862173" w:rsidP="000354EA">
      <w:pPr>
        <w:rPr>
          <w:lang w:val="en-GB"/>
        </w:rPr>
      </w:pPr>
      <w:r>
        <w:rPr>
          <w:lang w:val="en-GB"/>
        </w:rPr>
        <w:t>Contoh:</w:t>
      </w:r>
    </w:p>
    <w:p w14:paraId="6D71B6AB" w14:textId="7E1E9E22" w:rsidR="004D5340" w:rsidRDefault="004D5340" w:rsidP="000354EA">
      <w:pPr>
        <w:rPr>
          <w:b/>
          <w:lang w:val="en-GB"/>
        </w:rPr>
      </w:pPr>
      <w:r>
        <w:rPr>
          <w:b/>
          <w:lang w:val="en-GB"/>
        </w:rPr>
        <w:t>Formal Properties:</w:t>
      </w:r>
      <w:r w:rsidR="008A3A6B">
        <w:rPr>
          <w:b/>
          <w:lang w:val="en-GB"/>
        </w:rPr>
        <w:t xml:space="preserve"> &lt;</w:t>
      </w:r>
      <w:r w:rsidR="00A3163A">
        <w:rPr>
          <w:i/>
          <w:lang w:val="en-GB"/>
        </w:rPr>
        <w:t>deskripsi dari properti formal</w:t>
      </w:r>
      <w:r w:rsidR="008A3A6B">
        <w:rPr>
          <w:b/>
          <w:lang w:val="en-GB"/>
        </w:rPr>
        <w:t>&gt;</w:t>
      </w:r>
    </w:p>
    <w:p w14:paraId="4CE4D716" w14:textId="77777777" w:rsidR="00F96BD7" w:rsidRDefault="00796640" w:rsidP="000354EA">
      <w:pPr>
        <w:rPr>
          <w:b/>
          <w:lang w:val="en-GB"/>
        </w:rPr>
      </w:pPr>
      <w:r>
        <w:rPr>
          <w:b/>
          <w:lang w:val="en-GB"/>
        </w:rPr>
        <w:tab/>
        <w:t>Parameters</w:t>
      </w:r>
      <w:r w:rsidR="00F96BD7">
        <w:rPr>
          <w:b/>
          <w:lang w:val="en-GB"/>
        </w:rPr>
        <w:t>:</w:t>
      </w:r>
    </w:p>
    <w:p w14:paraId="11AD280C" w14:textId="773DE170" w:rsidR="004D5340" w:rsidRDefault="00F96BD7" w:rsidP="000354EA">
      <w:pPr>
        <w:rPr>
          <w:lang w:val="en-GB"/>
        </w:rPr>
      </w:pPr>
      <w:r>
        <w:rPr>
          <w:b/>
          <w:lang w:val="en-GB"/>
        </w:rPr>
        <w:tab/>
      </w:r>
      <w:r>
        <w:rPr>
          <w:b/>
          <w:lang w:val="en-GB"/>
        </w:rPr>
        <w:tab/>
        <w:t xml:space="preserve">* </w:t>
      </w:r>
      <w:r w:rsidR="006474BB" w:rsidRPr="006474BB">
        <w:rPr>
          <w:lang w:val="en-GB"/>
        </w:rPr>
        <w:t>[A..Za..z0..9]*</w:t>
      </w:r>
    </w:p>
    <w:p w14:paraId="46306065" w14:textId="0D47EE84" w:rsidR="002D34D0" w:rsidRDefault="002D34D0" w:rsidP="000354EA">
      <w:pPr>
        <w:rPr>
          <w:b/>
          <w:lang w:val="en-GB"/>
        </w:rPr>
      </w:pPr>
      <w:r>
        <w:rPr>
          <w:b/>
          <w:lang w:val="en-GB"/>
        </w:rPr>
        <w:tab/>
      </w:r>
      <w:r>
        <w:rPr>
          <w:b/>
          <w:lang w:val="en-GB"/>
        </w:rPr>
        <w:tab/>
        <w:t xml:space="preserve">* </w:t>
      </w:r>
      <w:r w:rsidRPr="006474BB">
        <w:rPr>
          <w:lang w:val="en-GB"/>
        </w:rPr>
        <w:t>[A..Za..z0..9]*</w:t>
      </w:r>
    </w:p>
    <w:p w14:paraId="43943E22" w14:textId="07EE353C" w:rsidR="00796640" w:rsidRDefault="00796640" w:rsidP="000354EA">
      <w:pPr>
        <w:rPr>
          <w:b/>
          <w:lang w:val="en-GB"/>
        </w:rPr>
      </w:pPr>
      <w:r>
        <w:rPr>
          <w:b/>
          <w:lang w:val="en-GB"/>
        </w:rPr>
        <w:tab/>
      </w:r>
      <w:r w:rsidR="003E144B">
        <w:rPr>
          <w:b/>
          <w:lang w:val="en-GB"/>
        </w:rPr>
        <w:t>Formula</w:t>
      </w:r>
      <w:r>
        <w:rPr>
          <w:b/>
          <w:lang w:val="en-GB"/>
        </w:rPr>
        <w:t>:</w:t>
      </w:r>
    </w:p>
    <w:p w14:paraId="337954F0" w14:textId="1260CC58" w:rsidR="00796640" w:rsidRDefault="00796640" w:rsidP="000354EA">
      <w:pPr>
        <w:rPr>
          <w:b/>
          <w:lang w:val="en-GB"/>
        </w:rPr>
      </w:pPr>
      <w:r>
        <w:rPr>
          <w:b/>
          <w:lang w:val="en-GB"/>
        </w:rPr>
        <w:tab/>
      </w:r>
      <w:r>
        <w:rPr>
          <w:b/>
          <w:lang w:val="en-GB"/>
        </w:rPr>
        <w:tab/>
        <w:t>[Globally | Finally | Next | Until | Re</w:t>
      </w:r>
      <w:bookmarkStart w:id="104" w:name="_GoBack"/>
      <w:bookmarkEnd w:id="104"/>
      <w:r>
        <w:rPr>
          <w:b/>
          <w:lang w:val="en-GB"/>
        </w:rPr>
        <w:t xml:space="preserve">lease] </w:t>
      </w:r>
      <w:r w:rsidR="00094289">
        <w:rPr>
          <w:b/>
          <w:lang w:val="en-GB"/>
        </w:rPr>
        <w:t xml:space="preserve">+ </w:t>
      </w:r>
      <w:r>
        <w:rPr>
          <w:b/>
          <w:lang w:val="en-GB"/>
        </w:rPr>
        <w:t>&lt;Param&gt;</w:t>
      </w:r>
      <w:r w:rsidR="00094289">
        <w:rPr>
          <w:b/>
          <w:lang w:val="en-GB"/>
        </w:rPr>
        <w:t xml:space="preserve"> + </w:t>
      </w:r>
      <w:r w:rsidR="001E4C0D">
        <w:rPr>
          <w:b/>
          <w:lang w:val="en-GB"/>
        </w:rPr>
        <w:t xml:space="preserve"> [</w:t>
      </w:r>
      <w:r w:rsidR="00094289">
        <w:rPr>
          <w:b/>
          <w:lang w:val="en-GB"/>
        </w:rPr>
        <w:t>is absent</w:t>
      </w:r>
      <w:r w:rsidR="001E4C0D">
        <w:rPr>
          <w:b/>
          <w:lang w:val="en-GB"/>
        </w:rPr>
        <w:t>]</w:t>
      </w:r>
      <w:r w:rsidR="00094289">
        <w:rPr>
          <w:b/>
          <w:lang w:val="en-GB"/>
        </w:rPr>
        <w:t xml:space="preserve"> + &lt;param&gt;</w:t>
      </w:r>
    </w:p>
    <w:p w14:paraId="5F144D12" w14:textId="6259B02C" w:rsidR="004D5340" w:rsidRDefault="004D5340" w:rsidP="000354EA">
      <w:pPr>
        <w:rPr>
          <w:b/>
          <w:lang w:val="en-GB"/>
        </w:rPr>
      </w:pPr>
    </w:p>
    <w:p w14:paraId="25C86E90" w14:textId="7338E793" w:rsidR="00796640" w:rsidRDefault="007566D6" w:rsidP="000354EA">
      <w:pPr>
        <w:rPr>
          <w:b/>
          <w:lang w:val="en-GB"/>
        </w:rPr>
      </w:pPr>
      <w:r>
        <w:rPr>
          <w:b/>
          <w:lang w:val="en-GB"/>
        </w:rPr>
        <w:t>Tabel Contoh</w:t>
      </w:r>
      <w:r w:rsidR="00055BE1">
        <w:rPr>
          <w:b/>
          <w:lang w:val="en-GB"/>
        </w:rPr>
        <w:t xml:space="preserve"> Spesifikasi dalam DSL</w:t>
      </w:r>
    </w:p>
    <w:tbl>
      <w:tblPr>
        <w:tblStyle w:val="TableGrid"/>
        <w:tblW w:w="0" w:type="auto"/>
        <w:tblLook w:val="04A0" w:firstRow="1" w:lastRow="0" w:firstColumn="1" w:lastColumn="0" w:noHBand="0" w:noVBand="1"/>
      </w:tblPr>
      <w:tblGrid>
        <w:gridCol w:w="5382"/>
        <w:gridCol w:w="2541"/>
      </w:tblGrid>
      <w:tr w:rsidR="003E144B" w14:paraId="694A7E61" w14:textId="77777777" w:rsidTr="002A3BE7">
        <w:trPr>
          <w:tblHeader/>
        </w:trPr>
        <w:tc>
          <w:tcPr>
            <w:tcW w:w="5382" w:type="dxa"/>
          </w:tcPr>
          <w:p w14:paraId="44DE64A5" w14:textId="0549FFC4" w:rsidR="003E144B" w:rsidRDefault="003E144B" w:rsidP="001350E9">
            <w:pPr>
              <w:jc w:val="center"/>
              <w:rPr>
                <w:b/>
                <w:lang w:val="en-GB"/>
              </w:rPr>
            </w:pPr>
            <w:r>
              <w:rPr>
                <w:b/>
                <w:lang w:val="en-GB"/>
              </w:rPr>
              <w:t>Usulan DSL</w:t>
            </w:r>
          </w:p>
        </w:tc>
        <w:tc>
          <w:tcPr>
            <w:tcW w:w="2541" w:type="dxa"/>
          </w:tcPr>
          <w:p w14:paraId="22C7E28A" w14:textId="44C22314" w:rsidR="003E144B" w:rsidRDefault="003E144B" w:rsidP="001350E9">
            <w:pPr>
              <w:jc w:val="center"/>
              <w:rPr>
                <w:b/>
                <w:lang w:val="en-GB"/>
              </w:rPr>
            </w:pPr>
            <w:r>
              <w:rPr>
                <w:b/>
                <w:lang w:val="en-GB"/>
              </w:rPr>
              <w:t>LTL Formula</w:t>
            </w:r>
          </w:p>
        </w:tc>
      </w:tr>
      <w:tr w:rsidR="003E144B" w14:paraId="40CF1D26" w14:textId="77777777" w:rsidTr="002A3BE7">
        <w:tc>
          <w:tcPr>
            <w:tcW w:w="5382" w:type="dxa"/>
          </w:tcPr>
          <w:p w14:paraId="4B5E2AA3" w14:textId="77777777" w:rsidR="00D70D81" w:rsidRDefault="00D70D81" w:rsidP="00D70D81">
            <w:pPr>
              <w:rPr>
                <w:b/>
                <w:lang w:val="en-GB"/>
              </w:rPr>
            </w:pPr>
            <w:r>
              <w:rPr>
                <w:b/>
                <w:lang w:val="en-GB"/>
              </w:rPr>
              <w:t>Formal Properties:</w:t>
            </w:r>
          </w:p>
          <w:p w14:paraId="07EF5171" w14:textId="07F2D2B3" w:rsidR="00D70D81" w:rsidRDefault="00D70D81" w:rsidP="00D70D81">
            <w:pPr>
              <w:rPr>
                <w:b/>
                <w:lang w:val="en-GB"/>
              </w:rPr>
            </w:pPr>
            <w:r>
              <w:rPr>
                <w:b/>
                <w:lang w:val="en-GB"/>
              </w:rPr>
              <w:tab/>
              <w:t xml:space="preserve">Parameters </w:t>
            </w:r>
            <w:r w:rsidR="00F5397F">
              <w:rPr>
                <w:b/>
                <w:lang w:val="en-GB"/>
              </w:rPr>
              <w:t>P</w:t>
            </w:r>
          </w:p>
          <w:p w14:paraId="7B576213" w14:textId="77777777" w:rsidR="00D70D81" w:rsidRDefault="00D70D81" w:rsidP="000354EA">
            <w:pPr>
              <w:rPr>
                <w:b/>
                <w:lang w:val="en-GB"/>
              </w:rPr>
            </w:pPr>
            <w:r>
              <w:rPr>
                <w:b/>
                <w:lang w:val="en-GB"/>
              </w:rPr>
              <w:tab/>
              <w:t>Formula:</w:t>
            </w:r>
          </w:p>
          <w:p w14:paraId="625A6AB6" w14:textId="2C3276F1" w:rsidR="00D70D81" w:rsidRDefault="00D70D81" w:rsidP="00D70D81">
            <w:pPr>
              <w:rPr>
                <w:lang w:val="en-GB"/>
              </w:rPr>
            </w:pPr>
            <w:r>
              <w:rPr>
                <w:b/>
                <w:lang w:val="en-GB"/>
              </w:rPr>
              <w:tab/>
            </w:r>
            <w:r>
              <w:rPr>
                <w:b/>
                <w:lang w:val="en-GB"/>
              </w:rPr>
              <w:tab/>
            </w:r>
            <w:r w:rsidRPr="008C7F6F">
              <w:rPr>
                <w:b/>
                <w:lang w:val="en-GB"/>
              </w:rPr>
              <w:t>Globally</w:t>
            </w:r>
            <w:r>
              <w:rPr>
                <w:lang w:val="en-GB"/>
              </w:rPr>
              <w:t xml:space="preserve"> </w:t>
            </w:r>
            <w:r w:rsidR="006C0A88" w:rsidRPr="006C0A88">
              <w:rPr>
                <w:b/>
                <w:lang w:val="en-GB"/>
              </w:rPr>
              <w:t xml:space="preserve">Not </w:t>
            </w:r>
            <w:r w:rsidR="006C0A88" w:rsidRPr="00430A4B">
              <w:rPr>
                <w:i/>
                <w:lang w:val="en-GB"/>
              </w:rPr>
              <w:t>P</w:t>
            </w:r>
          </w:p>
          <w:p w14:paraId="69DF3C8E" w14:textId="76E647A4" w:rsidR="00D70D81" w:rsidRDefault="00D70D81" w:rsidP="000354EA">
            <w:pPr>
              <w:rPr>
                <w:b/>
                <w:lang w:val="en-GB"/>
              </w:rPr>
            </w:pPr>
          </w:p>
        </w:tc>
        <w:tc>
          <w:tcPr>
            <w:tcW w:w="2541" w:type="dxa"/>
          </w:tcPr>
          <w:p w14:paraId="34231450" w14:textId="35555622" w:rsidR="003E144B" w:rsidRPr="005A7879" w:rsidRDefault="003E144B" w:rsidP="005A7879">
            <w:pPr>
              <w:autoSpaceDE w:val="0"/>
              <w:autoSpaceDN w:val="0"/>
              <w:adjustRightInd w:val="0"/>
              <w:spacing w:after="240"/>
              <w:rPr>
                <w:rFonts w:ascii="Times" w:eastAsiaTheme="minorHAnsi" w:hAnsi="Times" w:cs="Times"/>
                <w:color w:val="000000"/>
                <w:lang w:eastAsia="en-US"/>
              </w:rPr>
            </w:pPr>
          </w:p>
        </w:tc>
      </w:tr>
      <w:tr w:rsidR="00091CC6" w14:paraId="4A93A032" w14:textId="77777777" w:rsidTr="002A3BE7">
        <w:tc>
          <w:tcPr>
            <w:tcW w:w="5382" w:type="dxa"/>
          </w:tcPr>
          <w:p w14:paraId="00E633F0" w14:textId="77777777" w:rsidR="00091CC6" w:rsidRDefault="00091CC6" w:rsidP="00091CC6">
            <w:pPr>
              <w:rPr>
                <w:b/>
                <w:lang w:val="en-GB"/>
              </w:rPr>
            </w:pPr>
            <w:r>
              <w:rPr>
                <w:b/>
                <w:lang w:val="en-GB"/>
              </w:rPr>
              <w:t>Formal Properties:</w:t>
            </w:r>
          </w:p>
          <w:p w14:paraId="1A6334D0" w14:textId="77777777" w:rsidR="00091CC6" w:rsidRDefault="00091CC6" w:rsidP="00091CC6">
            <w:pPr>
              <w:rPr>
                <w:b/>
                <w:lang w:val="en-GB"/>
              </w:rPr>
            </w:pPr>
            <w:r>
              <w:rPr>
                <w:b/>
                <w:lang w:val="en-GB"/>
              </w:rPr>
              <w:tab/>
              <w:t>Parameters P</w:t>
            </w:r>
          </w:p>
          <w:p w14:paraId="6AEDD2FF" w14:textId="77777777" w:rsidR="00091CC6" w:rsidRDefault="00091CC6" w:rsidP="00091CC6">
            <w:pPr>
              <w:rPr>
                <w:b/>
                <w:lang w:val="en-GB"/>
              </w:rPr>
            </w:pPr>
            <w:r>
              <w:rPr>
                <w:b/>
                <w:lang w:val="en-GB"/>
              </w:rPr>
              <w:tab/>
              <w:t>Formula:</w:t>
            </w:r>
          </w:p>
          <w:p w14:paraId="018CA454" w14:textId="38D869F4" w:rsidR="009C370C" w:rsidRDefault="00091CC6" w:rsidP="00091CC6">
            <w:pPr>
              <w:rPr>
                <w:lang w:val="en-GB"/>
              </w:rPr>
            </w:pPr>
            <w:r>
              <w:rPr>
                <w:b/>
                <w:lang w:val="en-GB"/>
              </w:rPr>
              <w:tab/>
            </w:r>
            <w:r>
              <w:rPr>
                <w:b/>
                <w:lang w:val="en-GB"/>
              </w:rPr>
              <w:tab/>
            </w:r>
            <w:r w:rsidRPr="008C7F6F">
              <w:rPr>
                <w:b/>
                <w:lang w:val="en-GB"/>
              </w:rPr>
              <w:t>Globally</w:t>
            </w:r>
            <w:r>
              <w:rPr>
                <w:lang w:val="en-GB"/>
              </w:rPr>
              <w:t xml:space="preserve"> </w:t>
            </w:r>
            <w:r w:rsidR="00430A4B" w:rsidRPr="00430A4B">
              <w:rPr>
                <w:b/>
                <w:lang w:val="en-GB"/>
              </w:rPr>
              <w:t>Not</w:t>
            </w:r>
            <w:r w:rsidR="00430A4B" w:rsidRPr="00430A4B">
              <w:rPr>
                <w:i/>
                <w:lang w:val="en-GB"/>
              </w:rPr>
              <w:t xml:space="preserve"> P</w:t>
            </w:r>
          </w:p>
          <w:p w14:paraId="40C47843" w14:textId="1F318E7F" w:rsidR="00091CC6" w:rsidRDefault="009C370C" w:rsidP="00091CC6">
            <w:pPr>
              <w:rPr>
                <w:lang w:val="en-GB"/>
              </w:rPr>
            </w:pPr>
            <w:r>
              <w:rPr>
                <w:b/>
                <w:lang w:val="en-GB"/>
              </w:rPr>
              <w:tab/>
            </w:r>
            <w:r>
              <w:rPr>
                <w:b/>
                <w:lang w:val="en-GB"/>
              </w:rPr>
              <w:tab/>
            </w:r>
            <w:r w:rsidR="00091CC6" w:rsidRPr="00091CC6">
              <w:rPr>
                <w:b/>
                <w:lang w:val="en-GB"/>
              </w:rPr>
              <w:t>Before</w:t>
            </w:r>
            <w:r w:rsidR="00091CC6">
              <w:rPr>
                <w:lang w:val="en-GB"/>
              </w:rPr>
              <w:t xml:space="preserve"> </w:t>
            </w:r>
            <w:r w:rsidR="00091CC6" w:rsidRPr="00091CC6">
              <w:rPr>
                <w:i/>
                <w:lang w:val="en-GB"/>
              </w:rPr>
              <w:t>R</w:t>
            </w:r>
          </w:p>
          <w:p w14:paraId="649E1DB5" w14:textId="77777777" w:rsidR="00091CC6" w:rsidRDefault="00091CC6" w:rsidP="00091CC6">
            <w:pPr>
              <w:rPr>
                <w:b/>
                <w:lang w:val="en-GB"/>
              </w:rPr>
            </w:pPr>
          </w:p>
        </w:tc>
        <w:tc>
          <w:tcPr>
            <w:tcW w:w="2541" w:type="dxa"/>
          </w:tcPr>
          <w:p w14:paraId="20E69FF8" w14:textId="497F57BA" w:rsidR="00091CC6" w:rsidRDefault="00091CC6" w:rsidP="00091CC6">
            <w:pPr>
              <w:rPr>
                <w:b/>
                <w:lang w:val="en-GB"/>
              </w:rPr>
            </w:pPr>
          </w:p>
        </w:tc>
      </w:tr>
      <w:tr w:rsidR="00091CC6" w14:paraId="0290FFB8" w14:textId="77777777" w:rsidTr="002A3BE7">
        <w:tc>
          <w:tcPr>
            <w:tcW w:w="5382" w:type="dxa"/>
          </w:tcPr>
          <w:p w14:paraId="3FFD59F6" w14:textId="77777777" w:rsidR="00091CC6" w:rsidRDefault="00091CC6" w:rsidP="00091CC6">
            <w:pPr>
              <w:rPr>
                <w:b/>
                <w:lang w:val="en-GB"/>
              </w:rPr>
            </w:pPr>
            <w:r>
              <w:rPr>
                <w:b/>
                <w:lang w:val="en-GB"/>
              </w:rPr>
              <w:t>Formal Properties:</w:t>
            </w:r>
          </w:p>
          <w:p w14:paraId="75710011" w14:textId="77777777" w:rsidR="00091CC6" w:rsidRDefault="00091CC6" w:rsidP="00091CC6">
            <w:pPr>
              <w:rPr>
                <w:b/>
                <w:lang w:val="en-GB"/>
              </w:rPr>
            </w:pPr>
            <w:r>
              <w:rPr>
                <w:b/>
                <w:lang w:val="en-GB"/>
              </w:rPr>
              <w:tab/>
              <w:t>Parameters P</w:t>
            </w:r>
          </w:p>
          <w:p w14:paraId="0B1C73E1" w14:textId="77777777" w:rsidR="00091CC6" w:rsidRDefault="00091CC6" w:rsidP="00091CC6">
            <w:pPr>
              <w:rPr>
                <w:b/>
                <w:lang w:val="en-GB"/>
              </w:rPr>
            </w:pPr>
            <w:r>
              <w:rPr>
                <w:b/>
                <w:lang w:val="en-GB"/>
              </w:rPr>
              <w:lastRenderedPageBreak/>
              <w:tab/>
              <w:t>Formula:</w:t>
            </w:r>
          </w:p>
          <w:p w14:paraId="615ED686" w14:textId="77777777" w:rsidR="00181B5F" w:rsidRDefault="00091CC6" w:rsidP="00091CC6">
            <w:pPr>
              <w:rPr>
                <w:lang w:val="en-GB"/>
              </w:rPr>
            </w:pPr>
            <w:r>
              <w:rPr>
                <w:b/>
                <w:lang w:val="en-GB"/>
              </w:rPr>
              <w:tab/>
            </w:r>
            <w:r>
              <w:rPr>
                <w:b/>
                <w:lang w:val="en-GB"/>
              </w:rPr>
              <w:tab/>
            </w:r>
            <w:r w:rsidRPr="008C7F6F">
              <w:rPr>
                <w:b/>
                <w:lang w:val="en-GB"/>
              </w:rPr>
              <w:t>Globally</w:t>
            </w:r>
            <w:r>
              <w:rPr>
                <w:lang w:val="en-GB"/>
              </w:rPr>
              <w:t xml:space="preserve"> </w:t>
            </w:r>
            <w:r w:rsidR="00181B5F">
              <w:rPr>
                <w:lang w:val="en-GB"/>
              </w:rPr>
              <w:t>Not P</w:t>
            </w:r>
          </w:p>
          <w:p w14:paraId="5D964133" w14:textId="021B38F1" w:rsidR="00091CC6" w:rsidRDefault="00181B5F" w:rsidP="00091CC6">
            <w:pPr>
              <w:rPr>
                <w:lang w:val="en-GB"/>
              </w:rPr>
            </w:pPr>
            <w:r>
              <w:rPr>
                <w:b/>
                <w:lang w:val="en-GB"/>
              </w:rPr>
              <w:tab/>
            </w:r>
            <w:r>
              <w:rPr>
                <w:b/>
                <w:lang w:val="en-GB"/>
              </w:rPr>
              <w:tab/>
            </w:r>
            <w:r w:rsidR="00691703">
              <w:rPr>
                <w:b/>
                <w:lang w:val="en-GB"/>
              </w:rPr>
              <w:t>After</w:t>
            </w:r>
            <w:r w:rsidR="00091CC6">
              <w:rPr>
                <w:lang w:val="en-GB"/>
              </w:rPr>
              <w:t xml:space="preserve"> </w:t>
            </w:r>
            <w:r w:rsidR="00091CC6" w:rsidRPr="00091CC6">
              <w:rPr>
                <w:i/>
                <w:lang w:val="en-GB"/>
              </w:rPr>
              <w:t>R</w:t>
            </w:r>
          </w:p>
          <w:p w14:paraId="17469027" w14:textId="77777777" w:rsidR="00091CC6" w:rsidRDefault="00091CC6" w:rsidP="00091CC6">
            <w:pPr>
              <w:rPr>
                <w:b/>
                <w:lang w:val="en-GB"/>
              </w:rPr>
            </w:pPr>
          </w:p>
        </w:tc>
        <w:tc>
          <w:tcPr>
            <w:tcW w:w="2541" w:type="dxa"/>
          </w:tcPr>
          <w:p w14:paraId="0914EB3C" w14:textId="77777777" w:rsidR="00091CC6" w:rsidRDefault="00091CC6" w:rsidP="00091CC6">
            <w:pPr>
              <w:rPr>
                <w:b/>
                <w:lang w:val="en-GB"/>
              </w:rPr>
            </w:pPr>
          </w:p>
        </w:tc>
      </w:tr>
    </w:tbl>
    <w:p w14:paraId="529A4D90" w14:textId="26CE7B21" w:rsidR="00392EDE" w:rsidRDefault="00392EDE" w:rsidP="00392EDE">
      <w:pPr>
        <w:spacing w:line="360" w:lineRule="auto"/>
        <w:jc w:val="both"/>
      </w:pPr>
    </w:p>
    <w:p w14:paraId="1E9CBB74" w14:textId="77777777" w:rsidR="00392EDE" w:rsidRDefault="00392EDE" w:rsidP="00392EDE">
      <w:pPr>
        <w:shd w:val="clear" w:color="auto" w:fill="FFFFFF"/>
        <w:rPr>
          <w:rFonts w:ascii="Helvetica" w:hAnsi="Helvetica"/>
          <w:color w:val="24292E"/>
        </w:rPr>
      </w:pPr>
    </w:p>
    <w:p w14:paraId="5733064C" w14:textId="77777777" w:rsidR="00392EDE" w:rsidRDefault="00392EDE" w:rsidP="00392EDE">
      <w:pPr>
        <w:rPr>
          <w:rFonts w:ascii="Helvetica" w:hAnsi="Helvetica"/>
          <w:color w:val="24292E"/>
        </w:rPr>
      </w:pPr>
      <w:r>
        <w:rPr>
          <w:rFonts w:ascii="Helvetica" w:hAnsi="Helvetica"/>
          <w:color w:val="24292E"/>
        </w:rPr>
        <w:br w:type="page"/>
      </w:r>
    </w:p>
    <w:p w14:paraId="55638414" w14:textId="1B693C67" w:rsidR="00ED5983" w:rsidRDefault="00ED5983">
      <w:pPr>
        <w:spacing w:after="160" w:line="259" w:lineRule="auto"/>
        <w:rPr>
          <w:rFonts w:eastAsiaTheme="minorHAnsi" w:cstheme="minorBidi"/>
          <w:szCs w:val="22"/>
          <w:lang w:val="en-US" w:eastAsia="en-US"/>
        </w:rPr>
      </w:pPr>
    </w:p>
    <w:p w14:paraId="4D7FA7CF" w14:textId="110A3C4D" w:rsidR="00ED5983" w:rsidRDefault="00ED5983" w:rsidP="00ED5983">
      <w:pPr>
        <w:pStyle w:val="Heading1"/>
        <w:keepNext w:val="0"/>
        <w:tabs>
          <w:tab w:val="clear" w:pos="1077"/>
        </w:tabs>
        <w:spacing w:before="120" w:line="240" w:lineRule="auto"/>
        <w:ind w:left="0" w:firstLine="0"/>
      </w:pPr>
      <w:bookmarkStart w:id="105" w:name="_Toc508897104"/>
      <w:r>
        <w:t>IMPLEMENTASI</w:t>
      </w:r>
      <w:bookmarkEnd w:id="105"/>
    </w:p>
    <w:p w14:paraId="013A1D6F" w14:textId="2D87D18A" w:rsidR="00E278F7" w:rsidRDefault="00E278F7" w:rsidP="00E278F7">
      <w:pPr>
        <w:rPr>
          <w:lang w:val="en-GB"/>
        </w:rPr>
      </w:pPr>
    </w:p>
    <w:p w14:paraId="5CFC6FA8" w14:textId="512D6D79" w:rsidR="007E1863" w:rsidRDefault="007E1863" w:rsidP="00E278F7">
      <w:pPr>
        <w:rPr>
          <w:lang w:val="en-GB"/>
        </w:rPr>
      </w:pPr>
    </w:p>
    <w:p w14:paraId="2C3FC5ED" w14:textId="7A071AD6" w:rsidR="00EC73A9" w:rsidRDefault="00BB6385" w:rsidP="00B841AD">
      <w:pPr>
        <w:autoSpaceDE w:val="0"/>
        <w:autoSpaceDN w:val="0"/>
        <w:adjustRightInd w:val="0"/>
        <w:spacing w:line="360" w:lineRule="auto"/>
        <w:jc w:val="both"/>
        <w:rPr>
          <w:lang w:val="en-GB"/>
        </w:rPr>
      </w:pPr>
      <w:r>
        <w:rPr>
          <w:rFonts w:eastAsiaTheme="minorHAnsi"/>
          <w:lang w:eastAsia="en-US"/>
        </w:rPr>
        <w:t xml:space="preserve">Pada bagian ini dijelaskan implementasi </w:t>
      </w:r>
      <w:r w:rsidR="00BE2A1C">
        <w:rPr>
          <w:rFonts w:eastAsiaTheme="minorHAnsi"/>
          <w:lang w:eastAsia="en-US"/>
        </w:rPr>
        <w:t xml:space="preserve">DSL dan DSL </w:t>
      </w:r>
      <w:r w:rsidR="00BE2A1C" w:rsidRPr="00DF4E3E">
        <w:rPr>
          <w:rFonts w:eastAsiaTheme="minorHAnsi"/>
          <w:i/>
          <w:lang w:eastAsia="en-US"/>
        </w:rPr>
        <w:t>parser</w:t>
      </w:r>
      <w:r w:rsidR="00976AD0">
        <w:rPr>
          <w:rFonts w:eastAsiaTheme="minorHAnsi"/>
          <w:lang w:eastAsia="en-US"/>
        </w:rPr>
        <w:t xml:space="preserve"> </w:t>
      </w:r>
      <w:r w:rsidR="00665F2B">
        <w:rPr>
          <w:rFonts w:eastAsiaTheme="minorHAnsi"/>
          <w:lang w:eastAsia="en-US"/>
        </w:rPr>
        <w:t>yang mencakup kebutuhan</w:t>
      </w:r>
      <w:r w:rsidR="00CD70B0">
        <w:rPr>
          <w:rFonts w:eastAsiaTheme="minorHAnsi"/>
          <w:lang w:eastAsia="en-US"/>
        </w:rPr>
        <w:t xml:space="preserve"> untuk</w:t>
      </w:r>
      <w:r w:rsidR="00665F2B">
        <w:rPr>
          <w:rFonts w:eastAsiaTheme="minorHAnsi"/>
          <w:lang w:eastAsia="en-US"/>
        </w:rPr>
        <w:t xml:space="preserve"> </w:t>
      </w:r>
      <w:r w:rsidR="002177DD">
        <w:rPr>
          <w:rFonts w:eastAsiaTheme="minorHAnsi"/>
          <w:lang w:eastAsia="en-US"/>
        </w:rPr>
        <w:t>verifikasi formal pada BDD</w:t>
      </w:r>
      <w:r w:rsidR="0032300E">
        <w:rPr>
          <w:rFonts w:eastAsiaTheme="minorHAnsi"/>
          <w:lang w:eastAsia="en-US"/>
        </w:rPr>
        <w:t>.</w:t>
      </w:r>
      <w:r w:rsidR="00DB58D2">
        <w:rPr>
          <w:rFonts w:eastAsiaTheme="minorHAnsi"/>
          <w:lang w:eastAsia="en-US"/>
        </w:rPr>
        <w:t xml:space="preserve"> </w:t>
      </w:r>
      <w:r w:rsidR="00DB58D2">
        <w:t>Tahap ini menghasilkan DSL yang mampu dijadikan spesifikasi perangkat lunak, dan mencakup kebutuhan verifikasi formal dan pengujian</w:t>
      </w:r>
    </w:p>
    <w:p w14:paraId="0CE1ACFF" w14:textId="48B66D61" w:rsidR="005361CD" w:rsidRPr="00DF4E3E" w:rsidRDefault="005361CD" w:rsidP="00E278F7">
      <w:pPr>
        <w:rPr>
          <w:i/>
          <w:lang w:val="en-GB"/>
        </w:rPr>
      </w:pPr>
    </w:p>
    <w:p w14:paraId="1FBF420A" w14:textId="730DBFB7" w:rsidR="005361CD" w:rsidRDefault="005361CD" w:rsidP="005361CD">
      <w:pPr>
        <w:pStyle w:val="Heading2"/>
        <w:keepNext w:val="0"/>
        <w:tabs>
          <w:tab w:val="clear" w:pos="3818"/>
        </w:tabs>
        <w:spacing w:before="240"/>
        <w:ind w:left="567" w:hanging="567"/>
        <w:jc w:val="left"/>
      </w:pPr>
      <w:bookmarkStart w:id="106" w:name="_Toc508897105"/>
      <w:r>
        <w:t>Implementasi DSL</w:t>
      </w:r>
      <w:bookmarkEnd w:id="106"/>
    </w:p>
    <w:p w14:paraId="198F0BAA" w14:textId="77777777" w:rsidR="005361CD" w:rsidRDefault="005361CD" w:rsidP="00E278F7">
      <w:pPr>
        <w:rPr>
          <w:lang w:val="en-GB"/>
        </w:rPr>
      </w:pPr>
    </w:p>
    <w:p w14:paraId="7289F31B" w14:textId="748CCB40" w:rsidR="00EC73A9" w:rsidRDefault="00EC73A9" w:rsidP="00E278F7">
      <w:pPr>
        <w:rPr>
          <w:lang w:val="en-GB"/>
        </w:rPr>
      </w:pPr>
    </w:p>
    <w:p w14:paraId="585E5328" w14:textId="35A8F794" w:rsidR="005361CD" w:rsidRDefault="005361CD" w:rsidP="00E278F7">
      <w:pPr>
        <w:rPr>
          <w:lang w:val="en-GB"/>
        </w:rPr>
      </w:pPr>
    </w:p>
    <w:p w14:paraId="401485E2" w14:textId="2A4E1E5C" w:rsidR="005361CD" w:rsidRDefault="005361CD" w:rsidP="005361CD">
      <w:pPr>
        <w:pStyle w:val="Heading2"/>
        <w:keepNext w:val="0"/>
        <w:tabs>
          <w:tab w:val="clear" w:pos="3818"/>
        </w:tabs>
        <w:spacing w:before="240"/>
        <w:ind w:left="567" w:hanging="567"/>
        <w:jc w:val="left"/>
      </w:pPr>
      <w:bookmarkStart w:id="107" w:name="_Toc508897106"/>
      <w:r>
        <w:t>Implementasi DSL Parser</w:t>
      </w:r>
      <w:bookmarkEnd w:id="107"/>
    </w:p>
    <w:p w14:paraId="2E2EBEA3" w14:textId="52542CD5" w:rsidR="005361CD" w:rsidRDefault="005361CD" w:rsidP="00E278F7">
      <w:pPr>
        <w:rPr>
          <w:lang w:val="en-GB"/>
        </w:rPr>
      </w:pPr>
    </w:p>
    <w:p w14:paraId="0248DB5F" w14:textId="77777777" w:rsidR="005361CD" w:rsidRDefault="005361CD" w:rsidP="00E278F7">
      <w:pPr>
        <w:rPr>
          <w:lang w:val="en-GB"/>
        </w:rPr>
      </w:pPr>
    </w:p>
    <w:p w14:paraId="719CA5D1" w14:textId="07FA06DC" w:rsidR="007B6467" w:rsidRDefault="0050519D" w:rsidP="007B6467">
      <w:pPr>
        <w:pStyle w:val="Heading2"/>
        <w:keepNext w:val="0"/>
        <w:tabs>
          <w:tab w:val="clear" w:pos="3818"/>
        </w:tabs>
        <w:spacing w:before="240"/>
        <w:ind w:left="567" w:hanging="567"/>
        <w:jc w:val="left"/>
      </w:pPr>
      <w:bookmarkStart w:id="108" w:name="_Toc508897107"/>
      <w:r>
        <w:t xml:space="preserve">Implementasi Kerangka Kerja: </w:t>
      </w:r>
      <w:r w:rsidR="00E51D1B">
        <w:t>Pengintegrasian</w:t>
      </w:r>
      <w:r>
        <w:t xml:space="preserve"> Verifikasi Formal </w:t>
      </w:r>
      <w:r w:rsidR="004C5750">
        <w:t>dengan</w:t>
      </w:r>
      <w:r>
        <w:t xml:space="preserve"> BDD</w:t>
      </w:r>
      <w:bookmarkEnd w:id="108"/>
    </w:p>
    <w:p w14:paraId="1DE5D44E" w14:textId="150E7886" w:rsidR="007D7D13" w:rsidRDefault="007D7D13" w:rsidP="007D7D13">
      <w:pPr>
        <w:rPr>
          <w:lang w:val="en-GB"/>
        </w:rPr>
      </w:pPr>
    </w:p>
    <w:p w14:paraId="67326B65" w14:textId="77777777" w:rsidR="007D7D13" w:rsidRPr="007D7D13" w:rsidRDefault="007D7D13" w:rsidP="007D7D13">
      <w:pPr>
        <w:rPr>
          <w:lang w:val="en-GB"/>
        </w:rPr>
      </w:pPr>
    </w:p>
    <w:p w14:paraId="0C1B4BCC" w14:textId="5F5E5F83" w:rsidR="004028F8" w:rsidRDefault="004028F8" w:rsidP="004028F8">
      <w:pPr>
        <w:pStyle w:val="Heading3"/>
        <w:jc w:val="left"/>
      </w:pPr>
      <w:bookmarkStart w:id="109" w:name="_Toc508897108"/>
      <w:r>
        <w:t>Kakas-kakas yang digunakan</w:t>
      </w:r>
      <w:bookmarkEnd w:id="109"/>
    </w:p>
    <w:p w14:paraId="161CE14C" w14:textId="6CFBEBB0" w:rsidR="0032737B" w:rsidRDefault="0032737B" w:rsidP="00E278F7">
      <w:pPr>
        <w:rPr>
          <w:lang w:val="en-GB"/>
        </w:rPr>
      </w:pPr>
    </w:p>
    <w:p w14:paraId="178DAFEF" w14:textId="20956288" w:rsidR="0057698F" w:rsidRDefault="0057698F">
      <w:pPr>
        <w:spacing w:after="160" w:line="259" w:lineRule="auto"/>
        <w:rPr>
          <w:lang w:val="en-GB"/>
        </w:rPr>
      </w:pPr>
      <w:r>
        <w:rPr>
          <w:lang w:val="en-GB"/>
        </w:rPr>
        <w:br w:type="page"/>
      </w:r>
    </w:p>
    <w:p w14:paraId="5D671368" w14:textId="788F6B48" w:rsidR="0057698F" w:rsidRDefault="006D287F" w:rsidP="0057698F">
      <w:pPr>
        <w:pStyle w:val="Heading1"/>
        <w:keepNext w:val="0"/>
        <w:tabs>
          <w:tab w:val="clear" w:pos="1077"/>
        </w:tabs>
        <w:spacing w:before="120" w:line="240" w:lineRule="auto"/>
        <w:ind w:left="0" w:firstLine="0"/>
      </w:pPr>
      <w:bookmarkStart w:id="110" w:name="_Toc508897109"/>
      <w:r>
        <w:lastRenderedPageBreak/>
        <w:t>PENGUJIAN</w:t>
      </w:r>
      <w:r w:rsidR="008044F8">
        <w:t xml:space="preserve"> DAN EVALUASI</w:t>
      </w:r>
      <w:bookmarkEnd w:id="110"/>
    </w:p>
    <w:p w14:paraId="1DF1B986" w14:textId="566072CB" w:rsidR="0032737B" w:rsidRDefault="0032737B" w:rsidP="00E278F7">
      <w:pPr>
        <w:rPr>
          <w:lang w:val="en-GB"/>
        </w:rPr>
      </w:pPr>
    </w:p>
    <w:p w14:paraId="4D20B2CE" w14:textId="7A78799A" w:rsidR="0057698F" w:rsidRDefault="0057698F" w:rsidP="00E278F7">
      <w:pPr>
        <w:rPr>
          <w:lang w:val="en-GB"/>
        </w:rPr>
      </w:pPr>
    </w:p>
    <w:p w14:paraId="7ADDF0F1" w14:textId="5AACCDC5" w:rsidR="0057698F" w:rsidRDefault="0057698F" w:rsidP="00E278F7">
      <w:pPr>
        <w:rPr>
          <w:lang w:val="en-GB"/>
        </w:rPr>
      </w:pPr>
    </w:p>
    <w:p w14:paraId="325EEEE3" w14:textId="7EFF38A7" w:rsidR="00E9193C" w:rsidRDefault="00E9193C" w:rsidP="00E278F7">
      <w:pPr>
        <w:rPr>
          <w:lang w:val="en-GB"/>
        </w:rPr>
      </w:pPr>
    </w:p>
    <w:p w14:paraId="197F8264" w14:textId="1B8D1D7F" w:rsidR="00E9193C" w:rsidRDefault="00E9193C" w:rsidP="00E9193C">
      <w:pPr>
        <w:pStyle w:val="Heading2"/>
        <w:keepNext w:val="0"/>
        <w:tabs>
          <w:tab w:val="clear" w:pos="3818"/>
        </w:tabs>
        <w:spacing w:before="240"/>
        <w:ind w:left="567" w:hanging="567"/>
        <w:jc w:val="left"/>
      </w:pPr>
      <w:bookmarkStart w:id="111" w:name="_Toc508897110"/>
      <w:r>
        <w:t>Pengujian</w:t>
      </w:r>
      <w:bookmarkEnd w:id="111"/>
    </w:p>
    <w:p w14:paraId="202D55BB" w14:textId="6DD377AF" w:rsidR="00E9193C" w:rsidRDefault="00E9193C" w:rsidP="00E278F7">
      <w:pPr>
        <w:rPr>
          <w:lang w:val="en-GB"/>
        </w:rPr>
      </w:pPr>
    </w:p>
    <w:p w14:paraId="64A37560" w14:textId="6DDAC701" w:rsidR="00056876" w:rsidRDefault="00056876" w:rsidP="00E278F7">
      <w:pPr>
        <w:rPr>
          <w:lang w:val="en-GB"/>
        </w:rPr>
      </w:pPr>
    </w:p>
    <w:p w14:paraId="1F15D783" w14:textId="2513DAAA" w:rsidR="00056876" w:rsidRDefault="00056876" w:rsidP="00056876">
      <w:pPr>
        <w:pStyle w:val="Heading3"/>
        <w:jc w:val="left"/>
      </w:pPr>
      <w:bookmarkStart w:id="112" w:name="_Toc508897111"/>
      <w:r>
        <w:t>Pengujian DSL</w:t>
      </w:r>
      <w:bookmarkEnd w:id="112"/>
    </w:p>
    <w:p w14:paraId="7D11571D" w14:textId="3A672103" w:rsidR="00056876" w:rsidRDefault="00056876" w:rsidP="00E278F7">
      <w:pPr>
        <w:rPr>
          <w:lang w:val="en-GB"/>
        </w:rPr>
      </w:pPr>
    </w:p>
    <w:p w14:paraId="216A3314" w14:textId="363158D6" w:rsidR="00E65665" w:rsidRDefault="00E65665" w:rsidP="00E278F7">
      <w:pPr>
        <w:rPr>
          <w:lang w:val="en-GB"/>
        </w:rPr>
      </w:pPr>
      <w:r>
        <w:rPr>
          <w:lang w:val="en-GB"/>
        </w:rPr>
        <w:t>Implementasi Unit Test</w:t>
      </w:r>
    </w:p>
    <w:p w14:paraId="1E29CB75" w14:textId="446F0672" w:rsidR="00ED04C9" w:rsidRDefault="00ED04C9" w:rsidP="00E278F7">
      <w:pPr>
        <w:rPr>
          <w:lang w:val="en-GB"/>
        </w:rPr>
      </w:pPr>
    </w:p>
    <w:p w14:paraId="72570D11" w14:textId="24D882BF" w:rsidR="00ED04C9" w:rsidRDefault="00ED04C9" w:rsidP="00E278F7">
      <w:pPr>
        <w:rPr>
          <w:lang w:val="en-GB"/>
        </w:rPr>
      </w:pPr>
      <w:r>
        <w:rPr>
          <w:lang w:val="en-GB"/>
        </w:rPr>
        <w:t>Isinya test case:</w:t>
      </w:r>
    </w:p>
    <w:p w14:paraId="211C98EE" w14:textId="77777777" w:rsidR="00ED04C9" w:rsidRDefault="00ED04C9" w:rsidP="00E278F7">
      <w:pPr>
        <w:rPr>
          <w:lang w:val="en-GB"/>
        </w:rPr>
      </w:pPr>
    </w:p>
    <w:p w14:paraId="778B2616" w14:textId="77777777" w:rsidR="00E65665" w:rsidRDefault="00E65665" w:rsidP="00E278F7">
      <w:pPr>
        <w:rPr>
          <w:lang w:val="en-GB"/>
        </w:rPr>
      </w:pPr>
    </w:p>
    <w:p w14:paraId="6A7B8122" w14:textId="77777777" w:rsidR="00056876" w:rsidRDefault="00056876" w:rsidP="00E278F7">
      <w:pPr>
        <w:rPr>
          <w:lang w:val="en-GB"/>
        </w:rPr>
      </w:pPr>
    </w:p>
    <w:p w14:paraId="525B41EB" w14:textId="2C77844C" w:rsidR="0016420E" w:rsidRDefault="0016420E" w:rsidP="0016420E">
      <w:pPr>
        <w:pStyle w:val="Heading3"/>
        <w:jc w:val="left"/>
      </w:pPr>
      <w:bookmarkStart w:id="113" w:name="_Toc508897112"/>
      <w:r>
        <w:t>Pengujian DSL Parser</w:t>
      </w:r>
      <w:bookmarkEnd w:id="113"/>
    </w:p>
    <w:p w14:paraId="2E54162D" w14:textId="30BEC37B" w:rsidR="00E9193C" w:rsidRDefault="00E9193C" w:rsidP="00E278F7">
      <w:pPr>
        <w:rPr>
          <w:lang w:val="en-GB"/>
        </w:rPr>
      </w:pPr>
    </w:p>
    <w:p w14:paraId="215E1CD4" w14:textId="7B7921EC" w:rsidR="0016420E" w:rsidRDefault="0016420E" w:rsidP="00E278F7">
      <w:pPr>
        <w:rPr>
          <w:lang w:val="en-GB"/>
        </w:rPr>
      </w:pPr>
    </w:p>
    <w:p w14:paraId="71175AEF" w14:textId="28087AF0" w:rsidR="000371B8" w:rsidRDefault="000371B8" w:rsidP="00E278F7">
      <w:pPr>
        <w:rPr>
          <w:lang w:val="en-GB"/>
        </w:rPr>
      </w:pPr>
    </w:p>
    <w:p w14:paraId="6CC6CC0C" w14:textId="4FAFA8A4" w:rsidR="000371B8" w:rsidRDefault="000371B8" w:rsidP="000371B8">
      <w:pPr>
        <w:pStyle w:val="Heading3"/>
        <w:jc w:val="left"/>
      </w:pPr>
      <w:bookmarkStart w:id="114" w:name="_Toc508897113"/>
      <w:r>
        <w:t>Pengujian</w:t>
      </w:r>
      <w:r w:rsidR="00370A6E">
        <w:t xml:space="preserve"> Usulan</w:t>
      </w:r>
      <w:r>
        <w:t xml:space="preserve"> </w:t>
      </w:r>
      <w:r w:rsidR="002418B1">
        <w:t>Kerangka Kerja</w:t>
      </w:r>
      <w:bookmarkEnd w:id="114"/>
    </w:p>
    <w:p w14:paraId="68610341" w14:textId="0397FB2E" w:rsidR="000371B8" w:rsidRDefault="007745F0" w:rsidP="00E278F7">
      <w:pPr>
        <w:rPr>
          <w:lang w:val="en-GB"/>
        </w:rPr>
      </w:pPr>
      <w:r>
        <w:rPr>
          <w:lang w:val="en-GB"/>
        </w:rPr>
        <w:t>Pengujian dilakukan dengan melakukan eksperimen</w:t>
      </w:r>
    </w:p>
    <w:p w14:paraId="27145706" w14:textId="77777777" w:rsidR="0016420E" w:rsidRDefault="0016420E" w:rsidP="00E278F7">
      <w:pPr>
        <w:rPr>
          <w:lang w:val="en-GB"/>
        </w:rPr>
      </w:pPr>
    </w:p>
    <w:p w14:paraId="349028F1" w14:textId="132769E8" w:rsidR="00E9193C" w:rsidRDefault="00E9193C" w:rsidP="00E278F7">
      <w:pPr>
        <w:rPr>
          <w:lang w:val="en-GB"/>
        </w:rPr>
      </w:pPr>
    </w:p>
    <w:p w14:paraId="6A16A3A6" w14:textId="03BED427" w:rsidR="00CA4BAF" w:rsidRDefault="00CA4BAF" w:rsidP="00E278F7">
      <w:pPr>
        <w:rPr>
          <w:lang w:val="en-GB"/>
        </w:rPr>
      </w:pPr>
    </w:p>
    <w:p w14:paraId="72BA812D" w14:textId="39F3EC3E" w:rsidR="00CA4BAF" w:rsidRDefault="00CA4BAF" w:rsidP="00CA4BAF">
      <w:pPr>
        <w:pStyle w:val="Heading2"/>
        <w:keepNext w:val="0"/>
        <w:tabs>
          <w:tab w:val="clear" w:pos="3818"/>
        </w:tabs>
        <w:spacing w:before="240"/>
        <w:ind w:left="567" w:hanging="567"/>
        <w:jc w:val="left"/>
      </w:pPr>
      <w:bookmarkStart w:id="115" w:name="_Toc508897114"/>
      <w:r>
        <w:t>Eksperimen</w:t>
      </w:r>
      <w:bookmarkEnd w:id="115"/>
    </w:p>
    <w:p w14:paraId="4ADD8394" w14:textId="2F0DB370" w:rsidR="00CA4BAF" w:rsidRDefault="00CA4BAF" w:rsidP="00E278F7">
      <w:pPr>
        <w:rPr>
          <w:lang w:val="en-GB"/>
        </w:rPr>
      </w:pPr>
    </w:p>
    <w:p w14:paraId="3BA98E07" w14:textId="77777777" w:rsidR="00CA4BAF" w:rsidRDefault="00CA4BAF" w:rsidP="00E278F7">
      <w:pPr>
        <w:rPr>
          <w:lang w:val="en-GB"/>
        </w:rPr>
      </w:pPr>
    </w:p>
    <w:p w14:paraId="2E690965" w14:textId="3435A714" w:rsidR="00856BFE" w:rsidRPr="006C455C" w:rsidRDefault="00D619BE" w:rsidP="00CA4BAF">
      <w:pPr>
        <w:pStyle w:val="Heading3"/>
        <w:jc w:val="left"/>
      </w:pPr>
      <w:bookmarkStart w:id="116" w:name="_Toc508897115"/>
      <w:r w:rsidRPr="006C455C">
        <w:t xml:space="preserve">Alur </w:t>
      </w:r>
      <w:r w:rsidR="00856BFE" w:rsidRPr="006C455C">
        <w:t>Eksperimen</w:t>
      </w:r>
      <w:bookmarkEnd w:id="116"/>
    </w:p>
    <w:p w14:paraId="259BC5A6" w14:textId="77777777" w:rsidR="00E30A06" w:rsidRPr="001636CE" w:rsidRDefault="00E30A06" w:rsidP="00E30A06">
      <w:pPr>
        <w:pStyle w:val="Lampiran"/>
      </w:pPr>
    </w:p>
    <w:p w14:paraId="63FA32CA" w14:textId="77777777" w:rsidR="00E30A06" w:rsidRDefault="00E30A06" w:rsidP="00E30A06">
      <w:pPr>
        <w:spacing w:line="360" w:lineRule="auto"/>
        <w:jc w:val="both"/>
      </w:pPr>
      <w:r>
        <w:t xml:space="preserve">Ada dua hasil dari penelitian ini, yaitu: (1) </w:t>
      </w:r>
      <w:r w:rsidRPr="00157827">
        <w:t xml:space="preserve">DSL </w:t>
      </w:r>
      <w:r>
        <w:t xml:space="preserve">yang digunakan untuk mendefinisikan spesifikasi perangkat lunak, dan </w:t>
      </w:r>
      <w:r w:rsidRPr="00544A8B">
        <w:rPr>
          <w:i/>
        </w:rPr>
        <w:t>acceptance test</w:t>
      </w:r>
      <w:r>
        <w:t xml:space="preserve">, serta (2) kakas untuk mengekstraksi properti formal yang dianotasikan di </w:t>
      </w:r>
      <w:r w:rsidRPr="006821B4">
        <w:rPr>
          <w:i/>
        </w:rPr>
        <w:t>source code</w:t>
      </w:r>
      <w:r>
        <w:t xml:space="preserve">, mentransformasikan </w:t>
      </w:r>
      <w:r w:rsidRPr="006821B4">
        <w:rPr>
          <w:i/>
        </w:rPr>
        <w:t>source code</w:t>
      </w:r>
      <w:r>
        <w:t xml:space="preserve"> menjadi model formal, dan </w:t>
      </w:r>
      <w:r w:rsidRPr="00157827">
        <w:t xml:space="preserve">melakukan verifikasi formal. </w:t>
      </w:r>
      <w:r>
        <w:t xml:space="preserve">Eksperimen dilakukan dengan cara membuat perangkat lunak dengan menggunakan proses pengembangan </w:t>
      </w:r>
      <w:r w:rsidRPr="006821B4">
        <w:rPr>
          <w:i/>
        </w:rPr>
        <w:t>Behavior-Driven Development</w:t>
      </w:r>
      <w:r>
        <w:t xml:space="preserve"> yang diusulkan oleh penelitian, yaitu menggabungkan pengujian dan verifikasi formal. Langkah untuk melakukan eksperimen secara umum yaitu:</w:t>
      </w:r>
    </w:p>
    <w:p w14:paraId="107B6626" w14:textId="77777777" w:rsidR="00E30A06" w:rsidRDefault="00E30A06" w:rsidP="00E30A06">
      <w:pPr>
        <w:pStyle w:val="ListParagraph"/>
        <w:numPr>
          <w:ilvl w:val="0"/>
          <w:numId w:val="31"/>
        </w:numPr>
      </w:pPr>
      <w:r>
        <w:lastRenderedPageBreak/>
        <w:t xml:space="preserve">Mendefinisikan spesifikasi perangkat lunak dan </w:t>
      </w:r>
      <w:r w:rsidRPr="00EB1F66">
        <w:rPr>
          <w:i/>
        </w:rPr>
        <w:t>acceptance test</w:t>
      </w:r>
      <w:r>
        <w:t xml:space="preserve"> dalam DSL yang dikembangkan pada penelitian</w:t>
      </w:r>
    </w:p>
    <w:p w14:paraId="690A6F75" w14:textId="77777777" w:rsidR="00E30A06" w:rsidRDefault="00E30A06" w:rsidP="00E30A06">
      <w:pPr>
        <w:pStyle w:val="ListParagraph"/>
        <w:numPr>
          <w:ilvl w:val="0"/>
          <w:numId w:val="31"/>
        </w:numPr>
      </w:pPr>
      <w:r>
        <w:t>Mengembangkan perangkat lunak, dan menganotasikan properti formal pada perangkat lunak</w:t>
      </w:r>
    </w:p>
    <w:p w14:paraId="5062C96C" w14:textId="77777777" w:rsidR="00E30A06" w:rsidRDefault="00E30A06" w:rsidP="00E30A06">
      <w:pPr>
        <w:pStyle w:val="ListParagraph"/>
        <w:numPr>
          <w:ilvl w:val="0"/>
          <w:numId w:val="31"/>
        </w:numPr>
      </w:pPr>
      <w:r>
        <w:t>Mengeksekusi parser pada DSL untuk membangkitkan kode pengujian (</w:t>
      </w:r>
      <w:r w:rsidRPr="004E4599">
        <w:rPr>
          <w:i/>
        </w:rPr>
        <w:t>step definition</w:t>
      </w:r>
      <w:r>
        <w:t>)</w:t>
      </w:r>
    </w:p>
    <w:p w14:paraId="78D61FFA" w14:textId="77777777" w:rsidR="00E30A06" w:rsidRDefault="00E30A06" w:rsidP="00E30A06">
      <w:pPr>
        <w:pStyle w:val="ListParagraph"/>
        <w:numPr>
          <w:ilvl w:val="0"/>
          <w:numId w:val="31"/>
        </w:numPr>
      </w:pPr>
      <w:r>
        <w:t>Kode pengujian dieksekusi sehingga dihasilkan hasil pengujian</w:t>
      </w:r>
    </w:p>
    <w:p w14:paraId="4995C1AA" w14:textId="77777777" w:rsidR="00E30A06" w:rsidRDefault="00E30A06" w:rsidP="00E30A06">
      <w:pPr>
        <w:pStyle w:val="ListParagraph"/>
        <w:numPr>
          <w:ilvl w:val="0"/>
          <w:numId w:val="31"/>
        </w:numPr>
      </w:pPr>
      <w:r>
        <w:t xml:space="preserve">Mengeksekusi kakas yang dikembangkan pada penelitian untuk melakukan verifikasi formal, meliputi: ekstraksi properti formal, transformasi </w:t>
      </w:r>
      <w:r w:rsidRPr="003F25F3">
        <w:rPr>
          <w:i/>
        </w:rPr>
        <w:t>source code</w:t>
      </w:r>
      <w:r>
        <w:t xml:space="preserve"> menjadi model formal, dan verifikasi formal. Dari eksekusi kakas dihasilkan hasil verifikasi formal</w:t>
      </w:r>
    </w:p>
    <w:p w14:paraId="11337CBD" w14:textId="77777777" w:rsidR="00E30A06" w:rsidRDefault="00E30A06" w:rsidP="00E30A06">
      <w:pPr>
        <w:ind w:left="360"/>
      </w:pPr>
    </w:p>
    <w:p w14:paraId="7F451A4D" w14:textId="77777777" w:rsidR="00E30A06" w:rsidRPr="00157827" w:rsidRDefault="00E30A06" w:rsidP="00E30A06">
      <w:pPr>
        <w:spacing w:line="360" w:lineRule="auto"/>
        <w:jc w:val="both"/>
      </w:pPr>
      <w:r w:rsidRPr="00B266B0">
        <w:t>Alur eksperimen</w:t>
      </w:r>
      <w:r w:rsidRPr="00157827">
        <w:t xml:space="preserve"> penelitian ditunjukkan pada </w:t>
      </w:r>
      <w:r>
        <w:t>gambar</w:t>
      </w:r>
      <w:r w:rsidRPr="00157827">
        <w:t xml:space="preserve"> berikut:</w:t>
      </w:r>
    </w:p>
    <w:p w14:paraId="3250EB30" w14:textId="095785E8" w:rsidR="00856BFE" w:rsidRDefault="00856BFE" w:rsidP="00E278F7">
      <w:pPr>
        <w:rPr>
          <w:lang w:val="en-GB"/>
        </w:rPr>
      </w:pPr>
    </w:p>
    <w:p w14:paraId="7DB8CE60" w14:textId="35D22273" w:rsidR="00E30A06" w:rsidRDefault="00E30A06" w:rsidP="00E278F7">
      <w:pPr>
        <w:rPr>
          <w:lang w:val="en-GB"/>
        </w:rPr>
      </w:pPr>
    </w:p>
    <w:p w14:paraId="59806D11" w14:textId="77777777" w:rsidR="00E30A06" w:rsidRPr="006C455C" w:rsidRDefault="00E30A06" w:rsidP="00E278F7">
      <w:pPr>
        <w:rPr>
          <w:lang w:val="en-GB"/>
        </w:rPr>
      </w:pPr>
    </w:p>
    <w:p w14:paraId="7E5C7F39" w14:textId="3D89982E" w:rsidR="00856BFE" w:rsidRPr="006C455C" w:rsidRDefault="00856BFE" w:rsidP="00E278F7">
      <w:pPr>
        <w:rPr>
          <w:lang w:val="en-GB"/>
        </w:rPr>
      </w:pPr>
    </w:p>
    <w:p w14:paraId="629FFAE5" w14:textId="77777777" w:rsidR="00856BFE" w:rsidRPr="006C455C" w:rsidRDefault="00856BFE" w:rsidP="00E278F7">
      <w:pPr>
        <w:rPr>
          <w:lang w:val="en-GB"/>
        </w:rPr>
      </w:pPr>
    </w:p>
    <w:p w14:paraId="0F686768" w14:textId="77777777" w:rsidR="00BE1832" w:rsidRPr="006C455C" w:rsidRDefault="00BE1832" w:rsidP="00CA4BAF">
      <w:pPr>
        <w:pStyle w:val="Heading3"/>
        <w:jc w:val="left"/>
      </w:pPr>
      <w:bookmarkStart w:id="117" w:name="_Toc508897116"/>
      <w:r w:rsidRPr="006C455C">
        <w:t>Desain Eksperimen</w:t>
      </w:r>
      <w:bookmarkEnd w:id="117"/>
    </w:p>
    <w:p w14:paraId="3353B42F" w14:textId="21505D8F" w:rsidR="00BE1832" w:rsidRPr="006C455C" w:rsidRDefault="007745F0" w:rsidP="00BE1832">
      <w:pPr>
        <w:rPr>
          <w:lang w:val="en-GB"/>
        </w:rPr>
      </w:pPr>
      <w:r w:rsidRPr="006C455C">
        <w:rPr>
          <w:lang w:val="en-GB"/>
        </w:rPr>
        <w:t>Isi dengan test cases</w:t>
      </w:r>
    </w:p>
    <w:p w14:paraId="27CF524E" w14:textId="57955021" w:rsidR="007745F0" w:rsidRPr="006C455C" w:rsidRDefault="007745F0" w:rsidP="00BE1832">
      <w:pPr>
        <w:rPr>
          <w:lang w:val="en-GB"/>
        </w:rPr>
      </w:pPr>
    </w:p>
    <w:p w14:paraId="162FDB02" w14:textId="77777777" w:rsidR="007745F0" w:rsidRPr="006C455C" w:rsidRDefault="007745F0" w:rsidP="00BE1832">
      <w:pPr>
        <w:rPr>
          <w:lang w:val="en-GB"/>
        </w:rPr>
      </w:pPr>
    </w:p>
    <w:p w14:paraId="2D3439C7" w14:textId="77777777" w:rsidR="00BE1832" w:rsidRPr="006C455C" w:rsidRDefault="00BE1832" w:rsidP="00BE1832">
      <w:pPr>
        <w:rPr>
          <w:lang w:val="en-GB"/>
        </w:rPr>
      </w:pPr>
    </w:p>
    <w:p w14:paraId="479964CE" w14:textId="4192CE68" w:rsidR="00BE1832" w:rsidRPr="006C455C" w:rsidRDefault="00BE1832" w:rsidP="00CA4BAF">
      <w:pPr>
        <w:pStyle w:val="Heading3"/>
        <w:jc w:val="left"/>
      </w:pPr>
      <w:bookmarkStart w:id="118" w:name="_Toc508897117"/>
      <w:r w:rsidRPr="006C455C">
        <w:t>Eksperimen terhadap</w:t>
      </w:r>
      <w:r w:rsidR="00A814E9">
        <w:t xml:space="preserve"> Kelas</w:t>
      </w:r>
      <w:r w:rsidRPr="006C455C">
        <w:t xml:space="preserve"> </w:t>
      </w:r>
      <w:r w:rsidR="009B1A3C" w:rsidRPr="006C455C">
        <w:t>“TwoBehaviors” (Chitra, 2015)</w:t>
      </w:r>
      <w:bookmarkEnd w:id="118"/>
    </w:p>
    <w:p w14:paraId="62BD00AF" w14:textId="77777777" w:rsidR="00BE1832" w:rsidRPr="006C455C" w:rsidRDefault="00BE1832" w:rsidP="00BE1832">
      <w:pPr>
        <w:rPr>
          <w:lang w:val="en-GB"/>
        </w:rPr>
      </w:pPr>
    </w:p>
    <w:p w14:paraId="07D02F37" w14:textId="77777777" w:rsidR="00BE1832" w:rsidRPr="006C455C" w:rsidRDefault="00BE1832" w:rsidP="00BE1832">
      <w:pPr>
        <w:rPr>
          <w:lang w:val="en-GB"/>
        </w:rPr>
      </w:pPr>
    </w:p>
    <w:p w14:paraId="347EA1B6" w14:textId="5FBB837C" w:rsidR="00A171D4" w:rsidRDefault="00A171D4" w:rsidP="00A171D4">
      <w:pPr>
        <w:rPr>
          <w:lang w:val="en-GB"/>
        </w:rPr>
      </w:pPr>
    </w:p>
    <w:p w14:paraId="3813D710" w14:textId="77777777" w:rsidR="00921058" w:rsidRDefault="00921058" w:rsidP="00A171D4">
      <w:pPr>
        <w:rPr>
          <w:lang w:val="en-GB"/>
        </w:rPr>
      </w:pPr>
    </w:p>
    <w:p w14:paraId="3C1E9587" w14:textId="158B45E8" w:rsidR="00C72CD1" w:rsidRDefault="00C72CD1" w:rsidP="00A171D4">
      <w:pPr>
        <w:rPr>
          <w:lang w:val="en-GB"/>
        </w:rPr>
      </w:pPr>
    </w:p>
    <w:p w14:paraId="33A6252A" w14:textId="3CB5F25B" w:rsidR="00A160F9" w:rsidRPr="006C455C" w:rsidRDefault="00A160F9" w:rsidP="00A160F9">
      <w:pPr>
        <w:pStyle w:val="Heading3"/>
        <w:jc w:val="left"/>
      </w:pPr>
      <w:bookmarkStart w:id="119" w:name="_Toc508897118"/>
      <w:r w:rsidRPr="006C455C">
        <w:t xml:space="preserve">Eksperimen terhadap </w:t>
      </w:r>
      <w:r>
        <w:t>kasus Mesin Kopi</w:t>
      </w:r>
      <w:r w:rsidR="0031033B">
        <w:t xml:space="preserve"> Sederhana</w:t>
      </w:r>
      <w:r w:rsidRPr="006C455C">
        <w:t xml:space="preserve"> (JBehave, 2018)</w:t>
      </w:r>
      <w:bookmarkEnd w:id="119"/>
    </w:p>
    <w:p w14:paraId="1B0599FE" w14:textId="40F16E67" w:rsidR="00A160F9" w:rsidRDefault="00A160F9" w:rsidP="00A171D4">
      <w:pPr>
        <w:rPr>
          <w:lang w:val="en-GB"/>
        </w:rPr>
      </w:pPr>
    </w:p>
    <w:p w14:paraId="07A081F4" w14:textId="1D7EDE85" w:rsidR="00A160F9" w:rsidRDefault="00A160F9" w:rsidP="00A171D4">
      <w:pPr>
        <w:rPr>
          <w:lang w:val="en-GB"/>
        </w:rPr>
      </w:pPr>
    </w:p>
    <w:p w14:paraId="45E5759C" w14:textId="28AAF7E3" w:rsidR="00A7344C" w:rsidRDefault="00A7344C" w:rsidP="00A171D4">
      <w:pPr>
        <w:rPr>
          <w:lang w:val="en-GB"/>
        </w:rPr>
      </w:pPr>
    </w:p>
    <w:p w14:paraId="5EFD9EC4" w14:textId="1277A8AE" w:rsidR="00D979F7" w:rsidRDefault="00D979F7" w:rsidP="00D979F7">
      <w:pPr>
        <w:pStyle w:val="Heading3"/>
        <w:jc w:val="left"/>
      </w:pPr>
      <w:bookmarkStart w:id="120" w:name="_Toc508897119"/>
      <w:r w:rsidRPr="006C455C">
        <w:t xml:space="preserve">Eksperimen terhadap </w:t>
      </w:r>
      <w:r>
        <w:t xml:space="preserve">kasus </w:t>
      </w:r>
      <w:r w:rsidRPr="0031033B">
        <w:rPr>
          <w:i/>
        </w:rPr>
        <w:t>Simple Bank Account</w:t>
      </w:r>
      <w:r w:rsidR="008E55BF">
        <w:t xml:space="preserve"> (</w:t>
      </w:r>
      <w:r w:rsidR="008A451B">
        <w:t>Fofung, 2015</w:t>
      </w:r>
      <w:r w:rsidR="008E55BF">
        <w:t>)</w:t>
      </w:r>
      <w:bookmarkEnd w:id="120"/>
    </w:p>
    <w:p w14:paraId="138ED9A1" w14:textId="7DD35DD5" w:rsidR="0052765C" w:rsidRDefault="0052765C" w:rsidP="0052765C">
      <w:pPr>
        <w:rPr>
          <w:lang w:val="en-GB"/>
        </w:rPr>
      </w:pPr>
    </w:p>
    <w:p w14:paraId="12E31A2D" w14:textId="77777777" w:rsidR="006C5818" w:rsidRPr="00A171D4" w:rsidRDefault="006C5818" w:rsidP="006C5818">
      <w:pPr>
        <w:rPr>
          <w:lang w:val="en-GB"/>
        </w:rPr>
      </w:pPr>
    </w:p>
    <w:p w14:paraId="2D6FDBA8" w14:textId="7FF8305E" w:rsidR="006C5818" w:rsidRDefault="006C5818" w:rsidP="006C5818">
      <w:pPr>
        <w:rPr>
          <w:lang w:val="en-GB"/>
        </w:rPr>
      </w:pPr>
      <w:r>
        <w:rPr>
          <w:lang w:val="en-GB"/>
        </w:rPr>
        <w:fldChar w:fldCharType="begin"/>
      </w:r>
      <w:r w:rsidR="00B128D2">
        <w:rPr>
          <w:lang w:val="en-GB"/>
        </w:rPr>
        <w:instrText xml:space="preserve"> ADDIN ZOTERO_ITEM CSL_CITATION {"citationID":"a12bjhjbeq6","properties":{"formattedCitation":"(Rutledge dkk., 2014)","plainCitation":"(Rutledge dkk., 2014)","noteIndex":0},"citationItems":[{"id":112,"uris":["http://zotero.org/users/3473210/items/JHP8WFBD"],"uri":["http://zotero.org/users/3473210/items/JHP8WFBD"],"itemData":{"id":112,"type":"thesis","title":"Formal Specification-Driven Development","publisher":"Georgia Institute of Technology","publisher-place":"Atlanta, GA","event-place":"Atlanta, GA","abstract":"Since the inception of software engineering we have\nfocused on product quality and the process that was needed to\ndevelop safety critical products. The definitions of quality and\nassociated attributes grew as software engineering matured. One\nof the early “silver bullets” was the hope that incorporating\nformalism in the process would bring us marked quality\nimprovement, but the drawback of extensive training and\ncompetency detracted from that approach. Nevertheless, recently\nwe have made significant progress in this area, especially in the\nform of improved tools and training. This paper examines some\nof the recent improvements made in processes such as TestDriven\nDevelopment (TDD), Behavior-Driven Development\n(BDD), and associated automation tools. It proposes a related\nmethodology, a Formal Specification-Driven Development\n(FSDD) process that embraces these recent improvements. The\npaper recognizes that in the area of knowledge transfer, humans\nwill always make errors, however, FSDD will lessen those errors\nthrough improved unambiguity, correctness, completeness, and\nconsistency","URL":"http://ksuweb.kennesaw.edu/~ftsui/images/Paper_FSDD%20SERP%202014%20Final.pdf","author":[{"family":"Rutledge","given":"Richard"},{"family":"Duggins","given":"Sheryl"},{"family":"Lo","given":"Dan"},{"family":"Tsui","given":"Frank"}],"issued":{"date-parts":[["2014"]]}}}],"schema":"https://github.com/citation-style-language/schema/raw/master/csl-citation.json"} </w:instrText>
      </w:r>
      <w:r>
        <w:rPr>
          <w:lang w:val="en-GB"/>
        </w:rPr>
        <w:fldChar w:fldCharType="separate"/>
      </w:r>
      <w:r w:rsidR="00B128D2">
        <w:rPr>
          <w:noProof/>
          <w:lang w:val="en-GB"/>
        </w:rPr>
        <w:t>(Rutledge dkk., 2014)</w:t>
      </w:r>
      <w:r>
        <w:rPr>
          <w:lang w:val="en-GB"/>
        </w:rPr>
        <w:fldChar w:fldCharType="end"/>
      </w:r>
      <w:r>
        <w:rPr>
          <w:lang w:val="en-GB"/>
        </w:rPr>
        <w:t xml:space="preserve">, </w:t>
      </w:r>
      <w:r>
        <w:rPr>
          <w:lang w:val="en-GB"/>
        </w:rPr>
        <w:fldChar w:fldCharType="begin"/>
      </w:r>
      <w:r w:rsidR="00B128D2">
        <w:rPr>
          <w:lang w:val="en-GB"/>
        </w:rPr>
        <w:instrText xml:space="preserve"> ADDIN ZOTERO_ITEM CSL_CITATION {"citationID":"afa5accbc5","properties":{"formattedCitation":"(Fofung dan Duggins, 2015)","plainCitation":"(Fofung dan Duggins, 2015)","noteIndex":0},"citationItems":[{"id":115,"uris":["http://zotero.org/users/3473210/items/QHP3YCQX"],"uri":["http://zotero.org/users/3473210/items/QHP3YCQX"],"itemData":{"id":115,"type":"thesis","title":"Quantitative Analysis of Formal Specification Driven Development","publisher":"Southern Polytechnic State University","publisher-place":"Marietta, Georgia","event-place":"Marietta, Georgia","URL":"https://digitalcommons.kennesaw.edu/cgi/viewcontent.cgi?article=1687&amp;context=etd","author":[{"family":"Fofung","given":"Titus Dohnfon"},{"family":"Duggins","given":"Sheryl"}],"issued":{"date-parts":[["2015"]]}}}],"schema":"https://github.com/citation-style-language/schema/raw/master/csl-citation.json"} </w:instrText>
      </w:r>
      <w:r>
        <w:rPr>
          <w:lang w:val="en-GB"/>
        </w:rPr>
        <w:fldChar w:fldCharType="separate"/>
      </w:r>
      <w:r w:rsidR="00B128D2">
        <w:rPr>
          <w:noProof/>
          <w:lang w:val="en-GB"/>
        </w:rPr>
        <w:t>(Fofung dan Duggins, 2015)</w:t>
      </w:r>
      <w:r>
        <w:rPr>
          <w:lang w:val="en-GB"/>
        </w:rPr>
        <w:fldChar w:fldCharType="end"/>
      </w:r>
    </w:p>
    <w:p w14:paraId="30C3B7E1" w14:textId="73CC19EE" w:rsidR="00E478F4" w:rsidRDefault="00E478F4" w:rsidP="0052765C">
      <w:pPr>
        <w:rPr>
          <w:lang w:val="en-GB"/>
        </w:rPr>
      </w:pPr>
    </w:p>
    <w:p w14:paraId="780BAA61" w14:textId="77777777" w:rsidR="006C5818" w:rsidRDefault="006C5818" w:rsidP="0052765C">
      <w:pPr>
        <w:rPr>
          <w:lang w:val="en-GB"/>
        </w:rPr>
      </w:pPr>
    </w:p>
    <w:p w14:paraId="67D2A201" w14:textId="77777777" w:rsidR="008E693F" w:rsidRDefault="008E693F" w:rsidP="0052765C">
      <w:pPr>
        <w:rPr>
          <w:lang w:val="en-GB"/>
        </w:rPr>
      </w:pPr>
    </w:p>
    <w:p w14:paraId="460682A4" w14:textId="20DFEB2D" w:rsidR="0052765C" w:rsidRDefault="0052765C" w:rsidP="0052765C">
      <w:pPr>
        <w:pStyle w:val="Heading3"/>
        <w:jc w:val="left"/>
      </w:pPr>
      <w:bookmarkStart w:id="121" w:name="_Toc508897120"/>
      <w:r w:rsidRPr="006C455C">
        <w:lastRenderedPageBreak/>
        <w:t xml:space="preserve">Eksperimen terhadap </w:t>
      </w:r>
      <w:r>
        <w:t xml:space="preserve">kasus </w:t>
      </w:r>
      <w:r w:rsidRPr="0031033B">
        <w:rPr>
          <w:i/>
        </w:rPr>
        <w:t xml:space="preserve">Simple </w:t>
      </w:r>
      <w:r>
        <w:rPr>
          <w:i/>
        </w:rPr>
        <w:t>REST API</w:t>
      </w:r>
      <w:bookmarkEnd w:id="121"/>
    </w:p>
    <w:p w14:paraId="494DEEA5" w14:textId="2131609C" w:rsidR="0052765C" w:rsidRDefault="006E3BAA" w:rsidP="0052765C">
      <w:pPr>
        <w:rPr>
          <w:lang w:val="en-GB"/>
        </w:rPr>
      </w:pPr>
      <w:hyperlink r:id="rId24" w:history="1">
        <w:r w:rsidR="0052765C" w:rsidRPr="0030293C">
          <w:rPr>
            <w:rStyle w:val="Hyperlink"/>
            <w:lang w:val="en-GB"/>
          </w:rPr>
          <w:t>http://www.baeldung.com/jbehave-rest-testing</w:t>
        </w:r>
      </w:hyperlink>
    </w:p>
    <w:p w14:paraId="7127411B" w14:textId="66EA833A" w:rsidR="0052765C" w:rsidRPr="0052765C" w:rsidRDefault="00574A6C" w:rsidP="0052765C">
      <w:pPr>
        <w:rPr>
          <w:lang w:val="en-GB"/>
        </w:rPr>
      </w:pPr>
      <w:r>
        <w:rPr>
          <w:lang w:val="en-GB"/>
        </w:rPr>
        <w:t>optional</w:t>
      </w:r>
    </w:p>
    <w:p w14:paraId="2905291A" w14:textId="77777777" w:rsidR="0052765C" w:rsidRPr="0052765C" w:rsidRDefault="0052765C" w:rsidP="0052765C">
      <w:pPr>
        <w:rPr>
          <w:lang w:val="en-GB"/>
        </w:rPr>
      </w:pPr>
    </w:p>
    <w:p w14:paraId="41F494CF" w14:textId="09A18892" w:rsidR="00D979F7" w:rsidRDefault="005C6E1A" w:rsidP="00A171D4">
      <w:pPr>
        <w:rPr>
          <w:lang w:val="en-GB"/>
        </w:rPr>
      </w:pPr>
      <w:r>
        <w:rPr>
          <w:lang w:val="en-GB"/>
        </w:rPr>
        <w:t>Status code, MIME, JSON Payload</w:t>
      </w:r>
    </w:p>
    <w:p w14:paraId="1500FD7E" w14:textId="77777777" w:rsidR="000E5097" w:rsidRDefault="000E5097" w:rsidP="00A171D4">
      <w:pPr>
        <w:rPr>
          <w:lang w:val="en-GB"/>
        </w:rPr>
      </w:pPr>
    </w:p>
    <w:p w14:paraId="6E46AFED" w14:textId="14B061E8" w:rsidR="00A7344C" w:rsidRDefault="00A7344C" w:rsidP="00A171D4">
      <w:pPr>
        <w:rPr>
          <w:lang w:val="en-GB"/>
        </w:rPr>
      </w:pPr>
    </w:p>
    <w:p w14:paraId="296D2F1A" w14:textId="5CB4C7B8" w:rsidR="0057698F" w:rsidRDefault="0057698F" w:rsidP="00E278F7">
      <w:pPr>
        <w:rPr>
          <w:lang w:val="en-GB"/>
        </w:rPr>
      </w:pPr>
    </w:p>
    <w:p w14:paraId="1503E26E" w14:textId="5B43CCA7" w:rsidR="002802B9" w:rsidRDefault="002802B9" w:rsidP="002802B9">
      <w:pPr>
        <w:pStyle w:val="Heading2"/>
        <w:keepNext w:val="0"/>
        <w:tabs>
          <w:tab w:val="clear" w:pos="3818"/>
        </w:tabs>
        <w:spacing w:before="240"/>
        <w:ind w:left="567" w:hanging="567"/>
        <w:jc w:val="left"/>
      </w:pPr>
      <w:bookmarkStart w:id="122" w:name="_Toc508897121"/>
      <w:r>
        <w:t>Evaluasi</w:t>
      </w:r>
      <w:bookmarkEnd w:id="122"/>
    </w:p>
    <w:p w14:paraId="50C4031A" w14:textId="1B3332B8" w:rsidR="00DC129E" w:rsidRDefault="00DC129E" w:rsidP="00DC129E">
      <w:pPr>
        <w:rPr>
          <w:lang w:val="en-GB"/>
        </w:rPr>
      </w:pPr>
    </w:p>
    <w:p w14:paraId="162D7438" w14:textId="77777777" w:rsidR="004E5D82" w:rsidRDefault="004E5D82" w:rsidP="00DC129E">
      <w:pPr>
        <w:rPr>
          <w:lang w:val="en-GB"/>
        </w:rPr>
      </w:pPr>
    </w:p>
    <w:p w14:paraId="6D6AF989" w14:textId="3BF3F93A" w:rsidR="004E5D82" w:rsidRDefault="004E5D82" w:rsidP="00DC129E">
      <w:pPr>
        <w:rPr>
          <w:lang w:val="en-GB"/>
        </w:rPr>
      </w:pPr>
    </w:p>
    <w:p w14:paraId="19ACF4AC" w14:textId="77777777" w:rsidR="004E5D82" w:rsidRPr="00DC129E" w:rsidRDefault="004E5D82" w:rsidP="00DC129E">
      <w:pPr>
        <w:rPr>
          <w:lang w:val="en-GB"/>
        </w:rPr>
      </w:pPr>
    </w:p>
    <w:p w14:paraId="36587AC1" w14:textId="38EE44BA" w:rsidR="00106D49" w:rsidRDefault="00106D49" w:rsidP="00106D49">
      <w:pPr>
        <w:pStyle w:val="Heading3"/>
        <w:jc w:val="left"/>
      </w:pPr>
      <w:bookmarkStart w:id="123" w:name="_Toc508897122"/>
      <w:r>
        <w:t xml:space="preserve">Evaluasi </w:t>
      </w:r>
      <w:r w:rsidRPr="009E5FAD">
        <w:rPr>
          <w:i/>
        </w:rPr>
        <w:t>Correctness</w:t>
      </w:r>
      <w:bookmarkEnd w:id="123"/>
    </w:p>
    <w:p w14:paraId="1E5EBE6E" w14:textId="59E2A808" w:rsidR="0057698F" w:rsidRDefault="001F72DC" w:rsidP="00E278F7">
      <w:pPr>
        <w:rPr>
          <w:lang w:val="en-GB"/>
        </w:rPr>
      </w:pPr>
      <w:r>
        <w:rPr>
          <w:lang w:val="en-GB"/>
        </w:rPr>
        <w:t>Harus ada yang dibandingkan, tapi dengan apa????</w:t>
      </w:r>
    </w:p>
    <w:p w14:paraId="67551CD6" w14:textId="47402717" w:rsidR="00517D11" w:rsidRDefault="00517D11" w:rsidP="00E278F7">
      <w:pPr>
        <w:rPr>
          <w:lang w:val="en-GB"/>
        </w:rPr>
      </w:pPr>
    </w:p>
    <w:p w14:paraId="03288609" w14:textId="44AAB13B" w:rsidR="00517D11" w:rsidRDefault="00517D11" w:rsidP="00E278F7">
      <w:pPr>
        <w:rPr>
          <w:lang w:val="en-GB"/>
        </w:rPr>
      </w:pPr>
    </w:p>
    <w:p w14:paraId="635DF37C" w14:textId="77777777" w:rsidR="00517D11" w:rsidRDefault="00517D11" w:rsidP="00E278F7">
      <w:pPr>
        <w:rPr>
          <w:lang w:val="en-GB"/>
        </w:rPr>
      </w:pPr>
    </w:p>
    <w:p w14:paraId="5721326F" w14:textId="2F98BC45" w:rsidR="0057698F" w:rsidRDefault="0057698F">
      <w:pPr>
        <w:spacing w:after="160" w:line="259" w:lineRule="auto"/>
        <w:rPr>
          <w:lang w:val="en-GB"/>
        </w:rPr>
      </w:pPr>
      <w:r>
        <w:rPr>
          <w:lang w:val="en-GB"/>
        </w:rPr>
        <w:br w:type="page"/>
      </w:r>
    </w:p>
    <w:p w14:paraId="45D60B99" w14:textId="14F47E88" w:rsidR="0057698F" w:rsidRDefault="00A7344C" w:rsidP="0057698F">
      <w:pPr>
        <w:pStyle w:val="Heading1"/>
        <w:keepNext w:val="0"/>
        <w:tabs>
          <w:tab w:val="clear" w:pos="1077"/>
        </w:tabs>
        <w:spacing w:before="120" w:line="240" w:lineRule="auto"/>
        <w:ind w:left="0" w:firstLine="0"/>
      </w:pPr>
      <w:bookmarkStart w:id="124" w:name="_Toc508897123"/>
      <w:r>
        <w:lastRenderedPageBreak/>
        <w:t>PENUTUP</w:t>
      </w:r>
      <w:bookmarkEnd w:id="124"/>
    </w:p>
    <w:p w14:paraId="117B64C8" w14:textId="3F87B63D" w:rsidR="0057698F" w:rsidRDefault="0057698F" w:rsidP="00E278F7">
      <w:pPr>
        <w:rPr>
          <w:lang w:val="en-GB"/>
        </w:rPr>
      </w:pPr>
    </w:p>
    <w:p w14:paraId="54670AD7" w14:textId="1017BB4A" w:rsidR="0057698F" w:rsidRDefault="0057698F" w:rsidP="00E278F7">
      <w:pPr>
        <w:rPr>
          <w:lang w:val="en-GB"/>
        </w:rPr>
      </w:pPr>
    </w:p>
    <w:p w14:paraId="7978CFE9" w14:textId="2ACD092B" w:rsidR="0057698F" w:rsidRDefault="0057698F" w:rsidP="00E278F7">
      <w:pPr>
        <w:rPr>
          <w:lang w:val="en-GB"/>
        </w:rPr>
      </w:pPr>
    </w:p>
    <w:p w14:paraId="02A6DC9C" w14:textId="471AF5A2" w:rsidR="00A7344C" w:rsidRDefault="00A7344C" w:rsidP="00A7344C">
      <w:pPr>
        <w:pStyle w:val="Heading2"/>
        <w:keepNext w:val="0"/>
        <w:tabs>
          <w:tab w:val="clear" w:pos="3818"/>
        </w:tabs>
        <w:spacing w:before="240"/>
        <w:ind w:left="567" w:hanging="567"/>
        <w:jc w:val="left"/>
      </w:pPr>
      <w:bookmarkStart w:id="125" w:name="_Toc508897124"/>
      <w:r>
        <w:t>Kesimpulan</w:t>
      </w:r>
      <w:bookmarkEnd w:id="125"/>
    </w:p>
    <w:p w14:paraId="16E58347" w14:textId="3B60C5CF" w:rsidR="0057698F" w:rsidRDefault="0057698F" w:rsidP="00E278F7">
      <w:pPr>
        <w:rPr>
          <w:lang w:val="en-GB"/>
        </w:rPr>
      </w:pPr>
    </w:p>
    <w:p w14:paraId="0A915DAF" w14:textId="5B35FE2F" w:rsidR="00A7344C" w:rsidRDefault="00A7344C" w:rsidP="00E278F7">
      <w:pPr>
        <w:rPr>
          <w:lang w:val="en-GB"/>
        </w:rPr>
      </w:pPr>
    </w:p>
    <w:p w14:paraId="6270F610" w14:textId="22D75B6E" w:rsidR="00A7344C" w:rsidRDefault="00A7344C" w:rsidP="00A7344C">
      <w:pPr>
        <w:pStyle w:val="Heading2"/>
        <w:keepNext w:val="0"/>
        <w:tabs>
          <w:tab w:val="clear" w:pos="3818"/>
        </w:tabs>
        <w:spacing w:before="240"/>
        <w:ind w:left="567" w:hanging="567"/>
        <w:jc w:val="left"/>
      </w:pPr>
      <w:bookmarkStart w:id="126" w:name="_Toc508897125"/>
      <w:r>
        <w:t>Saran</w:t>
      </w:r>
      <w:bookmarkEnd w:id="126"/>
    </w:p>
    <w:p w14:paraId="41653361" w14:textId="77777777" w:rsidR="00A7344C" w:rsidRPr="00E278F7" w:rsidRDefault="00A7344C" w:rsidP="00E278F7">
      <w:pPr>
        <w:rPr>
          <w:lang w:val="en-GB"/>
        </w:rPr>
      </w:pPr>
    </w:p>
    <w:p w14:paraId="4A0F7170" w14:textId="77777777" w:rsidR="00ED5983" w:rsidRDefault="00ED5983" w:rsidP="00392EDE">
      <w:pPr>
        <w:pStyle w:val="Paragraf"/>
      </w:pPr>
    </w:p>
    <w:p w14:paraId="7CBCE09C" w14:textId="7501A932" w:rsidR="00392EDE" w:rsidRDefault="00392EDE" w:rsidP="00392EDE">
      <w:pPr>
        <w:pStyle w:val="Paragraf"/>
      </w:pPr>
    </w:p>
    <w:p w14:paraId="28CAA0A4" w14:textId="1A5CE387" w:rsidR="00392EDE" w:rsidRDefault="00392EDE" w:rsidP="00392EDE">
      <w:pPr>
        <w:pStyle w:val="keterangan"/>
      </w:pPr>
    </w:p>
    <w:p w14:paraId="64C5B97F" w14:textId="77777777" w:rsidR="00B06812" w:rsidRDefault="00B06812" w:rsidP="008F3C9C">
      <w:pPr>
        <w:pStyle w:val="keterangan"/>
      </w:pPr>
    </w:p>
    <w:p w14:paraId="31FD203D" w14:textId="03F26AB4" w:rsidR="0025026A" w:rsidRPr="001636CE" w:rsidRDefault="0025026A" w:rsidP="008F3C9C">
      <w:pPr>
        <w:pStyle w:val="keterangan"/>
      </w:pPr>
      <w:r w:rsidRPr="001636CE">
        <w:br w:type="page"/>
      </w:r>
    </w:p>
    <w:p w14:paraId="510E53F7" w14:textId="77777777" w:rsidR="00BF411F" w:rsidRPr="001636CE" w:rsidRDefault="00F23E0B" w:rsidP="00CC5202">
      <w:pPr>
        <w:pStyle w:val="judulBab15"/>
        <w:numPr>
          <w:ilvl w:val="0"/>
          <w:numId w:val="0"/>
        </w:numPr>
      </w:pPr>
      <w:bookmarkStart w:id="127" w:name="_Toc507556745"/>
      <w:bookmarkStart w:id="128" w:name="_Toc508897126"/>
      <w:r w:rsidRPr="001636CE">
        <w:lastRenderedPageBreak/>
        <w:t>DAFTAR PUSTAKA</w:t>
      </w:r>
      <w:bookmarkEnd w:id="127"/>
      <w:bookmarkEnd w:id="128"/>
    </w:p>
    <w:p w14:paraId="2DB805B2" w14:textId="77777777" w:rsidR="00F23E0B" w:rsidRPr="001636CE" w:rsidRDefault="00F23E0B" w:rsidP="006A3CAB">
      <w:pPr>
        <w:pStyle w:val="JudulBab"/>
      </w:pPr>
    </w:p>
    <w:p w14:paraId="46B36135" w14:textId="77777777" w:rsidR="00B128D2" w:rsidRPr="00B128D2" w:rsidRDefault="009F4549" w:rsidP="00B128D2">
      <w:pPr>
        <w:pStyle w:val="Bibliography"/>
      </w:pPr>
      <w:r>
        <w:rPr>
          <w:lang w:val="es-ES"/>
        </w:rPr>
        <w:fldChar w:fldCharType="begin"/>
      </w:r>
      <w:r w:rsidR="00B128D2">
        <w:rPr>
          <w:lang w:val="es-ES"/>
        </w:rPr>
        <w:instrText xml:space="preserve"> ADDIN ZOTERO_BIBL {"uncited":[],"omitted":[],"custom":[]} CSL_BIBLIOGRAPHY </w:instrText>
      </w:r>
      <w:r>
        <w:rPr>
          <w:lang w:val="es-ES"/>
        </w:rPr>
        <w:fldChar w:fldCharType="separate"/>
      </w:r>
      <w:r w:rsidR="00B128D2" w:rsidRPr="00B128D2">
        <w:t xml:space="preserve">Adrion, W. R., Branstad, M. A., dan Cherniavsky, J. C. (1982): Validation, Verification, and Testing of Computer Software, </w:t>
      </w:r>
      <w:r w:rsidR="00B128D2" w:rsidRPr="00B128D2">
        <w:rPr>
          <w:i/>
          <w:iCs/>
        </w:rPr>
        <w:t>ACM Computing Surveys</w:t>
      </w:r>
      <w:r w:rsidR="00B128D2" w:rsidRPr="00B128D2">
        <w:t xml:space="preserve">, </w:t>
      </w:r>
      <w:r w:rsidR="00B128D2" w:rsidRPr="00B128D2">
        <w:rPr>
          <w:b/>
          <w:bCs/>
        </w:rPr>
        <w:t>14</w:t>
      </w:r>
      <w:r w:rsidR="00B128D2" w:rsidRPr="00B128D2">
        <w:t>(2), 159–192, diperoleh melalui situs internet: https://doi.org/10.1145/356876.356879.</w:t>
      </w:r>
    </w:p>
    <w:p w14:paraId="6AA50578" w14:textId="77777777" w:rsidR="00B128D2" w:rsidRPr="00B128D2" w:rsidRDefault="00B128D2" w:rsidP="00B128D2">
      <w:pPr>
        <w:pStyle w:val="Bibliography"/>
      </w:pPr>
      <w:r w:rsidRPr="00B128D2">
        <w:t>Agile Alliance (2015, Desember 16): BDD: Learn about Behavior Driven Development, diperoleh melalui situs internet: https://www.agilealliance.org/glossary/bdd/.</w:t>
      </w:r>
    </w:p>
    <w:p w14:paraId="57CFB6EA" w14:textId="77777777" w:rsidR="00B128D2" w:rsidRPr="00B128D2" w:rsidRDefault="00B128D2" w:rsidP="00B128D2">
      <w:pPr>
        <w:pStyle w:val="Bibliography"/>
      </w:pPr>
      <w:r w:rsidRPr="00B128D2">
        <w:t xml:space="preserve">Beizer, B. (1990): </w:t>
      </w:r>
      <w:r w:rsidRPr="00B128D2">
        <w:rPr>
          <w:i/>
          <w:iCs/>
        </w:rPr>
        <w:t>Software testing techniques</w:t>
      </w:r>
      <w:r w:rsidRPr="00B128D2">
        <w:t>, 2nd ed, New York: Van Nostrand Reinhold.</w:t>
      </w:r>
    </w:p>
    <w:p w14:paraId="56A9258B" w14:textId="77777777" w:rsidR="00B128D2" w:rsidRPr="00B128D2" w:rsidRDefault="00B128D2" w:rsidP="00B128D2">
      <w:pPr>
        <w:pStyle w:val="Bibliography"/>
      </w:pPr>
      <w:r w:rsidRPr="00B128D2">
        <w:t>Bentes, L., Rocha, H., Valentin, E., dan Barreto, R. (2016): JFORTES: Java Formal Unit TESt Generation, 16–23, IEEE, diperoleh melalui situs internet: https://doi.org/10.1109/SBESC.2016.012.</w:t>
      </w:r>
    </w:p>
    <w:p w14:paraId="32122CF9" w14:textId="77777777" w:rsidR="00B128D2" w:rsidRPr="00B128D2" w:rsidRDefault="00B128D2" w:rsidP="00B128D2">
      <w:pPr>
        <w:pStyle w:val="Bibliography"/>
      </w:pPr>
      <w:r w:rsidRPr="00B128D2">
        <w:t xml:space="preserve">Berztiss, A., dan Ardis, M. (1988): Formal Verification of Program, </w:t>
      </w:r>
      <w:r w:rsidRPr="00B128D2">
        <w:rPr>
          <w:i/>
          <w:iCs/>
        </w:rPr>
        <w:t>Software Engineering Institute</w:t>
      </w:r>
      <w:r w:rsidRPr="00B128D2">
        <w:t>, (CMU/SEI-88-CM-020), diperoleh melalui situs internet: https://resources.sei.cmu.edu/library/asset-view.cfm?assetid=10775.</w:t>
      </w:r>
    </w:p>
    <w:p w14:paraId="7E542060" w14:textId="77777777" w:rsidR="00B128D2" w:rsidRPr="00B128D2" w:rsidRDefault="00B128D2" w:rsidP="00B128D2">
      <w:pPr>
        <w:pStyle w:val="Bibliography"/>
      </w:pPr>
      <w:r w:rsidRPr="00B128D2">
        <w:t xml:space="preserve">Carter, J. D. (2017): </w:t>
      </w:r>
      <w:r w:rsidRPr="00B128D2">
        <w:rPr>
          <w:i/>
          <w:iCs/>
        </w:rPr>
        <w:t>BHive: Behaviour-Driven Development Meets B-Method</w:t>
      </w:r>
      <w:r w:rsidRPr="00B128D2">
        <w:t>, The University of Guelph, Ontario, Canada.</w:t>
      </w:r>
    </w:p>
    <w:p w14:paraId="7C6AED7F" w14:textId="77777777" w:rsidR="00B128D2" w:rsidRPr="00B128D2" w:rsidRDefault="00B128D2" w:rsidP="00B128D2">
      <w:pPr>
        <w:pStyle w:val="Bibliography"/>
      </w:pPr>
      <w:r w:rsidRPr="00B128D2">
        <w:t>Ciolkowski, M., Laitenberger, O., Rombach, D., Shull, F., dan Perry, D. (2002): Software inspections, reviews &amp; walkthroughs, 641, ACM Press, diperoleh melalui situs internet: https://doi.org/10.1145/581339.581422.</w:t>
      </w:r>
    </w:p>
    <w:p w14:paraId="2D260D42" w14:textId="77777777" w:rsidR="00B128D2" w:rsidRPr="00B128D2" w:rsidRDefault="00B128D2" w:rsidP="00B128D2">
      <w:pPr>
        <w:pStyle w:val="Bibliography"/>
      </w:pPr>
      <w:r w:rsidRPr="00B128D2">
        <w:t xml:space="preserve">Collofello, J. (1988): Introduction to Software Verification and Validation, </w:t>
      </w:r>
      <w:r w:rsidRPr="00B128D2">
        <w:rPr>
          <w:i/>
          <w:iCs/>
        </w:rPr>
        <w:t>Software Engineering Institute</w:t>
      </w:r>
      <w:r w:rsidRPr="00B128D2">
        <w:t xml:space="preserve">, (CMU/SEI-88-CM-013), diperoleh </w:t>
      </w:r>
      <w:r w:rsidRPr="00B128D2">
        <w:lastRenderedPageBreak/>
        <w:t>melalui situs internet: https://resources.sei.cmu.edu/library/asset-view.cfm?assetid=10775.</w:t>
      </w:r>
    </w:p>
    <w:p w14:paraId="27D77B03" w14:textId="77777777" w:rsidR="00B128D2" w:rsidRPr="00B128D2" w:rsidRDefault="00B128D2" w:rsidP="00B128D2">
      <w:pPr>
        <w:pStyle w:val="Bibliography"/>
      </w:pPr>
      <w:r w:rsidRPr="00B128D2">
        <w:t xml:space="preserve">Cucumber (2018): </w:t>
      </w:r>
      <w:r w:rsidRPr="00B128D2">
        <w:rPr>
          <w:i/>
          <w:iCs/>
        </w:rPr>
        <w:t>Gherkin - cucumber: Cucumber monorepo - polyglot home for Cucumber building blocks</w:t>
      </w:r>
      <w:r w:rsidRPr="00B128D2">
        <w:t>, Ruby, Cucumber, diperoleh melalui situs internet: https://github.com/cucumber/cucumber.</w:t>
      </w:r>
    </w:p>
    <w:p w14:paraId="1096FA5C" w14:textId="77777777" w:rsidR="00B128D2" w:rsidRPr="00B128D2" w:rsidRDefault="00B128D2" w:rsidP="00B128D2">
      <w:pPr>
        <w:pStyle w:val="Bibliography"/>
      </w:pPr>
      <w:r w:rsidRPr="00B128D2">
        <w:t>Cucumber.io (2018): Documentation·Cucumber, diperoleh 9 Maret 2018, melalui situs internet: https://cucumber.io/docs.</w:t>
      </w:r>
    </w:p>
    <w:p w14:paraId="0B0F4DDA" w14:textId="77777777" w:rsidR="00B128D2" w:rsidRPr="00B128D2" w:rsidRDefault="00B128D2" w:rsidP="00B128D2">
      <w:pPr>
        <w:pStyle w:val="Bibliography"/>
      </w:pPr>
      <w:r w:rsidRPr="00B128D2">
        <w:t xml:space="preserve">Diepenbeck, M., dan Drechsler, R. (2015): Behavior Driven Development for Tests and Verification, R. Drechsler dan U. Kühne (Ed.), </w:t>
      </w:r>
      <w:r w:rsidRPr="00B128D2">
        <w:rPr>
          <w:i/>
          <w:iCs/>
        </w:rPr>
        <w:t>Formal Modeling and Verification of Cyber-Physical Systems</w:t>
      </w:r>
      <w:r w:rsidRPr="00B128D2">
        <w:t>, 275–277, Wiesbaden: Springer Fachmedien Wiesbaden, diperoleh melalui situs internet: https://doi.org/10.1007/978-3-658-09994-7_11.</w:t>
      </w:r>
    </w:p>
    <w:p w14:paraId="652A6109" w14:textId="77777777" w:rsidR="00B128D2" w:rsidRPr="00B128D2" w:rsidRDefault="00B128D2" w:rsidP="00B128D2">
      <w:pPr>
        <w:pStyle w:val="Bibliography"/>
      </w:pPr>
      <w:r w:rsidRPr="00B128D2">
        <w:t xml:space="preserve">Dijkstra, E. W., Dahl, O.-J., dan Hoare, C. A. R. (1972): </w:t>
      </w:r>
      <w:r w:rsidRPr="00B128D2">
        <w:rPr>
          <w:i/>
          <w:iCs/>
        </w:rPr>
        <w:t>Structured programming</w:t>
      </w:r>
      <w:r w:rsidRPr="00B128D2">
        <w:t>, London, New York: Academic Press.</w:t>
      </w:r>
    </w:p>
    <w:p w14:paraId="25D982FE" w14:textId="77777777" w:rsidR="00B128D2" w:rsidRPr="00B128D2" w:rsidRDefault="00B128D2" w:rsidP="00B128D2">
      <w:pPr>
        <w:pStyle w:val="Bibliography"/>
      </w:pPr>
      <w:r w:rsidRPr="00B128D2">
        <w:t xml:space="preserve">Dunlop, D. D., dan Basili, V. R. (1982): A Comparative Analysis of Functional Correctness, </w:t>
      </w:r>
      <w:r w:rsidRPr="00B128D2">
        <w:rPr>
          <w:i/>
          <w:iCs/>
        </w:rPr>
        <w:t>ACM Computing Surveys</w:t>
      </w:r>
      <w:r w:rsidRPr="00B128D2">
        <w:t xml:space="preserve">, </w:t>
      </w:r>
      <w:r w:rsidRPr="00B128D2">
        <w:rPr>
          <w:b/>
          <w:bCs/>
        </w:rPr>
        <w:t>14</w:t>
      </w:r>
      <w:r w:rsidRPr="00B128D2">
        <w:t>(2), 229–244, diperoleh melalui situs internet: https://doi.org/10.1145/356876.356881.</w:t>
      </w:r>
    </w:p>
    <w:p w14:paraId="24831341" w14:textId="77777777" w:rsidR="00B128D2" w:rsidRPr="00B128D2" w:rsidRDefault="00B128D2" w:rsidP="00B128D2">
      <w:pPr>
        <w:pStyle w:val="Bibliography"/>
      </w:pPr>
      <w:r w:rsidRPr="00B128D2">
        <w:t xml:space="preserve">Ferguson, J. (2015): </w:t>
      </w:r>
      <w:r w:rsidRPr="00B128D2">
        <w:rPr>
          <w:i/>
          <w:iCs/>
        </w:rPr>
        <w:t>BDD in action: Behavior-Driven Development for the whole software lifecycle</w:t>
      </w:r>
      <w:r w:rsidRPr="00B128D2">
        <w:t>, Shelter Island, NY: Manning Publications.</w:t>
      </w:r>
    </w:p>
    <w:p w14:paraId="53867B4E" w14:textId="77777777" w:rsidR="00B128D2" w:rsidRPr="00B128D2" w:rsidRDefault="00B128D2" w:rsidP="00B128D2">
      <w:pPr>
        <w:pStyle w:val="Bibliography"/>
      </w:pPr>
      <w:r w:rsidRPr="00B128D2">
        <w:t xml:space="preserve">Fofung, T. D., dan Duggins, S. (2015): </w:t>
      </w:r>
      <w:r w:rsidRPr="00B128D2">
        <w:rPr>
          <w:i/>
          <w:iCs/>
        </w:rPr>
        <w:t>Quantitative Analysis of Formal Specification Driven Development</w:t>
      </w:r>
      <w:r w:rsidRPr="00B128D2">
        <w:t>, Southern Polytechnic State University, Marietta, Georgia, diperoleh melalui https://digitalcommons.kennesaw.edu/cgi/viewcontent.cgi?article=1687&amp;context=etd.</w:t>
      </w:r>
    </w:p>
    <w:p w14:paraId="69353F3E" w14:textId="77777777" w:rsidR="00B128D2" w:rsidRPr="00B128D2" w:rsidRDefault="00B128D2" w:rsidP="00B128D2">
      <w:pPr>
        <w:pStyle w:val="Bibliography"/>
      </w:pPr>
      <w:r w:rsidRPr="00B128D2">
        <w:lastRenderedPageBreak/>
        <w:t>Gamage, T. A. (2017, Juli 26): JBehave Vs Cucumber JVM: Comparison and Experience Sharing, diperoleh melalui situs internet: https://medium.com/agile-vision/jbehave-vs-cucumber-jvm-comparison-and-experience-sharing-439dfdf5922d.</w:t>
      </w:r>
    </w:p>
    <w:p w14:paraId="3AC81A8B" w14:textId="77777777" w:rsidR="00B128D2" w:rsidRPr="00B128D2" w:rsidRDefault="00B128D2" w:rsidP="00B128D2">
      <w:pPr>
        <w:pStyle w:val="Bibliography"/>
      </w:pPr>
      <w:r w:rsidRPr="00B128D2">
        <w:t>Ghosh, I., Shafiei, N., Li, G., dan Chiang, W.-F. (2013): JST: An automatic test generation tool for industrial Java applications with strings, 992–1001, IEEE, diperoleh melalui situs internet: https://doi.org/10.1109/ICSE.2013.6606649.</w:t>
      </w:r>
    </w:p>
    <w:p w14:paraId="29AF2B5A" w14:textId="77777777" w:rsidR="00B128D2" w:rsidRPr="00B128D2" w:rsidRDefault="00B128D2" w:rsidP="00B128D2">
      <w:pPr>
        <w:pStyle w:val="Bibliography"/>
      </w:pPr>
      <w:r w:rsidRPr="00B128D2">
        <w:t xml:space="preserve">Hailpern, B., dan Santhanam, P. (2002): Software debugging, testing, and verification, </w:t>
      </w:r>
      <w:r w:rsidRPr="00B128D2">
        <w:rPr>
          <w:i/>
          <w:iCs/>
        </w:rPr>
        <w:t>IBM Systems Journal</w:t>
      </w:r>
      <w:r w:rsidRPr="00B128D2">
        <w:t xml:space="preserve">, </w:t>
      </w:r>
      <w:r w:rsidRPr="00B128D2">
        <w:rPr>
          <w:b/>
          <w:bCs/>
        </w:rPr>
        <w:t>41</w:t>
      </w:r>
      <w:r w:rsidRPr="00B128D2">
        <w:t>(1), 4–12, diperoleh melalui situs internet: https://doi.org/10.1147/sj.411.0004.</w:t>
      </w:r>
    </w:p>
    <w:p w14:paraId="401EE1E7" w14:textId="77777777" w:rsidR="00B128D2" w:rsidRPr="00B128D2" w:rsidRDefault="00B128D2" w:rsidP="00B128D2">
      <w:pPr>
        <w:pStyle w:val="Bibliography"/>
      </w:pPr>
      <w:r w:rsidRPr="00B128D2">
        <w:t xml:space="preserve">Halpern, J. Y., dan Vardi, M. Y. (1991): Model checking vs. theorem proving: a manifesto, V. Lifschitz (Ed.), </w:t>
      </w:r>
      <w:r w:rsidRPr="00B128D2">
        <w:rPr>
          <w:i/>
          <w:iCs/>
        </w:rPr>
        <w:t>Artificial Intelligence and Mathematical Theory of Computation</w:t>
      </w:r>
      <w:r w:rsidRPr="00B128D2">
        <w:t>, 151–176, San Diego, CA, USA: Academic Press Professional, Inc., diperoleh melalui situs internet: http://dl.acm.org/citation.cfm?id=132218.132228.</w:t>
      </w:r>
    </w:p>
    <w:p w14:paraId="7BCD3C52" w14:textId="77777777" w:rsidR="00B128D2" w:rsidRPr="00B128D2" w:rsidRDefault="00B128D2" w:rsidP="00B128D2">
      <w:pPr>
        <w:pStyle w:val="Bibliography"/>
      </w:pPr>
      <w:r w:rsidRPr="00B128D2">
        <w:t xml:space="preserve">Harrison, J. (2008): </w:t>
      </w:r>
      <w:r w:rsidRPr="00B128D2">
        <w:rPr>
          <w:i/>
          <w:iCs/>
        </w:rPr>
        <w:t>Formal Proof—Theory and Practice</w:t>
      </w:r>
      <w:r w:rsidRPr="00B128D2">
        <w:t xml:space="preserve">, </w:t>
      </w:r>
      <w:r w:rsidRPr="00B128D2">
        <w:rPr>
          <w:b/>
          <w:bCs/>
        </w:rPr>
        <w:t>55</w:t>
      </w:r>
      <w:r w:rsidRPr="00B128D2">
        <w:t>, American Mathematical Society.</w:t>
      </w:r>
    </w:p>
    <w:p w14:paraId="0B901B17" w14:textId="77777777" w:rsidR="00B128D2" w:rsidRPr="00B128D2" w:rsidRDefault="00B128D2" w:rsidP="00B128D2">
      <w:pPr>
        <w:pStyle w:val="Bibliography"/>
      </w:pPr>
      <w:r w:rsidRPr="00B128D2">
        <w:t xml:space="preserve">Hooman, J. (2016): Industrial Application of Formal Models Generated from Domain Specific Languages, E. Ábrahám, M. Bonsangue, dan E. B. Johnsen (Ed.), </w:t>
      </w:r>
      <w:r w:rsidRPr="00B128D2">
        <w:rPr>
          <w:i/>
          <w:iCs/>
        </w:rPr>
        <w:t>Theory and Practice of Formal Methods</w:t>
      </w:r>
      <w:r w:rsidRPr="00B128D2">
        <w:t xml:space="preserve">, </w:t>
      </w:r>
      <w:r w:rsidRPr="00B128D2">
        <w:rPr>
          <w:b/>
          <w:bCs/>
        </w:rPr>
        <w:t>9660</w:t>
      </w:r>
      <w:r w:rsidRPr="00B128D2">
        <w:t>, 277–293, Cham: Springer International Publishing, diperoleh melalui situs internet: https://doi.org/10.1007/978-3-319-30734-3_19.</w:t>
      </w:r>
    </w:p>
    <w:p w14:paraId="326BFA3A" w14:textId="77777777" w:rsidR="00B128D2" w:rsidRPr="00B128D2" w:rsidRDefault="00B128D2" w:rsidP="00B128D2">
      <w:pPr>
        <w:pStyle w:val="Bibliography"/>
      </w:pPr>
      <w:r w:rsidRPr="00B128D2">
        <w:lastRenderedPageBreak/>
        <w:t xml:space="preserve">Howden, W. E. (1987): </w:t>
      </w:r>
      <w:r w:rsidRPr="00B128D2">
        <w:rPr>
          <w:i/>
          <w:iCs/>
        </w:rPr>
        <w:t>Functional program testing and analysis</w:t>
      </w:r>
      <w:r w:rsidRPr="00B128D2">
        <w:t>, New York: McGraw-Hill.</w:t>
      </w:r>
    </w:p>
    <w:p w14:paraId="736B57BD" w14:textId="77777777" w:rsidR="00B128D2" w:rsidRPr="00B128D2" w:rsidRDefault="00B128D2" w:rsidP="00B128D2">
      <w:pPr>
        <w:pStyle w:val="Bibliography"/>
      </w:pPr>
      <w:r w:rsidRPr="00B128D2">
        <w:t xml:space="preserve">Hudak, P. (1997): Domain-specific languages, </w:t>
      </w:r>
      <w:r w:rsidRPr="00B128D2">
        <w:rPr>
          <w:i/>
          <w:iCs/>
        </w:rPr>
        <w:t>Handbook of programming languages</w:t>
      </w:r>
      <w:r w:rsidRPr="00B128D2">
        <w:t xml:space="preserve">, </w:t>
      </w:r>
      <w:r w:rsidRPr="00B128D2">
        <w:rPr>
          <w:b/>
          <w:bCs/>
        </w:rPr>
        <w:t>3</w:t>
      </w:r>
      <w:r w:rsidRPr="00B128D2">
        <w:t>(39–60), 21.</w:t>
      </w:r>
    </w:p>
    <w:p w14:paraId="7811D13D" w14:textId="77777777" w:rsidR="00B128D2" w:rsidRPr="00B128D2" w:rsidRDefault="00B128D2" w:rsidP="00B128D2">
      <w:pPr>
        <w:pStyle w:val="Bibliography"/>
      </w:pPr>
      <w:r w:rsidRPr="00B128D2">
        <w:t xml:space="preserve">IEEE (2002): </w:t>
      </w:r>
      <w:r w:rsidRPr="00B128D2">
        <w:rPr>
          <w:i/>
          <w:iCs/>
        </w:rPr>
        <w:t>610.12-1990 IEEE Standard Glossary of Software Engineering Terminology.</w:t>
      </w:r>
      <w:r w:rsidRPr="00B128D2">
        <w:t>, IEEE, diperoleh melalui situs internet: http://ieeexplore.ieee.org/servlet/opac?punumber=2238.</w:t>
      </w:r>
    </w:p>
    <w:p w14:paraId="5E94FA6F" w14:textId="77777777" w:rsidR="00B128D2" w:rsidRPr="00B128D2" w:rsidRDefault="00B128D2" w:rsidP="00B128D2">
      <w:pPr>
        <w:pStyle w:val="Bibliography"/>
      </w:pPr>
      <w:r w:rsidRPr="00B128D2">
        <w:t xml:space="preserve">IEEE Std 1012-2016 (2016): </w:t>
      </w:r>
      <w:r w:rsidRPr="00B128D2">
        <w:rPr>
          <w:i/>
          <w:iCs/>
        </w:rPr>
        <w:t>IEEE Std 1012-2016 (Revision of IEEE Std 1012-2012/ Incorporates IEEE Std 1012-2016/Cor1-2017): IEEE Standard for System, Software, and Hardware Verification and Validation</w:t>
      </w:r>
      <w:r w:rsidRPr="00B128D2">
        <w:t>, IEEE.</w:t>
      </w:r>
    </w:p>
    <w:p w14:paraId="1458561C" w14:textId="77777777" w:rsidR="00B128D2" w:rsidRPr="00B128D2" w:rsidRDefault="00B128D2" w:rsidP="00B128D2">
      <w:pPr>
        <w:pStyle w:val="Bibliography"/>
      </w:pPr>
      <w:r w:rsidRPr="00B128D2">
        <w:t xml:space="preserve">IEEE-SA Standards Board, International Organization for Standardization, International Electrotechnical Commission, dan Institute of Electrical and Electronics Engineers (2013): </w:t>
      </w:r>
      <w:r w:rsidRPr="00B128D2">
        <w:rPr>
          <w:i/>
          <w:iCs/>
        </w:rPr>
        <w:t>Software and systems engineering: software testing. Part 1, Part 1,</w:t>
      </w:r>
      <w:r w:rsidRPr="00B128D2">
        <w:t xml:space="preserve"> diperoleh melalui situs internet: http://ieeexplore.ieee.org/servlet/opac?punumber=6588535.</w:t>
      </w:r>
    </w:p>
    <w:p w14:paraId="1BEC2539" w14:textId="77777777" w:rsidR="00B128D2" w:rsidRPr="00B128D2" w:rsidRDefault="00B128D2" w:rsidP="00B128D2">
      <w:pPr>
        <w:pStyle w:val="Bibliography"/>
      </w:pPr>
      <w:r w:rsidRPr="00B128D2">
        <w:t>JBehave (2018): What is JBehave?, diperoleh 11 Maret 2018, melalui situs internet: http://jbehave.org/.</w:t>
      </w:r>
    </w:p>
    <w:p w14:paraId="4D5CC643" w14:textId="77777777" w:rsidR="00B128D2" w:rsidRPr="00B128D2" w:rsidRDefault="00B128D2" w:rsidP="00B128D2">
      <w:pPr>
        <w:pStyle w:val="Bibliography"/>
      </w:pPr>
      <w:r w:rsidRPr="00B128D2">
        <w:t xml:space="preserve">Karsai, G., Krahn, H., Pinkernell, C., Rumpe, B., Schindler, M., dan Völkel, S. (2014): Design Guidelines for Domain Specific Languages, </w:t>
      </w:r>
      <w:r w:rsidRPr="00B128D2">
        <w:rPr>
          <w:i/>
          <w:iCs/>
        </w:rPr>
        <w:t>arXiv:1409.2378 [cs]</w:t>
      </w:r>
      <w:r w:rsidRPr="00B128D2">
        <w:t>, diperoleh melalui situs internet: http://arxiv.org/abs/1409.2378.</w:t>
      </w:r>
    </w:p>
    <w:p w14:paraId="7B2EC7E9" w14:textId="77777777" w:rsidR="00B128D2" w:rsidRPr="00B128D2" w:rsidRDefault="00B128D2" w:rsidP="00B128D2">
      <w:pPr>
        <w:pStyle w:val="Bibliography"/>
      </w:pPr>
      <w:r w:rsidRPr="00B128D2">
        <w:t>Kolesnik, N. (2013): JBehave vs Cucumber JVM comparison, diperoleh melalui situs internet: http://mkolisnyk.blogspot.com/2013/03/jbehave-vs-cucumber-jvm-comparison.html.</w:t>
      </w:r>
    </w:p>
    <w:p w14:paraId="4CB8321A" w14:textId="77777777" w:rsidR="00B128D2" w:rsidRPr="00B128D2" w:rsidRDefault="00B128D2" w:rsidP="00B128D2">
      <w:pPr>
        <w:pStyle w:val="Bibliography"/>
      </w:pPr>
      <w:r w:rsidRPr="00B128D2">
        <w:lastRenderedPageBreak/>
        <w:t xml:space="preserve">Kröger, F., dan Merz, S. (2008): First-Order Linear Temporal Logic, </w:t>
      </w:r>
      <w:r w:rsidRPr="00B128D2">
        <w:rPr>
          <w:i/>
          <w:iCs/>
        </w:rPr>
        <w:t>Temporal Logic and State Systems</w:t>
      </w:r>
      <w:r w:rsidRPr="00B128D2">
        <w:t>, 153–179, Berlin, Heidelberg: Springer Berlin Heidelberg, diperoleh melalui situs internet: https://doi.org/10.1007/978-3-540-68635-4_5.</w:t>
      </w:r>
    </w:p>
    <w:p w14:paraId="5166DE0B" w14:textId="77777777" w:rsidR="00B128D2" w:rsidRPr="00B128D2" w:rsidRDefault="00B128D2" w:rsidP="00B128D2">
      <w:pPr>
        <w:pStyle w:val="Bibliography"/>
      </w:pPr>
      <w:r w:rsidRPr="00B128D2">
        <w:t>Kukimoto, Y. (1996, Februari 6): Introduction to Formal Verification, diperoleh 27 Februari 2018, melalui situs internet: https://embedded.eecs.berkeley.edu/research/vis/doc/VisUser/vis_user/node4.html.</w:t>
      </w:r>
    </w:p>
    <w:p w14:paraId="72613A96" w14:textId="77777777" w:rsidR="00B128D2" w:rsidRPr="00B128D2" w:rsidRDefault="00B128D2" w:rsidP="00B128D2">
      <w:pPr>
        <w:pStyle w:val="Bibliography"/>
      </w:pPr>
      <w:r w:rsidRPr="00B128D2">
        <w:t>Li Tan, Sokolsky, O., dan Insup Lee (2004): Specification-based testing with linear temporal logic, 493–498, IEEE, diperoleh melalui situs internet: https://doi.org/10.1109/IRI.2004.1431509.</w:t>
      </w:r>
    </w:p>
    <w:p w14:paraId="17119098" w14:textId="77777777" w:rsidR="00B128D2" w:rsidRPr="00B128D2" w:rsidRDefault="00B128D2" w:rsidP="00B128D2">
      <w:pPr>
        <w:pStyle w:val="Bibliography"/>
      </w:pPr>
      <w:r w:rsidRPr="00B128D2">
        <w:t>Liu, S. (2016): Testing-Based Formal Verification for Algorithmic Function Theorems and Its Application to Software Verification and Validation, 1–6, IEEE, diperoleh melalui situs internet: https://doi.org/10.1109/ISSSR.2016.010.</w:t>
      </w:r>
    </w:p>
    <w:p w14:paraId="17E4D3B0" w14:textId="77777777" w:rsidR="00B128D2" w:rsidRPr="00B128D2" w:rsidRDefault="00B128D2" w:rsidP="00B128D2">
      <w:pPr>
        <w:pStyle w:val="Bibliography"/>
      </w:pPr>
      <w:r w:rsidRPr="00B128D2">
        <w:t xml:space="preserve">Marín, B., Gallardo, C., Quiroga, D., Giachetti, G., dan Serral, E. (2017): Testing of model-driven development applications, </w:t>
      </w:r>
      <w:r w:rsidRPr="00B128D2">
        <w:rPr>
          <w:i/>
          <w:iCs/>
        </w:rPr>
        <w:t>Software Quality Journal</w:t>
      </w:r>
      <w:r w:rsidRPr="00B128D2">
        <w:t xml:space="preserve">, </w:t>
      </w:r>
      <w:r w:rsidRPr="00B128D2">
        <w:rPr>
          <w:b/>
          <w:bCs/>
        </w:rPr>
        <w:t>25</w:t>
      </w:r>
      <w:r w:rsidRPr="00B128D2">
        <w:t>(2), 407–435, diperoleh melalui situs internet: https://doi.org/10.1007/s11219-016-9308-8.</w:t>
      </w:r>
    </w:p>
    <w:p w14:paraId="4099D0D1" w14:textId="77777777" w:rsidR="00B128D2" w:rsidRPr="00B128D2" w:rsidRDefault="00B128D2" w:rsidP="00B128D2">
      <w:pPr>
        <w:pStyle w:val="Bibliography"/>
      </w:pPr>
      <w:r w:rsidRPr="00B128D2">
        <w:t xml:space="preserve">Mashkoor, A. (2016): Model-driven development of high-assurance active medical devices, </w:t>
      </w:r>
      <w:r w:rsidRPr="00B128D2">
        <w:rPr>
          <w:i/>
          <w:iCs/>
        </w:rPr>
        <w:t>Software Quality Journal</w:t>
      </w:r>
      <w:r w:rsidRPr="00B128D2">
        <w:t xml:space="preserve">, </w:t>
      </w:r>
      <w:r w:rsidRPr="00B128D2">
        <w:rPr>
          <w:b/>
          <w:bCs/>
        </w:rPr>
        <w:t>24</w:t>
      </w:r>
      <w:r w:rsidRPr="00B128D2">
        <w:t>(3), 571–596, diperoleh melalui situs internet: https://doi.org/10.1007/s11219-015-9288-0.</w:t>
      </w:r>
    </w:p>
    <w:p w14:paraId="67ECBF82" w14:textId="77777777" w:rsidR="00B128D2" w:rsidRPr="00B128D2" w:rsidRDefault="00B128D2" w:rsidP="00B128D2">
      <w:pPr>
        <w:pStyle w:val="Bibliography"/>
      </w:pPr>
      <w:r w:rsidRPr="00B128D2">
        <w:lastRenderedPageBreak/>
        <w:t xml:space="preserve">Mernik, M., Heering, J., dan Sloane, A. M. (2005): When and how to develop domain-specific languages, </w:t>
      </w:r>
      <w:r w:rsidRPr="00B128D2">
        <w:rPr>
          <w:i/>
          <w:iCs/>
        </w:rPr>
        <w:t>ACM Computing Surveys</w:t>
      </w:r>
      <w:r w:rsidRPr="00B128D2">
        <w:t xml:space="preserve">, </w:t>
      </w:r>
      <w:r w:rsidRPr="00B128D2">
        <w:rPr>
          <w:b/>
          <w:bCs/>
        </w:rPr>
        <w:t>37</w:t>
      </w:r>
      <w:r w:rsidRPr="00B128D2">
        <w:t>(4), 316–344, diperoleh melalui situs internet: https://doi.org/10.1145/1118890.1118892.</w:t>
      </w:r>
    </w:p>
    <w:p w14:paraId="007BD96A" w14:textId="77777777" w:rsidR="00B128D2" w:rsidRPr="00B128D2" w:rsidRDefault="00B128D2" w:rsidP="00B128D2">
      <w:pPr>
        <w:pStyle w:val="Bibliography"/>
      </w:pPr>
      <w:r w:rsidRPr="00B128D2">
        <w:t xml:space="preserve">Mishra, A. (2017): </w:t>
      </w:r>
      <w:r w:rsidRPr="00B128D2">
        <w:rPr>
          <w:i/>
          <w:iCs/>
        </w:rPr>
        <w:t>iOS code testing: test-driven development and behavior-driven development with Swift</w:t>
      </w:r>
      <w:r w:rsidRPr="00B128D2">
        <w:t>, Berkeley, California: Apress.</w:t>
      </w:r>
    </w:p>
    <w:p w14:paraId="2A505C4D" w14:textId="77777777" w:rsidR="00B128D2" w:rsidRPr="00B128D2" w:rsidRDefault="00B128D2" w:rsidP="00B128D2">
      <w:pPr>
        <w:pStyle w:val="Bibliography"/>
      </w:pPr>
      <w:r w:rsidRPr="00B128D2">
        <w:t xml:space="preserve">Mukund, M. (1996): </w:t>
      </w:r>
      <w:r w:rsidRPr="00B128D2">
        <w:rPr>
          <w:i/>
          <w:iCs/>
        </w:rPr>
        <w:t>Linear Temporal Logic and Buchi Automata</w:t>
      </w:r>
      <w:r w:rsidRPr="00B128D2">
        <w:t>, Madras: ISI Calcutta.</w:t>
      </w:r>
    </w:p>
    <w:p w14:paraId="67F1B091" w14:textId="77777777" w:rsidR="00B128D2" w:rsidRPr="00B128D2" w:rsidRDefault="00B128D2" w:rsidP="00B128D2">
      <w:pPr>
        <w:pStyle w:val="Bibliography"/>
      </w:pPr>
      <w:r w:rsidRPr="00B128D2">
        <w:t>Narisawa, F., Matsubara, M., Nishi, M., dan Ebina, T. (2015): Formal Verification Method for Safety Diagnosis Software, diperoleh melalui situs internet: https://doi.org/10.4271/2015-01-0279.</w:t>
      </w:r>
    </w:p>
    <w:p w14:paraId="3E0F91AA" w14:textId="77777777" w:rsidR="00B128D2" w:rsidRPr="00B128D2" w:rsidRDefault="00B128D2" w:rsidP="00B128D2">
      <w:pPr>
        <w:pStyle w:val="Bibliography"/>
      </w:pPr>
      <w:r w:rsidRPr="00B128D2">
        <w:t xml:space="preserve">Parnas, D. L., dan Lawford, M. (2003): The role of inspection in software quality assurance, </w:t>
      </w:r>
      <w:r w:rsidRPr="00B128D2">
        <w:rPr>
          <w:i/>
          <w:iCs/>
        </w:rPr>
        <w:t>IEEE Transactions on Software Engineering</w:t>
      </w:r>
      <w:r w:rsidRPr="00B128D2">
        <w:t xml:space="preserve">, </w:t>
      </w:r>
      <w:r w:rsidRPr="00B128D2">
        <w:rPr>
          <w:b/>
          <w:bCs/>
        </w:rPr>
        <w:t>29</w:t>
      </w:r>
      <w:r w:rsidRPr="00B128D2">
        <w:t>(8), 674–676, diperoleh melalui situs internet: https://doi.org/10.1109/TSE.2003.1223642.</w:t>
      </w:r>
    </w:p>
    <w:p w14:paraId="765406F6" w14:textId="77777777" w:rsidR="00B128D2" w:rsidRPr="00B128D2" w:rsidRDefault="00B128D2" w:rsidP="00B128D2">
      <w:pPr>
        <w:pStyle w:val="Bibliography"/>
      </w:pPr>
      <w:r w:rsidRPr="00B128D2">
        <w:t xml:space="preserve">Rose, S., Wynne, M., dan Hellesøy, A. (2015): </w:t>
      </w:r>
      <w:r w:rsidRPr="00B128D2">
        <w:rPr>
          <w:i/>
          <w:iCs/>
        </w:rPr>
        <w:t>The cucumber for Java book: behaviour-driven development for testers and developers</w:t>
      </w:r>
      <w:r w:rsidRPr="00B128D2">
        <w:t>, Dallas, Texas: The Pragmatic Bookshelf.</w:t>
      </w:r>
    </w:p>
    <w:p w14:paraId="109C1444" w14:textId="77777777" w:rsidR="00B128D2" w:rsidRPr="00B128D2" w:rsidRDefault="00B128D2" w:rsidP="00B128D2">
      <w:pPr>
        <w:pStyle w:val="Bibliography"/>
      </w:pPr>
      <w:r w:rsidRPr="00B128D2">
        <w:t xml:space="preserve">Rutledge, R., Duggins, S., Lo, D., dan Tsui, F. (2014): </w:t>
      </w:r>
      <w:r w:rsidRPr="00B128D2">
        <w:rPr>
          <w:i/>
          <w:iCs/>
        </w:rPr>
        <w:t>Formal Specification-Driven Development</w:t>
      </w:r>
      <w:r w:rsidRPr="00B128D2">
        <w:t>, Georgia Institute of Technology, Atlanta, GA, diperoleh melalui http://ksuweb.kennesaw.edu/~ftsui/images/Paper_FSDD%20SERP%202014%20Final.pdf.</w:t>
      </w:r>
    </w:p>
    <w:p w14:paraId="4EC222C9" w14:textId="77777777" w:rsidR="00B128D2" w:rsidRPr="00B128D2" w:rsidRDefault="00B128D2" w:rsidP="00B128D2">
      <w:pPr>
        <w:pStyle w:val="Bibliography"/>
      </w:pPr>
      <w:r w:rsidRPr="00B128D2">
        <w:lastRenderedPageBreak/>
        <w:t>Solis, C., dan Wang, X. (2011): A Study of the Characteristics of Behaviour Driven Development, 383–387, IEEE, diperoleh melalui situs internet: https://doi.org/10.1109/SEAA.2011.76.</w:t>
      </w:r>
    </w:p>
    <w:p w14:paraId="08BD47B3" w14:textId="77777777" w:rsidR="00B128D2" w:rsidRPr="00B128D2" w:rsidRDefault="00B128D2" w:rsidP="00B128D2">
      <w:pPr>
        <w:pStyle w:val="Bibliography"/>
      </w:pPr>
      <w:r w:rsidRPr="00B128D2">
        <w:t xml:space="preserve">Trentelman, K., dan Huisman, M. (2002): Extending JML Specifications with Temporal Logic, </w:t>
      </w:r>
      <w:r w:rsidRPr="00B128D2">
        <w:rPr>
          <w:i/>
          <w:iCs/>
        </w:rPr>
        <w:t>Algebraic Methodology and Software Technology</w:t>
      </w:r>
      <w:r w:rsidRPr="00B128D2">
        <w:t>, 334–348, Springer, Berlin, Heidelberg, diperoleh melalui situs internet: https://doi.org/10.1007/3-540-45719-4_23.</w:t>
      </w:r>
    </w:p>
    <w:p w14:paraId="607446DD" w14:textId="77777777" w:rsidR="00B128D2" w:rsidRPr="00B128D2" w:rsidRDefault="00B128D2" w:rsidP="00B128D2">
      <w:pPr>
        <w:pStyle w:val="Bibliography"/>
      </w:pPr>
      <w:r w:rsidRPr="00B128D2">
        <w:t xml:space="preserve">Wiegers, K. E. (2002): </w:t>
      </w:r>
      <w:r w:rsidRPr="00B128D2">
        <w:rPr>
          <w:i/>
          <w:iCs/>
        </w:rPr>
        <w:t>Peer reviews in software: a practical guide</w:t>
      </w:r>
      <w:r w:rsidRPr="00B128D2">
        <w:t>, Boston, MA: Addison-Wesley.</w:t>
      </w:r>
    </w:p>
    <w:p w14:paraId="67CF65E6" w14:textId="77777777" w:rsidR="00B128D2" w:rsidRPr="00B128D2" w:rsidRDefault="00B128D2" w:rsidP="00B128D2">
      <w:pPr>
        <w:pStyle w:val="Bibliography"/>
      </w:pPr>
      <w:r w:rsidRPr="00B128D2">
        <w:t>Wilcox, R. (2014, Februari 14): BDD vs TDD: A Behavior-Driven Development Example | Toptal, diperoleh 23 Februari 2017, melalui situs internet: https://www.toptal.com/freelance/your-boss-won-t-appreciate-tdd-try-bdd.</w:t>
      </w:r>
    </w:p>
    <w:p w14:paraId="1A850BB0" w14:textId="77777777" w:rsidR="00B128D2" w:rsidRPr="00B128D2" w:rsidRDefault="00B128D2" w:rsidP="00B128D2">
      <w:pPr>
        <w:pStyle w:val="Bibliography"/>
      </w:pPr>
      <w:r w:rsidRPr="00B128D2">
        <w:t xml:space="preserve">Wolper, P., dan Vardi, M. Y. (1986): An Automata-Theoretic Approach to Automatic Program Verification, </w:t>
      </w:r>
      <w:r w:rsidRPr="00B128D2">
        <w:rPr>
          <w:i/>
          <w:iCs/>
        </w:rPr>
        <w:t>Proceedings of the First Symposium on Logic in Computer Science</w:t>
      </w:r>
      <w:r w:rsidRPr="00B128D2">
        <w:t>, 322–331, IEEE Computer Society.</w:t>
      </w:r>
    </w:p>
    <w:p w14:paraId="571CB616" w14:textId="5DB62ACC" w:rsidR="009F4549" w:rsidRDefault="009F4549" w:rsidP="006A3CAB">
      <w:pPr>
        <w:pStyle w:val="Pustaka"/>
        <w:tabs>
          <w:tab w:val="clear" w:pos="540"/>
          <w:tab w:val="left" w:pos="720"/>
        </w:tabs>
        <w:ind w:left="720" w:hanging="720"/>
        <w:rPr>
          <w:lang w:val="es-ES"/>
        </w:rPr>
      </w:pPr>
      <w:r>
        <w:rPr>
          <w:lang w:val="es-ES"/>
        </w:rPr>
        <w:fldChar w:fldCharType="end"/>
      </w:r>
    </w:p>
    <w:p w14:paraId="38EF62DA" w14:textId="77777777" w:rsidR="009F4549" w:rsidRDefault="009F4549" w:rsidP="005411E0">
      <w:pPr>
        <w:pStyle w:val="Pustaka"/>
        <w:tabs>
          <w:tab w:val="clear" w:pos="540"/>
          <w:tab w:val="left" w:pos="720"/>
        </w:tabs>
        <w:ind w:left="720" w:hanging="720"/>
        <w:rPr>
          <w:lang w:val="es-ES"/>
        </w:rPr>
      </w:pPr>
    </w:p>
    <w:p w14:paraId="1112AAE2" w14:textId="0EEDB354" w:rsidR="00E161B8" w:rsidRPr="00C67BA3" w:rsidRDefault="00E161B8" w:rsidP="004469AB">
      <w:pPr>
        <w:pStyle w:val="keterangan"/>
        <w:rPr>
          <w:rFonts w:cs="Times New Roman"/>
          <w:szCs w:val="24"/>
          <w:lang w:val="de-DE"/>
        </w:rPr>
      </w:pPr>
      <w:r w:rsidRPr="00C67BA3">
        <w:rPr>
          <w:lang w:val="en-MY"/>
        </w:rPr>
        <w:br w:type="page"/>
      </w:r>
    </w:p>
    <w:p w14:paraId="143265DD" w14:textId="77777777" w:rsidR="00DF6300" w:rsidRPr="001636CE" w:rsidRDefault="00DF6300" w:rsidP="00DF6300">
      <w:pPr>
        <w:pStyle w:val="Judul"/>
        <w:rPr>
          <w:noProof/>
          <w:lang w:val="af-ZA"/>
        </w:rPr>
      </w:pPr>
    </w:p>
    <w:p w14:paraId="6C7A86E1" w14:textId="77777777" w:rsidR="00DF6300" w:rsidRPr="001636CE" w:rsidRDefault="00DF6300" w:rsidP="00DF6300">
      <w:pPr>
        <w:pStyle w:val="Judul"/>
        <w:rPr>
          <w:noProof/>
          <w:lang w:val="af-ZA"/>
        </w:rPr>
      </w:pPr>
    </w:p>
    <w:p w14:paraId="33955D66" w14:textId="77777777" w:rsidR="00DF6300" w:rsidRPr="001636CE" w:rsidRDefault="00DF6300" w:rsidP="00DF6300">
      <w:pPr>
        <w:pStyle w:val="Judul"/>
        <w:rPr>
          <w:noProof/>
          <w:lang w:val="af-ZA"/>
        </w:rPr>
      </w:pPr>
    </w:p>
    <w:p w14:paraId="042CEF0B" w14:textId="77777777" w:rsidR="00DF6300" w:rsidRPr="001636CE" w:rsidRDefault="00DF6300" w:rsidP="00DF6300">
      <w:pPr>
        <w:pStyle w:val="Judul"/>
        <w:rPr>
          <w:noProof/>
          <w:lang w:val="af-ZA"/>
        </w:rPr>
      </w:pPr>
    </w:p>
    <w:p w14:paraId="4ADB3C6E" w14:textId="77777777" w:rsidR="00DF6300" w:rsidRPr="001636CE" w:rsidRDefault="00DF6300" w:rsidP="00DF6300">
      <w:pPr>
        <w:pStyle w:val="Judul"/>
        <w:rPr>
          <w:noProof/>
          <w:lang w:val="af-ZA"/>
        </w:rPr>
      </w:pPr>
    </w:p>
    <w:p w14:paraId="57AA3415" w14:textId="77777777" w:rsidR="00DF6300" w:rsidRPr="001636CE" w:rsidRDefault="00DF6300" w:rsidP="00DF6300">
      <w:pPr>
        <w:pStyle w:val="Judul"/>
        <w:rPr>
          <w:noProof/>
          <w:lang w:val="af-ZA"/>
        </w:rPr>
      </w:pPr>
    </w:p>
    <w:p w14:paraId="379CE797" w14:textId="77777777" w:rsidR="00DF6300" w:rsidRPr="001636CE" w:rsidRDefault="00DF6300" w:rsidP="00DF6300">
      <w:pPr>
        <w:pStyle w:val="Judul"/>
        <w:rPr>
          <w:noProof/>
          <w:lang w:val="af-ZA"/>
        </w:rPr>
      </w:pPr>
    </w:p>
    <w:p w14:paraId="196D5D28" w14:textId="77777777" w:rsidR="00DF6300" w:rsidRPr="001636CE" w:rsidRDefault="00DF6300" w:rsidP="00DF6300">
      <w:pPr>
        <w:pStyle w:val="Judul"/>
        <w:rPr>
          <w:noProof/>
          <w:lang w:val="af-ZA"/>
        </w:rPr>
      </w:pPr>
    </w:p>
    <w:p w14:paraId="139B7E15" w14:textId="77777777" w:rsidR="00DF6300" w:rsidRPr="001636CE" w:rsidRDefault="00DF6300" w:rsidP="00DF6300">
      <w:pPr>
        <w:pStyle w:val="Judul"/>
        <w:rPr>
          <w:noProof/>
          <w:lang w:val="af-ZA"/>
        </w:rPr>
      </w:pPr>
    </w:p>
    <w:p w14:paraId="4F40A818" w14:textId="77777777" w:rsidR="00DF6300" w:rsidRPr="001636CE" w:rsidRDefault="00DF6300" w:rsidP="00DF6300">
      <w:pPr>
        <w:pStyle w:val="Judul"/>
        <w:rPr>
          <w:noProof/>
          <w:lang w:val="af-ZA"/>
        </w:rPr>
      </w:pPr>
    </w:p>
    <w:p w14:paraId="7E7D90F5" w14:textId="77777777" w:rsidR="00DF6300" w:rsidRPr="001636CE" w:rsidRDefault="00DF6300" w:rsidP="00DF6300">
      <w:pPr>
        <w:pStyle w:val="Judul"/>
        <w:rPr>
          <w:noProof/>
          <w:lang w:val="af-ZA"/>
        </w:rPr>
      </w:pPr>
    </w:p>
    <w:p w14:paraId="322F0AF4" w14:textId="77777777" w:rsidR="00DF6300" w:rsidRPr="001636CE" w:rsidRDefault="00DF6300" w:rsidP="00DF6300">
      <w:pPr>
        <w:pStyle w:val="Judul"/>
        <w:rPr>
          <w:noProof/>
          <w:lang w:val="af-ZA"/>
        </w:rPr>
      </w:pPr>
    </w:p>
    <w:p w14:paraId="51C40789" w14:textId="77777777" w:rsidR="00DF6300" w:rsidRPr="001636CE" w:rsidRDefault="00DF6300" w:rsidP="00DF6300">
      <w:pPr>
        <w:pStyle w:val="Judul"/>
        <w:rPr>
          <w:noProof/>
          <w:lang w:val="af-ZA"/>
        </w:rPr>
      </w:pPr>
    </w:p>
    <w:p w14:paraId="6861E4E4" w14:textId="77777777" w:rsidR="00DF6300" w:rsidRPr="001636CE" w:rsidRDefault="00DF6300" w:rsidP="00DF6300">
      <w:pPr>
        <w:pStyle w:val="Judul"/>
        <w:rPr>
          <w:noProof/>
          <w:lang w:val="af-ZA"/>
        </w:rPr>
      </w:pPr>
    </w:p>
    <w:p w14:paraId="0E96DBAB" w14:textId="77777777" w:rsidR="00DF6300" w:rsidRPr="001636CE" w:rsidRDefault="00DF6300" w:rsidP="00DF6300">
      <w:pPr>
        <w:pStyle w:val="Judul"/>
        <w:rPr>
          <w:noProof/>
          <w:lang w:val="af-ZA"/>
        </w:rPr>
      </w:pPr>
    </w:p>
    <w:p w14:paraId="4C75E49F" w14:textId="77777777" w:rsidR="00DF6300" w:rsidRPr="001636CE" w:rsidRDefault="00DF6300" w:rsidP="00DF6300">
      <w:pPr>
        <w:pStyle w:val="Judul"/>
        <w:rPr>
          <w:noProof/>
          <w:lang w:val="af-ZA"/>
        </w:rPr>
      </w:pPr>
    </w:p>
    <w:p w14:paraId="61D075C3" w14:textId="77777777" w:rsidR="00DF6300" w:rsidRPr="001636CE" w:rsidRDefault="00DF6300" w:rsidP="00DF6300">
      <w:pPr>
        <w:pStyle w:val="Judul"/>
        <w:rPr>
          <w:noProof/>
          <w:lang w:val="af-ZA"/>
        </w:rPr>
      </w:pPr>
    </w:p>
    <w:p w14:paraId="1542970E" w14:textId="77777777" w:rsidR="00DF6300" w:rsidRPr="001636CE" w:rsidRDefault="00DF6300" w:rsidP="00DF6300">
      <w:pPr>
        <w:pStyle w:val="Judul"/>
        <w:rPr>
          <w:noProof/>
          <w:lang w:val="af-ZA"/>
        </w:rPr>
      </w:pPr>
    </w:p>
    <w:p w14:paraId="36A9A610" w14:textId="77777777" w:rsidR="00DF6300" w:rsidRPr="001636CE" w:rsidRDefault="00DF6300" w:rsidP="00DF6300">
      <w:pPr>
        <w:pStyle w:val="Judul"/>
        <w:rPr>
          <w:noProof/>
          <w:lang w:val="af-ZA"/>
        </w:rPr>
      </w:pPr>
    </w:p>
    <w:p w14:paraId="25549393" w14:textId="77777777" w:rsidR="00DF6300" w:rsidRPr="001636CE" w:rsidRDefault="00DF6300" w:rsidP="00DF6300">
      <w:pPr>
        <w:pStyle w:val="Judul"/>
        <w:rPr>
          <w:noProof/>
          <w:lang w:val="af-ZA"/>
        </w:rPr>
      </w:pPr>
    </w:p>
    <w:p w14:paraId="38AE2720" w14:textId="77777777" w:rsidR="00DF6300" w:rsidRPr="001636CE" w:rsidRDefault="00DF6300" w:rsidP="000B6C4B">
      <w:pPr>
        <w:pStyle w:val="judulBab15"/>
        <w:numPr>
          <w:ilvl w:val="0"/>
          <w:numId w:val="0"/>
        </w:numPr>
      </w:pPr>
      <w:bookmarkStart w:id="129" w:name="_Toc442852385"/>
      <w:bookmarkStart w:id="130" w:name="_Toc457203498"/>
      <w:bookmarkStart w:id="131" w:name="_Toc507556746"/>
      <w:bookmarkStart w:id="132" w:name="_Toc508897127"/>
      <w:r w:rsidRPr="001636CE">
        <w:t>LAMPIRAN</w:t>
      </w:r>
      <w:bookmarkEnd w:id="129"/>
      <w:bookmarkEnd w:id="130"/>
      <w:bookmarkEnd w:id="131"/>
      <w:bookmarkEnd w:id="132"/>
    </w:p>
    <w:p w14:paraId="0C1FBD5C" w14:textId="77777777" w:rsidR="00DF6300" w:rsidRDefault="00DF6300">
      <w:r w:rsidRPr="001636CE">
        <w:br w:type="page"/>
      </w:r>
    </w:p>
    <w:p w14:paraId="38B037E2" w14:textId="25F79C33" w:rsidR="00262A6D" w:rsidRPr="001636CE" w:rsidRDefault="00535E50" w:rsidP="00262A6D">
      <w:pPr>
        <w:pStyle w:val="Lampiran"/>
      </w:pPr>
      <w:bookmarkStart w:id="133" w:name="_Toc508897128"/>
      <w:r>
        <w:lastRenderedPageBreak/>
        <w:t>Lampiran A</w:t>
      </w:r>
      <w:r w:rsidR="00262A6D" w:rsidRPr="001636CE">
        <w:t xml:space="preserve"> </w:t>
      </w:r>
      <w:r w:rsidR="00CD71B6">
        <w:t>Desain Eksperimen</w:t>
      </w:r>
      <w:bookmarkEnd w:id="133"/>
    </w:p>
    <w:p w14:paraId="5B5C9B30" w14:textId="77777777" w:rsidR="00262A6D" w:rsidRPr="001636CE" w:rsidRDefault="00262A6D" w:rsidP="00262A6D">
      <w:pPr>
        <w:pStyle w:val="Lampiran"/>
      </w:pPr>
    </w:p>
    <w:p w14:paraId="42232007" w14:textId="77777777" w:rsidR="00C82CCC" w:rsidRDefault="000B2DEA" w:rsidP="00690A0B">
      <w:pPr>
        <w:spacing w:line="360" w:lineRule="auto"/>
        <w:jc w:val="both"/>
      </w:pPr>
      <w:r>
        <w:t xml:space="preserve">Ada dua hasil dari penelitian ini, yaitu: </w:t>
      </w:r>
      <w:r w:rsidR="002A2186">
        <w:t>(</w:t>
      </w:r>
      <w:r>
        <w:t xml:space="preserve">1) </w:t>
      </w:r>
      <w:r w:rsidR="00690A0B" w:rsidRPr="00157827">
        <w:t xml:space="preserve">DSL </w:t>
      </w:r>
      <w:r w:rsidR="00544A8B">
        <w:t>yang digunakan untuk mendefinisikan spesifikasi perangkat lunak</w:t>
      </w:r>
      <w:r w:rsidR="002D011E">
        <w:t>,</w:t>
      </w:r>
      <w:r w:rsidR="00CB419D">
        <w:t xml:space="preserve"> dan</w:t>
      </w:r>
      <w:r w:rsidR="002D011E">
        <w:t xml:space="preserve"> </w:t>
      </w:r>
      <w:r w:rsidR="00544A8B" w:rsidRPr="00544A8B">
        <w:rPr>
          <w:i/>
        </w:rPr>
        <w:t>acceptance test</w:t>
      </w:r>
      <w:r w:rsidR="002D011E">
        <w:t xml:space="preserve">, </w:t>
      </w:r>
      <w:r>
        <w:t xml:space="preserve">serta </w:t>
      </w:r>
      <w:r w:rsidR="002A2186">
        <w:t>(</w:t>
      </w:r>
      <w:r>
        <w:t>2)</w:t>
      </w:r>
      <w:r w:rsidR="00544A8B">
        <w:t xml:space="preserve"> kakas </w:t>
      </w:r>
      <w:r w:rsidR="00CB419D">
        <w:t xml:space="preserve">untuk mengekstraksi </w:t>
      </w:r>
      <w:r w:rsidR="00C62742">
        <w:t>properti formal yang d</w:t>
      </w:r>
      <w:r w:rsidR="001E1A3A">
        <w:t xml:space="preserve">ianotasikan di </w:t>
      </w:r>
      <w:r w:rsidR="001E1A3A" w:rsidRPr="006821B4">
        <w:rPr>
          <w:i/>
        </w:rPr>
        <w:t>source code</w:t>
      </w:r>
      <w:r w:rsidR="001E1A3A">
        <w:t xml:space="preserve">, mentransformasikan </w:t>
      </w:r>
      <w:r w:rsidR="001E1A3A" w:rsidRPr="006821B4">
        <w:rPr>
          <w:i/>
        </w:rPr>
        <w:t>source code</w:t>
      </w:r>
      <w:r w:rsidR="001E1A3A">
        <w:t xml:space="preserve"> menjadi model formal, dan </w:t>
      </w:r>
      <w:r w:rsidR="00690A0B" w:rsidRPr="00157827">
        <w:t xml:space="preserve">melakukan verifikasi formal. </w:t>
      </w:r>
      <w:r w:rsidR="006821B4">
        <w:t xml:space="preserve">Eksperimen dilakukan dengan cara membuat perangkat lunak dengan menggunakan proses pengembangan </w:t>
      </w:r>
      <w:r w:rsidR="006821B4" w:rsidRPr="006821B4">
        <w:rPr>
          <w:i/>
        </w:rPr>
        <w:t>Behavior-Driven Development</w:t>
      </w:r>
      <w:r w:rsidR="006821B4">
        <w:t xml:space="preserve"> yang </w:t>
      </w:r>
      <w:r w:rsidR="00C82CCC">
        <w:t>diusulkan oleh penelitian, yaitu menggabungkan pengujian dan verifikasi formal. Langkah untuk melakukan eksperimen secara umum yaitu:</w:t>
      </w:r>
    </w:p>
    <w:p w14:paraId="3C3B06DE" w14:textId="6831C5FE" w:rsidR="00C82CCC" w:rsidRDefault="00EB1F66" w:rsidP="002F5EA3">
      <w:pPr>
        <w:pStyle w:val="ListParagraph"/>
        <w:numPr>
          <w:ilvl w:val="0"/>
          <w:numId w:val="31"/>
        </w:numPr>
      </w:pPr>
      <w:r>
        <w:t xml:space="preserve">Mendefinisikan spesifikasi perangkat lunak dan </w:t>
      </w:r>
      <w:r w:rsidRPr="00EB1F66">
        <w:rPr>
          <w:i/>
        </w:rPr>
        <w:t>acceptance test</w:t>
      </w:r>
      <w:r>
        <w:t xml:space="preserve"> dalam DSL yang dikembangkan pada penelitian</w:t>
      </w:r>
    </w:p>
    <w:p w14:paraId="58858FA5" w14:textId="59C4BD20" w:rsidR="0097033A" w:rsidRDefault="0097033A" w:rsidP="002F5EA3">
      <w:pPr>
        <w:pStyle w:val="ListParagraph"/>
        <w:numPr>
          <w:ilvl w:val="0"/>
          <w:numId w:val="31"/>
        </w:numPr>
      </w:pPr>
      <w:r>
        <w:t xml:space="preserve">Mengembangkan perangkat lunak, dan </w:t>
      </w:r>
      <w:r w:rsidR="00CF7AF6">
        <w:t>menganotasikan properti formal pada perangkat lunak</w:t>
      </w:r>
    </w:p>
    <w:p w14:paraId="4C03D44B" w14:textId="0BA5E39B" w:rsidR="00EB1F66" w:rsidRDefault="00503B10" w:rsidP="002F5EA3">
      <w:pPr>
        <w:pStyle w:val="ListParagraph"/>
        <w:numPr>
          <w:ilvl w:val="0"/>
          <w:numId w:val="31"/>
        </w:numPr>
      </w:pPr>
      <w:r>
        <w:t xml:space="preserve">Mengeksekusi parser pada DSL untuk </w:t>
      </w:r>
      <w:r w:rsidR="00C262B1">
        <w:t>membangkitkan kode peng</w:t>
      </w:r>
      <w:r w:rsidR="004E4599">
        <w:t>ujian (</w:t>
      </w:r>
      <w:r w:rsidR="004E4599" w:rsidRPr="004E4599">
        <w:rPr>
          <w:i/>
        </w:rPr>
        <w:t>step definition</w:t>
      </w:r>
      <w:r w:rsidR="004E4599">
        <w:t>)</w:t>
      </w:r>
    </w:p>
    <w:p w14:paraId="76196D06" w14:textId="2A8A2E38" w:rsidR="00D64227" w:rsidRDefault="00D64227" w:rsidP="002F5EA3">
      <w:pPr>
        <w:pStyle w:val="ListParagraph"/>
        <w:numPr>
          <w:ilvl w:val="0"/>
          <w:numId w:val="31"/>
        </w:numPr>
      </w:pPr>
      <w:r>
        <w:t>Kode pengujian dieksekusi sehingga dihasilkan hasil pengujian</w:t>
      </w:r>
    </w:p>
    <w:p w14:paraId="609CA948" w14:textId="19AD66F7" w:rsidR="004E4599" w:rsidRDefault="0012276E" w:rsidP="002F5EA3">
      <w:pPr>
        <w:pStyle w:val="ListParagraph"/>
        <w:numPr>
          <w:ilvl w:val="0"/>
          <w:numId w:val="31"/>
        </w:numPr>
      </w:pPr>
      <w:r>
        <w:t xml:space="preserve">Mengeksekusi kakas yang dikembangkan pada penelitian untuk </w:t>
      </w:r>
      <w:r w:rsidR="00480F0A">
        <w:t xml:space="preserve">melakukan verifikasi formal, meliputi: </w:t>
      </w:r>
      <w:r w:rsidR="008F09EF">
        <w:t>ekstraksi</w:t>
      </w:r>
      <w:r w:rsidR="00480F0A">
        <w:t xml:space="preserve"> properti formal, </w:t>
      </w:r>
      <w:r w:rsidR="003F25F3">
        <w:t>transformasi</w:t>
      </w:r>
      <w:r w:rsidR="00480F0A">
        <w:t xml:space="preserve"> </w:t>
      </w:r>
      <w:r w:rsidR="00480F0A" w:rsidRPr="003F25F3">
        <w:rPr>
          <w:i/>
        </w:rPr>
        <w:t>source code</w:t>
      </w:r>
      <w:r w:rsidR="00480F0A">
        <w:t xml:space="preserve"> menjadi model formal, dan </w:t>
      </w:r>
      <w:r w:rsidR="003F25F3">
        <w:t>verifikasi formal</w:t>
      </w:r>
      <w:r w:rsidR="00AF6861">
        <w:t xml:space="preserve">. </w:t>
      </w:r>
      <w:r w:rsidR="00695DCF">
        <w:t xml:space="preserve">Dari eksekusi kakas dihasilkan </w:t>
      </w:r>
      <w:r w:rsidR="009246D4">
        <w:t>hasil verifikasi formal</w:t>
      </w:r>
    </w:p>
    <w:p w14:paraId="2C53C8CE" w14:textId="77777777" w:rsidR="00B86F71" w:rsidRDefault="00B86F71" w:rsidP="00B86F71">
      <w:pPr>
        <w:ind w:left="360"/>
      </w:pPr>
    </w:p>
    <w:p w14:paraId="20F8444F" w14:textId="191377C7" w:rsidR="00690A0B" w:rsidRPr="00157827" w:rsidRDefault="00B86F71" w:rsidP="00690A0B">
      <w:pPr>
        <w:spacing w:line="360" w:lineRule="auto"/>
        <w:jc w:val="both"/>
      </w:pPr>
      <w:r w:rsidRPr="00B266B0">
        <w:t>Alur eksperimen</w:t>
      </w:r>
      <w:r w:rsidR="00690A0B" w:rsidRPr="00157827">
        <w:t xml:space="preserve"> penelitian ditunjukkan pada </w:t>
      </w:r>
      <w:r w:rsidR="00B266B0">
        <w:t>gambar</w:t>
      </w:r>
      <w:r w:rsidR="00690A0B" w:rsidRPr="00157827">
        <w:t xml:space="preserve"> berikut:</w:t>
      </w:r>
    </w:p>
    <w:p w14:paraId="6F6142AB" w14:textId="77777777" w:rsidR="00690A0B" w:rsidRPr="0019782B" w:rsidRDefault="00690A0B" w:rsidP="00690A0B">
      <w:pPr>
        <w:rPr>
          <w:lang w:val="en-GB"/>
        </w:rPr>
      </w:pPr>
    </w:p>
    <w:p w14:paraId="01478E44" w14:textId="77777777" w:rsidR="00690A0B" w:rsidRPr="00506B28" w:rsidRDefault="00690A0B" w:rsidP="00690A0B">
      <w:pPr>
        <w:spacing w:before="240" w:line="360" w:lineRule="auto"/>
        <w:jc w:val="center"/>
      </w:pPr>
      <w:r>
        <w:rPr>
          <w:noProof/>
        </w:rPr>
        <w:lastRenderedPageBreak/>
        <w:drawing>
          <wp:inline distT="0" distB="0" distL="0" distR="0" wp14:anchorId="312968CC" wp14:editId="1111C10E">
            <wp:extent cx="4436436" cy="6250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Tesis Diagram.png"/>
                    <pic:cNvPicPr/>
                  </pic:nvPicPr>
                  <pic:blipFill>
                    <a:blip r:embed="rId25">
                      <a:extLst>
                        <a:ext uri="{28A0092B-C50C-407E-A947-70E740481C1C}">
                          <a14:useLocalDpi xmlns:a14="http://schemas.microsoft.com/office/drawing/2010/main" val="0"/>
                        </a:ext>
                      </a:extLst>
                    </a:blip>
                    <a:stretch>
                      <a:fillRect/>
                    </a:stretch>
                  </pic:blipFill>
                  <pic:spPr>
                    <a:xfrm>
                      <a:off x="0" y="0"/>
                      <a:ext cx="4445381" cy="6263090"/>
                    </a:xfrm>
                    <a:prstGeom prst="rect">
                      <a:avLst/>
                    </a:prstGeom>
                  </pic:spPr>
                </pic:pic>
              </a:graphicData>
            </a:graphic>
          </wp:inline>
        </w:drawing>
      </w:r>
    </w:p>
    <w:p w14:paraId="5496FC05" w14:textId="1173383E" w:rsidR="00910BDE" w:rsidRDefault="00910BDE" w:rsidP="0067725C"/>
    <w:p w14:paraId="54060307" w14:textId="77777777" w:rsidR="00856424" w:rsidRDefault="00856424" w:rsidP="0067725C"/>
    <w:p w14:paraId="0C414B96" w14:textId="00BEC8AA" w:rsidR="00A31A31" w:rsidRDefault="00856424" w:rsidP="0067725C">
      <w:r>
        <w:t xml:space="preserve">Berikut adalah eksperimen yang akan dilakukan untuk </w:t>
      </w:r>
    </w:p>
    <w:p w14:paraId="3224D8D5" w14:textId="4A9F2A43" w:rsidR="002D7BBE" w:rsidRDefault="002D7BBE" w:rsidP="0067725C"/>
    <w:tbl>
      <w:tblPr>
        <w:tblStyle w:val="TableGrid"/>
        <w:tblW w:w="0" w:type="auto"/>
        <w:tblLook w:val="04A0" w:firstRow="1" w:lastRow="0" w:firstColumn="1" w:lastColumn="0" w:noHBand="0" w:noVBand="1"/>
      </w:tblPr>
      <w:tblGrid>
        <w:gridCol w:w="562"/>
        <w:gridCol w:w="3544"/>
        <w:gridCol w:w="3817"/>
      </w:tblGrid>
      <w:tr w:rsidR="002D7BBE" w14:paraId="33F0F991" w14:textId="77777777" w:rsidTr="00095753">
        <w:tc>
          <w:tcPr>
            <w:tcW w:w="562" w:type="dxa"/>
          </w:tcPr>
          <w:p w14:paraId="65D3EDC2" w14:textId="750A04A9" w:rsidR="002D7BBE" w:rsidRDefault="002D7BBE" w:rsidP="0067725C">
            <w:r>
              <w:t>No</w:t>
            </w:r>
          </w:p>
        </w:tc>
        <w:tc>
          <w:tcPr>
            <w:tcW w:w="3544" w:type="dxa"/>
          </w:tcPr>
          <w:p w14:paraId="0E552577" w14:textId="6295F4DA" w:rsidR="002D7BBE" w:rsidRDefault="000A0BD4" w:rsidP="0067725C">
            <w:r>
              <w:t>Test Case</w:t>
            </w:r>
          </w:p>
        </w:tc>
        <w:tc>
          <w:tcPr>
            <w:tcW w:w="3817" w:type="dxa"/>
          </w:tcPr>
          <w:p w14:paraId="738AEE9D" w14:textId="2080298D" w:rsidR="002D7BBE" w:rsidRDefault="000A0BD4" w:rsidP="0067725C">
            <w:r>
              <w:t>Ekspektasi</w:t>
            </w:r>
          </w:p>
        </w:tc>
      </w:tr>
      <w:tr w:rsidR="002D7BBE" w14:paraId="3DE5FFD3" w14:textId="77777777" w:rsidTr="00095753">
        <w:tc>
          <w:tcPr>
            <w:tcW w:w="562" w:type="dxa"/>
          </w:tcPr>
          <w:p w14:paraId="3EA30552" w14:textId="77777777" w:rsidR="002D7BBE" w:rsidRDefault="002D7BBE" w:rsidP="0067725C"/>
        </w:tc>
        <w:tc>
          <w:tcPr>
            <w:tcW w:w="3544" w:type="dxa"/>
          </w:tcPr>
          <w:p w14:paraId="0F0FE5DF" w14:textId="77777777" w:rsidR="002D7BBE" w:rsidRDefault="002D7BBE" w:rsidP="0067725C"/>
        </w:tc>
        <w:tc>
          <w:tcPr>
            <w:tcW w:w="3817" w:type="dxa"/>
          </w:tcPr>
          <w:p w14:paraId="6FF24FA2" w14:textId="77777777" w:rsidR="002D7BBE" w:rsidRDefault="002D7BBE" w:rsidP="0067725C"/>
        </w:tc>
      </w:tr>
    </w:tbl>
    <w:p w14:paraId="57252B3C" w14:textId="77777777" w:rsidR="002D7BBE" w:rsidRPr="00F17264" w:rsidRDefault="002D7BBE" w:rsidP="0067725C"/>
    <w:sectPr w:rsidR="002D7BBE" w:rsidRPr="00F17264" w:rsidSect="005C7CAD">
      <w:type w:val="continuous"/>
      <w:pgSz w:w="11907" w:h="16839"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20250" w14:textId="77777777" w:rsidR="00457D60" w:rsidRDefault="00457D60" w:rsidP="00DA4F78">
      <w:r>
        <w:separator/>
      </w:r>
    </w:p>
  </w:endnote>
  <w:endnote w:type="continuationSeparator" w:id="0">
    <w:p w14:paraId="4BE1C2B1" w14:textId="77777777" w:rsidR="00457D60" w:rsidRDefault="00457D60" w:rsidP="00DA4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rinda">
    <w:panose1 w:val="020B0604020202020204"/>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imes">
    <w:panose1 w:val="000000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0D403" w14:textId="77777777" w:rsidR="006E3BAA" w:rsidRPr="002E59CD" w:rsidRDefault="006E3BA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284304"/>
      <w:docPartObj>
        <w:docPartGallery w:val="Page Numbers (Bottom of Page)"/>
        <w:docPartUnique/>
      </w:docPartObj>
    </w:sdtPr>
    <w:sdtEndPr>
      <w:rPr>
        <w:noProof/>
      </w:rPr>
    </w:sdtEndPr>
    <w:sdtContent>
      <w:p w14:paraId="273EC72A" w14:textId="468F9BB4" w:rsidR="006E3BAA" w:rsidRPr="002E59CD" w:rsidRDefault="006E3BAA" w:rsidP="007D414C">
        <w:pPr>
          <w:pStyle w:val="Footer"/>
          <w:jc w:val="center"/>
        </w:pPr>
        <w:r w:rsidRPr="002E59CD">
          <w:fldChar w:fldCharType="begin"/>
        </w:r>
        <w:r w:rsidRPr="002E59CD">
          <w:instrText xml:space="preserve"> PAGE   \* MERGEFORMAT </w:instrText>
        </w:r>
        <w:r w:rsidRPr="002E59CD">
          <w:fldChar w:fldCharType="separate"/>
        </w:r>
        <w:r>
          <w:t>26</w:t>
        </w:r>
        <w:r w:rsidRPr="002E59CD">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4871294"/>
      <w:docPartObj>
        <w:docPartGallery w:val="Page Numbers (Bottom of Page)"/>
        <w:docPartUnique/>
      </w:docPartObj>
    </w:sdtPr>
    <w:sdtEndPr>
      <w:rPr>
        <w:noProof/>
      </w:rPr>
    </w:sdtEndPr>
    <w:sdtContent>
      <w:p w14:paraId="641501B6" w14:textId="77777777" w:rsidR="006E3BAA" w:rsidRPr="002E59CD" w:rsidRDefault="006E3BAA" w:rsidP="007D414C">
        <w:pPr>
          <w:pStyle w:val="Footer"/>
          <w:jc w:val="center"/>
        </w:pPr>
        <w:r w:rsidRPr="002E59CD">
          <w:fldChar w:fldCharType="begin"/>
        </w:r>
        <w:r w:rsidRPr="002E59CD">
          <w:instrText xml:space="preserve"> PAGE   \* MERGEFORMAT </w:instrText>
        </w:r>
        <w:r w:rsidRPr="002E59CD">
          <w:fldChar w:fldCharType="separate"/>
        </w:r>
        <w:r>
          <w:t>26</w:t>
        </w:r>
        <w:r w:rsidRPr="002E59CD">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C9915" w14:textId="77777777" w:rsidR="00457D60" w:rsidRDefault="00457D60" w:rsidP="00DA4F78">
      <w:r>
        <w:separator/>
      </w:r>
    </w:p>
  </w:footnote>
  <w:footnote w:type="continuationSeparator" w:id="0">
    <w:p w14:paraId="44312571" w14:textId="77777777" w:rsidR="00457D60" w:rsidRDefault="00457D60" w:rsidP="00DA4F78">
      <w:r>
        <w:continuationSeparator/>
      </w:r>
    </w:p>
  </w:footnote>
  <w:footnote w:id="1">
    <w:p w14:paraId="550BED8E" w14:textId="1A5C69C0" w:rsidR="006E3BAA" w:rsidRPr="00B9152C" w:rsidRDefault="006E3BAA">
      <w:pPr>
        <w:pStyle w:val="FootnoteText"/>
        <w:rPr>
          <w:lang w:val="en-US"/>
        </w:rPr>
      </w:pPr>
      <w:r>
        <w:rPr>
          <w:rStyle w:val="FootnoteReference"/>
        </w:rPr>
        <w:footnoteRef/>
      </w:r>
      <w:r>
        <w:t xml:space="preserve"> </w:t>
      </w:r>
      <w:hyperlink r:id="rId1" w:history="1">
        <w:r w:rsidRPr="0030293C">
          <w:rPr>
            <w:rStyle w:val="Hyperlink"/>
          </w:rPr>
          <w:t>https://cucumber.io/</w:t>
        </w:r>
      </w:hyperlink>
      <w:r>
        <w:t xml:space="preserve"> </w:t>
      </w:r>
    </w:p>
  </w:footnote>
  <w:footnote w:id="2">
    <w:p w14:paraId="6171351B" w14:textId="4A02F046" w:rsidR="006E3BAA" w:rsidRPr="00FF0C5B" w:rsidRDefault="006E3BAA">
      <w:pPr>
        <w:pStyle w:val="FootnoteText"/>
        <w:rPr>
          <w:lang w:val="en-US"/>
        </w:rPr>
      </w:pPr>
      <w:r>
        <w:rPr>
          <w:rStyle w:val="FootnoteReference"/>
        </w:rPr>
        <w:footnoteRef/>
      </w:r>
      <w:r>
        <w:t xml:space="preserve"> </w:t>
      </w:r>
      <w:hyperlink r:id="rId2" w:history="1">
        <w:r w:rsidRPr="0030293C">
          <w:rPr>
            <w:rStyle w:val="Hyperlink"/>
            <w:lang w:val="en-US"/>
          </w:rPr>
          <w:t>http://specflow.org</w:t>
        </w:r>
      </w:hyperlink>
    </w:p>
  </w:footnote>
  <w:footnote w:id="3">
    <w:p w14:paraId="44CF37AB" w14:textId="78B5994B" w:rsidR="006E3BAA" w:rsidRPr="00FF0C5B" w:rsidRDefault="006E3BAA">
      <w:pPr>
        <w:pStyle w:val="FootnoteText"/>
      </w:pPr>
      <w:r>
        <w:rPr>
          <w:rStyle w:val="FootnoteReference"/>
        </w:rPr>
        <w:footnoteRef/>
      </w:r>
      <w:r>
        <w:t xml:space="preserve"> </w:t>
      </w:r>
      <w:hyperlink r:id="rId3" w:history="1">
        <w:r w:rsidRPr="0030293C">
          <w:rPr>
            <w:rStyle w:val="Hyperlink"/>
          </w:rPr>
          <w:t>http://jbehave.org</w:t>
        </w:r>
      </w:hyperlink>
      <w:r>
        <w:t xml:space="preserve"> </w:t>
      </w:r>
    </w:p>
  </w:footnote>
  <w:footnote w:id="4">
    <w:p w14:paraId="7FC47AC1" w14:textId="26A55431" w:rsidR="006E3BAA" w:rsidRPr="00FF0C5B" w:rsidRDefault="006E3BAA">
      <w:pPr>
        <w:pStyle w:val="FootnoteText"/>
      </w:pPr>
      <w:r>
        <w:rPr>
          <w:rStyle w:val="FootnoteReference"/>
        </w:rPr>
        <w:footnoteRef/>
      </w:r>
      <w:r>
        <w:t xml:space="preserve"> </w:t>
      </w:r>
      <w:hyperlink r:id="rId4" w:history="1">
        <w:r w:rsidRPr="0030293C">
          <w:rPr>
            <w:rStyle w:val="Hyperlink"/>
          </w:rPr>
          <w:t>https://github.com/nbehave</w:t>
        </w:r>
      </w:hyperlink>
    </w:p>
  </w:footnote>
  <w:footnote w:id="5">
    <w:p w14:paraId="205021C5" w14:textId="157FCD4C" w:rsidR="006E3BAA" w:rsidRPr="00FF0C5B" w:rsidRDefault="006E3BAA">
      <w:pPr>
        <w:pStyle w:val="FootnoteText"/>
        <w:rPr>
          <w:lang w:val="en-US"/>
        </w:rPr>
      </w:pPr>
      <w:r>
        <w:rPr>
          <w:rStyle w:val="FootnoteReference"/>
        </w:rPr>
        <w:footnoteRef/>
      </w:r>
      <w:r>
        <w:t xml:space="preserve"> </w:t>
      </w:r>
      <w:hyperlink r:id="rId5" w:history="1">
        <w:r w:rsidRPr="0030293C">
          <w:rPr>
            <w:rStyle w:val="Hyperlink"/>
            <w:lang w:val="en-US"/>
          </w:rPr>
          <w:t>http://rspec.info</w:t>
        </w:r>
      </w:hyperlink>
      <w:r>
        <w:rPr>
          <w:lang w:val="en-US"/>
        </w:rPr>
        <w:t xml:space="preserve"> </w:t>
      </w:r>
    </w:p>
  </w:footnote>
  <w:footnote w:id="6">
    <w:p w14:paraId="703A0E56" w14:textId="5C42FCF4" w:rsidR="006E3BAA" w:rsidRPr="00FF0C5B" w:rsidRDefault="006E3BAA">
      <w:pPr>
        <w:pStyle w:val="FootnoteText"/>
        <w:rPr>
          <w:lang w:val="en-US"/>
        </w:rPr>
      </w:pPr>
      <w:r>
        <w:rPr>
          <w:rStyle w:val="FootnoteReference"/>
        </w:rPr>
        <w:footnoteRef/>
      </w:r>
      <w:r>
        <w:t xml:space="preserve"> </w:t>
      </w:r>
      <w:hyperlink r:id="rId6" w:history="1">
        <w:r w:rsidRPr="0030293C">
          <w:rPr>
            <w:rStyle w:val="Hyperlink"/>
            <w:lang w:val="en-US"/>
          </w:rPr>
          <w:t>http://nspec.org</w:t>
        </w:r>
      </w:hyperlink>
      <w:r>
        <w:rPr>
          <w:lang w:val="en-US"/>
        </w:rPr>
        <w:t xml:space="preserve"> </w:t>
      </w:r>
    </w:p>
  </w:footnote>
  <w:footnote w:id="7">
    <w:p w14:paraId="36FCFDEB" w14:textId="690E5285" w:rsidR="006E3BAA" w:rsidRPr="00FF0C5B" w:rsidRDefault="006E3BAA">
      <w:pPr>
        <w:pStyle w:val="FootnoteText"/>
        <w:rPr>
          <w:lang w:val="en-US"/>
        </w:rPr>
      </w:pPr>
      <w:r>
        <w:rPr>
          <w:rStyle w:val="FootnoteReference"/>
        </w:rPr>
        <w:footnoteRef/>
      </w:r>
      <w:r>
        <w:t xml:space="preserve"> </w:t>
      </w:r>
      <w:hyperlink r:id="rId7" w:history="1">
        <w:r w:rsidRPr="0030293C">
          <w:rPr>
            <w:rStyle w:val="Hyperlink"/>
            <w:lang w:val="en-US"/>
          </w:rPr>
          <w:t>https://storyq.codeplex.com</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3A4"/>
    <w:multiLevelType w:val="hybridMultilevel"/>
    <w:tmpl w:val="5A6C5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8B284F"/>
    <w:multiLevelType w:val="multilevel"/>
    <w:tmpl w:val="7AE2D7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5FC41FE"/>
    <w:multiLevelType w:val="hybridMultilevel"/>
    <w:tmpl w:val="84286A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436D48"/>
    <w:multiLevelType w:val="hybridMultilevel"/>
    <w:tmpl w:val="9146B27C"/>
    <w:lvl w:ilvl="0" w:tplc="DDA0D7A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DF3462"/>
    <w:multiLevelType w:val="hybridMultilevel"/>
    <w:tmpl w:val="60843B04"/>
    <w:lvl w:ilvl="0" w:tplc="57221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4D23"/>
    <w:multiLevelType w:val="hybridMultilevel"/>
    <w:tmpl w:val="EA7E72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0E6CAB"/>
    <w:multiLevelType w:val="hybridMultilevel"/>
    <w:tmpl w:val="D39C8C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B684720"/>
    <w:multiLevelType w:val="hybridMultilevel"/>
    <w:tmpl w:val="C40ED43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E061EA"/>
    <w:multiLevelType w:val="hybridMultilevel"/>
    <w:tmpl w:val="D866846A"/>
    <w:lvl w:ilvl="0" w:tplc="31B684A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FC062FF"/>
    <w:multiLevelType w:val="hybridMultilevel"/>
    <w:tmpl w:val="10E8EB32"/>
    <w:lvl w:ilvl="0" w:tplc="DC7AC5F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1645F93"/>
    <w:multiLevelType w:val="hybridMultilevel"/>
    <w:tmpl w:val="F0A0C8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662692B"/>
    <w:multiLevelType w:val="hybridMultilevel"/>
    <w:tmpl w:val="D34CA098"/>
    <w:lvl w:ilvl="0" w:tplc="ADF2AD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915D44"/>
    <w:multiLevelType w:val="hybridMultilevel"/>
    <w:tmpl w:val="68C011D6"/>
    <w:lvl w:ilvl="0" w:tplc="34200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2578DD"/>
    <w:multiLevelType w:val="multilevel"/>
    <w:tmpl w:val="07128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A293E29"/>
    <w:multiLevelType w:val="hybridMultilevel"/>
    <w:tmpl w:val="5B5643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B500CC5"/>
    <w:multiLevelType w:val="multilevel"/>
    <w:tmpl w:val="242C2934"/>
    <w:lvl w:ilvl="0">
      <w:start w:val="1"/>
      <w:numFmt w:val="decimal"/>
      <w:lvlText w:val="%1."/>
      <w:lvlJc w:val="left"/>
      <w:pPr>
        <w:tabs>
          <w:tab w:val="num" w:pos="720"/>
        </w:tabs>
        <w:ind w:left="720" w:hanging="720"/>
      </w:pPr>
    </w:lvl>
    <w:lvl w:ilvl="1">
      <w:start w:val="1"/>
      <w:numFmt w:val="decimal"/>
      <w:pStyle w:val="judulsubab"/>
      <w:lvlText w:val="%2."/>
      <w:lvlJc w:val="left"/>
      <w:pPr>
        <w:tabs>
          <w:tab w:val="num" w:pos="1440"/>
        </w:tabs>
        <w:ind w:left="1440" w:hanging="720"/>
      </w:pPr>
    </w:lvl>
    <w:lvl w:ilvl="2">
      <w:start w:val="1"/>
      <w:numFmt w:val="decimal"/>
      <w:pStyle w:val="judulsubabab"/>
      <w:lvlText w:val="%3."/>
      <w:lvlJc w:val="left"/>
      <w:pPr>
        <w:tabs>
          <w:tab w:val="num" w:pos="2160"/>
        </w:tabs>
        <w:ind w:left="2160" w:hanging="720"/>
      </w:pPr>
    </w:lvl>
    <w:lvl w:ilvl="3">
      <w:start w:val="1"/>
      <w:numFmt w:val="decimal"/>
      <w:pStyle w:val="judulsubababab"/>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141615F"/>
    <w:multiLevelType w:val="hybridMultilevel"/>
    <w:tmpl w:val="A8D6BD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27BF0197"/>
    <w:multiLevelType w:val="hybridMultilevel"/>
    <w:tmpl w:val="57EA25C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2A8E387C"/>
    <w:multiLevelType w:val="hybridMultilevel"/>
    <w:tmpl w:val="9314DFBA"/>
    <w:lvl w:ilvl="0" w:tplc="9EA21818">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223E47"/>
    <w:multiLevelType w:val="hybridMultilevel"/>
    <w:tmpl w:val="570AA1A4"/>
    <w:lvl w:ilvl="0" w:tplc="5F8E627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C741404"/>
    <w:multiLevelType w:val="hybridMultilevel"/>
    <w:tmpl w:val="98544516"/>
    <w:lvl w:ilvl="0" w:tplc="26ECAAA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FE77AD1"/>
    <w:multiLevelType w:val="multilevel"/>
    <w:tmpl w:val="33F0DA66"/>
    <w:lvl w:ilvl="0">
      <w:start w:val="1"/>
      <w:numFmt w:val="upperRoman"/>
      <w:pStyle w:val="Heading1"/>
      <w:lvlText w:val="Bab %1"/>
      <w:lvlJc w:val="center"/>
      <w:pPr>
        <w:tabs>
          <w:tab w:val="num" w:pos="7449"/>
        </w:tabs>
        <w:ind w:left="6803" w:hanging="143"/>
      </w:pPr>
      <w:rPr>
        <w:rFonts w:hint="default"/>
        <w:color w:val="auto"/>
        <w:sz w:val="28"/>
        <w:szCs w:val="28"/>
        <w:vertAlign w:val="baseline"/>
      </w:rPr>
    </w:lvl>
    <w:lvl w:ilvl="1">
      <w:start w:val="1"/>
      <w:numFmt w:val="decimal"/>
      <w:pStyle w:val="Heading2"/>
      <w:lvlText w:val="%1.%2"/>
      <w:lvlJc w:val="left"/>
      <w:pPr>
        <w:tabs>
          <w:tab w:val="num" w:pos="3818"/>
        </w:tabs>
        <w:ind w:left="3818" w:hanging="578"/>
      </w:pPr>
      <w:rPr>
        <w:rFonts w:hint="default"/>
        <w:sz w:val="24"/>
      </w:rPr>
    </w:lvl>
    <w:lvl w:ilvl="2">
      <w:start w:val="1"/>
      <w:numFmt w:val="decimal"/>
      <w:pStyle w:val="Heading3"/>
      <w:lvlText w:val="%1.%2.%3"/>
      <w:lvlJc w:val="left"/>
      <w:pPr>
        <w:tabs>
          <w:tab w:val="num" w:pos="720"/>
        </w:tabs>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2"/>
        </w:tabs>
        <w:ind w:left="862" w:hanging="862"/>
      </w:pPr>
      <w:rPr>
        <w:rFonts w:hint="default"/>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2" w15:restartNumberingAfterBreak="0">
    <w:nsid w:val="301553CE"/>
    <w:multiLevelType w:val="hybridMultilevel"/>
    <w:tmpl w:val="956A97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0A278D0"/>
    <w:multiLevelType w:val="hybridMultilevel"/>
    <w:tmpl w:val="D76848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2019BA"/>
    <w:multiLevelType w:val="hybridMultilevel"/>
    <w:tmpl w:val="482AF0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3B37D84"/>
    <w:multiLevelType w:val="hybridMultilevel"/>
    <w:tmpl w:val="655AC056"/>
    <w:lvl w:ilvl="0" w:tplc="DA12A3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37FB8"/>
    <w:multiLevelType w:val="hybridMultilevel"/>
    <w:tmpl w:val="092658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A282FC3"/>
    <w:multiLevelType w:val="hybridMultilevel"/>
    <w:tmpl w:val="5F7C76DE"/>
    <w:lvl w:ilvl="0" w:tplc="25B01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9B358E"/>
    <w:multiLevelType w:val="hybridMultilevel"/>
    <w:tmpl w:val="55CE3D00"/>
    <w:lvl w:ilvl="0" w:tplc="23200C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ED90FF6"/>
    <w:multiLevelType w:val="hybridMultilevel"/>
    <w:tmpl w:val="E110A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5E1B82"/>
    <w:multiLevelType w:val="hybridMultilevel"/>
    <w:tmpl w:val="2FAE8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2170973"/>
    <w:multiLevelType w:val="hybridMultilevel"/>
    <w:tmpl w:val="3508F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204CA4"/>
    <w:multiLevelType w:val="hybridMultilevel"/>
    <w:tmpl w:val="F9B2C0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2CA544A"/>
    <w:multiLevelType w:val="singleLevel"/>
    <w:tmpl w:val="AED6D67E"/>
    <w:lvl w:ilvl="0">
      <w:start w:val="1"/>
      <w:numFmt w:val="decimal"/>
      <w:pStyle w:val="references"/>
      <w:lvlText w:val="[%1]"/>
      <w:lvlJc w:val="left"/>
      <w:pPr>
        <w:tabs>
          <w:tab w:val="num" w:pos="4770"/>
        </w:tabs>
        <w:ind w:left="4770" w:hanging="360"/>
      </w:pPr>
      <w:rPr>
        <w:rFonts w:ascii="Times New Roman" w:hAnsi="Times New Roman" w:cs="Times New Roman" w:hint="default"/>
        <w:b w:val="0"/>
        <w:bCs w:val="0"/>
        <w:i w:val="0"/>
        <w:iCs w:val="0"/>
        <w:sz w:val="16"/>
        <w:szCs w:val="16"/>
      </w:rPr>
    </w:lvl>
  </w:abstractNum>
  <w:abstractNum w:abstractNumId="34" w15:restartNumberingAfterBreak="0">
    <w:nsid w:val="58BF68AF"/>
    <w:multiLevelType w:val="hybridMultilevel"/>
    <w:tmpl w:val="B8CAA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9653BE3"/>
    <w:multiLevelType w:val="hybridMultilevel"/>
    <w:tmpl w:val="078865BE"/>
    <w:lvl w:ilvl="0" w:tplc="59FA4686">
      <w:start w:val="1"/>
      <w:numFmt w:val="decimal"/>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BA7492"/>
    <w:multiLevelType w:val="hybridMultilevel"/>
    <w:tmpl w:val="F4782D64"/>
    <w:lvl w:ilvl="0" w:tplc="1A0241C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5DB70B98"/>
    <w:multiLevelType w:val="hybridMultilevel"/>
    <w:tmpl w:val="3E268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4D2940"/>
    <w:multiLevelType w:val="hybridMultilevel"/>
    <w:tmpl w:val="81FC2BD8"/>
    <w:lvl w:ilvl="0" w:tplc="64A6AD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CF7218A"/>
    <w:multiLevelType w:val="multilevel"/>
    <w:tmpl w:val="3404E2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DF232F7"/>
    <w:multiLevelType w:val="hybridMultilevel"/>
    <w:tmpl w:val="773A5CC4"/>
    <w:lvl w:ilvl="0" w:tplc="D124CCC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2D05AAC"/>
    <w:multiLevelType w:val="hybridMultilevel"/>
    <w:tmpl w:val="7C184758"/>
    <w:lvl w:ilvl="0" w:tplc="0409000F">
      <w:start w:val="1"/>
      <w:numFmt w:val="decimal"/>
      <w:lvlText w:val="%1."/>
      <w:lvlJc w:val="left"/>
      <w:pPr>
        <w:ind w:left="8280" w:hanging="360"/>
      </w:pPr>
      <w:rPr>
        <w:rFonts w:hint="default"/>
      </w:rPr>
    </w:lvl>
    <w:lvl w:ilvl="1" w:tplc="04090019" w:tentative="1">
      <w:start w:val="1"/>
      <w:numFmt w:val="lowerLetter"/>
      <w:lvlText w:val="%2."/>
      <w:lvlJc w:val="left"/>
      <w:pPr>
        <w:ind w:left="9000" w:hanging="360"/>
      </w:pPr>
    </w:lvl>
    <w:lvl w:ilvl="2" w:tplc="0409001B" w:tentative="1">
      <w:start w:val="1"/>
      <w:numFmt w:val="lowerRoman"/>
      <w:lvlText w:val="%3."/>
      <w:lvlJc w:val="right"/>
      <w:pPr>
        <w:ind w:left="9720" w:hanging="180"/>
      </w:pPr>
    </w:lvl>
    <w:lvl w:ilvl="3" w:tplc="0409000F" w:tentative="1">
      <w:start w:val="1"/>
      <w:numFmt w:val="decimal"/>
      <w:lvlText w:val="%4."/>
      <w:lvlJc w:val="left"/>
      <w:pPr>
        <w:ind w:left="10440" w:hanging="360"/>
      </w:pPr>
    </w:lvl>
    <w:lvl w:ilvl="4" w:tplc="04090019" w:tentative="1">
      <w:start w:val="1"/>
      <w:numFmt w:val="lowerLetter"/>
      <w:lvlText w:val="%5."/>
      <w:lvlJc w:val="left"/>
      <w:pPr>
        <w:ind w:left="11160" w:hanging="360"/>
      </w:pPr>
    </w:lvl>
    <w:lvl w:ilvl="5" w:tplc="0409001B" w:tentative="1">
      <w:start w:val="1"/>
      <w:numFmt w:val="lowerRoman"/>
      <w:lvlText w:val="%6."/>
      <w:lvlJc w:val="right"/>
      <w:pPr>
        <w:ind w:left="11880" w:hanging="180"/>
      </w:pPr>
    </w:lvl>
    <w:lvl w:ilvl="6" w:tplc="0409000F" w:tentative="1">
      <w:start w:val="1"/>
      <w:numFmt w:val="decimal"/>
      <w:lvlText w:val="%7."/>
      <w:lvlJc w:val="left"/>
      <w:pPr>
        <w:ind w:left="12600" w:hanging="360"/>
      </w:pPr>
    </w:lvl>
    <w:lvl w:ilvl="7" w:tplc="04090019" w:tentative="1">
      <w:start w:val="1"/>
      <w:numFmt w:val="lowerLetter"/>
      <w:lvlText w:val="%8."/>
      <w:lvlJc w:val="left"/>
      <w:pPr>
        <w:ind w:left="13320" w:hanging="360"/>
      </w:pPr>
    </w:lvl>
    <w:lvl w:ilvl="8" w:tplc="0409001B" w:tentative="1">
      <w:start w:val="1"/>
      <w:numFmt w:val="lowerRoman"/>
      <w:lvlText w:val="%9."/>
      <w:lvlJc w:val="right"/>
      <w:pPr>
        <w:ind w:left="14040" w:hanging="180"/>
      </w:pPr>
    </w:lvl>
  </w:abstractNum>
  <w:abstractNum w:abstractNumId="42" w15:restartNumberingAfterBreak="0">
    <w:nsid w:val="78187E6C"/>
    <w:multiLevelType w:val="hybridMultilevel"/>
    <w:tmpl w:val="07D4CA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98F2D87"/>
    <w:multiLevelType w:val="hybridMultilevel"/>
    <w:tmpl w:val="93F0DDB6"/>
    <w:lvl w:ilvl="0" w:tplc="C45EE116">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BC92452"/>
    <w:multiLevelType w:val="hybridMultilevel"/>
    <w:tmpl w:val="875416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D16064D"/>
    <w:multiLevelType w:val="hybridMultilevel"/>
    <w:tmpl w:val="7B42217A"/>
    <w:lvl w:ilvl="0" w:tplc="A08ECED2">
      <w:start w:val="1"/>
      <w:numFmt w:val="lowerLetter"/>
      <w:lvlText w:val="%1."/>
      <w:lvlJc w:val="left"/>
      <w:pPr>
        <w:ind w:left="1080" w:hanging="360"/>
      </w:pPr>
      <w:rPr>
        <w:rFonts w:ascii="Times New Roman" w:eastAsia="Calibri" w:hAnsi="Times New Roman" w:cs="Times New Roman"/>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E3F78F3"/>
    <w:multiLevelType w:val="hybridMultilevel"/>
    <w:tmpl w:val="8B84A7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EA66D7B"/>
    <w:multiLevelType w:val="hybridMultilevel"/>
    <w:tmpl w:val="6DE6B3E6"/>
    <w:lvl w:ilvl="0" w:tplc="86445DD0">
      <w:start w:val="1"/>
      <w:numFmt w:val="lowerLetter"/>
      <w:lvlText w:val="%1."/>
      <w:lvlJc w:val="left"/>
      <w:pPr>
        <w:ind w:left="720" w:hanging="360"/>
      </w:pPr>
      <w:rPr>
        <w:rFonts w:eastAsia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1"/>
  </w:num>
  <w:num w:numId="2">
    <w:abstractNumId w:val="15"/>
  </w:num>
  <w:num w:numId="3">
    <w:abstractNumId w:val="33"/>
  </w:num>
  <w:num w:numId="4">
    <w:abstractNumId w:val="37"/>
  </w:num>
  <w:num w:numId="5">
    <w:abstractNumId w:val="1"/>
  </w:num>
  <w:num w:numId="6">
    <w:abstractNumId w:val="13"/>
  </w:num>
  <w:num w:numId="7">
    <w:abstractNumId w:val="39"/>
  </w:num>
  <w:num w:numId="8">
    <w:abstractNumId w:val="32"/>
  </w:num>
  <w:num w:numId="9">
    <w:abstractNumId w:val="0"/>
  </w:num>
  <w:num w:numId="10">
    <w:abstractNumId w:val="22"/>
  </w:num>
  <w:num w:numId="11">
    <w:abstractNumId w:val="42"/>
  </w:num>
  <w:num w:numId="12">
    <w:abstractNumId w:val="46"/>
  </w:num>
  <w:num w:numId="13">
    <w:abstractNumId w:val="45"/>
  </w:num>
  <w:num w:numId="14">
    <w:abstractNumId w:val="35"/>
  </w:num>
  <w:num w:numId="15">
    <w:abstractNumId w:val="18"/>
  </w:num>
  <w:num w:numId="16">
    <w:abstractNumId w:val="41"/>
  </w:num>
  <w:num w:numId="17">
    <w:abstractNumId w:val="23"/>
  </w:num>
  <w:num w:numId="18">
    <w:abstractNumId w:val="4"/>
  </w:num>
  <w:num w:numId="19">
    <w:abstractNumId w:val="27"/>
  </w:num>
  <w:num w:numId="20">
    <w:abstractNumId w:val="25"/>
  </w:num>
  <w:num w:numId="21">
    <w:abstractNumId w:val="12"/>
  </w:num>
  <w:num w:numId="22">
    <w:abstractNumId w:val="16"/>
  </w:num>
  <w:num w:numId="23">
    <w:abstractNumId w:val="29"/>
  </w:num>
  <w:num w:numId="24">
    <w:abstractNumId w:val="2"/>
  </w:num>
  <w:num w:numId="25">
    <w:abstractNumId w:val="44"/>
  </w:num>
  <w:num w:numId="26">
    <w:abstractNumId w:val="36"/>
  </w:num>
  <w:num w:numId="27">
    <w:abstractNumId w:val="20"/>
  </w:num>
  <w:num w:numId="28">
    <w:abstractNumId w:val="17"/>
  </w:num>
  <w:num w:numId="29">
    <w:abstractNumId w:val="28"/>
  </w:num>
  <w:num w:numId="30">
    <w:abstractNumId w:val="3"/>
  </w:num>
  <w:num w:numId="31">
    <w:abstractNumId w:val="38"/>
  </w:num>
  <w:num w:numId="32">
    <w:abstractNumId w:val="9"/>
  </w:num>
  <w:num w:numId="33">
    <w:abstractNumId w:val="11"/>
  </w:num>
  <w:num w:numId="34">
    <w:abstractNumId w:val="8"/>
  </w:num>
  <w:num w:numId="35">
    <w:abstractNumId w:val="40"/>
  </w:num>
  <w:num w:numId="36">
    <w:abstractNumId w:val="43"/>
  </w:num>
  <w:num w:numId="37">
    <w:abstractNumId w:val="19"/>
  </w:num>
  <w:num w:numId="38">
    <w:abstractNumId w:val="7"/>
  </w:num>
  <w:num w:numId="39">
    <w:abstractNumId w:val="10"/>
  </w:num>
  <w:num w:numId="40">
    <w:abstractNumId w:val="14"/>
  </w:num>
  <w:num w:numId="41">
    <w:abstractNumId w:val="5"/>
  </w:num>
  <w:num w:numId="42">
    <w:abstractNumId w:val="24"/>
  </w:num>
  <w:num w:numId="43">
    <w:abstractNumId w:val="47"/>
  </w:num>
  <w:num w:numId="44">
    <w:abstractNumId w:val="6"/>
  </w:num>
  <w:num w:numId="45">
    <w:abstractNumId w:val="26"/>
  </w:num>
  <w:num w:numId="46">
    <w:abstractNumId w:val="31"/>
  </w:num>
  <w:num w:numId="47">
    <w:abstractNumId w:val="30"/>
  </w:num>
  <w:num w:numId="48">
    <w:abstractNumId w:val="3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D55"/>
    <w:rsid w:val="0000173A"/>
    <w:rsid w:val="00001813"/>
    <w:rsid w:val="00001864"/>
    <w:rsid w:val="00001B16"/>
    <w:rsid w:val="00001E2E"/>
    <w:rsid w:val="0000252E"/>
    <w:rsid w:val="00002811"/>
    <w:rsid w:val="00002E6B"/>
    <w:rsid w:val="00003068"/>
    <w:rsid w:val="00003090"/>
    <w:rsid w:val="0000601D"/>
    <w:rsid w:val="000063F8"/>
    <w:rsid w:val="00007CAD"/>
    <w:rsid w:val="00007EB8"/>
    <w:rsid w:val="00010E3B"/>
    <w:rsid w:val="00013FEF"/>
    <w:rsid w:val="000200F5"/>
    <w:rsid w:val="0002038E"/>
    <w:rsid w:val="0002043B"/>
    <w:rsid w:val="00020A79"/>
    <w:rsid w:val="00022D63"/>
    <w:rsid w:val="0002313D"/>
    <w:rsid w:val="00025C9F"/>
    <w:rsid w:val="000272C1"/>
    <w:rsid w:val="000273CF"/>
    <w:rsid w:val="00027621"/>
    <w:rsid w:val="00027CF0"/>
    <w:rsid w:val="000304E2"/>
    <w:rsid w:val="00031572"/>
    <w:rsid w:val="00031B7A"/>
    <w:rsid w:val="000328A5"/>
    <w:rsid w:val="00035324"/>
    <w:rsid w:val="000354EA"/>
    <w:rsid w:val="0003555B"/>
    <w:rsid w:val="00035B12"/>
    <w:rsid w:val="00036D3F"/>
    <w:rsid w:val="000371B8"/>
    <w:rsid w:val="00040AD2"/>
    <w:rsid w:val="00040FC2"/>
    <w:rsid w:val="0004175B"/>
    <w:rsid w:val="000420B8"/>
    <w:rsid w:val="000427DF"/>
    <w:rsid w:val="000430D6"/>
    <w:rsid w:val="0004352D"/>
    <w:rsid w:val="00043CD0"/>
    <w:rsid w:val="000448EC"/>
    <w:rsid w:val="00045032"/>
    <w:rsid w:val="00045C0A"/>
    <w:rsid w:val="00046717"/>
    <w:rsid w:val="00046EF6"/>
    <w:rsid w:val="000476AC"/>
    <w:rsid w:val="00047753"/>
    <w:rsid w:val="00047C5B"/>
    <w:rsid w:val="00047FC2"/>
    <w:rsid w:val="00050179"/>
    <w:rsid w:val="000505F8"/>
    <w:rsid w:val="00050766"/>
    <w:rsid w:val="00050DEB"/>
    <w:rsid w:val="00050F6A"/>
    <w:rsid w:val="000511EE"/>
    <w:rsid w:val="00052F7C"/>
    <w:rsid w:val="00053504"/>
    <w:rsid w:val="000538F4"/>
    <w:rsid w:val="00053CA3"/>
    <w:rsid w:val="00054814"/>
    <w:rsid w:val="00055029"/>
    <w:rsid w:val="0005586C"/>
    <w:rsid w:val="00055BE1"/>
    <w:rsid w:val="00055F95"/>
    <w:rsid w:val="00056876"/>
    <w:rsid w:val="000572D7"/>
    <w:rsid w:val="000573EA"/>
    <w:rsid w:val="00057409"/>
    <w:rsid w:val="0005784C"/>
    <w:rsid w:val="0006042E"/>
    <w:rsid w:val="00060B77"/>
    <w:rsid w:val="00062084"/>
    <w:rsid w:val="00062EE8"/>
    <w:rsid w:val="0006409A"/>
    <w:rsid w:val="000641D1"/>
    <w:rsid w:val="000646FF"/>
    <w:rsid w:val="00064E82"/>
    <w:rsid w:val="00065E20"/>
    <w:rsid w:val="000678A0"/>
    <w:rsid w:val="00071606"/>
    <w:rsid w:val="00071748"/>
    <w:rsid w:val="0007182D"/>
    <w:rsid w:val="000720E9"/>
    <w:rsid w:val="0007222D"/>
    <w:rsid w:val="000730C2"/>
    <w:rsid w:val="00075685"/>
    <w:rsid w:val="0007577A"/>
    <w:rsid w:val="00076A0E"/>
    <w:rsid w:val="0007769A"/>
    <w:rsid w:val="000779F0"/>
    <w:rsid w:val="00080402"/>
    <w:rsid w:val="000819EF"/>
    <w:rsid w:val="00082AE6"/>
    <w:rsid w:val="0008452D"/>
    <w:rsid w:val="00084AF0"/>
    <w:rsid w:val="000850A9"/>
    <w:rsid w:val="00086D6C"/>
    <w:rsid w:val="00090969"/>
    <w:rsid w:val="00090ADA"/>
    <w:rsid w:val="00091CC6"/>
    <w:rsid w:val="00092032"/>
    <w:rsid w:val="00092A40"/>
    <w:rsid w:val="00094289"/>
    <w:rsid w:val="00094AD8"/>
    <w:rsid w:val="00095336"/>
    <w:rsid w:val="00095753"/>
    <w:rsid w:val="0009596A"/>
    <w:rsid w:val="00095EB7"/>
    <w:rsid w:val="0009611C"/>
    <w:rsid w:val="000A00FA"/>
    <w:rsid w:val="000A0155"/>
    <w:rsid w:val="000A09BB"/>
    <w:rsid w:val="000A0AFB"/>
    <w:rsid w:val="000A0BD4"/>
    <w:rsid w:val="000A24A0"/>
    <w:rsid w:val="000A284E"/>
    <w:rsid w:val="000A2CD2"/>
    <w:rsid w:val="000A3E90"/>
    <w:rsid w:val="000A4955"/>
    <w:rsid w:val="000A6766"/>
    <w:rsid w:val="000A6AFF"/>
    <w:rsid w:val="000A6B51"/>
    <w:rsid w:val="000A7365"/>
    <w:rsid w:val="000A7939"/>
    <w:rsid w:val="000A7C48"/>
    <w:rsid w:val="000B1812"/>
    <w:rsid w:val="000B244E"/>
    <w:rsid w:val="000B2906"/>
    <w:rsid w:val="000B2B85"/>
    <w:rsid w:val="000B2DEA"/>
    <w:rsid w:val="000B2EEE"/>
    <w:rsid w:val="000B3415"/>
    <w:rsid w:val="000B3477"/>
    <w:rsid w:val="000B38DC"/>
    <w:rsid w:val="000B3BFA"/>
    <w:rsid w:val="000B40CC"/>
    <w:rsid w:val="000B4CA3"/>
    <w:rsid w:val="000B4F23"/>
    <w:rsid w:val="000B5779"/>
    <w:rsid w:val="000B6C4B"/>
    <w:rsid w:val="000B749D"/>
    <w:rsid w:val="000C0406"/>
    <w:rsid w:val="000C077B"/>
    <w:rsid w:val="000C0A2C"/>
    <w:rsid w:val="000C13C1"/>
    <w:rsid w:val="000C241A"/>
    <w:rsid w:val="000C39FE"/>
    <w:rsid w:val="000C3A5C"/>
    <w:rsid w:val="000C4165"/>
    <w:rsid w:val="000C44BF"/>
    <w:rsid w:val="000C50B6"/>
    <w:rsid w:val="000C5B40"/>
    <w:rsid w:val="000C6283"/>
    <w:rsid w:val="000C64CE"/>
    <w:rsid w:val="000C65A0"/>
    <w:rsid w:val="000C787D"/>
    <w:rsid w:val="000C7AD6"/>
    <w:rsid w:val="000C7EEE"/>
    <w:rsid w:val="000D1C0A"/>
    <w:rsid w:val="000D23A8"/>
    <w:rsid w:val="000D26A1"/>
    <w:rsid w:val="000D28F5"/>
    <w:rsid w:val="000D2BA1"/>
    <w:rsid w:val="000D3204"/>
    <w:rsid w:val="000D3275"/>
    <w:rsid w:val="000D3282"/>
    <w:rsid w:val="000D3CD5"/>
    <w:rsid w:val="000D4F89"/>
    <w:rsid w:val="000D6019"/>
    <w:rsid w:val="000D7657"/>
    <w:rsid w:val="000E00D2"/>
    <w:rsid w:val="000E2A38"/>
    <w:rsid w:val="000E4083"/>
    <w:rsid w:val="000E409F"/>
    <w:rsid w:val="000E427A"/>
    <w:rsid w:val="000E49DC"/>
    <w:rsid w:val="000E4EC5"/>
    <w:rsid w:val="000E5097"/>
    <w:rsid w:val="000E7A4B"/>
    <w:rsid w:val="000F103C"/>
    <w:rsid w:val="000F14AC"/>
    <w:rsid w:val="000F2E9F"/>
    <w:rsid w:val="000F3425"/>
    <w:rsid w:val="000F6CE9"/>
    <w:rsid w:val="000F7D51"/>
    <w:rsid w:val="001012BA"/>
    <w:rsid w:val="00101A25"/>
    <w:rsid w:val="00101CAD"/>
    <w:rsid w:val="00102451"/>
    <w:rsid w:val="00102B12"/>
    <w:rsid w:val="001034F0"/>
    <w:rsid w:val="001039A0"/>
    <w:rsid w:val="00105666"/>
    <w:rsid w:val="00105A62"/>
    <w:rsid w:val="00105D33"/>
    <w:rsid w:val="00106CB8"/>
    <w:rsid w:val="00106D49"/>
    <w:rsid w:val="00107246"/>
    <w:rsid w:val="001112BD"/>
    <w:rsid w:val="001135E5"/>
    <w:rsid w:val="001156E9"/>
    <w:rsid w:val="00115E7B"/>
    <w:rsid w:val="001169A3"/>
    <w:rsid w:val="00117206"/>
    <w:rsid w:val="00117438"/>
    <w:rsid w:val="00120BA0"/>
    <w:rsid w:val="00121908"/>
    <w:rsid w:val="001219FA"/>
    <w:rsid w:val="0012250D"/>
    <w:rsid w:val="0012276E"/>
    <w:rsid w:val="0012328C"/>
    <w:rsid w:val="001239C2"/>
    <w:rsid w:val="00123E81"/>
    <w:rsid w:val="001246D6"/>
    <w:rsid w:val="00125834"/>
    <w:rsid w:val="00126BE4"/>
    <w:rsid w:val="001274B0"/>
    <w:rsid w:val="00127AEE"/>
    <w:rsid w:val="00130203"/>
    <w:rsid w:val="0013106F"/>
    <w:rsid w:val="001319BB"/>
    <w:rsid w:val="001343F7"/>
    <w:rsid w:val="00134BFE"/>
    <w:rsid w:val="001350E9"/>
    <w:rsid w:val="00137234"/>
    <w:rsid w:val="00137842"/>
    <w:rsid w:val="001430E8"/>
    <w:rsid w:val="001436CD"/>
    <w:rsid w:val="00143E35"/>
    <w:rsid w:val="00145010"/>
    <w:rsid w:val="00145620"/>
    <w:rsid w:val="001456B2"/>
    <w:rsid w:val="00145F0B"/>
    <w:rsid w:val="001466E4"/>
    <w:rsid w:val="0014763D"/>
    <w:rsid w:val="00150A79"/>
    <w:rsid w:val="00152853"/>
    <w:rsid w:val="00152D0D"/>
    <w:rsid w:val="001554DB"/>
    <w:rsid w:val="00157D42"/>
    <w:rsid w:val="00161F06"/>
    <w:rsid w:val="001627D8"/>
    <w:rsid w:val="00162DC2"/>
    <w:rsid w:val="001636CE"/>
    <w:rsid w:val="0016420E"/>
    <w:rsid w:val="001649A1"/>
    <w:rsid w:val="00164C27"/>
    <w:rsid w:val="00165140"/>
    <w:rsid w:val="00165373"/>
    <w:rsid w:val="001658B2"/>
    <w:rsid w:val="00165BE8"/>
    <w:rsid w:val="001661F7"/>
    <w:rsid w:val="001665D6"/>
    <w:rsid w:val="001669B2"/>
    <w:rsid w:val="00167C5B"/>
    <w:rsid w:val="00170B97"/>
    <w:rsid w:val="00170D55"/>
    <w:rsid w:val="00171AED"/>
    <w:rsid w:val="001723B8"/>
    <w:rsid w:val="001735F9"/>
    <w:rsid w:val="00175FC2"/>
    <w:rsid w:val="001775BB"/>
    <w:rsid w:val="0018133E"/>
    <w:rsid w:val="00181B5F"/>
    <w:rsid w:val="0018285D"/>
    <w:rsid w:val="00182863"/>
    <w:rsid w:val="001830BB"/>
    <w:rsid w:val="001833BE"/>
    <w:rsid w:val="00183552"/>
    <w:rsid w:val="00186588"/>
    <w:rsid w:val="00186711"/>
    <w:rsid w:val="0019128E"/>
    <w:rsid w:val="001914B1"/>
    <w:rsid w:val="001928C5"/>
    <w:rsid w:val="00192CAC"/>
    <w:rsid w:val="001938E0"/>
    <w:rsid w:val="001943E3"/>
    <w:rsid w:val="001960DC"/>
    <w:rsid w:val="0019675C"/>
    <w:rsid w:val="00197531"/>
    <w:rsid w:val="00197663"/>
    <w:rsid w:val="0019782B"/>
    <w:rsid w:val="001A0F79"/>
    <w:rsid w:val="001A1375"/>
    <w:rsid w:val="001A18C4"/>
    <w:rsid w:val="001A2AB2"/>
    <w:rsid w:val="001A34FA"/>
    <w:rsid w:val="001A3B54"/>
    <w:rsid w:val="001A3E34"/>
    <w:rsid w:val="001A4150"/>
    <w:rsid w:val="001A4272"/>
    <w:rsid w:val="001A461A"/>
    <w:rsid w:val="001A559E"/>
    <w:rsid w:val="001A5B13"/>
    <w:rsid w:val="001A683C"/>
    <w:rsid w:val="001A68B0"/>
    <w:rsid w:val="001A7746"/>
    <w:rsid w:val="001B00AA"/>
    <w:rsid w:val="001B0B5A"/>
    <w:rsid w:val="001B1FEC"/>
    <w:rsid w:val="001B30D8"/>
    <w:rsid w:val="001B39AF"/>
    <w:rsid w:val="001B4610"/>
    <w:rsid w:val="001B4ABB"/>
    <w:rsid w:val="001B532D"/>
    <w:rsid w:val="001B54E1"/>
    <w:rsid w:val="001B5508"/>
    <w:rsid w:val="001B554F"/>
    <w:rsid w:val="001B6D85"/>
    <w:rsid w:val="001B7AF6"/>
    <w:rsid w:val="001C0203"/>
    <w:rsid w:val="001C077B"/>
    <w:rsid w:val="001C0E1D"/>
    <w:rsid w:val="001C2199"/>
    <w:rsid w:val="001C2661"/>
    <w:rsid w:val="001C296A"/>
    <w:rsid w:val="001C315C"/>
    <w:rsid w:val="001C3AE5"/>
    <w:rsid w:val="001C3B58"/>
    <w:rsid w:val="001C3BA8"/>
    <w:rsid w:val="001C5D12"/>
    <w:rsid w:val="001C5D66"/>
    <w:rsid w:val="001C5EB5"/>
    <w:rsid w:val="001C68E0"/>
    <w:rsid w:val="001D22B0"/>
    <w:rsid w:val="001D24EF"/>
    <w:rsid w:val="001D2BED"/>
    <w:rsid w:val="001D4E33"/>
    <w:rsid w:val="001D502E"/>
    <w:rsid w:val="001D5E73"/>
    <w:rsid w:val="001D5EF2"/>
    <w:rsid w:val="001D6160"/>
    <w:rsid w:val="001D623C"/>
    <w:rsid w:val="001D6886"/>
    <w:rsid w:val="001D7EC0"/>
    <w:rsid w:val="001E1A3A"/>
    <w:rsid w:val="001E3F89"/>
    <w:rsid w:val="001E40A4"/>
    <w:rsid w:val="001E4C0D"/>
    <w:rsid w:val="001E5387"/>
    <w:rsid w:val="001E5D57"/>
    <w:rsid w:val="001E6556"/>
    <w:rsid w:val="001E760A"/>
    <w:rsid w:val="001F0672"/>
    <w:rsid w:val="001F17E0"/>
    <w:rsid w:val="001F1CDA"/>
    <w:rsid w:val="001F21AA"/>
    <w:rsid w:val="001F2AA6"/>
    <w:rsid w:val="001F6DBB"/>
    <w:rsid w:val="001F72DC"/>
    <w:rsid w:val="002010D3"/>
    <w:rsid w:val="0020188A"/>
    <w:rsid w:val="002030F1"/>
    <w:rsid w:val="00203ADC"/>
    <w:rsid w:val="00203AEC"/>
    <w:rsid w:val="00204DD2"/>
    <w:rsid w:val="00205062"/>
    <w:rsid w:val="0020567B"/>
    <w:rsid w:val="00210A49"/>
    <w:rsid w:val="002118C4"/>
    <w:rsid w:val="00212488"/>
    <w:rsid w:val="00212605"/>
    <w:rsid w:val="00213161"/>
    <w:rsid w:val="00215F80"/>
    <w:rsid w:val="00215FB0"/>
    <w:rsid w:val="00216E2A"/>
    <w:rsid w:val="002175E6"/>
    <w:rsid w:val="002177DD"/>
    <w:rsid w:val="002200EF"/>
    <w:rsid w:val="00222B03"/>
    <w:rsid w:val="00223410"/>
    <w:rsid w:val="0022349B"/>
    <w:rsid w:val="0022486D"/>
    <w:rsid w:val="00225477"/>
    <w:rsid w:val="002254AB"/>
    <w:rsid w:val="00225E8A"/>
    <w:rsid w:val="00226D47"/>
    <w:rsid w:val="00227B7A"/>
    <w:rsid w:val="00227C44"/>
    <w:rsid w:val="00231981"/>
    <w:rsid w:val="00232BAB"/>
    <w:rsid w:val="00234B23"/>
    <w:rsid w:val="00235CCC"/>
    <w:rsid w:val="00235DB4"/>
    <w:rsid w:val="00236A6C"/>
    <w:rsid w:val="00236EAB"/>
    <w:rsid w:val="00236FC7"/>
    <w:rsid w:val="0024020F"/>
    <w:rsid w:val="002407E0"/>
    <w:rsid w:val="002418B1"/>
    <w:rsid w:val="0024432F"/>
    <w:rsid w:val="00244CCE"/>
    <w:rsid w:val="002451C9"/>
    <w:rsid w:val="00245E7C"/>
    <w:rsid w:val="00246163"/>
    <w:rsid w:val="002462F2"/>
    <w:rsid w:val="00246C1D"/>
    <w:rsid w:val="00246C70"/>
    <w:rsid w:val="00247BE1"/>
    <w:rsid w:val="0025026A"/>
    <w:rsid w:val="0025111A"/>
    <w:rsid w:val="00251713"/>
    <w:rsid w:val="0025256D"/>
    <w:rsid w:val="00252777"/>
    <w:rsid w:val="00252B63"/>
    <w:rsid w:val="002537AC"/>
    <w:rsid w:val="00254779"/>
    <w:rsid w:val="002557F4"/>
    <w:rsid w:val="002560A5"/>
    <w:rsid w:val="00256CB7"/>
    <w:rsid w:val="00260C24"/>
    <w:rsid w:val="00262449"/>
    <w:rsid w:val="00262994"/>
    <w:rsid w:val="00262A6D"/>
    <w:rsid w:val="00262CFD"/>
    <w:rsid w:val="002634C8"/>
    <w:rsid w:val="00264B78"/>
    <w:rsid w:val="0026513C"/>
    <w:rsid w:val="0026513E"/>
    <w:rsid w:val="00266EA7"/>
    <w:rsid w:val="00267831"/>
    <w:rsid w:val="002678C7"/>
    <w:rsid w:val="00270580"/>
    <w:rsid w:val="00270BD1"/>
    <w:rsid w:val="00272E11"/>
    <w:rsid w:val="002734C1"/>
    <w:rsid w:val="002761E3"/>
    <w:rsid w:val="0027682B"/>
    <w:rsid w:val="00276E83"/>
    <w:rsid w:val="002802B9"/>
    <w:rsid w:val="00280C25"/>
    <w:rsid w:val="00284C64"/>
    <w:rsid w:val="00284CD9"/>
    <w:rsid w:val="00285F7C"/>
    <w:rsid w:val="0028686A"/>
    <w:rsid w:val="00286A01"/>
    <w:rsid w:val="002902E4"/>
    <w:rsid w:val="00291127"/>
    <w:rsid w:val="00291DAE"/>
    <w:rsid w:val="00292679"/>
    <w:rsid w:val="00292A27"/>
    <w:rsid w:val="002939DE"/>
    <w:rsid w:val="00293B16"/>
    <w:rsid w:val="00294A34"/>
    <w:rsid w:val="00295CA6"/>
    <w:rsid w:val="00295DA7"/>
    <w:rsid w:val="00296130"/>
    <w:rsid w:val="00297315"/>
    <w:rsid w:val="002A05B2"/>
    <w:rsid w:val="002A085A"/>
    <w:rsid w:val="002A0909"/>
    <w:rsid w:val="002A0C72"/>
    <w:rsid w:val="002A0D23"/>
    <w:rsid w:val="002A15B6"/>
    <w:rsid w:val="002A165D"/>
    <w:rsid w:val="002A1F0C"/>
    <w:rsid w:val="002A2186"/>
    <w:rsid w:val="002A2864"/>
    <w:rsid w:val="002A3BE7"/>
    <w:rsid w:val="002A562D"/>
    <w:rsid w:val="002A6388"/>
    <w:rsid w:val="002A6EF5"/>
    <w:rsid w:val="002A7431"/>
    <w:rsid w:val="002A753A"/>
    <w:rsid w:val="002B0791"/>
    <w:rsid w:val="002B0DD7"/>
    <w:rsid w:val="002B1A7D"/>
    <w:rsid w:val="002B2285"/>
    <w:rsid w:val="002B2A61"/>
    <w:rsid w:val="002B323A"/>
    <w:rsid w:val="002B393D"/>
    <w:rsid w:val="002B4C38"/>
    <w:rsid w:val="002B5C63"/>
    <w:rsid w:val="002B65A7"/>
    <w:rsid w:val="002C0A30"/>
    <w:rsid w:val="002C1B87"/>
    <w:rsid w:val="002C1ECB"/>
    <w:rsid w:val="002C1FB0"/>
    <w:rsid w:val="002C3BB6"/>
    <w:rsid w:val="002C3F2C"/>
    <w:rsid w:val="002C5C8D"/>
    <w:rsid w:val="002C60BD"/>
    <w:rsid w:val="002C6DCE"/>
    <w:rsid w:val="002C7103"/>
    <w:rsid w:val="002C77DE"/>
    <w:rsid w:val="002D011E"/>
    <w:rsid w:val="002D0F6C"/>
    <w:rsid w:val="002D17FB"/>
    <w:rsid w:val="002D2168"/>
    <w:rsid w:val="002D2F27"/>
    <w:rsid w:val="002D34D0"/>
    <w:rsid w:val="002D4D8E"/>
    <w:rsid w:val="002D514F"/>
    <w:rsid w:val="002D5419"/>
    <w:rsid w:val="002D54DE"/>
    <w:rsid w:val="002D6062"/>
    <w:rsid w:val="002D6543"/>
    <w:rsid w:val="002D6742"/>
    <w:rsid w:val="002D695B"/>
    <w:rsid w:val="002D7BBE"/>
    <w:rsid w:val="002E0FE3"/>
    <w:rsid w:val="002E1847"/>
    <w:rsid w:val="002E4686"/>
    <w:rsid w:val="002E5736"/>
    <w:rsid w:val="002E59CD"/>
    <w:rsid w:val="002F0D06"/>
    <w:rsid w:val="002F1855"/>
    <w:rsid w:val="002F2311"/>
    <w:rsid w:val="002F31C5"/>
    <w:rsid w:val="002F33A1"/>
    <w:rsid w:val="002F374E"/>
    <w:rsid w:val="002F3ED5"/>
    <w:rsid w:val="002F4B2E"/>
    <w:rsid w:val="002F4F68"/>
    <w:rsid w:val="002F5EA3"/>
    <w:rsid w:val="002F6196"/>
    <w:rsid w:val="002F61EC"/>
    <w:rsid w:val="002F7DF7"/>
    <w:rsid w:val="0030234D"/>
    <w:rsid w:val="003026BF"/>
    <w:rsid w:val="003029A0"/>
    <w:rsid w:val="003034E7"/>
    <w:rsid w:val="003037DA"/>
    <w:rsid w:val="00303979"/>
    <w:rsid w:val="003040E6"/>
    <w:rsid w:val="0030433A"/>
    <w:rsid w:val="00305CDA"/>
    <w:rsid w:val="00305E88"/>
    <w:rsid w:val="00305F5A"/>
    <w:rsid w:val="003060EC"/>
    <w:rsid w:val="00306281"/>
    <w:rsid w:val="00306361"/>
    <w:rsid w:val="00306757"/>
    <w:rsid w:val="003068D5"/>
    <w:rsid w:val="0031033B"/>
    <w:rsid w:val="003108C6"/>
    <w:rsid w:val="00310F7F"/>
    <w:rsid w:val="00312139"/>
    <w:rsid w:val="003121D7"/>
    <w:rsid w:val="00312731"/>
    <w:rsid w:val="003135AD"/>
    <w:rsid w:val="0031360A"/>
    <w:rsid w:val="0031365D"/>
    <w:rsid w:val="00313769"/>
    <w:rsid w:val="00314316"/>
    <w:rsid w:val="00314C52"/>
    <w:rsid w:val="00315F39"/>
    <w:rsid w:val="003163B5"/>
    <w:rsid w:val="003168F9"/>
    <w:rsid w:val="003176A6"/>
    <w:rsid w:val="00320125"/>
    <w:rsid w:val="00320819"/>
    <w:rsid w:val="0032204A"/>
    <w:rsid w:val="00322946"/>
    <w:rsid w:val="00322A57"/>
    <w:rsid w:val="00322C42"/>
    <w:rsid w:val="0032300E"/>
    <w:rsid w:val="00323E6D"/>
    <w:rsid w:val="0032403C"/>
    <w:rsid w:val="00324F8D"/>
    <w:rsid w:val="00325218"/>
    <w:rsid w:val="00325B5E"/>
    <w:rsid w:val="003260E8"/>
    <w:rsid w:val="0032737B"/>
    <w:rsid w:val="00327C94"/>
    <w:rsid w:val="00327E8F"/>
    <w:rsid w:val="00330F34"/>
    <w:rsid w:val="0033201D"/>
    <w:rsid w:val="00332B74"/>
    <w:rsid w:val="00332DC0"/>
    <w:rsid w:val="0033447B"/>
    <w:rsid w:val="003344DF"/>
    <w:rsid w:val="0033474F"/>
    <w:rsid w:val="003348C9"/>
    <w:rsid w:val="003354F8"/>
    <w:rsid w:val="003359D9"/>
    <w:rsid w:val="00337401"/>
    <w:rsid w:val="00337EB5"/>
    <w:rsid w:val="00340839"/>
    <w:rsid w:val="00341352"/>
    <w:rsid w:val="003421CB"/>
    <w:rsid w:val="003428C4"/>
    <w:rsid w:val="00342F95"/>
    <w:rsid w:val="00343306"/>
    <w:rsid w:val="003437DF"/>
    <w:rsid w:val="00344E03"/>
    <w:rsid w:val="00345553"/>
    <w:rsid w:val="00345BCE"/>
    <w:rsid w:val="003462A0"/>
    <w:rsid w:val="00347673"/>
    <w:rsid w:val="00352A7B"/>
    <w:rsid w:val="0035361E"/>
    <w:rsid w:val="00353E0D"/>
    <w:rsid w:val="003541A2"/>
    <w:rsid w:val="003549B8"/>
    <w:rsid w:val="003549F2"/>
    <w:rsid w:val="00356320"/>
    <w:rsid w:val="003564FC"/>
    <w:rsid w:val="003566A2"/>
    <w:rsid w:val="003615A4"/>
    <w:rsid w:val="00361F28"/>
    <w:rsid w:val="00362276"/>
    <w:rsid w:val="00364414"/>
    <w:rsid w:val="00364819"/>
    <w:rsid w:val="00365480"/>
    <w:rsid w:val="00365822"/>
    <w:rsid w:val="00366427"/>
    <w:rsid w:val="0036735D"/>
    <w:rsid w:val="00370965"/>
    <w:rsid w:val="003709B8"/>
    <w:rsid w:val="00370A6E"/>
    <w:rsid w:val="00372015"/>
    <w:rsid w:val="0037310D"/>
    <w:rsid w:val="00374DD5"/>
    <w:rsid w:val="00374E65"/>
    <w:rsid w:val="0037590D"/>
    <w:rsid w:val="00376133"/>
    <w:rsid w:val="003762D6"/>
    <w:rsid w:val="0037639E"/>
    <w:rsid w:val="00376FB0"/>
    <w:rsid w:val="00377E68"/>
    <w:rsid w:val="00380CD6"/>
    <w:rsid w:val="00381F9F"/>
    <w:rsid w:val="003838CE"/>
    <w:rsid w:val="00384D01"/>
    <w:rsid w:val="00384DBF"/>
    <w:rsid w:val="003865D5"/>
    <w:rsid w:val="003869EB"/>
    <w:rsid w:val="00390066"/>
    <w:rsid w:val="00390540"/>
    <w:rsid w:val="00390A85"/>
    <w:rsid w:val="00390DE8"/>
    <w:rsid w:val="003921AB"/>
    <w:rsid w:val="003927C1"/>
    <w:rsid w:val="00392933"/>
    <w:rsid w:val="00392CD0"/>
    <w:rsid w:val="00392EDE"/>
    <w:rsid w:val="00392F20"/>
    <w:rsid w:val="00394382"/>
    <w:rsid w:val="003946C1"/>
    <w:rsid w:val="003960FA"/>
    <w:rsid w:val="00396432"/>
    <w:rsid w:val="003A0DC1"/>
    <w:rsid w:val="003A145E"/>
    <w:rsid w:val="003A3048"/>
    <w:rsid w:val="003A4413"/>
    <w:rsid w:val="003A51C8"/>
    <w:rsid w:val="003A55B2"/>
    <w:rsid w:val="003A5EBE"/>
    <w:rsid w:val="003A64D9"/>
    <w:rsid w:val="003A6509"/>
    <w:rsid w:val="003A6ED1"/>
    <w:rsid w:val="003A71D0"/>
    <w:rsid w:val="003B083E"/>
    <w:rsid w:val="003B1298"/>
    <w:rsid w:val="003B2709"/>
    <w:rsid w:val="003B2A8F"/>
    <w:rsid w:val="003B381D"/>
    <w:rsid w:val="003B3A8B"/>
    <w:rsid w:val="003B4204"/>
    <w:rsid w:val="003B4CE7"/>
    <w:rsid w:val="003B5173"/>
    <w:rsid w:val="003B5BBC"/>
    <w:rsid w:val="003B67B8"/>
    <w:rsid w:val="003B7802"/>
    <w:rsid w:val="003B78EA"/>
    <w:rsid w:val="003B7C6E"/>
    <w:rsid w:val="003C030A"/>
    <w:rsid w:val="003C05D1"/>
    <w:rsid w:val="003C1A4C"/>
    <w:rsid w:val="003C1C95"/>
    <w:rsid w:val="003C231E"/>
    <w:rsid w:val="003C2781"/>
    <w:rsid w:val="003C4FA3"/>
    <w:rsid w:val="003C5CAB"/>
    <w:rsid w:val="003C5E0C"/>
    <w:rsid w:val="003C5E95"/>
    <w:rsid w:val="003C61E3"/>
    <w:rsid w:val="003C6A5A"/>
    <w:rsid w:val="003C6BAA"/>
    <w:rsid w:val="003C704F"/>
    <w:rsid w:val="003C7725"/>
    <w:rsid w:val="003C79CE"/>
    <w:rsid w:val="003D02B2"/>
    <w:rsid w:val="003D1CFD"/>
    <w:rsid w:val="003D29A9"/>
    <w:rsid w:val="003D2DFA"/>
    <w:rsid w:val="003D4047"/>
    <w:rsid w:val="003D54A8"/>
    <w:rsid w:val="003D639D"/>
    <w:rsid w:val="003D65EF"/>
    <w:rsid w:val="003D695F"/>
    <w:rsid w:val="003D6F85"/>
    <w:rsid w:val="003D7610"/>
    <w:rsid w:val="003D7C9A"/>
    <w:rsid w:val="003E0050"/>
    <w:rsid w:val="003E0D79"/>
    <w:rsid w:val="003E144B"/>
    <w:rsid w:val="003E1864"/>
    <w:rsid w:val="003E49E3"/>
    <w:rsid w:val="003E508E"/>
    <w:rsid w:val="003E655C"/>
    <w:rsid w:val="003E6659"/>
    <w:rsid w:val="003E7EB0"/>
    <w:rsid w:val="003F12DA"/>
    <w:rsid w:val="003F217F"/>
    <w:rsid w:val="003F25F3"/>
    <w:rsid w:val="003F272D"/>
    <w:rsid w:val="003F2B8F"/>
    <w:rsid w:val="003F2C64"/>
    <w:rsid w:val="003F2CA8"/>
    <w:rsid w:val="003F3522"/>
    <w:rsid w:val="003F3F00"/>
    <w:rsid w:val="003F632C"/>
    <w:rsid w:val="003F659B"/>
    <w:rsid w:val="003F68D3"/>
    <w:rsid w:val="003F6EDF"/>
    <w:rsid w:val="003F7686"/>
    <w:rsid w:val="00400C2B"/>
    <w:rsid w:val="004028F8"/>
    <w:rsid w:val="00402B88"/>
    <w:rsid w:val="00402BCE"/>
    <w:rsid w:val="00402C0A"/>
    <w:rsid w:val="004039E4"/>
    <w:rsid w:val="004040B4"/>
    <w:rsid w:val="00404841"/>
    <w:rsid w:val="00404C3A"/>
    <w:rsid w:val="004052E1"/>
    <w:rsid w:val="00405301"/>
    <w:rsid w:val="00405EB5"/>
    <w:rsid w:val="004102A3"/>
    <w:rsid w:val="004104C3"/>
    <w:rsid w:val="004109CF"/>
    <w:rsid w:val="004122FF"/>
    <w:rsid w:val="00412947"/>
    <w:rsid w:val="00412C26"/>
    <w:rsid w:val="00413463"/>
    <w:rsid w:val="00413569"/>
    <w:rsid w:val="00414075"/>
    <w:rsid w:val="00414113"/>
    <w:rsid w:val="0041415A"/>
    <w:rsid w:val="004145A3"/>
    <w:rsid w:val="00415F56"/>
    <w:rsid w:val="004163B7"/>
    <w:rsid w:val="00416E0D"/>
    <w:rsid w:val="0041707B"/>
    <w:rsid w:val="00417F81"/>
    <w:rsid w:val="00420BE0"/>
    <w:rsid w:val="00421D2D"/>
    <w:rsid w:val="004228E3"/>
    <w:rsid w:val="00422A6B"/>
    <w:rsid w:val="00422A6F"/>
    <w:rsid w:val="004231FE"/>
    <w:rsid w:val="00423D61"/>
    <w:rsid w:val="004247C9"/>
    <w:rsid w:val="00424B7D"/>
    <w:rsid w:val="004257CD"/>
    <w:rsid w:val="00425B37"/>
    <w:rsid w:val="00426B9D"/>
    <w:rsid w:val="004305A0"/>
    <w:rsid w:val="00430A4B"/>
    <w:rsid w:val="004313B4"/>
    <w:rsid w:val="004314BA"/>
    <w:rsid w:val="004316F9"/>
    <w:rsid w:val="00431756"/>
    <w:rsid w:val="00432417"/>
    <w:rsid w:val="00433200"/>
    <w:rsid w:val="0043422D"/>
    <w:rsid w:val="00435235"/>
    <w:rsid w:val="00436F27"/>
    <w:rsid w:val="00437C9E"/>
    <w:rsid w:val="004446DE"/>
    <w:rsid w:val="004456F2"/>
    <w:rsid w:val="00445CD7"/>
    <w:rsid w:val="00445E72"/>
    <w:rsid w:val="004469AB"/>
    <w:rsid w:val="004475BE"/>
    <w:rsid w:val="004475FD"/>
    <w:rsid w:val="00447C65"/>
    <w:rsid w:val="00447E2E"/>
    <w:rsid w:val="00450A0D"/>
    <w:rsid w:val="00453985"/>
    <w:rsid w:val="00453E5A"/>
    <w:rsid w:val="00455D91"/>
    <w:rsid w:val="00456152"/>
    <w:rsid w:val="00457190"/>
    <w:rsid w:val="00457468"/>
    <w:rsid w:val="00457D60"/>
    <w:rsid w:val="00460F4B"/>
    <w:rsid w:val="004639A8"/>
    <w:rsid w:val="00463E51"/>
    <w:rsid w:val="00464645"/>
    <w:rsid w:val="00464A1D"/>
    <w:rsid w:val="00464E5F"/>
    <w:rsid w:val="0046508E"/>
    <w:rsid w:val="004657F5"/>
    <w:rsid w:val="00466173"/>
    <w:rsid w:val="004662DD"/>
    <w:rsid w:val="004678B0"/>
    <w:rsid w:val="00471747"/>
    <w:rsid w:val="00471927"/>
    <w:rsid w:val="00472EFD"/>
    <w:rsid w:val="004745AC"/>
    <w:rsid w:val="00474833"/>
    <w:rsid w:val="00474D98"/>
    <w:rsid w:val="00476728"/>
    <w:rsid w:val="00476885"/>
    <w:rsid w:val="00476BDC"/>
    <w:rsid w:val="00480D42"/>
    <w:rsid w:val="00480F0A"/>
    <w:rsid w:val="00480F29"/>
    <w:rsid w:val="00480FB6"/>
    <w:rsid w:val="004814F4"/>
    <w:rsid w:val="00481C0C"/>
    <w:rsid w:val="004821CD"/>
    <w:rsid w:val="00482C8D"/>
    <w:rsid w:val="004836A0"/>
    <w:rsid w:val="004838D1"/>
    <w:rsid w:val="0048563F"/>
    <w:rsid w:val="00485AAC"/>
    <w:rsid w:val="00485E30"/>
    <w:rsid w:val="0048702F"/>
    <w:rsid w:val="0048775A"/>
    <w:rsid w:val="0048780D"/>
    <w:rsid w:val="00490162"/>
    <w:rsid w:val="004909E0"/>
    <w:rsid w:val="004911A2"/>
    <w:rsid w:val="00491D15"/>
    <w:rsid w:val="0049212F"/>
    <w:rsid w:val="004929F0"/>
    <w:rsid w:val="004963C2"/>
    <w:rsid w:val="00496796"/>
    <w:rsid w:val="00497C4B"/>
    <w:rsid w:val="004A0C0E"/>
    <w:rsid w:val="004A1271"/>
    <w:rsid w:val="004A1D23"/>
    <w:rsid w:val="004A3EF7"/>
    <w:rsid w:val="004A530A"/>
    <w:rsid w:val="004A6B3C"/>
    <w:rsid w:val="004A7039"/>
    <w:rsid w:val="004B3863"/>
    <w:rsid w:val="004B41F0"/>
    <w:rsid w:val="004B4270"/>
    <w:rsid w:val="004B5795"/>
    <w:rsid w:val="004B651C"/>
    <w:rsid w:val="004B6805"/>
    <w:rsid w:val="004B6CD1"/>
    <w:rsid w:val="004B6F86"/>
    <w:rsid w:val="004B71C0"/>
    <w:rsid w:val="004C04D6"/>
    <w:rsid w:val="004C0AD9"/>
    <w:rsid w:val="004C0B84"/>
    <w:rsid w:val="004C0DBA"/>
    <w:rsid w:val="004C1C5C"/>
    <w:rsid w:val="004C1DA6"/>
    <w:rsid w:val="004C1DC7"/>
    <w:rsid w:val="004C24F5"/>
    <w:rsid w:val="004C2F47"/>
    <w:rsid w:val="004C3DA7"/>
    <w:rsid w:val="004C3EC8"/>
    <w:rsid w:val="004C4D76"/>
    <w:rsid w:val="004C5750"/>
    <w:rsid w:val="004C5A27"/>
    <w:rsid w:val="004C61FF"/>
    <w:rsid w:val="004C6F2F"/>
    <w:rsid w:val="004C6F5B"/>
    <w:rsid w:val="004C72BD"/>
    <w:rsid w:val="004C7782"/>
    <w:rsid w:val="004C77C5"/>
    <w:rsid w:val="004D0C83"/>
    <w:rsid w:val="004D19BC"/>
    <w:rsid w:val="004D2800"/>
    <w:rsid w:val="004D294A"/>
    <w:rsid w:val="004D2994"/>
    <w:rsid w:val="004D37E1"/>
    <w:rsid w:val="004D3CEA"/>
    <w:rsid w:val="004D434F"/>
    <w:rsid w:val="004D5340"/>
    <w:rsid w:val="004D539F"/>
    <w:rsid w:val="004D5842"/>
    <w:rsid w:val="004D68F6"/>
    <w:rsid w:val="004D69D8"/>
    <w:rsid w:val="004D6A12"/>
    <w:rsid w:val="004D7165"/>
    <w:rsid w:val="004E0075"/>
    <w:rsid w:val="004E028C"/>
    <w:rsid w:val="004E133F"/>
    <w:rsid w:val="004E29F1"/>
    <w:rsid w:val="004E3024"/>
    <w:rsid w:val="004E3787"/>
    <w:rsid w:val="004E4599"/>
    <w:rsid w:val="004E5D82"/>
    <w:rsid w:val="004E5F78"/>
    <w:rsid w:val="004E6094"/>
    <w:rsid w:val="004E609E"/>
    <w:rsid w:val="004E6238"/>
    <w:rsid w:val="004E6A82"/>
    <w:rsid w:val="004F13B6"/>
    <w:rsid w:val="004F198E"/>
    <w:rsid w:val="004F2F20"/>
    <w:rsid w:val="004F415F"/>
    <w:rsid w:val="004F424A"/>
    <w:rsid w:val="004F43CD"/>
    <w:rsid w:val="004F56E4"/>
    <w:rsid w:val="004F6138"/>
    <w:rsid w:val="004F64C4"/>
    <w:rsid w:val="00500236"/>
    <w:rsid w:val="00501B29"/>
    <w:rsid w:val="005030D6"/>
    <w:rsid w:val="00503B10"/>
    <w:rsid w:val="005040D1"/>
    <w:rsid w:val="00504C50"/>
    <w:rsid w:val="0050519D"/>
    <w:rsid w:val="0050598B"/>
    <w:rsid w:val="00505AA1"/>
    <w:rsid w:val="00505B7D"/>
    <w:rsid w:val="00505E28"/>
    <w:rsid w:val="005105E5"/>
    <w:rsid w:val="00511D96"/>
    <w:rsid w:val="005121DA"/>
    <w:rsid w:val="005131DE"/>
    <w:rsid w:val="005144AE"/>
    <w:rsid w:val="00514C92"/>
    <w:rsid w:val="0051695A"/>
    <w:rsid w:val="00516CC1"/>
    <w:rsid w:val="00517669"/>
    <w:rsid w:val="00517D11"/>
    <w:rsid w:val="0052018D"/>
    <w:rsid w:val="00521CBC"/>
    <w:rsid w:val="00522EA1"/>
    <w:rsid w:val="00522EE0"/>
    <w:rsid w:val="00523B8E"/>
    <w:rsid w:val="00524E92"/>
    <w:rsid w:val="00525B2E"/>
    <w:rsid w:val="00526C2F"/>
    <w:rsid w:val="0052765C"/>
    <w:rsid w:val="00530CD0"/>
    <w:rsid w:val="00530DE0"/>
    <w:rsid w:val="005327FE"/>
    <w:rsid w:val="00532D51"/>
    <w:rsid w:val="00533444"/>
    <w:rsid w:val="0053363B"/>
    <w:rsid w:val="0053377C"/>
    <w:rsid w:val="00535E50"/>
    <w:rsid w:val="005361CD"/>
    <w:rsid w:val="005365C9"/>
    <w:rsid w:val="0053793F"/>
    <w:rsid w:val="005411E0"/>
    <w:rsid w:val="0054201E"/>
    <w:rsid w:val="005425F4"/>
    <w:rsid w:val="00542912"/>
    <w:rsid w:val="00543BA9"/>
    <w:rsid w:val="00543DBE"/>
    <w:rsid w:val="005441C4"/>
    <w:rsid w:val="00544588"/>
    <w:rsid w:val="00544A8B"/>
    <w:rsid w:val="00546DDE"/>
    <w:rsid w:val="00547445"/>
    <w:rsid w:val="00550A60"/>
    <w:rsid w:val="00551395"/>
    <w:rsid w:val="0055168B"/>
    <w:rsid w:val="00552108"/>
    <w:rsid w:val="00552DC7"/>
    <w:rsid w:val="0055455E"/>
    <w:rsid w:val="00554602"/>
    <w:rsid w:val="00554D59"/>
    <w:rsid w:val="00557D37"/>
    <w:rsid w:val="00560825"/>
    <w:rsid w:val="005620E6"/>
    <w:rsid w:val="00562F6A"/>
    <w:rsid w:val="005632D4"/>
    <w:rsid w:val="005660B5"/>
    <w:rsid w:val="005666C1"/>
    <w:rsid w:val="005672C4"/>
    <w:rsid w:val="005676D5"/>
    <w:rsid w:val="00574A6C"/>
    <w:rsid w:val="00574EE1"/>
    <w:rsid w:val="00575081"/>
    <w:rsid w:val="00575496"/>
    <w:rsid w:val="00575570"/>
    <w:rsid w:val="00575F98"/>
    <w:rsid w:val="00576904"/>
    <w:rsid w:val="0057698F"/>
    <w:rsid w:val="00577770"/>
    <w:rsid w:val="00577A46"/>
    <w:rsid w:val="00581499"/>
    <w:rsid w:val="00581C2B"/>
    <w:rsid w:val="00581DB3"/>
    <w:rsid w:val="005824BD"/>
    <w:rsid w:val="0058265D"/>
    <w:rsid w:val="00582F73"/>
    <w:rsid w:val="005838B1"/>
    <w:rsid w:val="00584219"/>
    <w:rsid w:val="00585615"/>
    <w:rsid w:val="00585CE8"/>
    <w:rsid w:val="00586B63"/>
    <w:rsid w:val="00590451"/>
    <w:rsid w:val="005913D6"/>
    <w:rsid w:val="005919E9"/>
    <w:rsid w:val="0059220D"/>
    <w:rsid w:val="00592C88"/>
    <w:rsid w:val="00592FF8"/>
    <w:rsid w:val="00593412"/>
    <w:rsid w:val="00593600"/>
    <w:rsid w:val="00593B66"/>
    <w:rsid w:val="00593CC8"/>
    <w:rsid w:val="00594341"/>
    <w:rsid w:val="0059578F"/>
    <w:rsid w:val="005A0228"/>
    <w:rsid w:val="005A057C"/>
    <w:rsid w:val="005A08E3"/>
    <w:rsid w:val="005A09B7"/>
    <w:rsid w:val="005A1BA0"/>
    <w:rsid w:val="005A1CEB"/>
    <w:rsid w:val="005A2F8C"/>
    <w:rsid w:val="005A367B"/>
    <w:rsid w:val="005A39B7"/>
    <w:rsid w:val="005A3F4A"/>
    <w:rsid w:val="005A4DDD"/>
    <w:rsid w:val="005A62CD"/>
    <w:rsid w:val="005A6CEA"/>
    <w:rsid w:val="005A7879"/>
    <w:rsid w:val="005A7CE4"/>
    <w:rsid w:val="005B036D"/>
    <w:rsid w:val="005B1246"/>
    <w:rsid w:val="005B3589"/>
    <w:rsid w:val="005B3D02"/>
    <w:rsid w:val="005B42F8"/>
    <w:rsid w:val="005B4F59"/>
    <w:rsid w:val="005B65ED"/>
    <w:rsid w:val="005B6B4D"/>
    <w:rsid w:val="005B6E6D"/>
    <w:rsid w:val="005B7E47"/>
    <w:rsid w:val="005C05B3"/>
    <w:rsid w:val="005C170E"/>
    <w:rsid w:val="005C23D5"/>
    <w:rsid w:val="005C342C"/>
    <w:rsid w:val="005C3AF3"/>
    <w:rsid w:val="005C5D63"/>
    <w:rsid w:val="005C6E1A"/>
    <w:rsid w:val="005C7CAD"/>
    <w:rsid w:val="005D035C"/>
    <w:rsid w:val="005D1BFA"/>
    <w:rsid w:val="005D2E60"/>
    <w:rsid w:val="005D358F"/>
    <w:rsid w:val="005D375A"/>
    <w:rsid w:val="005D41A1"/>
    <w:rsid w:val="005D5200"/>
    <w:rsid w:val="005D72D5"/>
    <w:rsid w:val="005E1FE5"/>
    <w:rsid w:val="005E20AD"/>
    <w:rsid w:val="005E2569"/>
    <w:rsid w:val="005E2E96"/>
    <w:rsid w:val="005E2F0F"/>
    <w:rsid w:val="005E3062"/>
    <w:rsid w:val="005E3ACA"/>
    <w:rsid w:val="005E3E61"/>
    <w:rsid w:val="005E474F"/>
    <w:rsid w:val="005E4932"/>
    <w:rsid w:val="005E549D"/>
    <w:rsid w:val="005E6686"/>
    <w:rsid w:val="005F1A61"/>
    <w:rsid w:val="005F222B"/>
    <w:rsid w:val="005F234C"/>
    <w:rsid w:val="005F264E"/>
    <w:rsid w:val="005F50C0"/>
    <w:rsid w:val="005F5852"/>
    <w:rsid w:val="005F625A"/>
    <w:rsid w:val="005F648B"/>
    <w:rsid w:val="005F7B2A"/>
    <w:rsid w:val="005F7D45"/>
    <w:rsid w:val="00600E83"/>
    <w:rsid w:val="00601CD3"/>
    <w:rsid w:val="00602501"/>
    <w:rsid w:val="0060266E"/>
    <w:rsid w:val="00602859"/>
    <w:rsid w:val="006034BB"/>
    <w:rsid w:val="00603761"/>
    <w:rsid w:val="00603EC9"/>
    <w:rsid w:val="00604FC5"/>
    <w:rsid w:val="00606003"/>
    <w:rsid w:val="00606694"/>
    <w:rsid w:val="0060757D"/>
    <w:rsid w:val="00607B6A"/>
    <w:rsid w:val="006104BE"/>
    <w:rsid w:val="0061050C"/>
    <w:rsid w:val="0061061F"/>
    <w:rsid w:val="0061147E"/>
    <w:rsid w:val="006114C6"/>
    <w:rsid w:val="00614399"/>
    <w:rsid w:val="00614D26"/>
    <w:rsid w:val="00615F32"/>
    <w:rsid w:val="00617778"/>
    <w:rsid w:val="00617C0B"/>
    <w:rsid w:val="006215DA"/>
    <w:rsid w:val="00623E9E"/>
    <w:rsid w:val="006243D6"/>
    <w:rsid w:val="006251F1"/>
    <w:rsid w:val="00626C97"/>
    <w:rsid w:val="006277F3"/>
    <w:rsid w:val="00627F64"/>
    <w:rsid w:val="0063000E"/>
    <w:rsid w:val="0063175C"/>
    <w:rsid w:val="00631A5B"/>
    <w:rsid w:val="00633183"/>
    <w:rsid w:val="00633862"/>
    <w:rsid w:val="0063391D"/>
    <w:rsid w:val="00634A11"/>
    <w:rsid w:val="00635BF4"/>
    <w:rsid w:val="006374D4"/>
    <w:rsid w:val="006401EE"/>
    <w:rsid w:val="00640E78"/>
    <w:rsid w:val="0064153D"/>
    <w:rsid w:val="00643525"/>
    <w:rsid w:val="00643556"/>
    <w:rsid w:val="00643FE4"/>
    <w:rsid w:val="006447A2"/>
    <w:rsid w:val="006452C0"/>
    <w:rsid w:val="00646550"/>
    <w:rsid w:val="006474BB"/>
    <w:rsid w:val="006514AD"/>
    <w:rsid w:val="006519F8"/>
    <w:rsid w:val="00651C21"/>
    <w:rsid w:val="006523F9"/>
    <w:rsid w:val="006529F7"/>
    <w:rsid w:val="00653373"/>
    <w:rsid w:val="00653907"/>
    <w:rsid w:val="006555A6"/>
    <w:rsid w:val="00656A7A"/>
    <w:rsid w:val="0065704D"/>
    <w:rsid w:val="00657E1C"/>
    <w:rsid w:val="006608DF"/>
    <w:rsid w:val="0066118F"/>
    <w:rsid w:val="00662BE5"/>
    <w:rsid w:val="00663105"/>
    <w:rsid w:val="006633A2"/>
    <w:rsid w:val="00663A01"/>
    <w:rsid w:val="0066463C"/>
    <w:rsid w:val="006650A6"/>
    <w:rsid w:val="00665988"/>
    <w:rsid w:val="00665E5F"/>
    <w:rsid w:val="00665F2B"/>
    <w:rsid w:val="0066618B"/>
    <w:rsid w:val="00666FF9"/>
    <w:rsid w:val="006673C2"/>
    <w:rsid w:val="0066769E"/>
    <w:rsid w:val="00667DF9"/>
    <w:rsid w:val="00671BC9"/>
    <w:rsid w:val="00671DC0"/>
    <w:rsid w:val="0067228D"/>
    <w:rsid w:val="00672FC1"/>
    <w:rsid w:val="0067306B"/>
    <w:rsid w:val="0067312E"/>
    <w:rsid w:val="00674389"/>
    <w:rsid w:val="0067652A"/>
    <w:rsid w:val="00676E53"/>
    <w:rsid w:val="0067725C"/>
    <w:rsid w:val="0067725F"/>
    <w:rsid w:val="00677B33"/>
    <w:rsid w:val="0068046E"/>
    <w:rsid w:val="006821B4"/>
    <w:rsid w:val="00684497"/>
    <w:rsid w:val="00685ACE"/>
    <w:rsid w:val="006901C2"/>
    <w:rsid w:val="00690A0B"/>
    <w:rsid w:val="00691136"/>
    <w:rsid w:val="00691703"/>
    <w:rsid w:val="006928E9"/>
    <w:rsid w:val="006930C5"/>
    <w:rsid w:val="006933F4"/>
    <w:rsid w:val="006947E8"/>
    <w:rsid w:val="006957CE"/>
    <w:rsid w:val="00695DCF"/>
    <w:rsid w:val="00696647"/>
    <w:rsid w:val="00696B09"/>
    <w:rsid w:val="006A1133"/>
    <w:rsid w:val="006A1CE8"/>
    <w:rsid w:val="006A33D1"/>
    <w:rsid w:val="006A3464"/>
    <w:rsid w:val="006A3CAB"/>
    <w:rsid w:val="006A64F8"/>
    <w:rsid w:val="006A6757"/>
    <w:rsid w:val="006A685C"/>
    <w:rsid w:val="006B047B"/>
    <w:rsid w:val="006B1C5F"/>
    <w:rsid w:val="006B1CF2"/>
    <w:rsid w:val="006B297A"/>
    <w:rsid w:val="006B29FD"/>
    <w:rsid w:val="006B32BE"/>
    <w:rsid w:val="006B33F9"/>
    <w:rsid w:val="006B4147"/>
    <w:rsid w:val="006B591A"/>
    <w:rsid w:val="006C055B"/>
    <w:rsid w:val="006C06B2"/>
    <w:rsid w:val="006C0A88"/>
    <w:rsid w:val="006C18E0"/>
    <w:rsid w:val="006C2089"/>
    <w:rsid w:val="006C236F"/>
    <w:rsid w:val="006C23E5"/>
    <w:rsid w:val="006C24D7"/>
    <w:rsid w:val="006C2752"/>
    <w:rsid w:val="006C2DB0"/>
    <w:rsid w:val="006C4188"/>
    <w:rsid w:val="006C4226"/>
    <w:rsid w:val="006C4414"/>
    <w:rsid w:val="006C455C"/>
    <w:rsid w:val="006C4F26"/>
    <w:rsid w:val="006C5818"/>
    <w:rsid w:val="006C684E"/>
    <w:rsid w:val="006C6D80"/>
    <w:rsid w:val="006D0636"/>
    <w:rsid w:val="006D13E3"/>
    <w:rsid w:val="006D1C7E"/>
    <w:rsid w:val="006D1CCA"/>
    <w:rsid w:val="006D1EF9"/>
    <w:rsid w:val="006D287F"/>
    <w:rsid w:val="006D465F"/>
    <w:rsid w:val="006D47A1"/>
    <w:rsid w:val="006D697E"/>
    <w:rsid w:val="006D6A62"/>
    <w:rsid w:val="006D6A88"/>
    <w:rsid w:val="006D6E11"/>
    <w:rsid w:val="006D6FE8"/>
    <w:rsid w:val="006D7BEF"/>
    <w:rsid w:val="006E3642"/>
    <w:rsid w:val="006E3BAA"/>
    <w:rsid w:val="006E3CC4"/>
    <w:rsid w:val="006E41FD"/>
    <w:rsid w:val="006E46A3"/>
    <w:rsid w:val="006E4B5D"/>
    <w:rsid w:val="006E5351"/>
    <w:rsid w:val="006E6DD0"/>
    <w:rsid w:val="006F12D2"/>
    <w:rsid w:val="006F17A9"/>
    <w:rsid w:val="006F1807"/>
    <w:rsid w:val="006F203E"/>
    <w:rsid w:val="006F2F38"/>
    <w:rsid w:val="006F304B"/>
    <w:rsid w:val="006F45B7"/>
    <w:rsid w:val="006F5C4D"/>
    <w:rsid w:val="007015B3"/>
    <w:rsid w:val="007023FF"/>
    <w:rsid w:val="00702C62"/>
    <w:rsid w:val="00703F13"/>
    <w:rsid w:val="007048EB"/>
    <w:rsid w:val="00704A65"/>
    <w:rsid w:val="00705B94"/>
    <w:rsid w:val="00705BDA"/>
    <w:rsid w:val="007061EA"/>
    <w:rsid w:val="00707C27"/>
    <w:rsid w:val="00710E79"/>
    <w:rsid w:val="007111B6"/>
    <w:rsid w:val="00711265"/>
    <w:rsid w:val="00712A6A"/>
    <w:rsid w:val="00712CB7"/>
    <w:rsid w:val="00712E15"/>
    <w:rsid w:val="00712EE2"/>
    <w:rsid w:val="007133DD"/>
    <w:rsid w:val="0071566F"/>
    <w:rsid w:val="00716B2C"/>
    <w:rsid w:val="00716DE8"/>
    <w:rsid w:val="00716E0E"/>
    <w:rsid w:val="00720B9F"/>
    <w:rsid w:val="007220B8"/>
    <w:rsid w:val="00724104"/>
    <w:rsid w:val="0072561B"/>
    <w:rsid w:val="00726112"/>
    <w:rsid w:val="00726732"/>
    <w:rsid w:val="00730A18"/>
    <w:rsid w:val="00731070"/>
    <w:rsid w:val="00731204"/>
    <w:rsid w:val="007316C6"/>
    <w:rsid w:val="0073187A"/>
    <w:rsid w:val="00731985"/>
    <w:rsid w:val="00732A00"/>
    <w:rsid w:val="00734044"/>
    <w:rsid w:val="007353E1"/>
    <w:rsid w:val="0073565F"/>
    <w:rsid w:val="007357CD"/>
    <w:rsid w:val="00736660"/>
    <w:rsid w:val="00737C18"/>
    <w:rsid w:val="00742382"/>
    <w:rsid w:val="00743602"/>
    <w:rsid w:val="007439F2"/>
    <w:rsid w:val="00743D54"/>
    <w:rsid w:val="007449CF"/>
    <w:rsid w:val="007451C2"/>
    <w:rsid w:val="00745C31"/>
    <w:rsid w:val="007461A8"/>
    <w:rsid w:val="00746F46"/>
    <w:rsid w:val="00747358"/>
    <w:rsid w:val="00747F55"/>
    <w:rsid w:val="00750ACF"/>
    <w:rsid w:val="00750BFF"/>
    <w:rsid w:val="00751188"/>
    <w:rsid w:val="00751679"/>
    <w:rsid w:val="007521F1"/>
    <w:rsid w:val="0075252F"/>
    <w:rsid w:val="0075339C"/>
    <w:rsid w:val="00753CF3"/>
    <w:rsid w:val="007540BA"/>
    <w:rsid w:val="00754A92"/>
    <w:rsid w:val="007552A0"/>
    <w:rsid w:val="007566D6"/>
    <w:rsid w:val="007567EC"/>
    <w:rsid w:val="00757A83"/>
    <w:rsid w:val="007602E4"/>
    <w:rsid w:val="00760CF5"/>
    <w:rsid w:val="007621F2"/>
    <w:rsid w:val="007625EE"/>
    <w:rsid w:val="007641BC"/>
    <w:rsid w:val="0076462E"/>
    <w:rsid w:val="0076482C"/>
    <w:rsid w:val="00764F97"/>
    <w:rsid w:val="00765C83"/>
    <w:rsid w:val="00767A87"/>
    <w:rsid w:val="0077012B"/>
    <w:rsid w:val="007713AC"/>
    <w:rsid w:val="00771923"/>
    <w:rsid w:val="00771EF1"/>
    <w:rsid w:val="00772D12"/>
    <w:rsid w:val="007733F8"/>
    <w:rsid w:val="007734F8"/>
    <w:rsid w:val="00773868"/>
    <w:rsid w:val="00773A05"/>
    <w:rsid w:val="007745F0"/>
    <w:rsid w:val="00775658"/>
    <w:rsid w:val="0077782A"/>
    <w:rsid w:val="00777A1C"/>
    <w:rsid w:val="0078011B"/>
    <w:rsid w:val="00780AE4"/>
    <w:rsid w:val="007815DB"/>
    <w:rsid w:val="00781C55"/>
    <w:rsid w:val="00784489"/>
    <w:rsid w:val="007858E9"/>
    <w:rsid w:val="00785B97"/>
    <w:rsid w:val="00786D09"/>
    <w:rsid w:val="0078708D"/>
    <w:rsid w:val="00787586"/>
    <w:rsid w:val="00790111"/>
    <w:rsid w:val="00790871"/>
    <w:rsid w:val="00793368"/>
    <w:rsid w:val="007937A4"/>
    <w:rsid w:val="00793EA9"/>
    <w:rsid w:val="00794797"/>
    <w:rsid w:val="00794CF0"/>
    <w:rsid w:val="007951FD"/>
    <w:rsid w:val="00795F9B"/>
    <w:rsid w:val="00796640"/>
    <w:rsid w:val="007966C6"/>
    <w:rsid w:val="00796EBF"/>
    <w:rsid w:val="007A0101"/>
    <w:rsid w:val="007A0B7B"/>
    <w:rsid w:val="007A1084"/>
    <w:rsid w:val="007A1727"/>
    <w:rsid w:val="007A510E"/>
    <w:rsid w:val="007A580E"/>
    <w:rsid w:val="007A5B03"/>
    <w:rsid w:val="007A7540"/>
    <w:rsid w:val="007B0011"/>
    <w:rsid w:val="007B0348"/>
    <w:rsid w:val="007B2850"/>
    <w:rsid w:val="007B337A"/>
    <w:rsid w:val="007B5457"/>
    <w:rsid w:val="007B6467"/>
    <w:rsid w:val="007B68FE"/>
    <w:rsid w:val="007B7122"/>
    <w:rsid w:val="007B7954"/>
    <w:rsid w:val="007C04E6"/>
    <w:rsid w:val="007C09B8"/>
    <w:rsid w:val="007C104B"/>
    <w:rsid w:val="007C1AA2"/>
    <w:rsid w:val="007C36F1"/>
    <w:rsid w:val="007C3A34"/>
    <w:rsid w:val="007C3C8C"/>
    <w:rsid w:val="007C5E90"/>
    <w:rsid w:val="007C655B"/>
    <w:rsid w:val="007C705C"/>
    <w:rsid w:val="007D058E"/>
    <w:rsid w:val="007D05A7"/>
    <w:rsid w:val="007D30FB"/>
    <w:rsid w:val="007D33E3"/>
    <w:rsid w:val="007D3616"/>
    <w:rsid w:val="007D3A44"/>
    <w:rsid w:val="007D414C"/>
    <w:rsid w:val="007D4C02"/>
    <w:rsid w:val="007D4E2A"/>
    <w:rsid w:val="007D4EEF"/>
    <w:rsid w:val="007D5871"/>
    <w:rsid w:val="007D598D"/>
    <w:rsid w:val="007D59F4"/>
    <w:rsid w:val="007D5F44"/>
    <w:rsid w:val="007D67ED"/>
    <w:rsid w:val="007D7447"/>
    <w:rsid w:val="007D7BD3"/>
    <w:rsid w:val="007D7D13"/>
    <w:rsid w:val="007E1863"/>
    <w:rsid w:val="007E1C71"/>
    <w:rsid w:val="007E1D5D"/>
    <w:rsid w:val="007E2298"/>
    <w:rsid w:val="007E2B96"/>
    <w:rsid w:val="007E390A"/>
    <w:rsid w:val="007E4A53"/>
    <w:rsid w:val="007E5741"/>
    <w:rsid w:val="007E57E6"/>
    <w:rsid w:val="007E5D5A"/>
    <w:rsid w:val="007E68D2"/>
    <w:rsid w:val="007E6D50"/>
    <w:rsid w:val="007F0576"/>
    <w:rsid w:val="007F23DE"/>
    <w:rsid w:val="007F25C4"/>
    <w:rsid w:val="007F2AE8"/>
    <w:rsid w:val="007F3E66"/>
    <w:rsid w:val="007F5084"/>
    <w:rsid w:val="007F5AA2"/>
    <w:rsid w:val="007F6718"/>
    <w:rsid w:val="007F6900"/>
    <w:rsid w:val="008003EF"/>
    <w:rsid w:val="00801407"/>
    <w:rsid w:val="008021A3"/>
    <w:rsid w:val="008023C7"/>
    <w:rsid w:val="008030E0"/>
    <w:rsid w:val="00803408"/>
    <w:rsid w:val="00803D96"/>
    <w:rsid w:val="008044F8"/>
    <w:rsid w:val="008058E8"/>
    <w:rsid w:val="00805B22"/>
    <w:rsid w:val="00805E4F"/>
    <w:rsid w:val="00806464"/>
    <w:rsid w:val="00807477"/>
    <w:rsid w:val="0080755B"/>
    <w:rsid w:val="008076C1"/>
    <w:rsid w:val="00807F0B"/>
    <w:rsid w:val="00810ED3"/>
    <w:rsid w:val="008134E9"/>
    <w:rsid w:val="00813B4E"/>
    <w:rsid w:val="00815335"/>
    <w:rsid w:val="00816A91"/>
    <w:rsid w:val="00820C6F"/>
    <w:rsid w:val="00821771"/>
    <w:rsid w:val="0082257E"/>
    <w:rsid w:val="00822F10"/>
    <w:rsid w:val="00824055"/>
    <w:rsid w:val="00824456"/>
    <w:rsid w:val="00825CCC"/>
    <w:rsid w:val="008260AB"/>
    <w:rsid w:val="00826A21"/>
    <w:rsid w:val="00826C1B"/>
    <w:rsid w:val="008278CC"/>
    <w:rsid w:val="0083033E"/>
    <w:rsid w:val="00830DB3"/>
    <w:rsid w:val="0083206C"/>
    <w:rsid w:val="008337B2"/>
    <w:rsid w:val="008345A0"/>
    <w:rsid w:val="00834800"/>
    <w:rsid w:val="00834ACB"/>
    <w:rsid w:val="008359A2"/>
    <w:rsid w:val="00835DD5"/>
    <w:rsid w:val="00836BAE"/>
    <w:rsid w:val="00841F24"/>
    <w:rsid w:val="0084223A"/>
    <w:rsid w:val="00842353"/>
    <w:rsid w:val="008429FE"/>
    <w:rsid w:val="008430FF"/>
    <w:rsid w:val="00845C4B"/>
    <w:rsid w:val="00846A8A"/>
    <w:rsid w:val="0084787E"/>
    <w:rsid w:val="00850A9B"/>
    <w:rsid w:val="00853C3D"/>
    <w:rsid w:val="0085444D"/>
    <w:rsid w:val="00854F4F"/>
    <w:rsid w:val="00855374"/>
    <w:rsid w:val="00856055"/>
    <w:rsid w:val="00856424"/>
    <w:rsid w:val="0085656F"/>
    <w:rsid w:val="00856BFE"/>
    <w:rsid w:val="008573AA"/>
    <w:rsid w:val="0086000A"/>
    <w:rsid w:val="008600DE"/>
    <w:rsid w:val="008607EF"/>
    <w:rsid w:val="00861309"/>
    <w:rsid w:val="00862173"/>
    <w:rsid w:val="00862791"/>
    <w:rsid w:val="008628B5"/>
    <w:rsid w:val="008635FE"/>
    <w:rsid w:val="00863A8A"/>
    <w:rsid w:val="00863C4A"/>
    <w:rsid w:val="00864DE4"/>
    <w:rsid w:val="00865CB7"/>
    <w:rsid w:val="0086606B"/>
    <w:rsid w:val="00866080"/>
    <w:rsid w:val="008675C2"/>
    <w:rsid w:val="00870392"/>
    <w:rsid w:val="00870F79"/>
    <w:rsid w:val="00872868"/>
    <w:rsid w:val="00873094"/>
    <w:rsid w:val="00873F91"/>
    <w:rsid w:val="00874C2C"/>
    <w:rsid w:val="00874DE7"/>
    <w:rsid w:val="008813EE"/>
    <w:rsid w:val="00881A1B"/>
    <w:rsid w:val="00881F37"/>
    <w:rsid w:val="00882CBF"/>
    <w:rsid w:val="008831B7"/>
    <w:rsid w:val="008836A9"/>
    <w:rsid w:val="00884698"/>
    <w:rsid w:val="00885728"/>
    <w:rsid w:val="00885BA8"/>
    <w:rsid w:val="00886AF3"/>
    <w:rsid w:val="008904A9"/>
    <w:rsid w:val="0089080F"/>
    <w:rsid w:val="00890E24"/>
    <w:rsid w:val="0089179D"/>
    <w:rsid w:val="008919C4"/>
    <w:rsid w:val="00891BF5"/>
    <w:rsid w:val="00891FA1"/>
    <w:rsid w:val="00892F75"/>
    <w:rsid w:val="008941A5"/>
    <w:rsid w:val="00896664"/>
    <w:rsid w:val="00896E4F"/>
    <w:rsid w:val="00896EE0"/>
    <w:rsid w:val="00897260"/>
    <w:rsid w:val="0089786E"/>
    <w:rsid w:val="00897B92"/>
    <w:rsid w:val="008A1A10"/>
    <w:rsid w:val="008A3A6B"/>
    <w:rsid w:val="008A40FB"/>
    <w:rsid w:val="008A429A"/>
    <w:rsid w:val="008A451B"/>
    <w:rsid w:val="008A4565"/>
    <w:rsid w:val="008A5133"/>
    <w:rsid w:val="008A5DE6"/>
    <w:rsid w:val="008A6AF1"/>
    <w:rsid w:val="008B0ABF"/>
    <w:rsid w:val="008B0B66"/>
    <w:rsid w:val="008B27DD"/>
    <w:rsid w:val="008B28E5"/>
    <w:rsid w:val="008B6394"/>
    <w:rsid w:val="008B68BB"/>
    <w:rsid w:val="008B6BC9"/>
    <w:rsid w:val="008B701F"/>
    <w:rsid w:val="008B7DD5"/>
    <w:rsid w:val="008C0989"/>
    <w:rsid w:val="008C14D6"/>
    <w:rsid w:val="008C17E3"/>
    <w:rsid w:val="008C18B3"/>
    <w:rsid w:val="008C1AC6"/>
    <w:rsid w:val="008C1CB3"/>
    <w:rsid w:val="008C1F74"/>
    <w:rsid w:val="008C2913"/>
    <w:rsid w:val="008C507B"/>
    <w:rsid w:val="008C549D"/>
    <w:rsid w:val="008C60A4"/>
    <w:rsid w:val="008C6457"/>
    <w:rsid w:val="008C64C2"/>
    <w:rsid w:val="008C7F6F"/>
    <w:rsid w:val="008C7F7F"/>
    <w:rsid w:val="008D3D84"/>
    <w:rsid w:val="008D43B2"/>
    <w:rsid w:val="008D4E5F"/>
    <w:rsid w:val="008D64C0"/>
    <w:rsid w:val="008D7117"/>
    <w:rsid w:val="008E125D"/>
    <w:rsid w:val="008E2931"/>
    <w:rsid w:val="008E5579"/>
    <w:rsid w:val="008E55BF"/>
    <w:rsid w:val="008E693F"/>
    <w:rsid w:val="008F0021"/>
    <w:rsid w:val="008F0159"/>
    <w:rsid w:val="008F09EF"/>
    <w:rsid w:val="008F11ED"/>
    <w:rsid w:val="008F1938"/>
    <w:rsid w:val="008F1F48"/>
    <w:rsid w:val="008F1FF3"/>
    <w:rsid w:val="008F218D"/>
    <w:rsid w:val="008F232E"/>
    <w:rsid w:val="008F2F0C"/>
    <w:rsid w:val="008F3C9C"/>
    <w:rsid w:val="008F47AC"/>
    <w:rsid w:val="008F4AFD"/>
    <w:rsid w:val="008F4DF3"/>
    <w:rsid w:val="008F5721"/>
    <w:rsid w:val="008F59CB"/>
    <w:rsid w:val="008F5D6C"/>
    <w:rsid w:val="008F6C18"/>
    <w:rsid w:val="008F7600"/>
    <w:rsid w:val="008F7925"/>
    <w:rsid w:val="009001BE"/>
    <w:rsid w:val="0090075F"/>
    <w:rsid w:val="00900C8E"/>
    <w:rsid w:val="00900F12"/>
    <w:rsid w:val="009010BC"/>
    <w:rsid w:val="00901D2A"/>
    <w:rsid w:val="00902A55"/>
    <w:rsid w:val="00902CB4"/>
    <w:rsid w:val="009030E3"/>
    <w:rsid w:val="009037B5"/>
    <w:rsid w:val="0090390D"/>
    <w:rsid w:val="00903D15"/>
    <w:rsid w:val="00906A1B"/>
    <w:rsid w:val="009104A0"/>
    <w:rsid w:val="00910BDE"/>
    <w:rsid w:val="00911587"/>
    <w:rsid w:val="00913A78"/>
    <w:rsid w:val="0091441C"/>
    <w:rsid w:val="00915199"/>
    <w:rsid w:val="009151ED"/>
    <w:rsid w:val="00915A52"/>
    <w:rsid w:val="009177CF"/>
    <w:rsid w:val="00920B01"/>
    <w:rsid w:val="00920E61"/>
    <w:rsid w:val="00921058"/>
    <w:rsid w:val="00921266"/>
    <w:rsid w:val="00921640"/>
    <w:rsid w:val="00923699"/>
    <w:rsid w:val="00923AD8"/>
    <w:rsid w:val="009245DD"/>
    <w:rsid w:val="009246D4"/>
    <w:rsid w:val="00925972"/>
    <w:rsid w:val="00926A70"/>
    <w:rsid w:val="00926FF5"/>
    <w:rsid w:val="0093149D"/>
    <w:rsid w:val="00933473"/>
    <w:rsid w:val="00933506"/>
    <w:rsid w:val="00934018"/>
    <w:rsid w:val="009357F7"/>
    <w:rsid w:val="00935808"/>
    <w:rsid w:val="00940DA7"/>
    <w:rsid w:val="009411D4"/>
    <w:rsid w:val="009417C4"/>
    <w:rsid w:val="00941FE8"/>
    <w:rsid w:val="00942795"/>
    <w:rsid w:val="00943310"/>
    <w:rsid w:val="00945CA8"/>
    <w:rsid w:val="00946FF1"/>
    <w:rsid w:val="009472DB"/>
    <w:rsid w:val="009475EE"/>
    <w:rsid w:val="00950968"/>
    <w:rsid w:val="00950F8C"/>
    <w:rsid w:val="00954200"/>
    <w:rsid w:val="0095436E"/>
    <w:rsid w:val="00956486"/>
    <w:rsid w:val="00964AEF"/>
    <w:rsid w:val="00964DF9"/>
    <w:rsid w:val="00964F1E"/>
    <w:rsid w:val="00965FD4"/>
    <w:rsid w:val="00966AA4"/>
    <w:rsid w:val="00966B4B"/>
    <w:rsid w:val="00967770"/>
    <w:rsid w:val="0097033A"/>
    <w:rsid w:val="00971C1D"/>
    <w:rsid w:val="00972FEE"/>
    <w:rsid w:val="00973508"/>
    <w:rsid w:val="00973D80"/>
    <w:rsid w:val="009748A8"/>
    <w:rsid w:val="00976AD0"/>
    <w:rsid w:val="009777B0"/>
    <w:rsid w:val="009778B6"/>
    <w:rsid w:val="00977A02"/>
    <w:rsid w:val="00980D23"/>
    <w:rsid w:val="009816C4"/>
    <w:rsid w:val="00982150"/>
    <w:rsid w:val="00983C67"/>
    <w:rsid w:val="0098425C"/>
    <w:rsid w:val="00984FAE"/>
    <w:rsid w:val="009859B7"/>
    <w:rsid w:val="009878AE"/>
    <w:rsid w:val="00987F56"/>
    <w:rsid w:val="009903D7"/>
    <w:rsid w:val="00990A13"/>
    <w:rsid w:val="00992124"/>
    <w:rsid w:val="009926BF"/>
    <w:rsid w:val="0099314F"/>
    <w:rsid w:val="0099322E"/>
    <w:rsid w:val="00993728"/>
    <w:rsid w:val="009952FD"/>
    <w:rsid w:val="00996565"/>
    <w:rsid w:val="00996A82"/>
    <w:rsid w:val="009A0456"/>
    <w:rsid w:val="009A0ED6"/>
    <w:rsid w:val="009A1E4B"/>
    <w:rsid w:val="009A210A"/>
    <w:rsid w:val="009A26AE"/>
    <w:rsid w:val="009A3771"/>
    <w:rsid w:val="009A37DF"/>
    <w:rsid w:val="009A507D"/>
    <w:rsid w:val="009A530F"/>
    <w:rsid w:val="009A5B29"/>
    <w:rsid w:val="009A5BCD"/>
    <w:rsid w:val="009A6F2C"/>
    <w:rsid w:val="009A7539"/>
    <w:rsid w:val="009A776A"/>
    <w:rsid w:val="009B0524"/>
    <w:rsid w:val="009B091C"/>
    <w:rsid w:val="009B1A3C"/>
    <w:rsid w:val="009B1A47"/>
    <w:rsid w:val="009B2699"/>
    <w:rsid w:val="009B2CB8"/>
    <w:rsid w:val="009B3B2D"/>
    <w:rsid w:val="009B3C50"/>
    <w:rsid w:val="009B4653"/>
    <w:rsid w:val="009B5447"/>
    <w:rsid w:val="009B548D"/>
    <w:rsid w:val="009B57AF"/>
    <w:rsid w:val="009B5B9F"/>
    <w:rsid w:val="009B7001"/>
    <w:rsid w:val="009B7486"/>
    <w:rsid w:val="009B79DC"/>
    <w:rsid w:val="009C0253"/>
    <w:rsid w:val="009C0343"/>
    <w:rsid w:val="009C0D99"/>
    <w:rsid w:val="009C10E4"/>
    <w:rsid w:val="009C1B41"/>
    <w:rsid w:val="009C370C"/>
    <w:rsid w:val="009C4F96"/>
    <w:rsid w:val="009C5BFC"/>
    <w:rsid w:val="009C69AA"/>
    <w:rsid w:val="009C70C3"/>
    <w:rsid w:val="009C7280"/>
    <w:rsid w:val="009D01B0"/>
    <w:rsid w:val="009D145B"/>
    <w:rsid w:val="009D200A"/>
    <w:rsid w:val="009D31DF"/>
    <w:rsid w:val="009D4177"/>
    <w:rsid w:val="009D4971"/>
    <w:rsid w:val="009D49E7"/>
    <w:rsid w:val="009D5707"/>
    <w:rsid w:val="009D6A11"/>
    <w:rsid w:val="009D7074"/>
    <w:rsid w:val="009D7A62"/>
    <w:rsid w:val="009E0978"/>
    <w:rsid w:val="009E0A9A"/>
    <w:rsid w:val="009E157A"/>
    <w:rsid w:val="009E19B0"/>
    <w:rsid w:val="009E271E"/>
    <w:rsid w:val="009E2DD1"/>
    <w:rsid w:val="009E3431"/>
    <w:rsid w:val="009E3F32"/>
    <w:rsid w:val="009E4C33"/>
    <w:rsid w:val="009E5FAD"/>
    <w:rsid w:val="009E6959"/>
    <w:rsid w:val="009E6DF0"/>
    <w:rsid w:val="009E6EC2"/>
    <w:rsid w:val="009E6F42"/>
    <w:rsid w:val="009F2036"/>
    <w:rsid w:val="009F23F4"/>
    <w:rsid w:val="009F2424"/>
    <w:rsid w:val="009F2D43"/>
    <w:rsid w:val="009F3568"/>
    <w:rsid w:val="009F4549"/>
    <w:rsid w:val="009F61F1"/>
    <w:rsid w:val="009F65EB"/>
    <w:rsid w:val="009F669E"/>
    <w:rsid w:val="009F7323"/>
    <w:rsid w:val="009F77E7"/>
    <w:rsid w:val="00A01DFD"/>
    <w:rsid w:val="00A02786"/>
    <w:rsid w:val="00A02C2A"/>
    <w:rsid w:val="00A03B2E"/>
    <w:rsid w:val="00A04E42"/>
    <w:rsid w:val="00A06424"/>
    <w:rsid w:val="00A0729F"/>
    <w:rsid w:val="00A07511"/>
    <w:rsid w:val="00A10178"/>
    <w:rsid w:val="00A10744"/>
    <w:rsid w:val="00A11094"/>
    <w:rsid w:val="00A11679"/>
    <w:rsid w:val="00A11D14"/>
    <w:rsid w:val="00A14252"/>
    <w:rsid w:val="00A14A49"/>
    <w:rsid w:val="00A160F9"/>
    <w:rsid w:val="00A16A92"/>
    <w:rsid w:val="00A16D2B"/>
    <w:rsid w:val="00A171D4"/>
    <w:rsid w:val="00A17685"/>
    <w:rsid w:val="00A200BD"/>
    <w:rsid w:val="00A23542"/>
    <w:rsid w:val="00A23683"/>
    <w:rsid w:val="00A24D0C"/>
    <w:rsid w:val="00A251F5"/>
    <w:rsid w:val="00A260BD"/>
    <w:rsid w:val="00A26111"/>
    <w:rsid w:val="00A26B01"/>
    <w:rsid w:val="00A27EB6"/>
    <w:rsid w:val="00A30A87"/>
    <w:rsid w:val="00A30B04"/>
    <w:rsid w:val="00A3163A"/>
    <w:rsid w:val="00A31670"/>
    <w:rsid w:val="00A31A31"/>
    <w:rsid w:val="00A32F74"/>
    <w:rsid w:val="00A33447"/>
    <w:rsid w:val="00A334DE"/>
    <w:rsid w:val="00A34D45"/>
    <w:rsid w:val="00A3534D"/>
    <w:rsid w:val="00A35DD8"/>
    <w:rsid w:val="00A36B0C"/>
    <w:rsid w:val="00A404FB"/>
    <w:rsid w:val="00A40BED"/>
    <w:rsid w:val="00A4115C"/>
    <w:rsid w:val="00A4202C"/>
    <w:rsid w:val="00A42ABE"/>
    <w:rsid w:val="00A4341F"/>
    <w:rsid w:val="00A43649"/>
    <w:rsid w:val="00A44E32"/>
    <w:rsid w:val="00A44E6C"/>
    <w:rsid w:val="00A45504"/>
    <w:rsid w:val="00A503AE"/>
    <w:rsid w:val="00A50B42"/>
    <w:rsid w:val="00A51725"/>
    <w:rsid w:val="00A51E3C"/>
    <w:rsid w:val="00A52513"/>
    <w:rsid w:val="00A52677"/>
    <w:rsid w:val="00A5283A"/>
    <w:rsid w:val="00A532D6"/>
    <w:rsid w:val="00A53921"/>
    <w:rsid w:val="00A53CD6"/>
    <w:rsid w:val="00A55525"/>
    <w:rsid w:val="00A5626D"/>
    <w:rsid w:val="00A5785E"/>
    <w:rsid w:val="00A60238"/>
    <w:rsid w:val="00A60D3A"/>
    <w:rsid w:val="00A61C90"/>
    <w:rsid w:val="00A62293"/>
    <w:rsid w:val="00A62365"/>
    <w:rsid w:val="00A62952"/>
    <w:rsid w:val="00A62ABE"/>
    <w:rsid w:val="00A62C5A"/>
    <w:rsid w:val="00A62D30"/>
    <w:rsid w:val="00A65B07"/>
    <w:rsid w:val="00A665C7"/>
    <w:rsid w:val="00A66C6C"/>
    <w:rsid w:val="00A67000"/>
    <w:rsid w:val="00A67018"/>
    <w:rsid w:val="00A67440"/>
    <w:rsid w:val="00A701B6"/>
    <w:rsid w:val="00A706C4"/>
    <w:rsid w:val="00A712CC"/>
    <w:rsid w:val="00A7165F"/>
    <w:rsid w:val="00A7344C"/>
    <w:rsid w:val="00A73C8E"/>
    <w:rsid w:val="00A7524B"/>
    <w:rsid w:val="00A75663"/>
    <w:rsid w:val="00A757BF"/>
    <w:rsid w:val="00A75B31"/>
    <w:rsid w:val="00A75CEA"/>
    <w:rsid w:val="00A76928"/>
    <w:rsid w:val="00A7711F"/>
    <w:rsid w:val="00A80D39"/>
    <w:rsid w:val="00A814E9"/>
    <w:rsid w:val="00A82909"/>
    <w:rsid w:val="00A83AA1"/>
    <w:rsid w:val="00A83CF1"/>
    <w:rsid w:val="00A8578A"/>
    <w:rsid w:val="00A86813"/>
    <w:rsid w:val="00A86921"/>
    <w:rsid w:val="00A91F7C"/>
    <w:rsid w:val="00A920A6"/>
    <w:rsid w:val="00A9286D"/>
    <w:rsid w:val="00A937CB"/>
    <w:rsid w:val="00A940A2"/>
    <w:rsid w:val="00A9477F"/>
    <w:rsid w:val="00A94ABB"/>
    <w:rsid w:val="00A962EB"/>
    <w:rsid w:val="00A96F4C"/>
    <w:rsid w:val="00A97F7D"/>
    <w:rsid w:val="00AA0C55"/>
    <w:rsid w:val="00AA0CA6"/>
    <w:rsid w:val="00AA126F"/>
    <w:rsid w:val="00AA1319"/>
    <w:rsid w:val="00AA2422"/>
    <w:rsid w:val="00AA2B8C"/>
    <w:rsid w:val="00AA3BDA"/>
    <w:rsid w:val="00AA3CAC"/>
    <w:rsid w:val="00AA4314"/>
    <w:rsid w:val="00AA53A9"/>
    <w:rsid w:val="00AA58DD"/>
    <w:rsid w:val="00AA61DC"/>
    <w:rsid w:val="00AA66AB"/>
    <w:rsid w:val="00AA6D82"/>
    <w:rsid w:val="00AA750A"/>
    <w:rsid w:val="00AA7B58"/>
    <w:rsid w:val="00AB0786"/>
    <w:rsid w:val="00AB1FBB"/>
    <w:rsid w:val="00AB2C48"/>
    <w:rsid w:val="00AB5301"/>
    <w:rsid w:val="00AB6947"/>
    <w:rsid w:val="00AB7641"/>
    <w:rsid w:val="00AC0FDF"/>
    <w:rsid w:val="00AC329D"/>
    <w:rsid w:val="00AC3A25"/>
    <w:rsid w:val="00AC45E5"/>
    <w:rsid w:val="00AC45F8"/>
    <w:rsid w:val="00AC567B"/>
    <w:rsid w:val="00AC5B0B"/>
    <w:rsid w:val="00AC7B2E"/>
    <w:rsid w:val="00AD0658"/>
    <w:rsid w:val="00AD09F3"/>
    <w:rsid w:val="00AD120F"/>
    <w:rsid w:val="00AD2262"/>
    <w:rsid w:val="00AD2498"/>
    <w:rsid w:val="00AD2A12"/>
    <w:rsid w:val="00AD2A1B"/>
    <w:rsid w:val="00AD2C2B"/>
    <w:rsid w:val="00AD3F3F"/>
    <w:rsid w:val="00AD59DF"/>
    <w:rsid w:val="00AD642E"/>
    <w:rsid w:val="00AD6F97"/>
    <w:rsid w:val="00AD7450"/>
    <w:rsid w:val="00AE0B98"/>
    <w:rsid w:val="00AE1818"/>
    <w:rsid w:val="00AE3277"/>
    <w:rsid w:val="00AE35E1"/>
    <w:rsid w:val="00AE3888"/>
    <w:rsid w:val="00AE38F1"/>
    <w:rsid w:val="00AE525B"/>
    <w:rsid w:val="00AE52A0"/>
    <w:rsid w:val="00AE6274"/>
    <w:rsid w:val="00AE6660"/>
    <w:rsid w:val="00AE78DE"/>
    <w:rsid w:val="00AF19F5"/>
    <w:rsid w:val="00AF2DD8"/>
    <w:rsid w:val="00AF6861"/>
    <w:rsid w:val="00AF7904"/>
    <w:rsid w:val="00AF7F8A"/>
    <w:rsid w:val="00B0044E"/>
    <w:rsid w:val="00B00CAC"/>
    <w:rsid w:val="00B015E4"/>
    <w:rsid w:val="00B018FB"/>
    <w:rsid w:val="00B02211"/>
    <w:rsid w:val="00B02AC2"/>
    <w:rsid w:val="00B02EF2"/>
    <w:rsid w:val="00B05856"/>
    <w:rsid w:val="00B06812"/>
    <w:rsid w:val="00B06CD4"/>
    <w:rsid w:val="00B07A63"/>
    <w:rsid w:val="00B1005D"/>
    <w:rsid w:val="00B10909"/>
    <w:rsid w:val="00B10BA0"/>
    <w:rsid w:val="00B128D2"/>
    <w:rsid w:val="00B1305C"/>
    <w:rsid w:val="00B154DB"/>
    <w:rsid w:val="00B158C9"/>
    <w:rsid w:val="00B16285"/>
    <w:rsid w:val="00B1647B"/>
    <w:rsid w:val="00B203EC"/>
    <w:rsid w:val="00B20432"/>
    <w:rsid w:val="00B216AF"/>
    <w:rsid w:val="00B21E39"/>
    <w:rsid w:val="00B24165"/>
    <w:rsid w:val="00B266B0"/>
    <w:rsid w:val="00B30E92"/>
    <w:rsid w:val="00B30FDC"/>
    <w:rsid w:val="00B31125"/>
    <w:rsid w:val="00B31347"/>
    <w:rsid w:val="00B314C2"/>
    <w:rsid w:val="00B315C3"/>
    <w:rsid w:val="00B32E9B"/>
    <w:rsid w:val="00B33442"/>
    <w:rsid w:val="00B3367C"/>
    <w:rsid w:val="00B33B43"/>
    <w:rsid w:val="00B3463F"/>
    <w:rsid w:val="00B374A5"/>
    <w:rsid w:val="00B378CF"/>
    <w:rsid w:val="00B37BB9"/>
    <w:rsid w:val="00B40787"/>
    <w:rsid w:val="00B417EF"/>
    <w:rsid w:val="00B4312D"/>
    <w:rsid w:val="00B44D57"/>
    <w:rsid w:val="00B44DCF"/>
    <w:rsid w:val="00B45436"/>
    <w:rsid w:val="00B45BE4"/>
    <w:rsid w:val="00B46237"/>
    <w:rsid w:val="00B47F1E"/>
    <w:rsid w:val="00B50702"/>
    <w:rsid w:val="00B50E1B"/>
    <w:rsid w:val="00B51C2E"/>
    <w:rsid w:val="00B5297E"/>
    <w:rsid w:val="00B53381"/>
    <w:rsid w:val="00B533C1"/>
    <w:rsid w:val="00B53604"/>
    <w:rsid w:val="00B536F4"/>
    <w:rsid w:val="00B53F90"/>
    <w:rsid w:val="00B54B0B"/>
    <w:rsid w:val="00B54C00"/>
    <w:rsid w:val="00B550B7"/>
    <w:rsid w:val="00B609F7"/>
    <w:rsid w:val="00B60ED9"/>
    <w:rsid w:val="00B61EBD"/>
    <w:rsid w:val="00B629CC"/>
    <w:rsid w:val="00B633A7"/>
    <w:rsid w:val="00B637A8"/>
    <w:rsid w:val="00B63BC8"/>
    <w:rsid w:val="00B63F3B"/>
    <w:rsid w:val="00B6561E"/>
    <w:rsid w:val="00B65E6F"/>
    <w:rsid w:val="00B67491"/>
    <w:rsid w:val="00B67D31"/>
    <w:rsid w:val="00B712ED"/>
    <w:rsid w:val="00B719D0"/>
    <w:rsid w:val="00B735CD"/>
    <w:rsid w:val="00B739D5"/>
    <w:rsid w:val="00B73A8F"/>
    <w:rsid w:val="00B7643D"/>
    <w:rsid w:val="00B77562"/>
    <w:rsid w:val="00B8018A"/>
    <w:rsid w:val="00B80C8E"/>
    <w:rsid w:val="00B80D1B"/>
    <w:rsid w:val="00B81292"/>
    <w:rsid w:val="00B828E8"/>
    <w:rsid w:val="00B82E1F"/>
    <w:rsid w:val="00B83B05"/>
    <w:rsid w:val="00B841AD"/>
    <w:rsid w:val="00B847C8"/>
    <w:rsid w:val="00B85869"/>
    <w:rsid w:val="00B86F71"/>
    <w:rsid w:val="00B873F9"/>
    <w:rsid w:val="00B90FF3"/>
    <w:rsid w:val="00B9152C"/>
    <w:rsid w:val="00B93D25"/>
    <w:rsid w:val="00B9407B"/>
    <w:rsid w:val="00B95BA0"/>
    <w:rsid w:val="00B95E70"/>
    <w:rsid w:val="00B961CF"/>
    <w:rsid w:val="00B9703D"/>
    <w:rsid w:val="00B971B7"/>
    <w:rsid w:val="00BA0E1D"/>
    <w:rsid w:val="00BA15E3"/>
    <w:rsid w:val="00BA18F7"/>
    <w:rsid w:val="00BA53C3"/>
    <w:rsid w:val="00BA57CF"/>
    <w:rsid w:val="00BA6A84"/>
    <w:rsid w:val="00BA6C81"/>
    <w:rsid w:val="00BA6E0E"/>
    <w:rsid w:val="00BA6FD4"/>
    <w:rsid w:val="00BB02E0"/>
    <w:rsid w:val="00BB2844"/>
    <w:rsid w:val="00BB2FC4"/>
    <w:rsid w:val="00BB5099"/>
    <w:rsid w:val="00BB576B"/>
    <w:rsid w:val="00BB5EF6"/>
    <w:rsid w:val="00BB6385"/>
    <w:rsid w:val="00BB6934"/>
    <w:rsid w:val="00BC01EE"/>
    <w:rsid w:val="00BC02A8"/>
    <w:rsid w:val="00BC03A5"/>
    <w:rsid w:val="00BC4793"/>
    <w:rsid w:val="00BC5C52"/>
    <w:rsid w:val="00BC62A0"/>
    <w:rsid w:val="00BC684A"/>
    <w:rsid w:val="00BC6885"/>
    <w:rsid w:val="00BC7782"/>
    <w:rsid w:val="00BC7E98"/>
    <w:rsid w:val="00BD0031"/>
    <w:rsid w:val="00BD053D"/>
    <w:rsid w:val="00BD1C4A"/>
    <w:rsid w:val="00BD282C"/>
    <w:rsid w:val="00BD3774"/>
    <w:rsid w:val="00BD61B2"/>
    <w:rsid w:val="00BD63DB"/>
    <w:rsid w:val="00BD6810"/>
    <w:rsid w:val="00BD7548"/>
    <w:rsid w:val="00BD7EFF"/>
    <w:rsid w:val="00BD7F15"/>
    <w:rsid w:val="00BE02A4"/>
    <w:rsid w:val="00BE0A19"/>
    <w:rsid w:val="00BE142F"/>
    <w:rsid w:val="00BE1832"/>
    <w:rsid w:val="00BE189F"/>
    <w:rsid w:val="00BE1BB9"/>
    <w:rsid w:val="00BE2A1C"/>
    <w:rsid w:val="00BE3302"/>
    <w:rsid w:val="00BE33F6"/>
    <w:rsid w:val="00BE3C8E"/>
    <w:rsid w:val="00BE57AA"/>
    <w:rsid w:val="00BE6614"/>
    <w:rsid w:val="00BF11C0"/>
    <w:rsid w:val="00BF2C8F"/>
    <w:rsid w:val="00BF3649"/>
    <w:rsid w:val="00BF3DC0"/>
    <w:rsid w:val="00BF411F"/>
    <w:rsid w:val="00BF41F1"/>
    <w:rsid w:val="00BF44DD"/>
    <w:rsid w:val="00BF4804"/>
    <w:rsid w:val="00BF4E0A"/>
    <w:rsid w:val="00BF5A82"/>
    <w:rsid w:val="00BF69E9"/>
    <w:rsid w:val="00BF75F6"/>
    <w:rsid w:val="00BF7C5F"/>
    <w:rsid w:val="00C02495"/>
    <w:rsid w:val="00C02824"/>
    <w:rsid w:val="00C02DD3"/>
    <w:rsid w:val="00C03F5D"/>
    <w:rsid w:val="00C043EB"/>
    <w:rsid w:val="00C04620"/>
    <w:rsid w:val="00C05360"/>
    <w:rsid w:val="00C0547B"/>
    <w:rsid w:val="00C05889"/>
    <w:rsid w:val="00C058F8"/>
    <w:rsid w:val="00C05E36"/>
    <w:rsid w:val="00C06E46"/>
    <w:rsid w:val="00C07FFE"/>
    <w:rsid w:val="00C10A36"/>
    <w:rsid w:val="00C1109E"/>
    <w:rsid w:val="00C11272"/>
    <w:rsid w:val="00C11448"/>
    <w:rsid w:val="00C11E10"/>
    <w:rsid w:val="00C1226D"/>
    <w:rsid w:val="00C16E4D"/>
    <w:rsid w:val="00C179A7"/>
    <w:rsid w:val="00C2025E"/>
    <w:rsid w:val="00C20D45"/>
    <w:rsid w:val="00C21115"/>
    <w:rsid w:val="00C217B2"/>
    <w:rsid w:val="00C2192F"/>
    <w:rsid w:val="00C224DF"/>
    <w:rsid w:val="00C22B32"/>
    <w:rsid w:val="00C232BF"/>
    <w:rsid w:val="00C23598"/>
    <w:rsid w:val="00C2413E"/>
    <w:rsid w:val="00C257B3"/>
    <w:rsid w:val="00C25E4D"/>
    <w:rsid w:val="00C260B8"/>
    <w:rsid w:val="00C262B1"/>
    <w:rsid w:val="00C26464"/>
    <w:rsid w:val="00C26624"/>
    <w:rsid w:val="00C276B0"/>
    <w:rsid w:val="00C2786F"/>
    <w:rsid w:val="00C300E4"/>
    <w:rsid w:val="00C304EA"/>
    <w:rsid w:val="00C31476"/>
    <w:rsid w:val="00C3353B"/>
    <w:rsid w:val="00C3648F"/>
    <w:rsid w:val="00C37A2D"/>
    <w:rsid w:val="00C4069F"/>
    <w:rsid w:val="00C410CD"/>
    <w:rsid w:val="00C413B5"/>
    <w:rsid w:val="00C422A5"/>
    <w:rsid w:val="00C4258F"/>
    <w:rsid w:val="00C431F6"/>
    <w:rsid w:val="00C43C56"/>
    <w:rsid w:val="00C44170"/>
    <w:rsid w:val="00C44ACB"/>
    <w:rsid w:val="00C44B5B"/>
    <w:rsid w:val="00C457C2"/>
    <w:rsid w:val="00C45A56"/>
    <w:rsid w:val="00C474DA"/>
    <w:rsid w:val="00C47E50"/>
    <w:rsid w:val="00C50E3F"/>
    <w:rsid w:val="00C535F0"/>
    <w:rsid w:val="00C53882"/>
    <w:rsid w:val="00C53CDF"/>
    <w:rsid w:val="00C5489C"/>
    <w:rsid w:val="00C5557A"/>
    <w:rsid w:val="00C5625A"/>
    <w:rsid w:val="00C56ABE"/>
    <w:rsid w:val="00C607DA"/>
    <w:rsid w:val="00C60F02"/>
    <w:rsid w:val="00C611E1"/>
    <w:rsid w:val="00C61CED"/>
    <w:rsid w:val="00C62742"/>
    <w:rsid w:val="00C62A9E"/>
    <w:rsid w:val="00C62E06"/>
    <w:rsid w:val="00C6313B"/>
    <w:rsid w:val="00C635C6"/>
    <w:rsid w:val="00C650DE"/>
    <w:rsid w:val="00C65E5F"/>
    <w:rsid w:val="00C662F1"/>
    <w:rsid w:val="00C66B8B"/>
    <w:rsid w:val="00C67BA3"/>
    <w:rsid w:val="00C67DBB"/>
    <w:rsid w:val="00C70277"/>
    <w:rsid w:val="00C710EB"/>
    <w:rsid w:val="00C71170"/>
    <w:rsid w:val="00C71172"/>
    <w:rsid w:val="00C71890"/>
    <w:rsid w:val="00C72CD1"/>
    <w:rsid w:val="00C7788B"/>
    <w:rsid w:val="00C802E3"/>
    <w:rsid w:val="00C8056C"/>
    <w:rsid w:val="00C8066E"/>
    <w:rsid w:val="00C80921"/>
    <w:rsid w:val="00C81B39"/>
    <w:rsid w:val="00C82CCC"/>
    <w:rsid w:val="00C841DC"/>
    <w:rsid w:val="00C85FC4"/>
    <w:rsid w:val="00C904E3"/>
    <w:rsid w:val="00C907AF"/>
    <w:rsid w:val="00C92EEA"/>
    <w:rsid w:val="00C93936"/>
    <w:rsid w:val="00C93F76"/>
    <w:rsid w:val="00C94C69"/>
    <w:rsid w:val="00C9613A"/>
    <w:rsid w:val="00C964F1"/>
    <w:rsid w:val="00C97114"/>
    <w:rsid w:val="00C9759B"/>
    <w:rsid w:val="00CA0103"/>
    <w:rsid w:val="00CA1339"/>
    <w:rsid w:val="00CA1851"/>
    <w:rsid w:val="00CA1D2F"/>
    <w:rsid w:val="00CA3585"/>
    <w:rsid w:val="00CA3A50"/>
    <w:rsid w:val="00CA4AE9"/>
    <w:rsid w:val="00CA4BAF"/>
    <w:rsid w:val="00CA600F"/>
    <w:rsid w:val="00CA60FF"/>
    <w:rsid w:val="00CA6519"/>
    <w:rsid w:val="00CA75EA"/>
    <w:rsid w:val="00CB03B2"/>
    <w:rsid w:val="00CB0F56"/>
    <w:rsid w:val="00CB139F"/>
    <w:rsid w:val="00CB1FE4"/>
    <w:rsid w:val="00CB2810"/>
    <w:rsid w:val="00CB419D"/>
    <w:rsid w:val="00CB4369"/>
    <w:rsid w:val="00CB770C"/>
    <w:rsid w:val="00CC24D3"/>
    <w:rsid w:val="00CC3896"/>
    <w:rsid w:val="00CC3A6F"/>
    <w:rsid w:val="00CC4E39"/>
    <w:rsid w:val="00CC5202"/>
    <w:rsid w:val="00CC5EDE"/>
    <w:rsid w:val="00CC60C6"/>
    <w:rsid w:val="00CC6A23"/>
    <w:rsid w:val="00CC6B06"/>
    <w:rsid w:val="00CC791B"/>
    <w:rsid w:val="00CD00AA"/>
    <w:rsid w:val="00CD04FA"/>
    <w:rsid w:val="00CD305F"/>
    <w:rsid w:val="00CD32FE"/>
    <w:rsid w:val="00CD3506"/>
    <w:rsid w:val="00CD445F"/>
    <w:rsid w:val="00CD4FEE"/>
    <w:rsid w:val="00CD5048"/>
    <w:rsid w:val="00CD54B1"/>
    <w:rsid w:val="00CD57BB"/>
    <w:rsid w:val="00CD63E2"/>
    <w:rsid w:val="00CD70B0"/>
    <w:rsid w:val="00CD71B6"/>
    <w:rsid w:val="00CE177B"/>
    <w:rsid w:val="00CE23C5"/>
    <w:rsid w:val="00CE2B7C"/>
    <w:rsid w:val="00CE3819"/>
    <w:rsid w:val="00CE4CAF"/>
    <w:rsid w:val="00CE50A7"/>
    <w:rsid w:val="00CE53C0"/>
    <w:rsid w:val="00CE5546"/>
    <w:rsid w:val="00CE774F"/>
    <w:rsid w:val="00CE7BAE"/>
    <w:rsid w:val="00CE7CE9"/>
    <w:rsid w:val="00CF01AD"/>
    <w:rsid w:val="00CF05CE"/>
    <w:rsid w:val="00CF0C20"/>
    <w:rsid w:val="00CF1EB0"/>
    <w:rsid w:val="00CF26B7"/>
    <w:rsid w:val="00CF3613"/>
    <w:rsid w:val="00CF3A10"/>
    <w:rsid w:val="00CF52BA"/>
    <w:rsid w:val="00CF52E2"/>
    <w:rsid w:val="00CF5780"/>
    <w:rsid w:val="00CF578D"/>
    <w:rsid w:val="00CF63DC"/>
    <w:rsid w:val="00CF6853"/>
    <w:rsid w:val="00CF6CFE"/>
    <w:rsid w:val="00CF7119"/>
    <w:rsid w:val="00CF76AD"/>
    <w:rsid w:val="00CF7810"/>
    <w:rsid w:val="00CF795B"/>
    <w:rsid w:val="00CF7AF6"/>
    <w:rsid w:val="00CF7D5F"/>
    <w:rsid w:val="00D00D3D"/>
    <w:rsid w:val="00D012B9"/>
    <w:rsid w:val="00D01D0F"/>
    <w:rsid w:val="00D02373"/>
    <w:rsid w:val="00D02590"/>
    <w:rsid w:val="00D0416B"/>
    <w:rsid w:val="00D053DB"/>
    <w:rsid w:val="00D07550"/>
    <w:rsid w:val="00D07DE4"/>
    <w:rsid w:val="00D10834"/>
    <w:rsid w:val="00D10A1C"/>
    <w:rsid w:val="00D112B6"/>
    <w:rsid w:val="00D12551"/>
    <w:rsid w:val="00D1412A"/>
    <w:rsid w:val="00D14436"/>
    <w:rsid w:val="00D1526E"/>
    <w:rsid w:val="00D154F2"/>
    <w:rsid w:val="00D175BC"/>
    <w:rsid w:val="00D20F80"/>
    <w:rsid w:val="00D21BFB"/>
    <w:rsid w:val="00D223E9"/>
    <w:rsid w:val="00D22460"/>
    <w:rsid w:val="00D22707"/>
    <w:rsid w:val="00D2280C"/>
    <w:rsid w:val="00D233A0"/>
    <w:rsid w:val="00D24CFC"/>
    <w:rsid w:val="00D262DE"/>
    <w:rsid w:val="00D27F14"/>
    <w:rsid w:val="00D30D9D"/>
    <w:rsid w:val="00D313DA"/>
    <w:rsid w:val="00D31683"/>
    <w:rsid w:val="00D316A6"/>
    <w:rsid w:val="00D33929"/>
    <w:rsid w:val="00D34F42"/>
    <w:rsid w:val="00D35176"/>
    <w:rsid w:val="00D357AE"/>
    <w:rsid w:val="00D373B4"/>
    <w:rsid w:val="00D37B73"/>
    <w:rsid w:val="00D418C4"/>
    <w:rsid w:val="00D4259A"/>
    <w:rsid w:val="00D43F87"/>
    <w:rsid w:val="00D44392"/>
    <w:rsid w:val="00D44864"/>
    <w:rsid w:val="00D45007"/>
    <w:rsid w:val="00D461BF"/>
    <w:rsid w:val="00D46DA2"/>
    <w:rsid w:val="00D47405"/>
    <w:rsid w:val="00D51651"/>
    <w:rsid w:val="00D523DB"/>
    <w:rsid w:val="00D527CB"/>
    <w:rsid w:val="00D562E3"/>
    <w:rsid w:val="00D5722C"/>
    <w:rsid w:val="00D6045F"/>
    <w:rsid w:val="00D607A0"/>
    <w:rsid w:val="00D613C4"/>
    <w:rsid w:val="00D61854"/>
    <w:rsid w:val="00D619BE"/>
    <w:rsid w:val="00D62D03"/>
    <w:rsid w:val="00D63CBE"/>
    <w:rsid w:val="00D641A0"/>
    <w:rsid w:val="00D64227"/>
    <w:rsid w:val="00D64D1E"/>
    <w:rsid w:val="00D66236"/>
    <w:rsid w:val="00D6646F"/>
    <w:rsid w:val="00D6654C"/>
    <w:rsid w:val="00D66C60"/>
    <w:rsid w:val="00D66FAD"/>
    <w:rsid w:val="00D70CD3"/>
    <w:rsid w:val="00D70D81"/>
    <w:rsid w:val="00D71009"/>
    <w:rsid w:val="00D7236D"/>
    <w:rsid w:val="00D72AEF"/>
    <w:rsid w:val="00D736C3"/>
    <w:rsid w:val="00D74264"/>
    <w:rsid w:val="00D74549"/>
    <w:rsid w:val="00D74A6C"/>
    <w:rsid w:val="00D76783"/>
    <w:rsid w:val="00D768A6"/>
    <w:rsid w:val="00D77177"/>
    <w:rsid w:val="00D860D4"/>
    <w:rsid w:val="00D8660B"/>
    <w:rsid w:val="00D874D0"/>
    <w:rsid w:val="00D91B60"/>
    <w:rsid w:val="00D921A0"/>
    <w:rsid w:val="00D9318D"/>
    <w:rsid w:val="00D93697"/>
    <w:rsid w:val="00D93E4F"/>
    <w:rsid w:val="00D946DE"/>
    <w:rsid w:val="00D94B42"/>
    <w:rsid w:val="00D95DFB"/>
    <w:rsid w:val="00D960BD"/>
    <w:rsid w:val="00D979F7"/>
    <w:rsid w:val="00DA0276"/>
    <w:rsid w:val="00DA02DA"/>
    <w:rsid w:val="00DA0A98"/>
    <w:rsid w:val="00DA117C"/>
    <w:rsid w:val="00DA14A2"/>
    <w:rsid w:val="00DA2926"/>
    <w:rsid w:val="00DA2A18"/>
    <w:rsid w:val="00DA4F78"/>
    <w:rsid w:val="00DA601A"/>
    <w:rsid w:val="00DA615E"/>
    <w:rsid w:val="00DA61CA"/>
    <w:rsid w:val="00DA67A7"/>
    <w:rsid w:val="00DA7DEC"/>
    <w:rsid w:val="00DB0CE6"/>
    <w:rsid w:val="00DB113D"/>
    <w:rsid w:val="00DB1501"/>
    <w:rsid w:val="00DB1C89"/>
    <w:rsid w:val="00DB221D"/>
    <w:rsid w:val="00DB272F"/>
    <w:rsid w:val="00DB41E7"/>
    <w:rsid w:val="00DB58D2"/>
    <w:rsid w:val="00DB710E"/>
    <w:rsid w:val="00DC0C88"/>
    <w:rsid w:val="00DC0F02"/>
    <w:rsid w:val="00DC129E"/>
    <w:rsid w:val="00DC17EB"/>
    <w:rsid w:val="00DC1CD1"/>
    <w:rsid w:val="00DC2984"/>
    <w:rsid w:val="00DC3DE2"/>
    <w:rsid w:val="00DC5912"/>
    <w:rsid w:val="00DC5977"/>
    <w:rsid w:val="00DC653B"/>
    <w:rsid w:val="00DC6A49"/>
    <w:rsid w:val="00DD0178"/>
    <w:rsid w:val="00DD0F3F"/>
    <w:rsid w:val="00DD123E"/>
    <w:rsid w:val="00DD1F09"/>
    <w:rsid w:val="00DD53CB"/>
    <w:rsid w:val="00DD62A6"/>
    <w:rsid w:val="00DD6DB6"/>
    <w:rsid w:val="00DD7817"/>
    <w:rsid w:val="00DE116B"/>
    <w:rsid w:val="00DE120E"/>
    <w:rsid w:val="00DE2E4E"/>
    <w:rsid w:val="00DE44EF"/>
    <w:rsid w:val="00DE456D"/>
    <w:rsid w:val="00DE49D8"/>
    <w:rsid w:val="00DE5BA1"/>
    <w:rsid w:val="00DE628F"/>
    <w:rsid w:val="00DE6391"/>
    <w:rsid w:val="00DE68F8"/>
    <w:rsid w:val="00DE7233"/>
    <w:rsid w:val="00DE788F"/>
    <w:rsid w:val="00DE7D6B"/>
    <w:rsid w:val="00DF05F6"/>
    <w:rsid w:val="00DF1AEA"/>
    <w:rsid w:val="00DF32EE"/>
    <w:rsid w:val="00DF34DE"/>
    <w:rsid w:val="00DF3555"/>
    <w:rsid w:val="00DF3786"/>
    <w:rsid w:val="00DF3A40"/>
    <w:rsid w:val="00DF47C1"/>
    <w:rsid w:val="00DF4E3E"/>
    <w:rsid w:val="00DF4F8E"/>
    <w:rsid w:val="00DF5C06"/>
    <w:rsid w:val="00DF6300"/>
    <w:rsid w:val="00DF643A"/>
    <w:rsid w:val="00DF7739"/>
    <w:rsid w:val="00E00142"/>
    <w:rsid w:val="00E003A3"/>
    <w:rsid w:val="00E01963"/>
    <w:rsid w:val="00E0322F"/>
    <w:rsid w:val="00E032B4"/>
    <w:rsid w:val="00E032E9"/>
    <w:rsid w:val="00E044DB"/>
    <w:rsid w:val="00E07243"/>
    <w:rsid w:val="00E10077"/>
    <w:rsid w:val="00E11708"/>
    <w:rsid w:val="00E11726"/>
    <w:rsid w:val="00E11B1D"/>
    <w:rsid w:val="00E1236C"/>
    <w:rsid w:val="00E13072"/>
    <w:rsid w:val="00E1351C"/>
    <w:rsid w:val="00E136B5"/>
    <w:rsid w:val="00E14239"/>
    <w:rsid w:val="00E161B8"/>
    <w:rsid w:val="00E16B0A"/>
    <w:rsid w:val="00E1743A"/>
    <w:rsid w:val="00E207E8"/>
    <w:rsid w:val="00E247CA"/>
    <w:rsid w:val="00E24D46"/>
    <w:rsid w:val="00E256FB"/>
    <w:rsid w:val="00E25E95"/>
    <w:rsid w:val="00E278F7"/>
    <w:rsid w:val="00E305D1"/>
    <w:rsid w:val="00E30A06"/>
    <w:rsid w:val="00E30EC2"/>
    <w:rsid w:val="00E310BC"/>
    <w:rsid w:val="00E32116"/>
    <w:rsid w:val="00E321DC"/>
    <w:rsid w:val="00E324A7"/>
    <w:rsid w:val="00E325B5"/>
    <w:rsid w:val="00E340F8"/>
    <w:rsid w:val="00E354E9"/>
    <w:rsid w:val="00E359EB"/>
    <w:rsid w:val="00E35BC1"/>
    <w:rsid w:val="00E35BD7"/>
    <w:rsid w:val="00E36E24"/>
    <w:rsid w:val="00E36E6D"/>
    <w:rsid w:val="00E378C0"/>
    <w:rsid w:val="00E40D18"/>
    <w:rsid w:val="00E41A0D"/>
    <w:rsid w:val="00E41E7A"/>
    <w:rsid w:val="00E428AD"/>
    <w:rsid w:val="00E43837"/>
    <w:rsid w:val="00E45560"/>
    <w:rsid w:val="00E45F08"/>
    <w:rsid w:val="00E463EE"/>
    <w:rsid w:val="00E4711B"/>
    <w:rsid w:val="00E478F4"/>
    <w:rsid w:val="00E50E1F"/>
    <w:rsid w:val="00E512DF"/>
    <w:rsid w:val="00E51D1B"/>
    <w:rsid w:val="00E5294B"/>
    <w:rsid w:val="00E52C25"/>
    <w:rsid w:val="00E54C09"/>
    <w:rsid w:val="00E54EFE"/>
    <w:rsid w:val="00E5606F"/>
    <w:rsid w:val="00E563BA"/>
    <w:rsid w:val="00E56587"/>
    <w:rsid w:val="00E576AF"/>
    <w:rsid w:val="00E60982"/>
    <w:rsid w:val="00E61157"/>
    <w:rsid w:val="00E61552"/>
    <w:rsid w:val="00E61AC1"/>
    <w:rsid w:val="00E631B6"/>
    <w:rsid w:val="00E63704"/>
    <w:rsid w:val="00E6433A"/>
    <w:rsid w:val="00E65665"/>
    <w:rsid w:val="00E65E8A"/>
    <w:rsid w:val="00E66DBB"/>
    <w:rsid w:val="00E7082A"/>
    <w:rsid w:val="00E71170"/>
    <w:rsid w:val="00E71871"/>
    <w:rsid w:val="00E71C1C"/>
    <w:rsid w:val="00E722C6"/>
    <w:rsid w:val="00E73EB8"/>
    <w:rsid w:val="00E74162"/>
    <w:rsid w:val="00E74335"/>
    <w:rsid w:val="00E748EF"/>
    <w:rsid w:val="00E765B3"/>
    <w:rsid w:val="00E77208"/>
    <w:rsid w:val="00E77FBB"/>
    <w:rsid w:val="00E80B19"/>
    <w:rsid w:val="00E85431"/>
    <w:rsid w:val="00E8560B"/>
    <w:rsid w:val="00E8605F"/>
    <w:rsid w:val="00E86662"/>
    <w:rsid w:val="00E87C38"/>
    <w:rsid w:val="00E87C86"/>
    <w:rsid w:val="00E90273"/>
    <w:rsid w:val="00E9041B"/>
    <w:rsid w:val="00E9057B"/>
    <w:rsid w:val="00E91341"/>
    <w:rsid w:val="00E9193C"/>
    <w:rsid w:val="00E92779"/>
    <w:rsid w:val="00E94291"/>
    <w:rsid w:val="00E9451A"/>
    <w:rsid w:val="00E951C4"/>
    <w:rsid w:val="00E95EFB"/>
    <w:rsid w:val="00E96068"/>
    <w:rsid w:val="00E96B70"/>
    <w:rsid w:val="00E97978"/>
    <w:rsid w:val="00EA02C6"/>
    <w:rsid w:val="00EA0A9B"/>
    <w:rsid w:val="00EA2382"/>
    <w:rsid w:val="00EA27B5"/>
    <w:rsid w:val="00EA2960"/>
    <w:rsid w:val="00EA2C05"/>
    <w:rsid w:val="00EA3259"/>
    <w:rsid w:val="00EA3A3D"/>
    <w:rsid w:val="00EA3CFF"/>
    <w:rsid w:val="00EA4B01"/>
    <w:rsid w:val="00EA59FC"/>
    <w:rsid w:val="00EA6B33"/>
    <w:rsid w:val="00EB04A9"/>
    <w:rsid w:val="00EB1533"/>
    <w:rsid w:val="00EB1F66"/>
    <w:rsid w:val="00EB20CF"/>
    <w:rsid w:val="00EB2970"/>
    <w:rsid w:val="00EB33CE"/>
    <w:rsid w:val="00EB3519"/>
    <w:rsid w:val="00EB4091"/>
    <w:rsid w:val="00EB45FC"/>
    <w:rsid w:val="00EB4BF1"/>
    <w:rsid w:val="00EB5809"/>
    <w:rsid w:val="00EB6006"/>
    <w:rsid w:val="00EB680E"/>
    <w:rsid w:val="00EC04AB"/>
    <w:rsid w:val="00EC337B"/>
    <w:rsid w:val="00EC3DD0"/>
    <w:rsid w:val="00EC3DD2"/>
    <w:rsid w:val="00EC57EC"/>
    <w:rsid w:val="00EC6480"/>
    <w:rsid w:val="00EC671F"/>
    <w:rsid w:val="00EC73A9"/>
    <w:rsid w:val="00EC758A"/>
    <w:rsid w:val="00EC77B0"/>
    <w:rsid w:val="00EC7C32"/>
    <w:rsid w:val="00ED04C9"/>
    <w:rsid w:val="00ED0E29"/>
    <w:rsid w:val="00ED0F9C"/>
    <w:rsid w:val="00ED12C6"/>
    <w:rsid w:val="00ED1A45"/>
    <w:rsid w:val="00ED2DD5"/>
    <w:rsid w:val="00ED40FE"/>
    <w:rsid w:val="00ED4539"/>
    <w:rsid w:val="00ED5983"/>
    <w:rsid w:val="00ED692C"/>
    <w:rsid w:val="00ED6CFF"/>
    <w:rsid w:val="00ED7415"/>
    <w:rsid w:val="00ED7843"/>
    <w:rsid w:val="00ED7AE2"/>
    <w:rsid w:val="00ED7C6A"/>
    <w:rsid w:val="00EE0554"/>
    <w:rsid w:val="00EE191D"/>
    <w:rsid w:val="00EE20B0"/>
    <w:rsid w:val="00EE2314"/>
    <w:rsid w:val="00EE433C"/>
    <w:rsid w:val="00EE5843"/>
    <w:rsid w:val="00EE5B88"/>
    <w:rsid w:val="00EF01D1"/>
    <w:rsid w:val="00EF1793"/>
    <w:rsid w:val="00EF198F"/>
    <w:rsid w:val="00EF3495"/>
    <w:rsid w:val="00EF4781"/>
    <w:rsid w:val="00EF4924"/>
    <w:rsid w:val="00EF6157"/>
    <w:rsid w:val="00EF64C0"/>
    <w:rsid w:val="00EF6AD7"/>
    <w:rsid w:val="00F00429"/>
    <w:rsid w:val="00F00B90"/>
    <w:rsid w:val="00F00DDC"/>
    <w:rsid w:val="00F00FF7"/>
    <w:rsid w:val="00F0206A"/>
    <w:rsid w:val="00F0242F"/>
    <w:rsid w:val="00F031B3"/>
    <w:rsid w:val="00F0411A"/>
    <w:rsid w:val="00F049F4"/>
    <w:rsid w:val="00F066BC"/>
    <w:rsid w:val="00F069E1"/>
    <w:rsid w:val="00F07F1A"/>
    <w:rsid w:val="00F07FF2"/>
    <w:rsid w:val="00F10877"/>
    <w:rsid w:val="00F10D89"/>
    <w:rsid w:val="00F12A29"/>
    <w:rsid w:val="00F12A46"/>
    <w:rsid w:val="00F14F28"/>
    <w:rsid w:val="00F155E8"/>
    <w:rsid w:val="00F17A67"/>
    <w:rsid w:val="00F17BA5"/>
    <w:rsid w:val="00F211D3"/>
    <w:rsid w:val="00F2259F"/>
    <w:rsid w:val="00F23075"/>
    <w:rsid w:val="00F23CC9"/>
    <w:rsid w:val="00F23E0B"/>
    <w:rsid w:val="00F25C1F"/>
    <w:rsid w:val="00F2619B"/>
    <w:rsid w:val="00F266B5"/>
    <w:rsid w:val="00F27675"/>
    <w:rsid w:val="00F309EF"/>
    <w:rsid w:val="00F31905"/>
    <w:rsid w:val="00F31BB9"/>
    <w:rsid w:val="00F325A4"/>
    <w:rsid w:val="00F327BB"/>
    <w:rsid w:val="00F33402"/>
    <w:rsid w:val="00F35C96"/>
    <w:rsid w:val="00F36DFD"/>
    <w:rsid w:val="00F37377"/>
    <w:rsid w:val="00F37C1B"/>
    <w:rsid w:val="00F40288"/>
    <w:rsid w:val="00F41241"/>
    <w:rsid w:val="00F41D82"/>
    <w:rsid w:val="00F41EF4"/>
    <w:rsid w:val="00F41EFA"/>
    <w:rsid w:val="00F420DC"/>
    <w:rsid w:val="00F4361E"/>
    <w:rsid w:val="00F43798"/>
    <w:rsid w:val="00F43C31"/>
    <w:rsid w:val="00F444B8"/>
    <w:rsid w:val="00F4503F"/>
    <w:rsid w:val="00F457BA"/>
    <w:rsid w:val="00F4627F"/>
    <w:rsid w:val="00F476C6"/>
    <w:rsid w:val="00F47C70"/>
    <w:rsid w:val="00F47E6E"/>
    <w:rsid w:val="00F50A99"/>
    <w:rsid w:val="00F50FBD"/>
    <w:rsid w:val="00F511B1"/>
    <w:rsid w:val="00F513F2"/>
    <w:rsid w:val="00F5322B"/>
    <w:rsid w:val="00F533DB"/>
    <w:rsid w:val="00F5397F"/>
    <w:rsid w:val="00F53C61"/>
    <w:rsid w:val="00F54223"/>
    <w:rsid w:val="00F54C82"/>
    <w:rsid w:val="00F54E91"/>
    <w:rsid w:val="00F553EA"/>
    <w:rsid w:val="00F57A57"/>
    <w:rsid w:val="00F57E44"/>
    <w:rsid w:val="00F603B1"/>
    <w:rsid w:val="00F6142C"/>
    <w:rsid w:val="00F61443"/>
    <w:rsid w:val="00F61C62"/>
    <w:rsid w:val="00F62D8B"/>
    <w:rsid w:val="00F63286"/>
    <w:rsid w:val="00F6330C"/>
    <w:rsid w:val="00F64832"/>
    <w:rsid w:val="00F6528C"/>
    <w:rsid w:val="00F65C09"/>
    <w:rsid w:val="00F65C5F"/>
    <w:rsid w:val="00F66064"/>
    <w:rsid w:val="00F6616D"/>
    <w:rsid w:val="00F66768"/>
    <w:rsid w:val="00F6713A"/>
    <w:rsid w:val="00F67660"/>
    <w:rsid w:val="00F67D43"/>
    <w:rsid w:val="00F67E6E"/>
    <w:rsid w:val="00F700C0"/>
    <w:rsid w:val="00F7092C"/>
    <w:rsid w:val="00F7128E"/>
    <w:rsid w:val="00F71C7E"/>
    <w:rsid w:val="00F7383C"/>
    <w:rsid w:val="00F74031"/>
    <w:rsid w:val="00F74605"/>
    <w:rsid w:val="00F75AE8"/>
    <w:rsid w:val="00F81018"/>
    <w:rsid w:val="00F814EA"/>
    <w:rsid w:val="00F815C4"/>
    <w:rsid w:val="00F827E6"/>
    <w:rsid w:val="00F82B94"/>
    <w:rsid w:val="00F83963"/>
    <w:rsid w:val="00F85C41"/>
    <w:rsid w:val="00F86AF2"/>
    <w:rsid w:val="00F9030E"/>
    <w:rsid w:val="00F90EDD"/>
    <w:rsid w:val="00F912DB"/>
    <w:rsid w:val="00F91690"/>
    <w:rsid w:val="00F91F90"/>
    <w:rsid w:val="00F9243F"/>
    <w:rsid w:val="00F9371B"/>
    <w:rsid w:val="00F9385E"/>
    <w:rsid w:val="00F93D6A"/>
    <w:rsid w:val="00F94175"/>
    <w:rsid w:val="00F944AE"/>
    <w:rsid w:val="00F964B1"/>
    <w:rsid w:val="00F9657F"/>
    <w:rsid w:val="00F96BD7"/>
    <w:rsid w:val="00FA120E"/>
    <w:rsid w:val="00FA1E65"/>
    <w:rsid w:val="00FA2328"/>
    <w:rsid w:val="00FA2B19"/>
    <w:rsid w:val="00FA2FA3"/>
    <w:rsid w:val="00FA31D1"/>
    <w:rsid w:val="00FA4A85"/>
    <w:rsid w:val="00FA513C"/>
    <w:rsid w:val="00FA607F"/>
    <w:rsid w:val="00FA6ADD"/>
    <w:rsid w:val="00FB1267"/>
    <w:rsid w:val="00FB1939"/>
    <w:rsid w:val="00FB25FF"/>
    <w:rsid w:val="00FB2FF2"/>
    <w:rsid w:val="00FB366B"/>
    <w:rsid w:val="00FB461D"/>
    <w:rsid w:val="00FB51FA"/>
    <w:rsid w:val="00FB6CD2"/>
    <w:rsid w:val="00FB746D"/>
    <w:rsid w:val="00FC0090"/>
    <w:rsid w:val="00FC0A1F"/>
    <w:rsid w:val="00FC1122"/>
    <w:rsid w:val="00FC257A"/>
    <w:rsid w:val="00FC2F69"/>
    <w:rsid w:val="00FC35C8"/>
    <w:rsid w:val="00FC5621"/>
    <w:rsid w:val="00FC5E3B"/>
    <w:rsid w:val="00FC6215"/>
    <w:rsid w:val="00FC792F"/>
    <w:rsid w:val="00FC7972"/>
    <w:rsid w:val="00FC7C50"/>
    <w:rsid w:val="00FD176A"/>
    <w:rsid w:val="00FD25AD"/>
    <w:rsid w:val="00FD2DF2"/>
    <w:rsid w:val="00FD3C53"/>
    <w:rsid w:val="00FD4569"/>
    <w:rsid w:val="00FD505E"/>
    <w:rsid w:val="00FD53E9"/>
    <w:rsid w:val="00FD67B2"/>
    <w:rsid w:val="00FD70C6"/>
    <w:rsid w:val="00FD78BC"/>
    <w:rsid w:val="00FD7B2B"/>
    <w:rsid w:val="00FE0123"/>
    <w:rsid w:val="00FE0662"/>
    <w:rsid w:val="00FE1102"/>
    <w:rsid w:val="00FE1EC6"/>
    <w:rsid w:val="00FE1FDC"/>
    <w:rsid w:val="00FE37F8"/>
    <w:rsid w:val="00FE392A"/>
    <w:rsid w:val="00FE3DBE"/>
    <w:rsid w:val="00FE4038"/>
    <w:rsid w:val="00FE49CB"/>
    <w:rsid w:val="00FE4ABE"/>
    <w:rsid w:val="00FE4E0B"/>
    <w:rsid w:val="00FE53C0"/>
    <w:rsid w:val="00FE5FBA"/>
    <w:rsid w:val="00FE6424"/>
    <w:rsid w:val="00FE6477"/>
    <w:rsid w:val="00FE6A7C"/>
    <w:rsid w:val="00FE712A"/>
    <w:rsid w:val="00FE7149"/>
    <w:rsid w:val="00FE7F9F"/>
    <w:rsid w:val="00FF0C5B"/>
    <w:rsid w:val="00FF0CC2"/>
    <w:rsid w:val="00FF161D"/>
    <w:rsid w:val="00FF1A14"/>
    <w:rsid w:val="00FF4B31"/>
    <w:rsid w:val="00FF4C1C"/>
    <w:rsid w:val="00FF57B2"/>
    <w:rsid w:val="00FF6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709E6"/>
  <w15:chartTrackingRefBased/>
  <w15:docId w15:val="{ADBE5A7F-E463-4FB3-AEA6-F836514E3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879"/>
    <w:pPr>
      <w:spacing w:after="0" w:line="240" w:lineRule="auto"/>
    </w:pPr>
    <w:rPr>
      <w:rFonts w:ascii="Times New Roman" w:eastAsia="Times New Roman" w:hAnsi="Times New Roman" w:cs="Times New Roman"/>
      <w:sz w:val="24"/>
      <w:szCs w:val="24"/>
      <w:lang w:val="en-ID" w:eastAsia="en-ID"/>
    </w:rPr>
  </w:style>
  <w:style w:type="paragraph" w:styleId="Heading1">
    <w:name w:val="heading 1"/>
    <w:basedOn w:val="Normal"/>
    <w:next w:val="Normal"/>
    <w:link w:val="Heading1Char"/>
    <w:uiPriority w:val="9"/>
    <w:rsid w:val="00A14252"/>
    <w:pPr>
      <w:keepNext/>
      <w:numPr>
        <w:numId w:val="1"/>
      </w:numPr>
      <w:tabs>
        <w:tab w:val="clear" w:pos="7449"/>
        <w:tab w:val="num" w:pos="1077"/>
      </w:tabs>
      <w:spacing w:line="360" w:lineRule="auto"/>
      <w:ind w:left="431"/>
      <w:jc w:val="center"/>
      <w:outlineLvl w:val="0"/>
    </w:pPr>
    <w:rPr>
      <w:b/>
      <w:bCs/>
      <w:sz w:val="28"/>
      <w:szCs w:val="28"/>
      <w:lang w:val="en-GB"/>
    </w:rPr>
  </w:style>
  <w:style w:type="paragraph" w:styleId="Heading2">
    <w:name w:val="heading 2"/>
    <w:basedOn w:val="Normal"/>
    <w:next w:val="Normal"/>
    <w:link w:val="Heading2Char"/>
    <w:uiPriority w:val="9"/>
    <w:rsid w:val="00A14252"/>
    <w:pPr>
      <w:keepNext/>
      <w:numPr>
        <w:ilvl w:val="1"/>
        <w:numId w:val="1"/>
      </w:numPr>
      <w:spacing w:line="360" w:lineRule="auto"/>
      <w:jc w:val="both"/>
      <w:outlineLvl w:val="1"/>
    </w:pPr>
    <w:rPr>
      <w:b/>
      <w:bCs/>
      <w:lang w:val="en-GB"/>
    </w:rPr>
  </w:style>
  <w:style w:type="paragraph" w:styleId="Heading3">
    <w:name w:val="heading 3"/>
    <w:basedOn w:val="Normal"/>
    <w:next w:val="Normal"/>
    <w:link w:val="Heading3Char"/>
    <w:uiPriority w:val="9"/>
    <w:rsid w:val="00A14252"/>
    <w:pPr>
      <w:keepNext/>
      <w:numPr>
        <w:ilvl w:val="2"/>
        <w:numId w:val="1"/>
      </w:numPr>
      <w:spacing w:line="360" w:lineRule="auto"/>
      <w:jc w:val="center"/>
      <w:outlineLvl w:val="2"/>
    </w:pPr>
    <w:rPr>
      <w:b/>
      <w:bCs/>
      <w:lang w:val="en-GB"/>
    </w:rPr>
  </w:style>
  <w:style w:type="paragraph" w:styleId="Heading4">
    <w:name w:val="heading 4"/>
    <w:basedOn w:val="Normal"/>
    <w:next w:val="Normal"/>
    <w:link w:val="Heading4Char"/>
    <w:uiPriority w:val="9"/>
    <w:rsid w:val="00A14252"/>
    <w:pPr>
      <w:keepNext/>
      <w:numPr>
        <w:ilvl w:val="3"/>
        <w:numId w:val="1"/>
      </w:numPr>
      <w:jc w:val="center"/>
      <w:outlineLvl w:val="3"/>
    </w:pPr>
    <w:rPr>
      <w:sz w:val="28"/>
      <w:lang w:val="en-GB"/>
    </w:rPr>
  </w:style>
  <w:style w:type="paragraph" w:styleId="Heading5">
    <w:name w:val="heading 5"/>
    <w:basedOn w:val="Normal"/>
    <w:next w:val="Normal"/>
    <w:link w:val="Heading5Char"/>
    <w:uiPriority w:val="9"/>
    <w:rsid w:val="00A14252"/>
    <w:pPr>
      <w:keepNext/>
      <w:numPr>
        <w:ilvl w:val="4"/>
        <w:numId w:val="1"/>
      </w:numPr>
      <w:jc w:val="center"/>
      <w:outlineLvl w:val="4"/>
    </w:pPr>
    <w:rPr>
      <w:b/>
      <w:bCs/>
      <w:sz w:val="28"/>
      <w:lang w:val="en-GB"/>
    </w:rPr>
  </w:style>
  <w:style w:type="paragraph" w:styleId="Heading6">
    <w:name w:val="heading 6"/>
    <w:basedOn w:val="Normal"/>
    <w:next w:val="Normal"/>
    <w:link w:val="Heading6Char"/>
    <w:rsid w:val="00A14252"/>
    <w:pPr>
      <w:numPr>
        <w:ilvl w:val="5"/>
        <w:numId w:val="1"/>
      </w:numPr>
      <w:spacing w:before="240" w:after="60"/>
      <w:outlineLvl w:val="5"/>
    </w:pPr>
    <w:rPr>
      <w:b/>
      <w:bCs/>
      <w:lang w:val="en-GB"/>
    </w:rPr>
  </w:style>
  <w:style w:type="paragraph" w:styleId="Heading7">
    <w:name w:val="heading 7"/>
    <w:basedOn w:val="Normal"/>
    <w:next w:val="Normal"/>
    <w:link w:val="Heading7Char"/>
    <w:rsid w:val="00A14252"/>
    <w:pPr>
      <w:numPr>
        <w:ilvl w:val="6"/>
        <w:numId w:val="1"/>
      </w:numPr>
      <w:spacing w:before="240" w:after="60"/>
      <w:outlineLvl w:val="6"/>
    </w:pPr>
    <w:rPr>
      <w:lang w:val="en-GB"/>
    </w:rPr>
  </w:style>
  <w:style w:type="paragraph" w:styleId="Heading8">
    <w:name w:val="heading 8"/>
    <w:basedOn w:val="Normal"/>
    <w:next w:val="Normal"/>
    <w:link w:val="Heading8Char"/>
    <w:rsid w:val="00A14252"/>
    <w:pPr>
      <w:numPr>
        <w:ilvl w:val="7"/>
        <w:numId w:val="1"/>
      </w:numPr>
      <w:spacing w:before="240" w:after="60"/>
      <w:outlineLvl w:val="7"/>
    </w:pPr>
    <w:rPr>
      <w:i/>
      <w:iCs/>
      <w:lang w:val="en-GB"/>
    </w:rPr>
  </w:style>
  <w:style w:type="paragraph" w:styleId="Heading9">
    <w:name w:val="heading 9"/>
    <w:basedOn w:val="Normal"/>
    <w:next w:val="Normal"/>
    <w:link w:val="Heading9Char"/>
    <w:rsid w:val="00A14252"/>
    <w:pPr>
      <w:numPr>
        <w:ilvl w:val="8"/>
        <w:numId w:val="1"/>
      </w:numPr>
      <w:spacing w:before="240" w:after="60"/>
      <w:outlineLvl w:val="8"/>
    </w:pPr>
    <w:rPr>
      <w:rFonts w:ascii="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252"/>
    <w:rPr>
      <w:rFonts w:ascii="Times New Roman" w:eastAsia="Times New Roman" w:hAnsi="Times New Roman" w:cs="Times New Roman"/>
      <w:b/>
      <w:bCs/>
      <w:sz w:val="28"/>
      <w:szCs w:val="28"/>
      <w:lang w:val="en-GB" w:eastAsia="en-ID"/>
    </w:rPr>
  </w:style>
  <w:style w:type="character" w:customStyle="1" w:styleId="Heading2Char">
    <w:name w:val="Heading 2 Char"/>
    <w:basedOn w:val="DefaultParagraphFont"/>
    <w:link w:val="Heading2"/>
    <w:uiPriority w:val="9"/>
    <w:rsid w:val="00A14252"/>
    <w:rPr>
      <w:rFonts w:ascii="Times New Roman" w:eastAsia="Times New Roman" w:hAnsi="Times New Roman" w:cs="Times New Roman"/>
      <w:b/>
      <w:bCs/>
      <w:sz w:val="24"/>
      <w:szCs w:val="24"/>
      <w:lang w:val="en-GB" w:eastAsia="en-ID"/>
    </w:rPr>
  </w:style>
  <w:style w:type="character" w:customStyle="1" w:styleId="Heading3Char">
    <w:name w:val="Heading 3 Char"/>
    <w:basedOn w:val="DefaultParagraphFont"/>
    <w:link w:val="Heading3"/>
    <w:uiPriority w:val="9"/>
    <w:rsid w:val="00A14252"/>
    <w:rPr>
      <w:rFonts w:ascii="Times New Roman" w:eastAsia="Times New Roman" w:hAnsi="Times New Roman" w:cs="Times New Roman"/>
      <w:b/>
      <w:bCs/>
      <w:sz w:val="24"/>
      <w:szCs w:val="24"/>
      <w:lang w:val="en-GB" w:eastAsia="en-ID"/>
    </w:rPr>
  </w:style>
  <w:style w:type="character" w:customStyle="1" w:styleId="Heading4Char">
    <w:name w:val="Heading 4 Char"/>
    <w:basedOn w:val="DefaultParagraphFont"/>
    <w:link w:val="Heading4"/>
    <w:uiPriority w:val="9"/>
    <w:rsid w:val="00A14252"/>
    <w:rPr>
      <w:rFonts w:ascii="Times New Roman" w:eastAsia="Times New Roman" w:hAnsi="Times New Roman" w:cs="Times New Roman"/>
      <w:sz w:val="28"/>
      <w:szCs w:val="24"/>
      <w:lang w:val="en-GB" w:eastAsia="en-ID"/>
    </w:rPr>
  </w:style>
  <w:style w:type="character" w:customStyle="1" w:styleId="Heading5Char">
    <w:name w:val="Heading 5 Char"/>
    <w:basedOn w:val="DefaultParagraphFont"/>
    <w:link w:val="Heading5"/>
    <w:uiPriority w:val="9"/>
    <w:rsid w:val="00A14252"/>
    <w:rPr>
      <w:rFonts w:ascii="Times New Roman" w:eastAsia="Times New Roman" w:hAnsi="Times New Roman" w:cs="Times New Roman"/>
      <w:b/>
      <w:bCs/>
      <w:sz w:val="28"/>
      <w:szCs w:val="24"/>
      <w:lang w:val="en-GB" w:eastAsia="en-ID"/>
    </w:rPr>
  </w:style>
  <w:style w:type="character" w:customStyle="1" w:styleId="Heading6Char">
    <w:name w:val="Heading 6 Char"/>
    <w:basedOn w:val="DefaultParagraphFont"/>
    <w:link w:val="Heading6"/>
    <w:rsid w:val="00A14252"/>
    <w:rPr>
      <w:rFonts w:ascii="Times New Roman" w:eastAsia="Times New Roman" w:hAnsi="Times New Roman" w:cs="Times New Roman"/>
      <w:b/>
      <w:bCs/>
      <w:sz w:val="24"/>
      <w:szCs w:val="24"/>
      <w:lang w:val="en-GB" w:eastAsia="en-ID"/>
    </w:rPr>
  </w:style>
  <w:style w:type="character" w:customStyle="1" w:styleId="Heading7Char">
    <w:name w:val="Heading 7 Char"/>
    <w:basedOn w:val="DefaultParagraphFont"/>
    <w:link w:val="Heading7"/>
    <w:rsid w:val="00A14252"/>
    <w:rPr>
      <w:rFonts w:ascii="Times New Roman" w:eastAsia="Times New Roman" w:hAnsi="Times New Roman" w:cs="Times New Roman"/>
      <w:sz w:val="24"/>
      <w:szCs w:val="24"/>
      <w:lang w:val="en-GB" w:eastAsia="en-ID"/>
    </w:rPr>
  </w:style>
  <w:style w:type="character" w:customStyle="1" w:styleId="Heading8Char">
    <w:name w:val="Heading 8 Char"/>
    <w:basedOn w:val="DefaultParagraphFont"/>
    <w:link w:val="Heading8"/>
    <w:rsid w:val="00A14252"/>
    <w:rPr>
      <w:rFonts w:ascii="Times New Roman" w:eastAsia="Times New Roman" w:hAnsi="Times New Roman" w:cs="Times New Roman"/>
      <w:i/>
      <w:iCs/>
      <w:sz w:val="24"/>
      <w:szCs w:val="24"/>
      <w:lang w:val="en-GB" w:eastAsia="en-ID"/>
    </w:rPr>
  </w:style>
  <w:style w:type="character" w:customStyle="1" w:styleId="Heading9Char">
    <w:name w:val="Heading 9 Char"/>
    <w:basedOn w:val="DefaultParagraphFont"/>
    <w:link w:val="Heading9"/>
    <w:rsid w:val="00A14252"/>
    <w:rPr>
      <w:rFonts w:ascii="Arial" w:eastAsia="Times New Roman" w:hAnsi="Arial" w:cs="Arial"/>
      <w:sz w:val="24"/>
      <w:szCs w:val="24"/>
      <w:lang w:val="en-GB" w:eastAsia="en-ID"/>
    </w:rPr>
  </w:style>
  <w:style w:type="paragraph" w:customStyle="1" w:styleId="Judul">
    <w:name w:val="Judul"/>
    <w:link w:val="JudulChar"/>
    <w:qFormat/>
    <w:rsid w:val="00DE68F8"/>
    <w:pPr>
      <w:spacing w:after="0" w:line="240" w:lineRule="auto"/>
      <w:jc w:val="center"/>
    </w:pPr>
    <w:rPr>
      <w:rFonts w:ascii="Times New Roman" w:hAnsi="Times New Roman"/>
      <w:b/>
      <w:sz w:val="28"/>
    </w:rPr>
  </w:style>
  <w:style w:type="character" w:customStyle="1" w:styleId="JudulChar">
    <w:name w:val="Judul Char"/>
    <w:basedOn w:val="DefaultParagraphFont"/>
    <w:link w:val="Judul"/>
    <w:rsid w:val="00DE68F8"/>
    <w:rPr>
      <w:rFonts w:ascii="Times New Roman" w:hAnsi="Times New Roman"/>
      <w:b/>
      <w:sz w:val="28"/>
    </w:rPr>
  </w:style>
  <w:style w:type="paragraph" w:customStyle="1" w:styleId="Oleh">
    <w:name w:val="Oleh"/>
    <w:link w:val="OlehChar"/>
    <w:qFormat/>
    <w:rsid w:val="003762D6"/>
    <w:pPr>
      <w:spacing w:after="0" w:line="240" w:lineRule="auto"/>
      <w:jc w:val="center"/>
    </w:pPr>
    <w:rPr>
      <w:rFonts w:ascii="Times New Roman" w:hAnsi="Times New Roman"/>
      <w:b/>
      <w:sz w:val="24"/>
    </w:rPr>
  </w:style>
  <w:style w:type="character" w:customStyle="1" w:styleId="OlehChar">
    <w:name w:val="Oleh Char"/>
    <w:basedOn w:val="DefaultParagraphFont"/>
    <w:link w:val="Oleh"/>
    <w:rsid w:val="003762D6"/>
    <w:rPr>
      <w:rFonts w:ascii="Times New Roman" w:hAnsi="Times New Roman"/>
      <w:b/>
      <w:sz w:val="24"/>
    </w:rPr>
  </w:style>
  <w:style w:type="paragraph" w:customStyle="1" w:styleId="JudulBab">
    <w:name w:val="Judul Bab"/>
    <w:link w:val="JudulBabChar"/>
    <w:qFormat/>
    <w:rsid w:val="0033201D"/>
    <w:pPr>
      <w:spacing w:after="0" w:line="240" w:lineRule="auto"/>
      <w:jc w:val="center"/>
    </w:pPr>
    <w:rPr>
      <w:rFonts w:ascii="Times New Roman" w:hAnsi="Times New Roman"/>
      <w:b/>
      <w:sz w:val="28"/>
    </w:rPr>
  </w:style>
  <w:style w:type="character" w:customStyle="1" w:styleId="JudulBabChar">
    <w:name w:val="Judul Bab Char"/>
    <w:basedOn w:val="DefaultParagraphFont"/>
    <w:link w:val="JudulBab"/>
    <w:rsid w:val="0033201D"/>
    <w:rPr>
      <w:rFonts w:ascii="Times New Roman" w:hAnsi="Times New Roman"/>
      <w:b/>
      <w:sz w:val="28"/>
    </w:rPr>
  </w:style>
  <w:style w:type="paragraph" w:customStyle="1" w:styleId="Abstrak">
    <w:name w:val="Abstrak"/>
    <w:link w:val="AbstrakChar"/>
    <w:qFormat/>
    <w:rsid w:val="00DA4F78"/>
    <w:pPr>
      <w:spacing w:after="0" w:line="240" w:lineRule="auto"/>
      <w:jc w:val="both"/>
    </w:pPr>
    <w:rPr>
      <w:rFonts w:ascii="Times New Roman" w:hAnsi="Times New Roman"/>
      <w:sz w:val="24"/>
    </w:rPr>
  </w:style>
  <w:style w:type="character" w:customStyle="1" w:styleId="AbstrakChar">
    <w:name w:val="Abstrak Char"/>
    <w:basedOn w:val="DefaultParagraphFont"/>
    <w:link w:val="Abstrak"/>
    <w:rsid w:val="00DA4F78"/>
    <w:rPr>
      <w:rFonts w:ascii="Times New Roman" w:hAnsi="Times New Roman"/>
      <w:sz w:val="24"/>
    </w:rPr>
  </w:style>
  <w:style w:type="paragraph" w:styleId="Header">
    <w:name w:val="header"/>
    <w:basedOn w:val="Normal"/>
    <w:link w:val="HeaderChar"/>
    <w:unhideWhenUsed/>
    <w:rsid w:val="00DA4F78"/>
    <w:pPr>
      <w:tabs>
        <w:tab w:val="center" w:pos="4680"/>
        <w:tab w:val="right" w:pos="9360"/>
      </w:tabs>
    </w:pPr>
  </w:style>
  <w:style w:type="character" w:customStyle="1" w:styleId="HeaderChar">
    <w:name w:val="Header Char"/>
    <w:basedOn w:val="DefaultParagraphFont"/>
    <w:link w:val="Header"/>
    <w:rsid w:val="00DA4F78"/>
  </w:style>
  <w:style w:type="paragraph" w:styleId="Footer">
    <w:name w:val="footer"/>
    <w:basedOn w:val="Normal"/>
    <w:link w:val="FooterChar"/>
    <w:uiPriority w:val="99"/>
    <w:unhideWhenUsed/>
    <w:rsid w:val="00DA4F78"/>
    <w:pPr>
      <w:tabs>
        <w:tab w:val="center" w:pos="4680"/>
        <w:tab w:val="right" w:pos="9360"/>
      </w:tabs>
    </w:pPr>
  </w:style>
  <w:style w:type="character" w:customStyle="1" w:styleId="FooterChar">
    <w:name w:val="Footer Char"/>
    <w:basedOn w:val="DefaultParagraphFont"/>
    <w:link w:val="Footer"/>
    <w:uiPriority w:val="99"/>
    <w:rsid w:val="00DA4F78"/>
  </w:style>
  <w:style w:type="paragraph" w:customStyle="1" w:styleId="JudulBabMiring">
    <w:name w:val="Judul Bab Miring"/>
    <w:basedOn w:val="JudulBab"/>
    <w:link w:val="JudulBabMiringChar"/>
    <w:qFormat/>
    <w:rsid w:val="00DA4F78"/>
    <w:rPr>
      <w:i/>
    </w:rPr>
  </w:style>
  <w:style w:type="character" w:customStyle="1" w:styleId="JudulBabMiringChar">
    <w:name w:val="Judul Bab Miring Char"/>
    <w:basedOn w:val="JudulBabChar"/>
    <w:link w:val="JudulBabMiring"/>
    <w:rsid w:val="00DA4F78"/>
    <w:rPr>
      <w:rFonts w:ascii="Times New Roman" w:hAnsi="Times New Roman"/>
      <w:b/>
      <w:i/>
      <w:sz w:val="28"/>
    </w:rPr>
  </w:style>
  <w:style w:type="paragraph" w:customStyle="1" w:styleId="Abstact">
    <w:name w:val="Abstact"/>
    <w:basedOn w:val="Abstrak"/>
    <w:link w:val="AbstactChar"/>
    <w:qFormat/>
    <w:rsid w:val="00E73EB8"/>
    <w:rPr>
      <w:i/>
    </w:rPr>
  </w:style>
  <w:style w:type="character" w:customStyle="1" w:styleId="AbstactChar">
    <w:name w:val="Abstact Char"/>
    <w:basedOn w:val="AbstrakChar"/>
    <w:link w:val="Abstact"/>
    <w:rsid w:val="00E73EB8"/>
    <w:rPr>
      <w:rFonts w:ascii="Times New Roman" w:hAnsi="Times New Roman"/>
      <w:i/>
      <w:sz w:val="24"/>
    </w:rPr>
  </w:style>
  <w:style w:type="paragraph" w:customStyle="1" w:styleId="halpengesahan">
    <w:name w:val="hal pengesahan"/>
    <w:link w:val="halpengesahanChar"/>
    <w:qFormat/>
    <w:rsid w:val="00BE02A4"/>
    <w:pPr>
      <w:spacing w:after="0" w:line="240" w:lineRule="auto"/>
      <w:jc w:val="center"/>
    </w:pPr>
    <w:rPr>
      <w:rFonts w:ascii="Times New Roman" w:hAnsi="Times New Roman"/>
      <w:sz w:val="24"/>
    </w:rPr>
  </w:style>
  <w:style w:type="character" w:customStyle="1" w:styleId="halpengesahanChar">
    <w:name w:val="hal pengesahan Char"/>
    <w:basedOn w:val="DefaultParagraphFont"/>
    <w:link w:val="halpengesahan"/>
    <w:rsid w:val="00BE02A4"/>
    <w:rPr>
      <w:rFonts w:ascii="Times New Roman" w:hAnsi="Times New Roman"/>
      <w:sz w:val="24"/>
    </w:rPr>
  </w:style>
  <w:style w:type="paragraph" w:styleId="Title">
    <w:name w:val="Title"/>
    <w:basedOn w:val="Normal"/>
    <w:link w:val="TitleChar"/>
    <w:rsid w:val="00BE02A4"/>
    <w:pPr>
      <w:spacing w:line="360" w:lineRule="auto"/>
      <w:jc w:val="center"/>
    </w:pPr>
    <w:rPr>
      <w:b/>
      <w:bCs/>
      <w:lang w:val="en-GB"/>
    </w:rPr>
  </w:style>
  <w:style w:type="character" w:customStyle="1" w:styleId="TitleChar">
    <w:name w:val="Title Char"/>
    <w:basedOn w:val="DefaultParagraphFont"/>
    <w:link w:val="Title"/>
    <w:rsid w:val="00BE02A4"/>
    <w:rPr>
      <w:rFonts w:ascii="Times New Roman" w:eastAsia="Times New Roman" w:hAnsi="Times New Roman" w:cs="Times New Roman"/>
      <w:b/>
      <w:bCs/>
      <w:sz w:val="24"/>
      <w:szCs w:val="24"/>
      <w:lang w:val="en-GB"/>
    </w:rPr>
  </w:style>
  <w:style w:type="paragraph" w:customStyle="1" w:styleId="Pedoman">
    <w:name w:val="Pedoman"/>
    <w:link w:val="PedomanChar"/>
    <w:rsid w:val="00C5489C"/>
    <w:pPr>
      <w:spacing w:after="0" w:line="360" w:lineRule="auto"/>
      <w:jc w:val="both"/>
    </w:pPr>
    <w:rPr>
      <w:rFonts w:ascii="Times New Roman" w:hAnsi="Times New Roman"/>
      <w:sz w:val="24"/>
    </w:rPr>
  </w:style>
  <w:style w:type="character" w:customStyle="1" w:styleId="PedomanChar">
    <w:name w:val="Pedoman Char"/>
    <w:basedOn w:val="DefaultParagraphFont"/>
    <w:link w:val="Pedoman"/>
    <w:rsid w:val="00C5489C"/>
    <w:rPr>
      <w:rFonts w:ascii="Times New Roman" w:hAnsi="Times New Roman"/>
      <w:sz w:val="24"/>
    </w:rPr>
  </w:style>
  <w:style w:type="paragraph" w:customStyle="1" w:styleId="judulBab15">
    <w:name w:val="judul Bab 1.5"/>
    <w:basedOn w:val="Heading1"/>
    <w:link w:val="judulBab15Char"/>
    <w:qFormat/>
    <w:rsid w:val="00DC2984"/>
    <w:pPr>
      <w:keepNext w:val="0"/>
      <w:tabs>
        <w:tab w:val="clear" w:pos="1077"/>
      </w:tabs>
      <w:spacing w:before="120" w:line="240" w:lineRule="auto"/>
      <w:ind w:left="0" w:firstLine="0"/>
    </w:pPr>
  </w:style>
  <w:style w:type="character" w:customStyle="1" w:styleId="judulBab15Char">
    <w:name w:val="judul Bab 1.5 Char"/>
    <w:basedOn w:val="JudulBabChar"/>
    <w:link w:val="judulBab15"/>
    <w:rsid w:val="00DC2984"/>
    <w:rPr>
      <w:rFonts w:ascii="Times New Roman" w:eastAsia="Times New Roman" w:hAnsi="Times New Roman" w:cs="Times New Roman"/>
      <w:b/>
      <w:bCs/>
      <w:sz w:val="28"/>
      <w:szCs w:val="28"/>
      <w:lang w:val="en-GB" w:eastAsia="en-ID"/>
    </w:rPr>
  </w:style>
  <w:style w:type="paragraph" w:customStyle="1" w:styleId="Paragraf">
    <w:name w:val="Paragraf"/>
    <w:link w:val="ParagrafChar"/>
    <w:qFormat/>
    <w:rsid w:val="009411D4"/>
    <w:pPr>
      <w:spacing w:after="0" w:line="360" w:lineRule="auto"/>
      <w:jc w:val="both"/>
    </w:pPr>
    <w:rPr>
      <w:rFonts w:ascii="Times New Roman" w:hAnsi="Times New Roman"/>
      <w:sz w:val="24"/>
    </w:rPr>
  </w:style>
  <w:style w:type="character" w:customStyle="1" w:styleId="ParagrafChar">
    <w:name w:val="Paragraf Char"/>
    <w:basedOn w:val="DefaultParagraphFont"/>
    <w:link w:val="Paragraf"/>
    <w:rsid w:val="009411D4"/>
    <w:rPr>
      <w:rFonts w:ascii="Times New Roman" w:hAnsi="Times New Roman"/>
      <w:sz w:val="24"/>
    </w:rPr>
  </w:style>
  <w:style w:type="paragraph" w:customStyle="1" w:styleId="halperuntukan">
    <w:name w:val="hal peruntukan"/>
    <w:link w:val="halperuntukanChar"/>
    <w:qFormat/>
    <w:rsid w:val="00FC7972"/>
    <w:pPr>
      <w:spacing w:after="0" w:line="360" w:lineRule="auto"/>
      <w:jc w:val="center"/>
    </w:pPr>
    <w:rPr>
      <w:rFonts w:ascii="Times New Roman" w:hAnsi="Times New Roman"/>
      <w:i/>
      <w:sz w:val="24"/>
    </w:rPr>
  </w:style>
  <w:style w:type="character" w:customStyle="1" w:styleId="halperuntukanChar">
    <w:name w:val="hal peruntukan Char"/>
    <w:basedOn w:val="DefaultParagraphFont"/>
    <w:link w:val="halperuntukan"/>
    <w:rsid w:val="00FC7972"/>
    <w:rPr>
      <w:rFonts w:ascii="Times New Roman" w:hAnsi="Times New Roman"/>
      <w:i/>
      <w:sz w:val="24"/>
    </w:rPr>
  </w:style>
  <w:style w:type="paragraph" w:customStyle="1" w:styleId="Judulbabsub1">
    <w:name w:val="Judul bab sub1"/>
    <w:link w:val="Judulbabsub1Char"/>
    <w:qFormat/>
    <w:rsid w:val="00EF4781"/>
    <w:rPr>
      <w:rFonts w:ascii="Times New Roman" w:hAnsi="Times New Roman"/>
      <w:b/>
      <w:sz w:val="24"/>
    </w:rPr>
  </w:style>
  <w:style w:type="character" w:customStyle="1" w:styleId="Judulbabsub1Char">
    <w:name w:val="Judul bab sub1 Char"/>
    <w:basedOn w:val="DefaultParagraphFont"/>
    <w:link w:val="Judulbabsub1"/>
    <w:rsid w:val="00EF4781"/>
    <w:rPr>
      <w:rFonts w:ascii="Times New Roman" w:hAnsi="Times New Roman"/>
      <w:b/>
      <w:sz w:val="24"/>
    </w:rPr>
  </w:style>
  <w:style w:type="paragraph" w:styleId="BodyTextIndent">
    <w:name w:val="Body Text Indent"/>
    <w:basedOn w:val="Normal"/>
    <w:link w:val="BodyTextIndentChar"/>
    <w:rsid w:val="00EF4781"/>
    <w:pPr>
      <w:spacing w:after="120"/>
      <w:ind w:left="360"/>
    </w:pPr>
    <w:rPr>
      <w:lang w:val="en-GB"/>
    </w:rPr>
  </w:style>
  <w:style w:type="character" w:customStyle="1" w:styleId="BodyTextIndentChar">
    <w:name w:val="Body Text Indent Char"/>
    <w:basedOn w:val="DefaultParagraphFont"/>
    <w:link w:val="BodyTextIndent"/>
    <w:rsid w:val="00EF4781"/>
    <w:rPr>
      <w:rFonts w:ascii="Times New Roman" w:eastAsia="Times New Roman" w:hAnsi="Times New Roman" w:cs="Times New Roman"/>
      <w:sz w:val="24"/>
      <w:szCs w:val="24"/>
      <w:lang w:val="en-GB"/>
    </w:rPr>
  </w:style>
  <w:style w:type="paragraph" w:customStyle="1" w:styleId="JudulGambar">
    <w:name w:val="Judul Gambar"/>
    <w:link w:val="JudulGambarChar"/>
    <w:qFormat/>
    <w:rsid w:val="008635FE"/>
    <w:pPr>
      <w:spacing w:after="0" w:line="240" w:lineRule="auto"/>
      <w:jc w:val="center"/>
    </w:pPr>
    <w:rPr>
      <w:rFonts w:ascii="Times New Roman" w:hAnsi="Times New Roman"/>
      <w:sz w:val="24"/>
    </w:rPr>
  </w:style>
  <w:style w:type="character" w:customStyle="1" w:styleId="JudulGambarChar">
    <w:name w:val="Judul Gambar Char"/>
    <w:basedOn w:val="DefaultParagraphFont"/>
    <w:link w:val="JudulGambar"/>
    <w:rsid w:val="008635FE"/>
    <w:rPr>
      <w:rFonts w:ascii="Times New Roman" w:hAnsi="Times New Roman"/>
      <w:sz w:val="24"/>
    </w:rPr>
  </w:style>
  <w:style w:type="paragraph" w:customStyle="1" w:styleId="normalparagraf">
    <w:name w:val="normal paragraf"/>
    <w:basedOn w:val="Normal"/>
    <w:rsid w:val="007540BA"/>
    <w:pPr>
      <w:spacing w:line="360" w:lineRule="auto"/>
      <w:jc w:val="both"/>
    </w:pPr>
    <w:rPr>
      <w:rFonts w:eastAsia="MS Mincho"/>
      <w:lang w:eastAsia="ja-JP"/>
    </w:rPr>
  </w:style>
  <w:style w:type="paragraph" w:customStyle="1" w:styleId="Disertasiparagrafplain">
    <w:name w:val="Disertasi paragraf plain"/>
    <w:basedOn w:val="BodyTextIndent"/>
    <w:link w:val="DisertasiparagrafplainChar"/>
    <w:qFormat/>
    <w:rsid w:val="007540BA"/>
    <w:pPr>
      <w:spacing w:line="360" w:lineRule="auto"/>
      <w:ind w:left="0"/>
      <w:jc w:val="both"/>
    </w:pPr>
    <w:rPr>
      <w:lang w:val="sv-SE"/>
    </w:rPr>
  </w:style>
  <w:style w:type="character" w:customStyle="1" w:styleId="DisertasiparagrafplainChar">
    <w:name w:val="Disertasi paragraf plain Char"/>
    <w:basedOn w:val="BodyTextIndentChar"/>
    <w:link w:val="Disertasiparagrafplain"/>
    <w:rsid w:val="007540BA"/>
    <w:rPr>
      <w:rFonts w:ascii="Times New Roman" w:eastAsia="Times New Roman" w:hAnsi="Times New Roman" w:cs="Times New Roman"/>
      <w:sz w:val="24"/>
      <w:szCs w:val="24"/>
      <w:lang w:val="sv-SE"/>
    </w:rPr>
  </w:style>
  <w:style w:type="paragraph" w:customStyle="1" w:styleId="disertasijudulbab">
    <w:name w:val="disertasi judul bab"/>
    <w:basedOn w:val="Heading1"/>
    <w:link w:val="disertasijudulbabChar"/>
    <w:rsid w:val="00A14252"/>
    <w:rPr>
      <w:lang w:val="de-DE"/>
    </w:rPr>
  </w:style>
  <w:style w:type="character" w:customStyle="1" w:styleId="disertasijudulbabChar">
    <w:name w:val="disertasi judul bab Char"/>
    <w:basedOn w:val="Heading1Char"/>
    <w:link w:val="disertasijudulbab"/>
    <w:rsid w:val="00A14252"/>
    <w:rPr>
      <w:rFonts w:ascii="Times New Roman" w:eastAsia="Times New Roman" w:hAnsi="Times New Roman" w:cs="Times New Roman"/>
      <w:b/>
      <w:bCs/>
      <w:sz w:val="28"/>
      <w:szCs w:val="28"/>
      <w:lang w:val="de-DE" w:eastAsia="en-ID"/>
    </w:rPr>
  </w:style>
  <w:style w:type="paragraph" w:customStyle="1" w:styleId="tabeljstified">
    <w:name w:val="tabel jstified"/>
    <w:basedOn w:val="Normal"/>
    <w:link w:val="tabeljstifiedChar"/>
    <w:rsid w:val="00A14252"/>
    <w:pPr>
      <w:ind w:left="1350" w:hanging="1350"/>
      <w:jc w:val="both"/>
      <w:outlineLvl w:val="2"/>
    </w:pPr>
    <w:rPr>
      <w:rFonts w:eastAsia="MS Mincho"/>
      <w:lang w:val="id-ID"/>
    </w:rPr>
  </w:style>
  <w:style w:type="character" w:customStyle="1" w:styleId="tabeljstifiedChar">
    <w:name w:val="tabel jstified Char"/>
    <w:basedOn w:val="DefaultParagraphFont"/>
    <w:link w:val="tabeljstified"/>
    <w:rsid w:val="00A14252"/>
    <w:rPr>
      <w:rFonts w:ascii="Times New Roman" w:eastAsia="MS Mincho" w:hAnsi="Times New Roman" w:cs="Times New Roman"/>
      <w:sz w:val="24"/>
      <w:szCs w:val="24"/>
      <w:lang w:val="id-ID"/>
    </w:rPr>
  </w:style>
  <w:style w:type="paragraph" w:customStyle="1" w:styleId="judulTabel">
    <w:name w:val="judul Tabel"/>
    <w:link w:val="judulTabelChar"/>
    <w:qFormat/>
    <w:rsid w:val="00D01D0F"/>
    <w:pPr>
      <w:spacing w:after="0" w:line="240" w:lineRule="auto"/>
      <w:jc w:val="center"/>
    </w:pPr>
    <w:rPr>
      <w:rFonts w:ascii="Times New Roman" w:hAnsi="Times New Roman"/>
      <w:sz w:val="24"/>
    </w:rPr>
  </w:style>
  <w:style w:type="character" w:customStyle="1" w:styleId="judulTabelChar">
    <w:name w:val="judul Tabel Char"/>
    <w:basedOn w:val="DefaultParagraphFont"/>
    <w:link w:val="judulTabel"/>
    <w:rsid w:val="00D01D0F"/>
    <w:rPr>
      <w:rFonts w:ascii="Times New Roman" w:hAnsi="Times New Roman"/>
      <w:sz w:val="24"/>
    </w:rPr>
  </w:style>
  <w:style w:type="paragraph" w:customStyle="1" w:styleId="tabel">
    <w:name w:val="tabel"/>
    <w:basedOn w:val="judulTabel"/>
    <w:link w:val="tabelChar"/>
    <w:rsid w:val="00A14252"/>
    <w:pPr>
      <w:spacing w:line="360" w:lineRule="auto"/>
      <w:ind w:left="1440" w:hanging="1440"/>
      <w:jc w:val="both"/>
      <w:outlineLvl w:val="2"/>
    </w:pPr>
    <w:rPr>
      <w:rFonts w:eastAsia="Calibri" w:cs="Times New Roman"/>
      <w:szCs w:val="24"/>
      <w:lang w:val="id-ID"/>
    </w:rPr>
  </w:style>
  <w:style w:type="character" w:customStyle="1" w:styleId="tabelChar">
    <w:name w:val="tabel Char"/>
    <w:basedOn w:val="judulTabelChar"/>
    <w:link w:val="tabel"/>
    <w:rsid w:val="00A14252"/>
    <w:rPr>
      <w:rFonts w:ascii="Times New Roman" w:eastAsia="Calibri" w:hAnsi="Times New Roman" w:cs="Times New Roman"/>
      <w:sz w:val="24"/>
      <w:szCs w:val="24"/>
      <w:lang w:val="id-ID"/>
    </w:rPr>
  </w:style>
  <w:style w:type="paragraph" w:customStyle="1" w:styleId="judulsubab">
    <w:name w:val="judul subab"/>
    <w:basedOn w:val="Heading2"/>
    <w:link w:val="judulsubabChar"/>
    <w:rsid w:val="00A14252"/>
    <w:pPr>
      <w:numPr>
        <w:numId w:val="2"/>
      </w:numPr>
      <w:ind w:left="576" w:hanging="576"/>
    </w:pPr>
    <w:rPr>
      <w:lang w:val="id-ID"/>
    </w:rPr>
  </w:style>
  <w:style w:type="character" w:customStyle="1" w:styleId="judulsubabChar">
    <w:name w:val="judul subab Char"/>
    <w:basedOn w:val="Heading2Char"/>
    <w:link w:val="judulsubab"/>
    <w:rsid w:val="00A14252"/>
    <w:rPr>
      <w:rFonts w:ascii="Times New Roman" w:eastAsia="Times New Roman" w:hAnsi="Times New Roman" w:cs="Times New Roman"/>
      <w:b/>
      <w:bCs/>
      <w:sz w:val="24"/>
      <w:szCs w:val="24"/>
      <w:lang w:val="id-ID" w:eastAsia="en-ID"/>
    </w:rPr>
  </w:style>
  <w:style w:type="paragraph" w:customStyle="1" w:styleId="judulsubabab">
    <w:name w:val="judulsubabab"/>
    <w:basedOn w:val="Heading3"/>
    <w:link w:val="judulsubababChar"/>
    <w:rsid w:val="00A14252"/>
    <w:pPr>
      <w:numPr>
        <w:numId w:val="2"/>
      </w:numPr>
      <w:tabs>
        <w:tab w:val="num" w:pos="900"/>
      </w:tabs>
      <w:ind w:left="806" w:hanging="806"/>
      <w:jc w:val="left"/>
    </w:pPr>
  </w:style>
  <w:style w:type="character" w:customStyle="1" w:styleId="judulsubababChar">
    <w:name w:val="judulsubabab Char"/>
    <w:basedOn w:val="Heading3Char"/>
    <w:link w:val="judulsubabab"/>
    <w:rsid w:val="00A14252"/>
    <w:rPr>
      <w:rFonts w:ascii="Times New Roman" w:eastAsia="Times New Roman" w:hAnsi="Times New Roman" w:cs="Times New Roman"/>
      <w:b/>
      <w:bCs/>
      <w:sz w:val="24"/>
      <w:szCs w:val="24"/>
      <w:lang w:val="en-GB" w:eastAsia="en-ID"/>
    </w:rPr>
  </w:style>
  <w:style w:type="paragraph" w:customStyle="1" w:styleId="judulsubababab">
    <w:name w:val="judulsubababab"/>
    <w:basedOn w:val="Heading4"/>
    <w:link w:val="judulsubabababChar"/>
    <w:rsid w:val="00A14252"/>
    <w:pPr>
      <w:numPr>
        <w:numId w:val="2"/>
      </w:numPr>
      <w:ind w:left="864" w:hanging="864"/>
      <w:jc w:val="left"/>
      <w:outlineLvl w:val="1"/>
    </w:pPr>
    <w:rPr>
      <w:b/>
      <w:sz w:val="24"/>
      <w:lang w:val="af-ZA"/>
    </w:rPr>
  </w:style>
  <w:style w:type="character" w:customStyle="1" w:styleId="judulsubabababChar">
    <w:name w:val="judulsubababab Char"/>
    <w:basedOn w:val="Heading4Char"/>
    <w:link w:val="judulsubababab"/>
    <w:rsid w:val="00A14252"/>
    <w:rPr>
      <w:rFonts w:ascii="Times New Roman" w:eastAsia="Times New Roman" w:hAnsi="Times New Roman" w:cs="Times New Roman"/>
      <w:b/>
      <w:sz w:val="24"/>
      <w:szCs w:val="24"/>
      <w:lang w:val="af-ZA" w:eastAsia="en-ID"/>
    </w:rPr>
  </w:style>
  <w:style w:type="paragraph" w:customStyle="1" w:styleId="tabelcentered">
    <w:name w:val="tabel centered"/>
    <w:basedOn w:val="tabel"/>
    <w:link w:val="tabelcenteredChar"/>
    <w:rsid w:val="00A14252"/>
    <w:pPr>
      <w:spacing w:line="240" w:lineRule="auto"/>
      <w:jc w:val="center"/>
    </w:pPr>
    <w:rPr>
      <w:noProof/>
      <w:lang w:val="af-ZA"/>
    </w:rPr>
  </w:style>
  <w:style w:type="character" w:customStyle="1" w:styleId="tabelcenteredChar">
    <w:name w:val="tabel centered Char"/>
    <w:basedOn w:val="tabelChar"/>
    <w:link w:val="tabelcentered"/>
    <w:rsid w:val="00A14252"/>
    <w:rPr>
      <w:rFonts w:ascii="Times New Roman" w:eastAsia="Calibri" w:hAnsi="Times New Roman" w:cs="Times New Roman"/>
      <w:noProof/>
      <w:sz w:val="24"/>
      <w:szCs w:val="24"/>
      <w:lang w:val="af-ZA"/>
    </w:rPr>
  </w:style>
  <w:style w:type="paragraph" w:customStyle="1" w:styleId="JudulBabsub2">
    <w:name w:val="Judul Bab sub 2"/>
    <w:link w:val="JudulBabsub2Char"/>
    <w:qFormat/>
    <w:rsid w:val="00A14252"/>
    <w:pPr>
      <w:spacing w:after="0" w:line="360" w:lineRule="auto"/>
    </w:pPr>
    <w:rPr>
      <w:rFonts w:ascii="Times New Roman" w:hAnsi="Times New Roman"/>
      <w:b/>
      <w:sz w:val="24"/>
    </w:rPr>
  </w:style>
  <w:style w:type="character" w:customStyle="1" w:styleId="JudulBabsub2Char">
    <w:name w:val="Judul Bab sub 2 Char"/>
    <w:basedOn w:val="Judulbabsub1Char"/>
    <w:link w:val="JudulBabsub2"/>
    <w:rsid w:val="00A14252"/>
    <w:rPr>
      <w:rFonts w:ascii="Times New Roman" w:hAnsi="Times New Roman"/>
      <w:b/>
      <w:sz w:val="24"/>
    </w:rPr>
  </w:style>
  <w:style w:type="paragraph" w:customStyle="1" w:styleId="keterangan">
    <w:name w:val="keterangan"/>
    <w:link w:val="keteranganChar"/>
    <w:qFormat/>
    <w:rsid w:val="00925972"/>
    <w:pPr>
      <w:spacing w:after="0" w:line="360" w:lineRule="auto"/>
      <w:jc w:val="both"/>
    </w:pPr>
    <w:rPr>
      <w:rFonts w:ascii="Times New Roman" w:hAnsi="Times New Roman"/>
      <w:color w:val="808080" w:themeColor="background1" w:themeShade="80"/>
      <w:sz w:val="24"/>
    </w:rPr>
  </w:style>
  <w:style w:type="character" w:customStyle="1" w:styleId="keteranganChar">
    <w:name w:val="keterangan Char"/>
    <w:basedOn w:val="DefaultParagraphFont"/>
    <w:link w:val="keterangan"/>
    <w:rsid w:val="00925972"/>
    <w:rPr>
      <w:rFonts w:ascii="Times New Roman" w:hAnsi="Times New Roman"/>
      <w:color w:val="808080" w:themeColor="background1" w:themeShade="80"/>
      <w:sz w:val="24"/>
    </w:rPr>
  </w:style>
  <w:style w:type="paragraph" w:customStyle="1" w:styleId="Default">
    <w:name w:val="Default"/>
    <w:rsid w:val="00982150"/>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1436CD"/>
    <w:rPr>
      <w:sz w:val="20"/>
      <w:szCs w:val="20"/>
    </w:rPr>
  </w:style>
  <w:style w:type="character" w:customStyle="1" w:styleId="FootnoteTextChar">
    <w:name w:val="Footnote Text Char"/>
    <w:basedOn w:val="DefaultParagraphFont"/>
    <w:link w:val="FootnoteText"/>
    <w:uiPriority w:val="99"/>
    <w:semiHidden/>
    <w:rsid w:val="001436CD"/>
    <w:rPr>
      <w:sz w:val="20"/>
      <w:szCs w:val="20"/>
    </w:rPr>
  </w:style>
  <w:style w:type="character" w:styleId="FootnoteReference">
    <w:name w:val="footnote reference"/>
    <w:basedOn w:val="DefaultParagraphFont"/>
    <w:uiPriority w:val="99"/>
    <w:semiHidden/>
    <w:unhideWhenUsed/>
    <w:rsid w:val="001436CD"/>
    <w:rPr>
      <w:vertAlign w:val="superscript"/>
    </w:rPr>
  </w:style>
  <w:style w:type="paragraph" w:customStyle="1" w:styleId="footnote">
    <w:name w:val="footnote"/>
    <w:link w:val="footnoteChar"/>
    <w:qFormat/>
    <w:rsid w:val="001436CD"/>
    <w:pPr>
      <w:spacing w:after="0" w:line="240" w:lineRule="auto"/>
    </w:pPr>
    <w:rPr>
      <w:rFonts w:ascii="Times New Roman" w:hAnsi="Times New Roman"/>
      <w:sz w:val="20"/>
      <w:szCs w:val="20"/>
    </w:rPr>
  </w:style>
  <w:style w:type="character" w:customStyle="1" w:styleId="footnoteChar">
    <w:name w:val="footnote Char"/>
    <w:basedOn w:val="DefaultParagraphFont"/>
    <w:link w:val="footnote"/>
    <w:rsid w:val="001436CD"/>
    <w:rPr>
      <w:rFonts w:ascii="Times New Roman" w:hAnsi="Times New Roman"/>
      <w:sz w:val="20"/>
      <w:szCs w:val="20"/>
    </w:rPr>
  </w:style>
  <w:style w:type="paragraph" w:customStyle="1" w:styleId="JudulBabSub3">
    <w:name w:val="Judul Bab Sub3"/>
    <w:link w:val="JudulBabSub3Char"/>
    <w:qFormat/>
    <w:rsid w:val="00BB6934"/>
    <w:pPr>
      <w:tabs>
        <w:tab w:val="left" w:pos="990"/>
      </w:tabs>
      <w:spacing w:after="0" w:line="240" w:lineRule="auto"/>
    </w:pPr>
    <w:rPr>
      <w:rFonts w:ascii="Times New Roman" w:hAnsi="Times New Roman"/>
      <w:b/>
      <w:sz w:val="24"/>
    </w:rPr>
  </w:style>
  <w:style w:type="character" w:customStyle="1" w:styleId="JudulBabSub3Char">
    <w:name w:val="Judul Bab Sub3 Char"/>
    <w:basedOn w:val="DefaultParagraphFont"/>
    <w:link w:val="JudulBabSub3"/>
    <w:rsid w:val="00BB6934"/>
    <w:rPr>
      <w:rFonts w:ascii="Times New Roman" w:hAnsi="Times New Roman"/>
      <w:b/>
      <w:sz w:val="24"/>
    </w:rPr>
  </w:style>
  <w:style w:type="paragraph" w:customStyle="1" w:styleId="isi">
    <w:name w:val="isi"/>
    <w:basedOn w:val="Normal"/>
    <w:link w:val="isiChar"/>
    <w:rsid w:val="00C67DBB"/>
    <w:pPr>
      <w:suppressAutoHyphens/>
      <w:spacing w:before="120" w:line="360" w:lineRule="auto"/>
      <w:ind w:firstLine="720"/>
      <w:jc w:val="both"/>
    </w:pPr>
    <w:rPr>
      <w:rFonts w:ascii="Calibri" w:eastAsia="Calibri" w:hAnsi="Calibri" w:cs="Vrinda"/>
      <w:noProof/>
      <w:lang w:val="sv-SE" w:eastAsia="ar-SA"/>
    </w:rPr>
  </w:style>
  <w:style w:type="character" w:customStyle="1" w:styleId="isiChar">
    <w:name w:val="isi Char"/>
    <w:basedOn w:val="DefaultParagraphFont"/>
    <w:link w:val="isi"/>
    <w:rsid w:val="00C67DBB"/>
    <w:rPr>
      <w:rFonts w:ascii="Calibri" w:eastAsia="Calibri" w:hAnsi="Calibri" w:cs="Vrinda"/>
      <w:noProof/>
      <w:sz w:val="24"/>
      <w:szCs w:val="24"/>
      <w:lang w:val="sv-SE" w:eastAsia="ar-SA"/>
    </w:rPr>
  </w:style>
  <w:style w:type="character" w:styleId="Emphasis">
    <w:name w:val="Emphasis"/>
    <w:uiPriority w:val="20"/>
    <w:rsid w:val="00F23E0B"/>
    <w:rPr>
      <w:i/>
      <w:iCs/>
    </w:rPr>
  </w:style>
  <w:style w:type="character" w:customStyle="1" w:styleId="st">
    <w:name w:val="st"/>
    <w:basedOn w:val="DefaultParagraphFont"/>
    <w:rsid w:val="00F23E0B"/>
  </w:style>
  <w:style w:type="paragraph" w:customStyle="1" w:styleId="references">
    <w:name w:val="references"/>
    <w:rsid w:val="00F23E0B"/>
    <w:pPr>
      <w:numPr>
        <w:numId w:val="3"/>
      </w:numPr>
      <w:tabs>
        <w:tab w:val="num" w:pos="360"/>
      </w:tabs>
      <w:spacing w:after="50" w:line="180" w:lineRule="exact"/>
      <w:ind w:left="360"/>
      <w:jc w:val="both"/>
    </w:pPr>
    <w:rPr>
      <w:rFonts w:ascii="Times New Roman" w:eastAsia="MS Mincho" w:hAnsi="Times New Roman" w:cs="Times New Roman"/>
      <w:noProof/>
      <w:sz w:val="16"/>
      <w:szCs w:val="16"/>
    </w:rPr>
  </w:style>
  <w:style w:type="paragraph" w:customStyle="1" w:styleId="Daftarpustaka">
    <w:name w:val="Daftar pustaka"/>
    <w:link w:val="DaftarpustakaChar"/>
    <w:qFormat/>
    <w:rsid w:val="00D93697"/>
    <w:pPr>
      <w:tabs>
        <w:tab w:val="left" w:pos="90"/>
      </w:tabs>
      <w:spacing w:after="0" w:line="240" w:lineRule="auto"/>
      <w:ind w:left="806" w:hanging="720"/>
      <w:jc w:val="both"/>
    </w:pPr>
    <w:rPr>
      <w:rFonts w:ascii="Times New Roman" w:hAnsi="Times New Roman"/>
      <w:noProof/>
      <w:sz w:val="24"/>
      <w:lang w:val="af-ZA"/>
    </w:rPr>
  </w:style>
  <w:style w:type="character" w:customStyle="1" w:styleId="DaftarpustakaChar">
    <w:name w:val="Daftar pustaka Char"/>
    <w:basedOn w:val="DefaultParagraphFont"/>
    <w:link w:val="Daftarpustaka"/>
    <w:rsid w:val="00D93697"/>
    <w:rPr>
      <w:rFonts w:ascii="Times New Roman" w:hAnsi="Times New Roman"/>
      <w:noProof/>
      <w:sz w:val="24"/>
      <w:lang w:val="af-ZA"/>
    </w:rPr>
  </w:style>
  <w:style w:type="paragraph" w:styleId="BodyText">
    <w:name w:val="Body Text"/>
    <w:basedOn w:val="Normal"/>
    <w:link w:val="BodyTextChar"/>
    <w:uiPriority w:val="99"/>
    <w:semiHidden/>
    <w:unhideWhenUsed/>
    <w:rsid w:val="00F0242F"/>
    <w:pPr>
      <w:spacing w:after="120"/>
    </w:pPr>
  </w:style>
  <w:style w:type="character" w:customStyle="1" w:styleId="BodyTextChar">
    <w:name w:val="Body Text Char"/>
    <w:basedOn w:val="DefaultParagraphFont"/>
    <w:link w:val="BodyText"/>
    <w:uiPriority w:val="99"/>
    <w:semiHidden/>
    <w:rsid w:val="00F0242F"/>
  </w:style>
  <w:style w:type="character" w:customStyle="1" w:styleId="hps">
    <w:name w:val="hps"/>
    <w:basedOn w:val="DefaultParagraphFont"/>
    <w:rsid w:val="00F0242F"/>
  </w:style>
  <w:style w:type="paragraph" w:customStyle="1" w:styleId="Abstract">
    <w:name w:val="Abstract"/>
    <w:link w:val="AbstractChar"/>
    <w:rsid w:val="00DF6300"/>
    <w:pPr>
      <w:spacing w:after="200"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DF6300"/>
    <w:rPr>
      <w:rFonts w:ascii="Times New Roman" w:eastAsia="SimSun" w:hAnsi="Times New Roman" w:cs="Times New Roman"/>
      <w:b/>
      <w:bCs/>
      <w:sz w:val="18"/>
      <w:szCs w:val="18"/>
    </w:rPr>
  </w:style>
  <w:style w:type="table" w:styleId="TableGrid">
    <w:name w:val="Table Grid"/>
    <w:basedOn w:val="TableNormal"/>
    <w:uiPriority w:val="59"/>
    <w:rsid w:val="00BC7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link w:val="LampiranChar"/>
    <w:qFormat/>
    <w:rsid w:val="00A200BD"/>
    <w:pPr>
      <w:spacing w:after="0" w:line="240" w:lineRule="auto"/>
    </w:pPr>
    <w:rPr>
      <w:rFonts w:ascii="Times New Roman" w:hAnsi="Times New Roman"/>
      <w:b/>
      <w:noProof/>
      <w:sz w:val="24"/>
      <w:lang w:val="af-ZA"/>
    </w:rPr>
  </w:style>
  <w:style w:type="character" w:customStyle="1" w:styleId="LampiranChar">
    <w:name w:val="Lampiran Char"/>
    <w:basedOn w:val="DefaultParagraphFont"/>
    <w:link w:val="Lampiran"/>
    <w:rsid w:val="00A200BD"/>
    <w:rPr>
      <w:rFonts w:ascii="Times New Roman" w:hAnsi="Times New Roman"/>
      <w:b/>
      <w:noProof/>
      <w:sz w:val="24"/>
      <w:lang w:val="af-ZA"/>
    </w:rPr>
  </w:style>
  <w:style w:type="paragraph" w:customStyle="1" w:styleId="Lampiransub1">
    <w:name w:val="Lampiran sub 1"/>
    <w:link w:val="Lampiransub1Char"/>
    <w:qFormat/>
    <w:rsid w:val="00A200BD"/>
    <w:pPr>
      <w:spacing w:after="0" w:line="240" w:lineRule="auto"/>
    </w:pPr>
    <w:rPr>
      <w:rFonts w:ascii="Times New Roman" w:hAnsi="Times New Roman"/>
      <w:b/>
      <w:noProof/>
      <w:sz w:val="24"/>
      <w:lang w:val="af-ZA"/>
    </w:rPr>
  </w:style>
  <w:style w:type="character" w:customStyle="1" w:styleId="Lampiransub1Char">
    <w:name w:val="Lampiran sub 1 Char"/>
    <w:basedOn w:val="DefaultParagraphFont"/>
    <w:link w:val="Lampiransub1"/>
    <w:rsid w:val="00A200BD"/>
    <w:rPr>
      <w:rFonts w:ascii="Times New Roman" w:hAnsi="Times New Roman"/>
      <w:b/>
      <w:noProof/>
      <w:sz w:val="24"/>
      <w:lang w:val="af-ZA"/>
    </w:rPr>
  </w:style>
  <w:style w:type="paragraph" w:styleId="TOC2">
    <w:name w:val="toc 2"/>
    <w:basedOn w:val="Normal"/>
    <w:next w:val="Normal"/>
    <w:autoRedefine/>
    <w:uiPriority w:val="39"/>
    <w:unhideWhenUsed/>
    <w:rsid w:val="00BC684A"/>
    <w:pPr>
      <w:tabs>
        <w:tab w:val="left" w:pos="1260"/>
        <w:tab w:val="left" w:pos="1530"/>
        <w:tab w:val="right" w:leader="dot" w:pos="7923"/>
      </w:tabs>
      <w:ind w:left="1530" w:hanging="630"/>
      <w:jc w:val="both"/>
    </w:pPr>
  </w:style>
  <w:style w:type="paragraph" w:styleId="TOC1">
    <w:name w:val="toc 1"/>
    <w:basedOn w:val="Normal"/>
    <w:next w:val="Normal"/>
    <w:autoRedefine/>
    <w:uiPriority w:val="39"/>
    <w:unhideWhenUsed/>
    <w:rsid w:val="00E11B1D"/>
    <w:pPr>
      <w:tabs>
        <w:tab w:val="left" w:pos="900"/>
        <w:tab w:val="right" w:leader="dot" w:pos="7920"/>
      </w:tabs>
      <w:ind w:left="990" w:hanging="990"/>
    </w:pPr>
  </w:style>
  <w:style w:type="paragraph" w:styleId="TOC3">
    <w:name w:val="toc 3"/>
    <w:basedOn w:val="Normal"/>
    <w:next w:val="Normal"/>
    <w:autoRedefine/>
    <w:uiPriority w:val="39"/>
    <w:unhideWhenUsed/>
    <w:rsid w:val="00BC684A"/>
    <w:pPr>
      <w:tabs>
        <w:tab w:val="left" w:pos="1320"/>
        <w:tab w:val="left" w:pos="2430"/>
        <w:tab w:val="right" w:leader="dot" w:pos="7923"/>
      </w:tabs>
      <w:ind w:left="2160" w:hanging="630"/>
    </w:pPr>
  </w:style>
  <w:style w:type="paragraph" w:styleId="TOC4">
    <w:name w:val="toc 4"/>
    <w:basedOn w:val="Normal"/>
    <w:next w:val="Normal"/>
    <w:autoRedefine/>
    <w:uiPriority w:val="39"/>
    <w:unhideWhenUsed/>
    <w:rsid w:val="006C4F26"/>
    <w:pPr>
      <w:tabs>
        <w:tab w:val="left" w:pos="1760"/>
        <w:tab w:val="right" w:leader="dot" w:pos="7923"/>
      </w:tabs>
      <w:ind w:left="2430"/>
      <w:jc w:val="both"/>
    </w:pPr>
  </w:style>
  <w:style w:type="character" w:styleId="Hyperlink">
    <w:name w:val="Hyperlink"/>
    <w:basedOn w:val="DefaultParagraphFont"/>
    <w:uiPriority w:val="99"/>
    <w:unhideWhenUsed/>
    <w:rsid w:val="00DF1AEA"/>
    <w:rPr>
      <w:color w:val="0563C1" w:themeColor="hyperlink"/>
      <w:u w:val="single"/>
    </w:rPr>
  </w:style>
  <w:style w:type="paragraph" w:styleId="Caption">
    <w:name w:val="caption"/>
    <w:basedOn w:val="Normal"/>
    <w:next w:val="Normal"/>
    <w:uiPriority w:val="35"/>
    <w:qFormat/>
    <w:rsid w:val="000D6019"/>
    <w:pPr>
      <w:spacing w:before="120" w:after="120"/>
    </w:pPr>
    <w:rPr>
      <w:b/>
      <w:bCs/>
      <w:sz w:val="20"/>
      <w:szCs w:val="20"/>
      <w:lang w:val="en-GB"/>
    </w:rPr>
  </w:style>
  <w:style w:type="paragraph" w:customStyle="1" w:styleId="Tabel0">
    <w:name w:val="Tabel"/>
    <w:basedOn w:val="Header"/>
    <w:link w:val="TabelChar0"/>
    <w:rsid w:val="00575F98"/>
    <w:pPr>
      <w:tabs>
        <w:tab w:val="clear" w:pos="4680"/>
        <w:tab w:val="clear" w:pos="9360"/>
      </w:tabs>
      <w:ind w:left="1440" w:hanging="1440"/>
      <w:jc w:val="both"/>
    </w:pPr>
    <w:rPr>
      <w:lang w:val="en-GB"/>
    </w:rPr>
  </w:style>
  <w:style w:type="character" w:customStyle="1" w:styleId="TabelChar0">
    <w:name w:val="Tabel Char"/>
    <w:link w:val="Tabel0"/>
    <w:rsid w:val="00575F98"/>
    <w:rPr>
      <w:rFonts w:ascii="Times New Roman" w:eastAsia="Times New Roman" w:hAnsi="Times New Roman" w:cs="Times New Roman"/>
      <w:sz w:val="24"/>
      <w:szCs w:val="24"/>
      <w:lang w:val="en-GB"/>
    </w:rPr>
  </w:style>
  <w:style w:type="paragraph" w:styleId="NormalWeb">
    <w:name w:val="Normal (Web)"/>
    <w:basedOn w:val="Normal"/>
    <w:uiPriority w:val="99"/>
    <w:semiHidden/>
    <w:unhideWhenUsed/>
    <w:rsid w:val="00FC0090"/>
    <w:pPr>
      <w:spacing w:before="100" w:beforeAutospacing="1" w:after="100" w:afterAutospacing="1"/>
    </w:pPr>
    <w:rPr>
      <w:rFonts w:eastAsiaTheme="minorEastAsia"/>
    </w:rPr>
  </w:style>
  <w:style w:type="paragraph" w:customStyle="1" w:styleId="Pustaka">
    <w:name w:val="Pustaka"/>
    <w:basedOn w:val="Header"/>
    <w:rsid w:val="005411E0"/>
    <w:pPr>
      <w:tabs>
        <w:tab w:val="clear" w:pos="4680"/>
        <w:tab w:val="clear" w:pos="9360"/>
        <w:tab w:val="num" w:pos="540"/>
      </w:tabs>
      <w:ind w:left="539" w:hanging="539"/>
      <w:jc w:val="both"/>
    </w:pPr>
    <w:rPr>
      <w:lang w:val="en-GB"/>
    </w:rPr>
  </w:style>
  <w:style w:type="paragraph" w:styleId="ListParagraph">
    <w:name w:val="List Paragraph"/>
    <w:basedOn w:val="Normal"/>
    <w:uiPriority w:val="34"/>
    <w:qFormat/>
    <w:rsid w:val="00DB113D"/>
    <w:pPr>
      <w:spacing w:line="360" w:lineRule="auto"/>
      <w:ind w:left="720" w:firstLine="567"/>
      <w:contextualSpacing/>
      <w:jc w:val="both"/>
    </w:pPr>
    <w:rPr>
      <w:rFonts w:eastAsia="Calibri"/>
      <w:kern w:val="24"/>
      <w:szCs w:val="20"/>
    </w:rPr>
  </w:style>
  <w:style w:type="character" w:styleId="CommentReference">
    <w:name w:val="annotation reference"/>
    <w:basedOn w:val="DefaultParagraphFont"/>
    <w:uiPriority w:val="99"/>
    <w:semiHidden/>
    <w:unhideWhenUsed/>
    <w:rsid w:val="00A3534D"/>
    <w:rPr>
      <w:sz w:val="18"/>
      <w:szCs w:val="18"/>
    </w:rPr>
  </w:style>
  <w:style w:type="paragraph" w:styleId="CommentText">
    <w:name w:val="annotation text"/>
    <w:basedOn w:val="Normal"/>
    <w:link w:val="CommentTextChar"/>
    <w:uiPriority w:val="99"/>
    <w:semiHidden/>
    <w:unhideWhenUsed/>
    <w:rsid w:val="00A3534D"/>
    <w:pPr>
      <w:spacing w:before="120"/>
    </w:pPr>
    <w:rPr>
      <w:rFonts w:ascii="Calibri" w:eastAsia="Calibri" w:hAnsi="Calibri"/>
    </w:rPr>
  </w:style>
  <w:style w:type="character" w:customStyle="1" w:styleId="CommentTextChar">
    <w:name w:val="Comment Text Char"/>
    <w:basedOn w:val="DefaultParagraphFont"/>
    <w:link w:val="CommentText"/>
    <w:uiPriority w:val="99"/>
    <w:semiHidden/>
    <w:rsid w:val="00A3534D"/>
    <w:rPr>
      <w:rFonts w:ascii="Calibri" w:eastAsia="Calibri" w:hAnsi="Calibri" w:cs="Times New Roman"/>
      <w:sz w:val="24"/>
      <w:szCs w:val="24"/>
    </w:rPr>
  </w:style>
  <w:style w:type="paragraph" w:styleId="BalloonText">
    <w:name w:val="Balloon Text"/>
    <w:basedOn w:val="Normal"/>
    <w:link w:val="BalloonTextChar"/>
    <w:uiPriority w:val="99"/>
    <w:semiHidden/>
    <w:unhideWhenUsed/>
    <w:rsid w:val="00A3534D"/>
    <w:rPr>
      <w:sz w:val="18"/>
      <w:szCs w:val="18"/>
    </w:rPr>
  </w:style>
  <w:style w:type="character" w:customStyle="1" w:styleId="BalloonTextChar">
    <w:name w:val="Balloon Text Char"/>
    <w:basedOn w:val="DefaultParagraphFont"/>
    <w:link w:val="BalloonText"/>
    <w:uiPriority w:val="99"/>
    <w:semiHidden/>
    <w:rsid w:val="00A3534D"/>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21640"/>
    <w:pPr>
      <w:spacing w:before="0" w:after="160"/>
    </w:pPr>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921640"/>
    <w:rPr>
      <w:rFonts w:ascii="Calibri" w:eastAsia="Calibri" w:hAnsi="Calibri" w:cs="Times New Roman"/>
      <w:b/>
      <w:bCs/>
      <w:sz w:val="20"/>
      <w:szCs w:val="20"/>
    </w:rPr>
  </w:style>
  <w:style w:type="paragraph" w:styleId="EndnoteText">
    <w:name w:val="endnote text"/>
    <w:basedOn w:val="Normal"/>
    <w:link w:val="EndnoteTextChar"/>
    <w:uiPriority w:val="99"/>
    <w:unhideWhenUsed/>
    <w:rsid w:val="002E4686"/>
  </w:style>
  <w:style w:type="character" w:customStyle="1" w:styleId="EndnoteTextChar">
    <w:name w:val="Endnote Text Char"/>
    <w:basedOn w:val="DefaultParagraphFont"/>
    <w:link w:val="EndnoteText"/>
    <w:uiPriority w:val="99"/>
    <w:rsid w:val="002E4686"/>
    <w:rPr>
      <w:sz w:val="24"/>
      <w:szCs w:val="24"/>
    </w:rPr>
  </w:style>
  <w:style w:type="character" w:styleId="EndnoteReference">
    <w:name w:val="endnote reference"/>
    <w:basedOn w:val="DefaultParagraphFont"/>
    <w:uiPriority w:val="99"/>
    <w:unhideWhenUsed/>
    <w:rsid w:val="002E4686"/>
    <w:rPr>
      <w:vertAlign w:val="superscript"/>
    </w:rPr>
  </w:style>
  <w:style w:type="paragraph" w:styleId="Bibliography">
    <w:name w:val="Bibliography"/>
    <w:basedOn w:val="Normal"/>
    <w:next w:val="Normal"/>
    <w:uiPriority w:val="37"/>
    <w:unhideWhenUsed/>
    <w:rsid w:val="003040E6"/>
    <w:pPr>
      <w:spacing w:line="480" w:lineRule="auto"/>
      <w:ind w:left="720" w:hanging="720"/>
    </w:pPr>
  </w:style>
  <w:style w:type="paragraph" w:styleId="Revision">
    <w:name w:val="Revision"/>
    <w:hidden/>
    <w:uiPriority w:val="99"/>
    <w:semiHidden/>
    <w:rsid w:val="00392EDE"/>
    <w:pPr>
      <w:spacing w:after="0" w:line="240" w:lineRule="auto"/>
    </w:pPr>
    <w:rPr>
      <w:rFonts w:ascii="Times New Roman" w:eastAsia="Times New Roman" w:hAnsi="Times New Roman" w:cs="Times New Roman"/>
      <w:sz w:val="24"/>
      <w:szCs w:val="24"/>
      <w:lang w:val="en-ID" w:eastAsia="en-ID"/>
    </w:rPr>
  </w:style>
  <w:style w:type="paragraph" w:styleId="TOCHeading">
    <w:name w:val="TOC Heading"/>
    <w:basedOn w:val="Heading1"/>
    <w:next w:val="Normal"/>
    <w:uiPriority w:val="39"/>
    <w:unhideWhenUsed/>
    <w:qFormat/>
    <w:rsid w:val="003462A0"/>
    <w:pPr>
      <w:keepLines/>
      <w:numPr>
        <w:numId w:val="0"/>
      </w:numPr>
      <w:spacing w:before="480" w:line="276" w:lineRule="auto"/>
      <w:jc w:val="left"/>
      <w:outlineLvl w:val="9"/>
    </w:pPr>
    <w:rPr>
      <w:rFonts w:asciiTheme="majorHAnsi" w:eastAsiaTheme="majorEastAsia" w:hAnsiTheme="majorHAnsi" w:cstheme="majorBidi"/>
      <w:color w:val="2E74B5" w:themeColor="accent1" w:themeShade="BF"/>
      <w:lang w:val="en-US" w:eastAsia="en-US"/>
    </w:rPr>
  </w:style>
  <w:style w:type="character" w:styleId="UnresolvedMention">
    <w:name w:val="Unresolved Mention"/>
    <w:basedOn w:val="DefaultParagraphFont"/>
    <w:uiPriority w:val="99"/>
    <w:rsid w:val="00FF0C5B"/>
    <w:rPr>
      <w:color w:val="808080"/>
      <w:shd w:val="clear" w:color="auto" w:fill="E6E6E6"/>
    </w:rPr>
  </w:style>
  <w:style w:type="character" w:styleId="HTMLCode">
    <w:name w:val="HTML Code"/>
    <w:basedOn w:val="DefaultParagraphFont"/>
    <w:uiPriority w:val="99"/>
    <w:semiHidden/>
    <w:unhideWhenUsed/>
    <w:rsid w:val="005337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5409">
      <w:bodyDiv w:val="1"/>
      <w:marLeft w:val="0"/>
      <w:marRight w:val="0"/>
      <w:marTop w:val="0"/>
      <w:marBottom w:val="0"/>
      <w:divBdr>
        <w:top w:val="none" w:sz="0" w:space="0" w:color="auto"/>
        <w:left w:val="none" w:sz="0" w:space="0" w:color="auto"/>
        <w:bottom w:val="none" w:sz="0" w:space="0" w:color="auto"/>
        <w:right w:val="none" w:sz="0" w:space="0" w:color="auto"/>
      </w:divBdr>
    </w:div>
    <w:div w:id="43915658">
      <w:bodyDiv w:val="1"/>
      <w:marLeft w:val="0"/>
      <w:marRight w:val="0"/>
      <w:marTop w:val="0"/>
      <w:marBottom w:val="0"/>
      <w:divBdr>
        <w:top w:val="none" w:sz="0" w:space="0" w:color="auto"/>
        <w:left w:val="none" w:sz="0" w:space="0" w:color="auto"/>
        <w:bottom w:val="none" w:sz="0" w:space="0" w:color="auto"/>
        <w:right w:val="none" w:sz="0" w:space="0" w:color="auto"/>
      </w:divBdr>
    </w:div>
    <w:div w:id="69887747">
      <w:bodyDiv w:val="1"/>
      <w:marLeft w:val="0"/>
      <w:marRight w:val="0"/>
      <w:marTop w:val="0"/>
      <w:marBottom w:val="0"/>
      <w:divBdr>
        <w:top w:val="none" w:sz="0" w:space="0" w:color="auto"/>
        <w:left w:val="none" w:sz="0" w:space="0" w:color="auto"/>
        <w:bottom w:val="none" w:sz="0" w:space="0" w:color="auto"/>
        <w:right w:val="none" w:sz="0" w:space="0" w:color="auto"/>
      </w:divBdr>
    </w:div>
    <w:div w:id="90930772">
      <w:bodyDiv w:val="1"/>
      <w:marLeft w:val="0"/>
      <w:marRight w:val="0"/>
      <w:marTop w:val="0"/>
      <w:marBottom w:val="0"/>
      <w:divBdr>
        <w:top w:val="none" w:sz="0" w:space="0" w:color="auto"/>
        <w:left w:val="none" w:sz="0" w:space="0" w:color="auto"/>
        <w:bottom w:val="none" w:sz="0" w:space="0" w:color="auto"/>
        <w:right w:val="none" w:sz="0" w:space="0" w:color="auto"/>
      </w:divBdr>
    </w:div>
    <w:div w:id="108354050">
      <w:bodyDiv w:val="1"/>
      <w:marLeft w:val="0"/>
      <w:marRight w:val="0"/>
      <w:marTop w:val="0"/>
      <w:marBottom w:val="0"/>
      <w:divBdr>
        <w:top w:val="none" w:sz="0" w:space="0" w:color="auto"/>
        <w:left w:val="none" w:sz="0" w:space="0" w:color="auto"/>
        <w:bottom w:val="none" w:sz="0" w:space="0" w:color="auto"/>
        <w:right w:val="none" w:sz="0" w:space="0" w:color="auto"/>
      </w:divBdr>
    </w:div>
    <w:div w:id="179974948">
      <w:bodyDiv w:val="1"/>
      <w:marLeft w:val="0"/>
      <w:marRight w:val="0"/>
      <w:marTop w:val="0"/>
      <w:marBottom w:val="0"/>
      <w:divBdr>
        <w:top w:val="none" w:sz="0" w:space="0" w:color="auto"/>
        <w:left w:val="none" w:sz="0" w:space="0" w:color="auto"/>
        <w:bottom w:val="none" w:sz="0" w:space="0" w:color="auto"/>
        <w:right w:val="none" w:sz="0" w:space="0" w:color="auto"/>
      </w:divBdr>
    </w:div>
    <w:div w:id="201139841">
      <w:bodyDiv w:val="1"/>
      <w:marLeft w:val="0"/>
      <w:marRight w:val="0"/>
      <w:marTop w:val="0"/>
      <w:marBottom w:val="0"/>
      <w:divBdr>
        <w:top w:val="none" w:sz="0" w:space="0" w:color="auto"/>
        <w:left w:val="none" w:sz="0" w:space="0" w:color="auto"/>
        <w:bottom w:val="none" w:sz="0" w:space="0" w:color="auto"/>
        <w:right w:val="none" w:sz="0" w:space="0" w:color="auto"/>
      </w:divBdr>
    </w:div>
    <w:div w:id="286201387">
      <w:bodyDiv w:val="1"/>
      <w:marLeft w:val="0"/>
      <w:marRight w:val="0"/>
      <w:marTop w:val="0"/>
      <w:marBottom w:val="0"/>
      <w:divBdr>
        <w:top w:val="none" w:sz="0" w:space="0" w:color="auto"/>
        <w:left w:val="none" w:sz="0" w:space="0" w:color="auto"/>
        <w:bottom w:val="none" w:sz="0" w:space="0" w:color="auto"/>
        <w:right w:val="none" w:sz="0" w:space="0" w:color="auto"/>
      </w:divBdr>
    </w:div>
    <w:div w:id="438913043">
      <w:bodyDiv w:val="1"/>
      <w:marLeft w:val="0"/>
      <w:marRight w:val="0"/>
      <w:marTop w:val="0"/>
      <w:marBottom w:val="0"/>
      <w:divBdr>
        <w:top w:val="none" w:sz="0" w:space="0" w:color="auto"/>
        <w:left w:val="none" w:sz="0" w:space="0" w:color="auto"/>
        <w:bottom w:val="none" w:sz="0" w:space="0" w:color="auto"/>
        <w:right w:val="none" w:sz="0" w:space="0" w:color="auto"/>
      </w:divBdr>
    </w:div>
    <w:div w:id="458845360">
      <w:bodyDiv w:val="1"/>
      <w:marLeft w:val="0"/>
      <w:marRight w:val="0"/>
      <w:marTop w:val="0"/>
      <w:marBottom w:val="0"/>
      <w:divBdr>
        <w:top w:val="none" w:sz="0" w:space="0" w:color="auto"/>
        <w:left w:val="none" w:sz="0" w:space="0" w:color="auto"/>
        <w:bottom w:val="none" w:sz="0" w:space="0" w:color="auto"/>
        <w:right w:val="none" w:sz="0" w:space="0" w:color="auto"/>
      </w:divBdr>
    </w:div>
    <w:div w:id="485904987">
      <w:bodyDiv w:val="1"/>
      <w:marLeft w:val="0"/>
      <w:marRight w:val="0"/>
      <w:marTop w:val="0"/>
      <w:marBottom w:val="0"/>
      <w:divBdr>
        <w:top w:val="none" w:sz="0" w:space="0" w:color="auto"/>
        <w:left w:val="none" w:sz="0" w:space="0" w:color="auto"/>
        <w:bottom w:val="none" w:sz="0" w:space="0" w:color="auto"/>
        <w:right w:val="none" w:sz="0" w:space="0" w:color="auto"/>
      </w:divBdr>
    </w:div>
    <w:div w:id="546726880">
      <w:bodyDiv w:val="1"/>
      <w:marLeft w:val="0"/>
      <w:marRight w:val="0"/>
      <w:marTop w:val="0"/>
      <w:marBottom w:val="0"/>
      <w:divBdr>
        <w:top w:val="none" w:sz="0" w:space="0" w:color="auto"/>
        <w:left w:val="none" w:sz="0" w:space="0" w:color="auto"/>
        <w:bottom w:val="none" w:sz="0" w:space="0" w:color="auto"/>
        <w:right w:val="none" w:sz="0" w:space="0" w:color="auto"/>
      </w:divBdr>
    </w:div>
    <w:div w:id="579097475">
      <w:bodyDiv w:val="1"/>
      <w:marLeft w:val="0"/>
      <w:marRight w:val="0"/>
      <w:marTop w:val="0"/>
      <w:marBottom w:val="0"/>
      <w:divBdr>
        <w:top w:val="none" w:sz="0" w:space="0" w:color="auto"/>
        <w:left w:val="none" w:sz="0" w:space="0" w:color="auto"/>
        <w:bottom w:val="none" w:sz="0" w:space="0" w:color="auto"/>
        <w:right w:val="none" w:sz="0" w:space="0" w:color="auto"/>
      </w:divBdr>
    </w:div>
    <w:div w:id="648941271">
      <w:bodyDiv w:val="1"/>
      <w:marLeft w:val="0"/>
      <w:marRight w:val="0"/>
      <w:marTop w:val="0"/>
      <w:marBottom w:val="0"/>
      <w:divBdr>
        <w:top w:val="none" w:sz="0" w:space="0" w:color="auto"/>
        <w:left w:val="none" w:sz="0" w:space="0" w:color="auto"/>
        <w:bottom w:val="none" w:sz="0" w:space="0" w:color="auto"/>
        <w:right w:val="none" w:sz="0" w:space="0" w:color="auto"/>
      </w:divBdr>
    </w:div>
    <w:div w:id="659508539">
      <w:bodyDiv w:val="1"/>
      <w:marLeft w:val="0"/>
      <w:marRight w:val="0"/>
      <w:marTop w:val="0"/>
      <w:marBottom w:val="0"/>
      <w:divBdr>
        <w:top w:val="none" w:sz="0" w:space="0" w:color="auto"/>
        <w:left w:val="none" w:sz="0" w:space="0" w:color="auto"/>
        <w:bottom w:val="none" w:sz="0" w:space="0" w:color="auto"/>
        <w:right w:val="none" w:sz="0" w:space="0" w:color="auto"/>
      </w:divBdr>
    </w:div>
    <w:div w:id="691690028">
      <w:bodyDiv w:val="1"/>
      <w:marLeft w:val="0"/>
      <w:marRight w:val="0"/>
      <w:marTop w:val="0"/>
      <w:marBottom w:val="0"/>
      <w:divBdr>
        <w:top w:val="none" w:sz="0" w:space="0" w:color="auto"/>
        <w:left w:val="none" w:sz="0" w:space="0" w:color="auto"/>
        <w:bottom w:val="none" w:sz="0" w:space="0" w:color="auto"/>
        <w:right w:val="none" w:sz="0" w:space="0" w:color="auto"/>
      </w:divBdr>
    </w:div>
    <w:div w:id="700714797">
      <w:bodyDiv w:val="1"/>
      <w:marLeft w:val="0"/>
      <w:marRight w:val="0"/>
      <w:marTop w:val="0"/>
      <w:marBottom w:val="0"/>
      <w:divBdr>
        <w:top w:val="none" w:sz="0" w:space="0" w:color="auto"/>
        <w:left w:val="none" w:sz="0" w:space="0" w:color="auto"/>
        <w:bottom w:val="none" w:sz="0" w:space="0" w:color="auto"/>
        <w:right w:val="none" w:sz="0" w:space="0" w:color="auto"/>
      </w:divBdr>
    </w:div>
    <w:div w:id="757017497">
      <w:bodyDiv w:val="1"/>
      <w:marLeft w:val="0"/>
      <w:marRight w:val="0"/>
      <w:marTop w:val="0"/>
      <w:marBottom w:val="0"/>
      <w:divBdr>
        <w:top w:val="none" w:sz="0" w:space="0" w:color="auto"/>
        <w:left w:val="none" w:sz="0" w:space="0" w:color="auto"/>
        <w:bottom w:val="none" w:sz="0" w:space="0" w:color="auto"/>
        <w:right w:val="none" w:sz="0" w:space="0" w:color="auto"/>
      </w:divBdr>
    </w:div>
    <w:div w:id="789512756">
      <w:bodyDiv w:val="1"/>
      <w:marLeft w:val="0"/>
      <w:marRight w:val="0"/>
      <w:marTop w:val="0"/>
      <w:marBottom w:val="0"/>
      <w:divBdr>
        <w:top w:val="none" w:sz="0" w:space="0" w:color="auto"/>
        <w:left w:val="none" w:sz="0" w:space="0" w:color="auto"/>
        <w:bottom w:val="none" w:sz="0" w:space="0" w:color="auto"/>
        <w:right w:val="none" w:sz="0" w:space="0" w:color="auto"/>
      </w:divBdr>
    </w:div>
    <w:div w:id="808402186">
      <w:bodyDiv w:val="1"/>
      <w:marLeft w:val="0"/>
      <w:marRight w:val="0"/>
      <w:marTop w:val="0"/>
      <w:marBottom w:val="0"/>
      <w:divBdr>
        <w:top w:val="none" w:sz="0" w:space="0" w:color="auto"/>
        <w:left w:val="none" w:sz="0" w:space="0" w:color="auto"/>
        <w:bottom w:val="none" w:sz="0" w:space="0" w:color="auto"/>
        <w:right w:val="none" w:sz="0" w:space="0" w:color="auto"/>
      </w:divBdr>
    </w:div>
    <w:div w:id="820538820">
      <w:bodyDiv w:val="1"/>
      <w:marLeft w:val="0"/>
      <w:marRight w:val="0"/>
      <w:marTop w:val="0"/>
      <w:marBottom w:val="0"/>
      <w:divBdr>
        <w:top w:val="none" w:sz="0" w:space="0" w:color="auto"/>
        <w:left w:val="none" w:sz="0" w:space="0" w:color="auto"/>
        <w:bottom w:val="none" w:sz="0" w:space="0" w:color="auto"/>
        <w:right w:val="none" w:sz="0" w:space="0" w:color="auto"/>
      </w:divBdr>
    </w:div>
    <w:div w:id="824978502">
      <w:bodyDiv w:val="1"/>
      <w:marLeft w:val="0"/>
      <w:marRight w:val="0"/>
      <w:marTop w:val="0"/>
      <w:marBottom w:val="0"/>
      <w:divBdr>
        <w:top w:val="none" w:sz="0" w:space="0" w:color="auto"/>
        <w:left w:val="none" w:sz="0" w:space="0" w:color="auto"/>
        <w:bottom w:val="none" w:sz="0" w:space="0" w:color="auto"/>
        <w:right w:val="none" w:sz="0" w:space="0" w:color="auto"/>
      </w:divBdr>
    </w:div>
    <w:div w:id="847839397">
      <w:bodyDiv w:val="1"/>
      <w:marLeft w:val="0"/>
      <w:marRight w:val="0"/>
      <w:marTop w:val="0"/>
      <w:marBottom w:val="0"/>
      <w:divBdr>
        <w:top w:val="none" w:sz="0" w:space="0" w:color="auto"/>
        <w:left w:val="none" w:sz="0" w:space="0" w:color="auto"/>
        <w:bottom w:val="none" w:sz="0" w:space="0" w:color="auto"/>
        <w:right w:val="none" w:sz="0" w:space="0" w:color="auto"/>
      </w:divBdr>
    </w:div>
    <w:div w:id="895162253">
      <w:bodyDiv w:val="1"/>
      <w:marLeft w:val="0"/>
      <w:marRight w:val="0"/>
      <w:marTop w:val="0"/>
      <w:marBottom w:val="0"/>
      <w:divBdr>
        <w:top w:val="none" w:sz="0" w:space="0" w:color="auto"/>
        <w:left w:val="none" w:sz="0" w:space="0" w:color="auto"/>
        <w:bottom w:val="none" w:sz="0" w:space="0" w:color="auto"/>
        <w:right w:val="none" w:sz="0" w:space="0" w:color="auto"/>
      </w:divBdr>
    </w:div>
    <w:div w:id="995645082">
      <w:bodyDiv w:val="1"/>
      <w:marLeft w:val="0"/>
      <w:marRight w:val="0"/>
      <w:marTop w:val="0"/>
      <w:marBottom w:val="0"/>
      <w:divBdr>
        <w:top w:val="none" w:sz="0" w:space="0" w:color="auto"/>
        <w:left w:val="none" w:sz="0" w:space="0" w:color="auto"/>
        <w:bottom w:val="none" w:sz="0" w:space="0" w:color="auto"/>
        <w:right w:val="none" w:sz="0" w:space="0" w:color="auto"/>
      </w:divBdr>
    </w:div>
    <w:div w:id="999577597">
      <w:bodyDiv w:val="1"/>
      <w:marLeft w:val="0"/>
      <w:marRight w:val="0"/>
      <w:marTop w:val="0"/>
      <w:marBottom w:val="0"/>
      <w:divBdr>
        <w:top w:val="none" w:sz="0" w:space="0" w:color="auto"/>
        <w:left w:val="none" w:sz="0" w:space="0" w:color="auto"/>
        <w:bottom w:val="none" w:sz="0" w:space="0" w:color="auto"/>
        <w:right w:val="none" w:sz="0" w:space="0" w:color="auto"/>
      </w:divBdr>
    </w:div>
    <w:div w:id="1005087178">
      <w:bodyDiv w:val="1"/>
      <w:marLeft w:val="0"/>
      <w:marRight w:val="0"/>
      <w:marTop w:val="0"/>
      <w:marBottom w:val="0"/>
      <w:divBdr>
        <w:top w:val="none" w:sz="0" w:space="0" w:color="auto"/>
        <w:left w:val="none" w:sz="0" w:space="0" w:color="auto"/>
        <w:bottom w:val="none" w:sz="0" w:space="0" w:color="auto"/>
        <w:right w:val="none" w:sz="0" w:space="0" w:color="auto"/>
      </w:divBdr>
    </w:div>
    <w:div w:id="1009525182">
      <w:bodyDiv w:val="1"/>
      <w:marLeft w:val="0"/>
      <w:marRight w:val="0"/>
      <w:marTop w:val="0"/>
      <w:marBottom w:val="0"/>
      <w:divBdr>
        <w:top w:val="none" w:sz="0" w:space="0" w:color="auto"/>
        <w:left w:val="none" w:sz="0" w:space="0" w:color="auto"/>
        <w:bottom w:val="none" w:sz="0" w:space="0" w:color="auto"/>
        <w:right w:val="none" w:sz="0" w:space="0" w:color="auto"/>
      </w:divBdr>
    </w:div>
    <w:div w:id="1053580108">
      <w:bodyDiv w:val="1"/>
      <w:marLeft w:val="0"/>
      <w:marRight w:val="0"/>
      <w:marTop w:val="0"/>
      <w:marBottom w:val="0"/>
      <w:divBdr>
        <w:top w:val="none" w:sz="0" w:space="0" w:color="auto"/>
        <w:left w:val="none" w:sz="0" w:space="0" w:color="auto"/>
        <w:bottom w:val="none" w:sz="0" w:space="0" w:color="auto"/>
        <w:right w:val="none" w:sz="0" w:space="0" w:color="auto"/>
      </w:divBdr>
    </w:div>
    <w:div w:id="1112819538">
      <w:bodyDiv w:val="1"/>
      <w:marLeft w:val="0"/>
      <w:marRight w:val="0"/>
      <w:marTop w:val="0"/>
      <w:marBottom w:val="0"/>
      <w:divBdr>
        <w:top w:val="none" w:sz="0" w:space="0" w:color="auto"/>
        <w:left w:val="none" w:sz="0" w:space="0" w:color="auto"/>
        <w:bottom w:val="none" w:sz="0" w:space="0" w:color="auto"/>
        <w:right w:val="none" w:sz="0" w:space="0" w:color="auto"/>
      </w:divBdr>
    </w:div>
    <w:div w:id="1147240139">
      <w:bodyDiv w:val="1"/>
      <w:marLeft w:val="0"/>
      <w:marRight w:val="0"/>
      <w:marTop w:val="0"/>
      <w:marBottom w:val="0"/>
      <w:divBdr>
        <w:top w:val="none" w:sz="0" w:space="0" w:color="auto"/>
        <w:left w:val="none" w:sz="0" w:space="0" w:color="auto"/>
        <w:bottom w:val="none" w:sz="0" w:space="0" w:color="auto"/>
        <w:right w:val="none" w:sz="0" w:space="0" w:color="auto"/>
      </w:divBdr>
    </w:div>
    <w:div w:id="1209102786">
      <w:bodyDiv w:val="1"/>
      <w:marLeft w:val="0"/>
      <w:marRight w:val="0"/>
      <w:marTop w:val="0"/>
      <w:marBottom w:val="0"/>
      <w:divBdr>
        <w:top w:val="none" w:sz="0" w:space="0" w:color="auto"/>
        <w:left w:val="none" w:sz="0" w:space="0" w:color="auto"/>
        <w:bottom w:val="none" w:sz="0" w:space="0" w:color="auto"/>
        <w:right w:val="none" w:sz="0" w:space="0" w:color="auto"/>
      </w:divBdr>
    </w:div>
    <w:div w:id="1285161686">
      <w:bodyDiv w:val="1"/>
      <w:marLeft w:val="0"/>
      <w:marRight w:val="0"/>
      <w:marTop w:val="0"/>
      <w:marBottom w:val="0"/>
      <w:divBdr>
        <w:top w:val="none" w:sz="0" w:space="0" w:color="auto"/>
        <w:left w:val="none" w:sz="0" w:space="0" w:color="auto"/>
        <w:bottom w:val="none" w:sz="0" w:space="0" w:color="auto"/>
        <w:right w:val="none" w:sz="0" w:space="0" w:color="auto"/>
      </w:divBdr>
    </w:div>
    <w:div w:id="1397246470">
      <w:bodyDiv w:val="1"/>
      <w:marLeft w:val="0"/>
      <w:marRight w:val="0"/>
      <w:marTop w:val="0"/>
      <w:marBottom w:val="0"/>
      <w:divBdr>
        <w:top w:val="none" w:sz="0" w:space="0" w:color="auto"/>
        <w:left w:val="none" w:sz="0" w:space="0" w:color="auto"/>
        <w:bottom w:val="none" w:sz="0" w:space="0" w:color="auto"/>
        <w:right w:val="none" w:sz="0" w:space="0" w:color="auto"/>
      </w:divBdr>
    </w:div>
    <w:div w:id="1462649982">
      <w:bodyDiv w:val="1"/>
      <w:marLeft w:val="0"/>
      <w:marRight w:val="0"/>
      <w:marTop w:val="0"/>
      <w:marBottom w:val="0"/>
      <w:divBdr>
        <w:top w:val="none" w:sz="0" w:space="0" w:color="auto"/>
        <w:left w:val="none" w:sz="0" w:space="0" w:color="auto"/>
        <w:bottom w:val="none" w:sz="0" w:space="0" w:color="auto"/>
        <w:right w:val="none" w:sz="0" w:space="0" w:color="auto"/>
      </w:divBdr>
    </w:div>
    <w:div w:id="1523975733">
      <w:bodyDiv w:val="1"/>
      <w:marLeft w:val="0"/>
      <w:marRight w:val="0"/>
      <w:marTop w:val="0"/>
      <w:marBottom w:val="0"/>
      <w:divBdr>
        <w:top w:val="none" w:sz="0" w:space="0" w:color="auto"/>
        <w:left w:val="none" w:sz="0" w:space="0" w:color="auto"/>
        <w:bottom w:val="none" w:sz="0" w:space="0" w:color="auto"/>
        <w:right w:val="none" w:sz="0" w:space="0" w:color="auto"/>
      </w:divBdr>
    </w:div>
    <w:div w:id="1534611973">
      <w:bodyDiv w:val="1"/>
      <w:marLeft w:val="0"/>
      <w:marRight w:val="0"/>
      <w:marTop w:val="0"/>
      <w:marBottom w:val="0"/>
      <w:divBdr>
        <w:top w:val="none" w:sz="0" w:space="0" w:color="auto"/>
        <w:left w:val="none" w:sz="0" w:space="0" w:color="auto"/>
        <w:bottom w:val="none" w:sz="0" w:space="0" w:color="auto"/>
        <w:right w:val="none" w:sz="0" w:space="0" w:color="auto"/>
      </w:divBdr>
    </w:div>
    <w:div w:id="1567644177">
      <w:bodyDiv w:val="1"/>
      <w:marLeft w:val="0"/>
      <w:marRight w:val="0"/>
      <w:marTop w:val="0"/>
      <w:marBottom w:val="0"/>
      <w:divBdr>
        <w:top w:val="none" w:sz="0" w:space="0" w:color="auto"/>
        <w:left w:val="none" w:sz="0" w:space="0" w:color="auto"/>
        <w:bottom w:val="none" w:sz="0" w:space="0" w:color="auto"/>
        <w:right w:val="none" w:sz="0" w:space="0" w:color="auto"/>
      </w:divBdr>
    </w:div>
    <w:div w:id="1624120046">
      <w:bodyDiv w:val="1"/>
      <w:marLeft w:val="0"/>
      <w:marRight w:val="0"/>
      <w:marTop w:val="0"/>
      <w:marBottom w:val="0"/>
      <w:divBdr>
        <w:top w:val="none" w:sz="0" w:space="0" w:color="auto"/>
        <w:left w:val="none" w:sz="0" w:space="0" w:color="auto"/>
        <w:bottom w:val="none" w:sz="0" w:space="0" w:color="auto"/>
        <w:right w:val="none" w:sz="0" w:space="0" w:color="auto"/>
      </w:divBdr>
    </w:div>
    <w:div w:id="1720202905">
      <w:bodyDiv w:val="1"/>
      <w:marLeft w:val="0"/>
      <w:marRight w:val="0"/>
      <w:marTop w:val="0"/>
      <w:marBottom w:val="0"/>
      <w:divBdr>
        <w:top w:val="none" w:sz="0" w:space="0" w:color="auto"/>
        <w:left w:val="none" w:sz="0" w:space="0" w:color="auto"/>
        <w:bottom w:val="none" w:sz="0" w:space="0" w:color="auto"/>
        <w:right w:val="none" w:sz="0" w:space="0" w:color="auto"/>
      </w:divBdr>
    </w:div>
    <w:div w:id="1721440837">
      <w:bodyDiv w:val="1"/>
      <w:marLeft w:val="0"/>
      <w:marRight w:val="0"/>
      <w:marTop w:val="0"/>
      <w:marBottom w:val="0"/>
      <w:divBdr>
        <w:top w:val="none" w:sz="0" w:space="0" w:color="auto"/>
        <w:left w:val="none" w:sz="0" w:space="0" w:color="auto"/>
        <w:bottom w:val="none" w:sz="0" w:space="0" w:color="auto"/>
        <w:right w:val="none" w:sz="0" w:space="0" w:color="auto"/>
      </w:divBdr>
    </w:div>
    <w:div w:id="1746147878">
      <w:bodyDiv w:val="1"/>
      <w:marLeft w:val="0"/>
      <w:marRight w:val="0"/>
      <w:marTop w:val="0"/>
      <w:marBottom w:val="0"/>
      <w:divBdr>
        <w:top w:val="none" w:sz="0" w:space="0" w:color="auto"/>
        <w:left w:val="none" w:sz="0" w:space="0" w:color="auto"/>
        <w:bottom w:val="none" w:sz="0" w:space="0" w:color="auto"/>
        <w:right w:val="none" w:sz="0" w:space="0" w:color="auto"/>
      </w:divBdr>
    </w:div>
    <w:div w:id="1779982899">
      <w:bodyDiv w:val="1"/>
      <w:marLeft w:val="0"/>
      <w:marRight w:val="0"/>
      <w:marTop w:val="0"/>
      <w:marBottom w:val="0"/>
      <w:divBdr>
        <w:top w:val="none" w:sz="0" w:space="0" w:color="auto"/>
        <w:left w:val="none" w:sz="0" w:space="0" w:color="auto"/>
        <w:bottom w:val="none" w:sz="0" w:space="0" w:color="auto"/>
        <w:right w:val="none" w:sz="0" w:space="0" w:color="auto"/>
      </w:divBdr>
    </w:div>
    <w:div w:id="1780370222">
      <w:bodyDiv w:val="1"/>
      <w:marLeft w:val="0"/>
      <w:marRight w:val="0"/>
      <w:marTop w:val="0"/>
      <w:marBottom w:val="0"/>
      <w:divBdr>
        <w:top w:val="none" w:sz="0" w:space="0" w:color="auto"/>
        <w:left w:val="none" w:sz="0" w:space="0" w:color="auto"/>
        <w:bottom w:val="none" w:sz="0" w:space="0" w:color="auto"/>
        <w:right w:val="none" w:sz="0" w:space="0" w:color="auto"/>
      </w:divBdr>
    </w:div>
    <w:div w:id="1789616125">
      <w:bodyDiv w:val="1"/>
      <w:marLeft w:val="0"/>
      <w:marRight w:val="0"/>
      <w:marTop w:val="0"/>
      <w:marBottom w:val="0"/>
      <w:divBdr>
        <w:top w:val="none" w:sz="0" w:space="0" w:color="auto"/>
        <w:left w:val="none" w:sz="0" w:space="0" w:color="auto"/>
        <w:bottom w:val="none" w:sz="0" w:space="0" w:color="auto"/>
        <w:right w:val="none" w:sz="0" w:space="0" w:color="auto"/>
      </w:divBdr>
    </w:div>
    <w:div w:id="1805390325">
      <w:bodyDiv w:val="1"/>
      <w:marLeft w:val="0"/>
      <w:marRight w:val="0"/>
      <w:marTop w:val="0"/>
      <w:marBottom w:val="0"/>
      <w:divBdr>
        <w:top w:val="none" w:sz="0" w:space="0" w:color="auto"/>
        <w:left w:val="none" w:sz="0" w:space="0" w:color="auto"/>
        <w:bottom w:val="none" w:sz="0" w:space="0" w:color="auto"/>
        <w:right w:val="none" w:sz="0" w:space="0" w:color="auto"/>
      </w:divBdr>
    </w:div>
    <w:div w:id="1822962861">
      <w:bodyDiv w:val="1"/>
      <w:marLeft w:val="0"/>
      <w:marRight w:val="0"/>
      <w:marTop w:val="0"/>
      <w:marBottom w:val="0"/>
      <w:divBdr>
        <w:top w:val="none" w:sz="0" w:space="0" w:color="auto"/>
        <w:left w:val="none" w:sz="0" w:space="0" w:color="auto"/>
        <w:bottom w:val="none" w:sz="0" w:space="0" w:color="auto"/>
        <w:right w:val="none" w:sz="0" w:space="0" w:color="auto"/>
      </w:divBdr>
    </w:div>
    <w:div w:id="1867984761">
      <w:bodyDiv w:val="1"/>
      <w:marLeft w:val="0"/>
      <w:marRight w:val="0"/>
      <w:marTop w:val="0"/>
      <w:marBottom w:val="0"/>
      <w:divBdr>
        <w:top w:val="none" w:sz="0" w:space="0" w:color="auto"/>
        <w:left w:val="none" w:sz="0" w:space="0" w:color="auto"/>
        <w:bottom w:val="none" w:sz="0" w:space="0" w:color="auto"/>
        <w:right w:val="none" w:sz="0" w:space="0" w:color="auto"/>
      </w:divBdr>
    </w:div>
    <w:div w:id="1924948017">
      <w:bodyDiv w:val="1"/>
      <w:marLeft w:val="0"/>
      <w:marRight w:val="0"/>
      <w:marTop w:val="0"/>
      <w:marBottom w:val="0"/>
      <w:divBdr>
        <w:top w:val="none" w:sz="0" w:space="0" w:color="auto"/>
        <w:left w:val="none" w:sz="0" w:space="0" w:color="auto"/>
        <w:bottom w:val="none" w:sz="0" w:space="0" w:color="auto"/>
        <w:right w:val="none" w:sz="0" w:space="0" w:color="auto"/>
      </w:divBdr>
    </w:div>
    <w:div w:id="1963416163">
      <w:bodyDiv w:val="1"/>
      <w:marLeft w:val="0"/>
      <w:marRight w:val="0"/>
      <w:marTop w:val="0"/>
      <w:marBottom w:val="0"/>
      <w:divBdr>
        <w:top w:val="none" w:sz="0" w:space="0" w:color="auto"/>
        <w:left w:val="none" w:sz="0" w:space="0" w:color="auto"/>
        <w:bottom w:val="none" w:sz="0" w:space="0" w:color="auto"/>
        <w:right w:val="none" w:sz="0" w:space="0" w:color="auto"/>
      </w:divBdr>
      <w:divsChild>
        <w:div w:id="787314743">
          <w:marLeft w:val="30"/>
          <w:marRight w:val="0"/>
          <w:marTop w:val="0"/>
          <w:marBottom w:val="75"/>
          <w:divBdr>
            <w:top w:val="none" w:sz="0" w:space="0" w:color="auto"/>
            <w:left w:val="none" w:sz="0" w:space="0" w:color="auto"/>
            <w:bottom w:val="none" w:sz="0" w:space="0" w:color="auto"/>
            <w:right w:val="none" w:sz="0" w:space="0" w:color="auto"/>
          </w:divBdr>
        </w:div>
      </w:divsChild>
    </w:div>
    <w:div w:id="2033417655">
      <w:bodyDiv w:val="1"/>
      <w:marLeft w:val="0"/>
      <w:marRight w:val="0"/>
      <w:marTop w:val="0"/>
      <w:marBottom w:val="0"/>
      <w:divBdr>
        <w:top w:val="none" w:sz="0" w:space="0" w:color="auto"/>
        <w:left w:val="none" w:sz="0" w:space="0" w:color="auto"/>
        <w:bottom w:val="none" w:sz="0" w:space="0" w:color="auto"/>
        <w:right w:val="none" w:sz="0" w:space="0" w:color="auto"/>
      </w:divBdr>
    </w:div>
    <w:div w:id="2076275854">
      <w:bodyDiv w:val="1"/>
      <w:marLeft w:val="0"/>
      <w:marRight w:val="0"/>
      <w:marTop w:val="0"/>
      <w:marBottom w:val="0"/>
      <w:divBdr>
        <w:top w:val="none" w:sz="0" w:space="0" w:color="auto"/>
        <w:left w:val="none" w:sz="0" w:space="0" w:color="auto"/>
        <w:bottom w:val="none" w:sz="0" w:space="0" w:color="auto"/>
        <w:right w:val="none" w:sz="0" w:space="0" w:color="auto"/>
      </w:divBdr>
    </w:div>
    <w:div w:id="2079400364">
      <w:bodyDiv w:val="1"/>
      <w:marLeft w:val="0"/>
      <w:marRight w:val="0"/>
      <w:marTop w:val="0"/>
      <w:marBottom w:val="0"/>
      <w:divBdr>
        <w:top w:val="none" w:sz="0" w:space="0" w:color="auto"/>
        <w:left w:val="none" w:sz="0" w:space="0" w:color="auto"/>
        <w:bottom w:val="none" w:sz="0" w:space="0" w:color="auto"/>
        <w:right w:val="none" w:sz="0" w:space="0" w:color="auto"/>
      </w:divBdr>
    </w:div>
    <w:div w:id="2133397177">
      <w:bodyDiv w:val="1"/>
      <w:marLeft w:val="0"/>
      <w:marRight w:val="0"/>
      <w:marTop w:val="0"/>
      <w:marBottom w:val="0"/>
      <w:divBdr>
        <w:top w:val="none" w:sz="0" w:space="0" w:color="auto"/>
        <w:left w:val="none" w:sz="0" w:space="0" w:color="auto"/>
        <w:bottom w:val="none" w:sz="0" w:space="0" w:color="auto"/>
        <w:right w:val="none" w:sz="0" w:space="0" w:color="auto"/>
      </w:divBdr>
    </w:div>
    <w:div w:id="2143501769">
      <w:bodyDiv w:val="1"/>
      <w:marLeft w:val="0"/>
      <w:marRight w:val="0"/>
      <w:marTop w:val="0"/>
      <w:marBottom w:val="0"/>
      <w:divBdr>
        <w:top w:val="none" w:sz="0" w:space="0" w:color="auto"/>
        <w:left w:val="none" w:sz="0" w:space="0" w:color="auto"/>
        <w:bottom w:val="none" w:sz="0" w:space="0" w:color="auto"/>
        <w:right w:val="none" w:sz="0" w:space="0" w:color="auto"/>
      </w:divBdr>
    </w:div>
    <w:div w:id="214538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baeldung.com/jbehave-rest-test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file:////Users/jeje/Google%20Drive/Kuliah/Semester%203/IF6099%20-%20Tesis/Buku/Buku%20Tesis%20Jessie.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jbehave.org" TargetMode="External"/><Relationship Id="rId7" Type="http://schemas.openxmlformats.org/officeDocument/2006/relationships/hyperlink" Target="https://storyq.codeplex.com" TargetMode="External"/><Relationship Id="rId2" Type="http://schemas.openxmlformats.org/officeDocument/2006/relationships/hyperlink" Target="http://specflow.org" TargetMode="External"/><Relationship Id="rId1" Type="http://schemas.openxmlformats.org/officeDocument/2006/relationships/hyperlink" Target="https://cucumber.io/" TargetMode="External"/><Relationship Id="rId6" Type="http://schemas.openxmlformats.org/officeDocument/2006/relationships/hyperlink" Target="http://nspec.org" TargetMode="External"/><Relationship Id="rId5" Type="http://schemas.openxmlformats.org/officeDocument/2006/relationships/hyperlink" Target="http://rspec.info" TargetMode="External"/><Relationship Id="rId4" Type="http://schemas.openxmlformats.org/officeDocument/2006/relationships/hyperlink" Target="https://github.com/nbehav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2017\tim%20template\laporan\juknisfinal\Template%20penulisan%20diserta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Hai02</b:Tag>
    <b:SourceType>JournalArticle</b:SourceType>
    <b:Guid>{FA605ED1-2316-774F-941A-54E0E1F8BB76}</b:Guid>
    <b:Title>Software debugging, testing, and verification</b:Title>
    <b:Publisher>IBM</b:Publisher>
    <b:Year>2002</b:Year>
    <b:Volume>41</b:Volume>
    <b:Pages>4-12</b:Pages>
    <b:Author>
      <b:Author>
        <b:NameList>
          <b:Person>
            <b:Last>Hailpern</b:Last>
            <b:First>B.</b:First>
          </b:Person>
          <b:Person>
            <b:Last>Santhanam</b:Last>
            <b:First>P.</b:First>
          </b:Person>
        </b:NameList>
      </b:Author>
    </b:Author>
    <b:JournalName>IBM Systems Journal</b:JournalName>
    <b:Month>January</b:Month>
    <b:Issue>1</b:Issue>
    <b:RefOrder>1</b:RefOrder>
  </b:Source>
  <b:Source>
    <b:Tag>IEE90</b:Tag>
    <b:SourceType>ConferenceProceedings</b:SourceType>
    <b:Guid>{BB545198-16E4-E84D-B7E5-D528ED34499F}</b:Guid>
    <b:Author>
      <b:Author>
        <b:Corporate>IEEE</b:Corporate>
      </b:Author>
    </b:Author>
    <b:Title>IEEE Standard Glossary of Software Engineering Terminology</b:Title>
    <b:Publisher>IEEE</b:Publisher>
    <b:Year>1990</b:Year>
    <b:Pages>1-84</b:Pages>
    <b:StandardNumber>doi: 10.1109/IEEESTD.1990.101064</b:StandardNumber>
    <b:RefOrder>2</b:RefOrder>
  </b:Source>
  <b:Source>
    <b:Tag>Col88</b:Tag>
    <b:SourceType>JournalArticle</b:SourceType>
    <b:Guid>{9C73318E-A0B7-DB44-9FDB-2F23B021E25F}</b:Guid>
    <b:Author>
      <b:Author>
        <b:NameList>
          <b:Person>
            <b:Last>Collofello</b:Last>
            <b:First>James</b:First>
            <b:Middle>S.</b:Middle>
          </b:Person>
        </b:NameList>
      </b:Author>
    </b:Author>
    <b:Title>Introduction to Software Verification and Validation</b:Title>
    <b:JournalName>SEI Curriculum Module SEI-CM-13-1.1</b:JournalName>
    <b:Publisher>Software Engineering Institute</b:Publisher>
    <b:Year>1988</b:Year>
    <b:Month>December</b:Month>
    <b:RefOrder>3</b:RefOrder>
  </b:Source>
  <b:Source>
    <b:Tag>Liu16</b:Tag>
    <b:SourceType>ConferenceProceedings</b:SourceType>
    <b:Guid>{42E827E2-27BB-8F4B-880B-DFA9EDC05537}</b:Guid>
    <b:Author>
      <b:Author>
        <b:NameList>
          <b:Person>
            <b:Last>Liu</b:Last>
            <b:First>Shaoying</b:First>
          </b:Person>
        </b:NameList>
      </b:Author>
    </b:Author>
    <b:Title>Testing-Based Formal Verification for Algorithmic Function Theorems and Its Application to Software Verification and Validation</b:Title>
    <b:City>Tokyo</b:City>
    <b:CountryRegion>Japan</b:CountryRegion>
    <b:Publisher>IEEE</b:Publisher>
    <b:Year>2016</b:Year>
    <b:ConferenceName>International Symposium on System and Software Reliability</b:ConferenceName>
    <b:RefOrder>5</b:RefOrder>
  </b:Source>
  <b:Source>
    <b:Tag>Wil17</b:Tag>
    <b:SourceType>InternetSite</b:SourceType>
    <b:Guid>{FAC1CECB-E2F2-A84C-9ABD-1C90ECC09488}</b:Guid>
    <b:Title>Your Boss Won't Appreciate TDD: Try This Behavior-Driven Development Example</b:Title>
    <b:Author>
      <b:Author>
        <b:NameList>
          <b:Person>
            <b:Last>Wilcox</b:Last>
            <b:First>Ryan</b:First>
          </b:Person>
        </b:NameList>
      </b:Author>
    </b:Author>
    <b:InternetSiteTitle>Toptal LLC</b:InternetSiteTitle>
    <b:URL>https://www.toptal.com/freelance/your-boss-won-t-appreciate-tdd-try-bdd</b:URL>
    <b:YearAccessed>2017</b:YearAccessed>
    <b:MonthAccessed>09</b:MonthAccessed>
    <b:DayAccessed>20</b:DayAccessed>
    <b:Year>2014</b:Year>
    <b:Month>02</b:Month>
    <b:Day>14</b:Day>
    <b:RefOrder>6</b:RefOrder>
  </b:Source>
  <b:Source>
    <b:Tag>Dij</b:Tag>
    <b:SourceType>Report</b:SourceType>
    <b:Guid>{11770FB3-81CE-C847-9D1E-751F2AF254DE}</b:Guid>
    <b:Title>Notes on Structured Programming</b:Title>
    <b:Author>
      <b:Author>
        <b:NameList>
          <b:Person>
            <b:Last>Dijkstra</b:Last>
            <b:First>Edsger</b:First>
          </b:Person>
        </b:NameList>
      </b:Author>
    </b:Author>
    <b:Institution>Techniche Hogeschool Eindhoven</b:Institution>
    <b:Department>Department of Mathematics</b:Department>
    <b:Year>2007</b:Year>
    <b:RefOrder>4</b:RefOrder>
  </b:Source>
  <b:Source>
    <b:Tag>Sha14</b:Tag>
    <b:SourceType>InternetSite</b:SourceType>
    <b:Guid>{F7C7A4F1-49AD-354A-8A8A-A8FA2252F74C}</b:Guid>
    <b:Author>
      <b:Author>
        <b:NameList>
          <b:Person>
            <b:Last>Sharma</b:Last>
            <b:First>Lakshay</b:First>
          </b:Person>
        </b:NameList>
      </b:Author>
    </b:Author>
    <b:Title>Behavior-Driven Development</b:Title>
    <b:InternetSiteTitle>ToolsQA</b:InternetSiteTitle>
    <b:URL>http://toolsqa.com/cucumber/behavior-driven-development/</b:URL>
    <b:Year>2014</b:Year>
    <b:Month>12</b:Month>
    <b:Day>26</b:Day>
    <b:YearAccessed>2017</b:YearAccessed>
    <b:MonthAccessed>09</b:MonthAccessed>
    <b:DayAccessed>20</b:DayAccessed>
    <b:RefOrder>7</b:RefOrder>
  </b:Source>
  <b:Source>
    <b:Tag>Wyn12</b:Tag>
    <b:SourceType>Book</b:SourceType>
    <b:Guid>{5ABDBC2E-714E-A142-9287-4CBADA4876C4}</b:Guid>
    <b:Title>The Cucumber Book: Behaviour-Driven Development for Testers and Developers</b:Title>
    <b:Year>2012</b:Year>
    <b:StandardNumber>ISBN:1934356808 9781934356807</b:StandardNumber>
    <b:Author>
      <b:Author>
        <b:NameList>
          <b:Person>
            <b:Last>Wynne</b:Last>
            <b:First>Matt</b:First>
          </b:Person>
          <b:Person>
            <b:Last>Hellesoy</b:Last>
            <b:First>Aslak</b:First>
          </b:Person>
        </b:NameList>
      </b:Author>
    </b:Author>
    <b:Publisher>Pragmatic Bookshelf</b:Publisher>
    <b:RefOrder>8</b:RefOrder>
  </b:Source>
  <b:Source>
    <b:Tag>Jos03</b:Tag>
    <b:SourceType>Book</b:SourceType>
    <b:Guid>{98BC782D-B0BE-3840-86F5-7D83770C9D25}</b:Guid>
    <b:Author>
      <b:Author>
        <b:NameList>
          <b:Person>
            <b:Last>Richards</b:Last>
            <b:First>Joseph</b:First>
          </b:Person>
        </b:NameList>
      </b:Author>
    </b:Author>
    <b:Title>CREATIVE ASSERTION AND CONSTRAINT METHODS FOR FORMAL DESIGN VERIFICATION</b:Title>
    <b:City>California</b:City>
    <b:Publisher>DVCon</b:Publisher>
    <b:Year>2003</b:Year>
    <b:RefOrder>9</b:RefOrder>
  </b:Source>
  <b:Source>
    <b:Tag>Dav98</b:Tag>
    <b:SourceType>Book</b:SourceType>
    <b:Guid>{AE12D533-A44B-C847-80F1-AD562124691D}</b:Guid>
    <b:Author>
      <b:Author>
        <b:NameList>
          <b:Person>
            <b:Last>Dill</b:Last>
            <b:First>David</b:First>
            <b:Middle>L.</b:Middle>
          </b:Person>
        </b:NameList>
      </b:Author>
    </b:Author>
    <b:Title>What’s Between Simulation and Formal Verification? (Extended Abstract) </b:Title>
    <b:City>California</b:City>
    <b:CountryRegion>USA</b:CountryRegion>
    <b:Publisher>Stanford University</b:Publisher>
    <b:Year>1998</b:Year>
    <b:RefOrder>10</b:RefOrder>
  </b:Source>
  <b:Source>
    <b:Tag>JHa08</b:Tag>
    <b:SourceType>JournalArticle</b:SourceType>
    <b:Guid>{792E5DE4-F189-C646-8106-623F5F16805E}</b:Guid>
    <b:Title>Formal Proof - Theory and Practices</b:Title>
    <b:Year>2008</b:Year>
    <b:Volume>55</b:Volume>
    <b:Author>
      <b:Author>
        <b:NameList>
          <b:Person>
            <b:Last>Harisson</b:Last>
            <b:First>J.</b:First>
          </b:Person>
        </b:NameList>
      </b:Author>
    </b:Author>
    <b:JournalName>Notices of the American Mathematical Society</b:JournalName>
    <b:Month>December</b:Month>
    <b:Issue>11</b:Issue>
    <b:RefOrder>12</b:RefOrder>
  </b:Source>
  <b:Source>
    <b:Tag>Wie01</b:Tag>
    <b:SourceType>Book</b:SourceType>
    <b:Guid>{1A85AAEE-4785-584F-B22E-9B9BA67D1C5B}</b:Guid>
    <b:Author>
      <b:Author>
        <b:NameList>
          <b:Person>
            <b:Last>Wiegers</b:Last>
            <b:First>K.</b:First>
            <b:Middle>E</b:Middle>
          </b:Person>
        </b:NameList>
      </b:Author>
    </b:Author>
    <b:Title>Peer Review in Software: A Practical Guide</b:Title>
    <b:Publisher>Addison-Wesley</b:Publisher>
    <b:Year>2001</b:Year>
    <b:RefOrder>13</b:RefOrder>
  </b:Source>
  <b:Source>
    <b:Tag>DLP03</b:Tag>
    <b:SourceType>JournalArticle</b:SourceType>
    <b:Guid>{30494EAB-33E0-0347-8B08-75DF87EFDB5B}</b:Guid>
    <b:Author>
      <b:Author>
        <b:NameList>
          <b:Person>
            <b:Last>D. L. Parnas</b:Last>
            <b:First>M.</b:First>
            <b:Middle>Lawford</b:Middle>
          </b:Person>
        </b:NameList>
      </b:Author>
    </b:Author>
    <b:Title>The Role of Inspection in Software Quality Assurance</b:Title>
    <b:Year>2003</b:Year>
    <b:Volume>29</b:Volume>
    <b:Pages>674-676</b:Pages>
    <b:JournalName>IEEE Transaction of Software Engineering</b:JournalName>
    <b:Month>August</b:Month>
    <b:Issue>8</b:Issue>
    <b:RefOrder>14</b:RefOrder>
  </b:Source>
  <b:Source>
    <b:Tag>MCi</b:Tag>
    <b:SourceType>ConferenceProceedings</b:SourceType>
    <b:Guid>{3BB18252-DD9A-0F46-83EC-8FBDB0EF4F34}</b:Guid>
    <b:Author>
      <b:Author>
        <b:NameList>
          <b:Person>
            <b:Last>Ciolkowski</b:Last>
            <b:First>M.</b:First>
          </b:Person>
          <b:Person>
            <b:Last>Laitenberger</b:Last>
            <b:First>O</b:First>
          </b:Person>
          <b:Person>
            <b:Last>Rombach</b:Last>
            <b:First>D</b:First>
          </b:Person>
          <b:Person>
            <b:Last>Shull</b:Last>
            <b:First>F</b:First>
          </b:Person>
          <b:Person>
            <b:Last>Perry</b:Last>
            <b:First>D</b:First>
          </b:Person>
        </b:NameList>
      </b:Author>
    </b:Author>
    <b:Title>Software Inspections, Reviews, and Walkthroughs</b:Title>
    <b:ConferenceName>Proceeding of 2002 International Conference of Software Engineering (ICSE'01)</b:ConferenceName>
    <b:Publisher>IEEE Computer Society Press</b:Publisher>
    <b:Year>2002</b:Year>
    <b:Pages>641-642</b:Pages>
    <b:RefOrder>15</b:RefOrder>
  </b:Source>
  <b:Source>
    <b:Tag>YKu96</b:Tag>
    <b:SourceType>InternetSite</b:SourceType>
    <b:Guid>{89A8D802-553E-4F47-B513-5E29607B8F3E}</b:Guid>
    <b:Year>1996</b:Year>
    <b:Author>
      <b:Author>
        <b:NameList>
          <b:Person>
            <b:Last>Kukimoto</b:Last>
            <b:First>Y.</b:First>
          </b:Person>
        </b:NameList>
      </b:Author>
    </b:Author>
    <b:URL>https://embedded.eecs.berkeley.edu/research/vis/doc/VisUser/vis_user/node4.htm</b:URL>
    <b:YearAccessed>2017</b:YearAccessed>
    <b:MonthAccessed>July</b:MonthAccessed>
    <b:DayAccessed>31</b:DayAccessed>
    <b:RefOrder>16</b:RefOrder>
  </b:Source>
  <b:Source>
    <b:Tag>Mad96</b:Tag>
    <b:SourceType>BookSection</b:SourceType>
    <b:Guid>{1A968830-1A2E-E54F-9483-1E1958EB8948}</b:Guid>
    <b:Title>Linear Temporal Logic and Buchi Automata</b:Title>
    <b:Year>1996</b:Year>
    <b:City>Madras</b:City>
    <b:CountryRegion>India</b:CountryRegion>
    <b:Publisher>ISI Calcutta</b:Publisher>
    <b:Author>
      <b:Author>
        <b:NameList>
          <b:Person>
            <b:Last>Mukund</b:Last>
            <b:First>Madhavan</b:First>
          </b:Person>
        </b:NameList>
      </b:Author>
    </b:Author>
    <b:RefOrder>17</b:RefOrder>
  </b:Source>
  <b:Source>
    <b:Tag>MVa86</b:Tag>
    <b:SourceType>JournalArticle</b:SourceType>
    <b:Guid>{98F15370-12B8-B942-A054-2F10A73E09C4}</b:Guid>
    <b:Title>An automata theoretic approach to automatic program verification</b:Title>
    <b:Year>1986</b:Year>
    <b:Publisher>Proc. 1st IEEE LICS</b:Publisher>
    <b:Author>
      <b:Author>
        <b:NameList>
          <b:Person>
            <b:Last>Wolper</b:Last>
            <b:First>M.</b:First>
            <b:Middle>Vardi and P.</b:Middle>
          </b:Person>
        </b:NameList>
      </b:Author>
    </b:Author>
    <b:Pages>332-345</b:Pages>
    <b:RefOrder>18</b:RefOrder>
  </b:Source>
  <b:Source>
    <b:Tag>Seb17</b:Tag>
    <b:SourceType>ElectronicSource</b:SourceType>
    <b:Guid>{55C52AC5-8D17-164E-AAF1-F1B988B3EA7F}</b:Guid>
    <b:Author>
      <b:Author>
        <b:NameList>
          <b:Person>
            <b:Last>Sebastiani</b:Last>
            <b:First>Roberto</b:First>
          </b:Person>
        </b:NameList>
      </b:Author>
    </b:Author>
    <b:Title>Linear Temporal Logic - LTL</b:Title>
    <b:City>Trento</b:City>
    <b:CountryRegion>Italy</b:CountryRegion>
    <b:Publisher>Università di Trento</b:Publisher>
    <b:Year>2017</b:Year>
    <b:RefOrder>19</b:RefOrder>
  </b:Source>
  <b:Source>
    <b:Tag>Mis17</b:Tag>
    <b:SourceType>Book</b:SourceType>
    <b:Guid>{3D8ABB24-88A1-0C49-AADE-15227743CB2A}</b:Guid>
    <b:Author>
      <b:Author>
        <b:NameList>
          <b:Person>
            <b:Last>Mishra</b:Last>
            <b:First>Abhishek</b:First>
          </b:Person>
        </b:NameList>
      </b:Author>
    </b:Author>
    <b:Title>iOS Code Testing - Test-Driven Development and Behavior-Driven Development with Swift</b:Title>
    <b:Publisher>Springer Science</b:Publisher>
    <b:City>London</b:City>
    <b:Year>2017</b:Year>
    <b:RefOrder>20</b:RefOrder>
  </b:Source>
  <b:Source xmlns:b="http://schemas.openxmlformats.org/officeDocument/2006/bibliography">
    <b:Tag>Agi17</b:Tag>
    <b:SourceType>InternetSite</b:SourceType>
    <b:Guid>{A0E1099C-5E44-DB45-B2E7-F0DE369450F4}</b:Guid>
    <b:Author>
      <b:Author>
        <b:NameList>
          <b:Person>
            <b:Last>Alliance</b:Last>
            <b:First>Agile</b:First>
          </b:Person>
        </b:NameList>
      </b:Author>
    </b:Author>
    <b:Title>Behavior-Driven Development</b:Title>
    <b:URL>https://www.agilealliance.org/glossary/bdd/#q=~(filters~(postType~(~'page~'post~'aa_book~'aa_event_session~'aa_experience_report~'aa_glossary~'aa_research_paper~'aa_video)~tags~(~'bdd))~searchTerm~'~sort~false~sortDirection~'asc~page~1)</b:URL>
    <b:Year>2017</b:Year>
    <b:YearAccessed>2017</b:YearAccessed>
    <b:MonthAccessed>September</b:MonthAccessed>
    <b:DayAccessed>11</b:DayAccessed>
    <b:RefOrder>21</b:RefOrder>
  </b:Source>
</b:Sources>
</file>

<file path=customXml/itemProps1.xml><?xml version="1.0" encoding="utf-8"?>
<ds:datastoreItem xmlns:ds="http://schemas.openxmlformats.org/officeDocument/2006/customXml" ds:itemID="{3B59401A-2E62-A040-9C6B-C4044C974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D:\2017\tim template\laporan\juknisfinal\Template penulisan disertasi.dotx</Template>
  <TotalTime>60</TotalTime>
  <Pages>86</Pages>
  <Words>40414</Words>
  <Characters>230365</Characters>
  <Application>Microsoft Office Word</Application>
  <DocSecurity>0</DocSecurity>
  <Lines>1919</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Jessie Andika Setiady</cp:lastModifiedBy>
  <cp:revision>21</cp:revision>
  <cp:lastPrinted>2018-03-15T10:08:00Z</cp:lastPrinted>
  <dcterms:created xsi:type="dcterms:W3CDTF">2018-03-15T10:08:00Z</dcterms:created>
  <dcterms:modified xsi:type="dcterms:W3CDTF">2018-10-26T04:12:00Z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zotero-version="5.0.37"&gt;&lt;session id="EYYQPqz9"/&gt;&lt;style id="http://www.zotero.org/styles/institut-teknologi-bandung-tesis-magister" hasBibliography="1" bibliographyStyleHasBeenSet="1"/&gt;&lt;prefs&gt;&lt;pref name="fieldType" value="Field"/&gt;&lt;pr</vt:lpwstr>
  </property>
  <property fmtid="{D5CDD505-2E9C-101B-9397-08002B2CF9AE}" pid="3" name="ZOTERO_PREF_2">
    <vt:lpwstr>ef name="automaticJournalAbbreviations" value="true"/&gt;&lt;pref name="delayCitationUpdates" value="true"/&gt;&lt;pref name="dontAskDelayCitationUpdates" value="true"/&gt;&lt;/prefs&gt;&lt;/data&gt;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http://www.zotero.org/styles/institut-teknologi-bandung-tesis-magister</vt:lpwstr>
  </property>
  <property fmtid="{D5CDD505-2E9C-101B-9397-08002B2CF9AE}" pid="17" name="Mendeley Recent Style Name 6_1">
    <vt:lpwstr>Institut Teknologi Bandung - Tesis Magister</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ddb82636-f549-3d52-86bd-ec427ac29b87</vt:lpwstr>
  </property>
  <property fmtid="{D5CDD505-2E9C-101B-9397-08002B2CF9AE}" pid="26" name="Mendeley Citation Style_1">
    <vt:lpwstr>http://www.zotero.org/styles/institut-teknologi-bandung-tesis-magister</vt:lpwstr>
  </property>
</Properties>
</file>